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DA76B" w14:textId="77777777" w:rsidR="00C67CB5" w:rsidRPr="001174F4" w:rsidRDefault="00C67CB5" w:rsidP="00D523F7">
      <w:pPr>
        <w:spacing w:after="0" w:line="240" w:lineRule="auto"/>
        <w:ind w:left="58"/>
        <w:jc w:val="center"/>
        <w:rPr>
          <w:sz w:val="28"/>
          <w:szCs w:val="28"/>
        </w:rPr>
      </w:pPr>
      <w:bookmarkStart w:id="0" w:name="_Hlk478479746"/>
      <w:bookmarkStart w:id="1" w:name="_Hlk478479698"/>
      <w:r w:rsidRPr="001174F4">
        <w:rPr>
          <w:sz w:val="28"/>
          <w:szCs w:val="28"/>
        </w:rPr>
        <w:t>МИНОБРНАУКИ РОСИИИ</w:t>
      </w:r>
    </w:p>
    <w:p w14:paraId="31BC8B63" w14:textId="5C06F53D" w:rsidR="008F08C4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93C34CD" w14:textId="77777777" w:rsidR="00C67CB5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высшего образования</w:t>
      </w:r>
    </w:p>
    <w:p w14:paraId="05C25C2A" w14:textId="77777777" w:rsidR="00C67CB5" w:rsidRPr="001174F4" w:rsidRDefault="00C67CB5" w:rsidP="00D523F7">
      <w:pPr>
        <w:spacing w:after="119" w:line="259" w:lineRule="auto"/>
        <w:ind w:left="58"/>
        <w:jc w:val="center"/>
        <w:rPr>
          <w:b/>
          <w:bCs/>
          <w:sz w:val="28"/>
          <w:szCs w:val="28"/>
        </w:rPr>
      </w:pPr>
      <w:r w:rsidRPr="001174F4">
        <w:rPr>
          <w:b/>
          <w:bCs/>
          <w:sz w:val="28"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0C5679DF" w14:textId="77777777" w:rsidR="00C67CB5" w:rsidRPr="001174F4" w:rsidRDefault="00C67CB5" w:rsidP="00D523F7">
      <w:pPr>
        <w:spacing w:after="119" w:line="259" w:lineRule="auto"/>
        <w:ind w:left="58"/>
        <w:jc w:val="center"/>
        <w:rPr>
          <w:sz w:val="28"/>
          <w:szCs w:val="28"/>
        </w:rPr>
      </w:pPr>
    </w:p>
    <w:p w14:paraId="6C8E25D8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Кафедра информатики и программирования</w:t>
      </w:r>
    </w:p>
    <w:p w14:paraId="244EB466" w14:textId="11FB1A4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Анализ методов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</w:t>
      </w:r>
    </w:p>
    <w:p w14:paraId="7A6B7A4D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ВЫПУСКНАЯ КВАЛИФИКАЦИОННАЯ РАБОТА</w:t>
      </w:r>
    </w:p>
    <w:p w14:paraId="083FE69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>студента 4 курса 441 группы</w:t>
      </w:r>
    </w:p>
    <w:p w14:paraId="167E0A3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 xml:space="preserve">направления 02.03.03 </w:t>
      </w:r>
      <w:r w:rsidR="00976AA6" w:rsidRPr="001174F4">
        <w:rPr>
          <w:sz w:val="24"/>
          <w:szCs w:val="24"/>
        </w:rPr>
        <w:t>математическое обеспечение и администрирование информационных систем</w:t>
      </w:r>
    </w:p>
    <w:p w14:paraId="7C59E3BF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F83107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 xml:space="preserve">Факультет </w:t>
      </w:r>
      <w:r w:rsidR="00976AA6" w:rsidRPr="001174F4">
        <w:rPr>
          <w:sz w:val="28"/>
          <w:szCs w:val="28"/>
        </w:rPr>
        <w:t>компьютерных наук и информационных технологий</w:t>
      </w:r>
    </w:p>
    <w:p w14:paraId="021ABB36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Турченкова</w:t>
      </w:r>
      <w:proofErr w:type="spellEnd"/>
      <w:r w:rsidRPr="001174F4">
        <w:rPr>
          <w:sz w:val="28"/>
          <w:szCs w:val="28"/>
        </w:rPr>
        <w:t xml:space="preserve"> Павла Александровича</w:t>
      </w:r>
    </w:p>
    <w:p w14:paraId="568CB945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FAC5DD0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Научный руководитель</w:t>
      </w:r>
    </w:p>
    <w:p w14:paraId="4297EBEC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 w:rsidR="001174F4"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 w:rsidR="001174F4"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 w:rsidR="001174F4"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5942A436" w14:textId="77777777" w:rsidR="00C67CB5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C67CB5"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="00C67CB5"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="00C67CB5" w:rsidRPr="001174F4">
        <w:rPr>
          <w:sz w:val="16"/>
          <w:szCs w:val="16"/>
        </w:rPr>
        <w:t>инициалы, фамилия</w:t>
      </w:r>
    </w:p>
    <w:p w14:paraId="6CA27F89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31039565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Консультант</w:t>
      </w:r>
    </w:p>
    <w:p w14:paraId="71870972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64825EBC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78794A1B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01CD8A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Заф</w:t>
      </w:r>
      <w:proofErr w:type="spellEnd"/>
      <w:r w:rsidRPr="001174F4">
        <w:rPr>
          <w:sz w:val="28"/>
          <w:szCs w:val="28"/>
        </w:rPr>
        <w:t>. кафедрой</w:t>
      </w:r>
    </w:p>
    <w:p w14:paraId="4DB07FC5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07228123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51C0C3A7" w14:textId="77777777" w:rsidR="009D44EE" w:rsidRPr="001174F4" w:rsidRDefault="009D44EE" w:rsidP="00E44467">
      <w:pPr>
        <w:spacing w:after="119" w:line="259" w:lineRule="auto"/>
        <w:jc w:val="left"/>
        <w:rPr>
          <w:sz w:val="28"/>
          <w:szCs w:val="28"/>
        </w:rPr>
      </w:pPr>
    </w:p>
    <w:p w14:paraId="6B1EB063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361B430" w14:textId="77777777" w:rsidR="00AA4C43" w:rsidRPr="001174F4" w:rsidRDefault="00AA4C43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0BFB7DC0" w14:textId="77777777" w:rsidR="00017F61" w:rsidRPr="001174F4" w:rsidRDefault="00017F61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4A13EBAB" w14:textId="77777777" w:rsidR="00017F61" w:rsidRPr="001174F4" w:rsidRDefault="00C67CB5" w:rsidP="00972508">
      <w:pPr>
        <w:pStyle w:val="afd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RPr="001174F4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1174F4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2" w:name="_Toc9365032" w:displacedByCustomXml="next"/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</w:rPr>
        <w:id w:val="184957213"/>
        <w:docPartObj>
          <w:docPartGallery w:val="Table of Contents"/>
          <w:docPartUnique/>
        </w:docPartObj>
      </w:sdtPr>
      <w:sdtContent>
        <w:p w14:paraId="7944CC72" w14:textId="77777777" w:rsidR="00017F61" w:rsidRPr="00C63963" w:rsidRDefault="00017F61" w:rsidP="00C63963">
          <w:pPr>
            <w:pStyle w:val="afd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6396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AEAD274" w14:textId="1204E510" w:rsidR="00C63963" w:rsidRPr="00C63963" w:rsidRDefault="00017F61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C63963">
            <w:rPr>
              <w:sz w:val="28"/>
              <w:szCs w:val="28"/>
            </w:rPr>
            <w:fldChar w:fldCharType="begin"/>
          </w:r>
          <w:r w:rsidRPr="00C63963">
            <w:rPr>
              <w:sz w:val="28"/>
              <w:szCs w:val="28"/>
            </w:rPr>
            <w:instrText xml:space="preserve"> TOC \o "1-3" \h \z \u </w:instrText>
          </w:r>
          <w:r w:rsidRPr="00C63963">
            <w:rPr>
              <w:sz w:val="28"/>
              <w:szCs w:val="28"/>
            </w:rPr>
            <w:fldChar w:fldCharType="separate"/>
          </w:r>
          <w:hyperlink w:anchor="_Toc9696539" w:history="1">
            <w:r w:rsidR="00C63963" w:rsidRPr="00C63963">
              <w:rPr>
                <w:rStyle w:val="af4"/>
                <w:noProof/>
                <w:sz w:val="28"/>
                <w:szCs w:val="28"/>
              </w:rPr>
              <w:t>Введение</w:t>
            </w:r>
            <w:r w:rsidR="00C63963" w:rsidRPr="00C63963">
              <w:rPr>
                <w:noProof/>
                <w:webHidden/>
                <w:sz w:val="28"/>
                <w:szCs w:val="28"/>
              </w:rPr>
              <w:tab/>
            </w:r>
            <w:r w:rsidR="00C63963"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="00C63963" w:rsidRPr="00C63963">
              <w:rPr>
                <w:noProof/>
                <w:webHidden/>
                <w:sz w:val="28"/>
                <w:szCs w:val="28"/>
              </w:rPr>
              <w:instrText xml:space="preserve"> PAGEREF _Toc9696539 \h </w:instrText>
            </w:r>
            <w:r w:rsidR="00C63963" w:rsidRPr="00C63963">
              <w:rPr>
                <w:noProof/>
                <w:webHidden/>
                <w:sz w:val="28"/>
                <w:szCs w:val="28"/>
              </w:rPr>
            </w:r>
            <w:r w:rsidR="00C63963"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963" w:rsidRPr="00C63963">
              <w:rPr>
                <w:noProof/>
                <w:webHidden/>
                <w:sz w:val="28"/>
                <w:szCs w:val="28"/>
              </w:rPr>
              <w:t>4</w:t>
            </w:r>
            <w:r w:rsidR="00C63963"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884A1" w14:textId="2B404178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0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5022F" w14:textId="233B4230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1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19BEB" w14:textId="62A8A394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2" w:history="1">
            <w:r w:rsidRPr="00C63963">
              <w:rPr>
                <w:rStyle w:val="af4"/>
                <w:noProof/>
                <w:sz w:val="28"/>
                <w:szCs w:val="28"/>
              </w:rPr>
              <w:t>2.1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74DDA" w14:textId="45683B4C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3" w:history="1">
            <w:r w:rsidRPr="00C63963">
              <w:rPr>
                <w:rStyle w:val="af4"/>
                <w:noProof/>
                <w:sz w:val="28"/>
                <w:szCs w:val="28"/>
              </w:rPr>
              <w:t>2.2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>Описание инструм</w:t>
            </w:r>
            <w:r w:rsidRPr="00C63963">
              <w:rPr>
                <w:rStyle w:val="af4"/>
                <w:noProof/>
                <w:sz w:val="28"/>
                <w:szCs w:val="28"/>
              </w:rPr>
              <w:t>е</w:t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нта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288F9" w14:textId="40D03931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4" w:history="1">
            <w:r w:rsidRPr="00C63963">
              <w:rPr>
                <w:rStyle w:val="af4"/>
                <w:noProof/>
                <w:sz w:val="28"/>
                <w:szCs w:val="28"/>
              </w:rPr>
              <w:t>2.3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11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9E0F" w14:textId="6005C238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5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C63963">
              <w:rPr>
                <w:rStyle w:val="af4"/>
                <w:noProof/>
                <w:sz w:val="28"/>
                <w:szCs w:val="28"/>
              </w:rPr>
              <w:t>#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58AFA" w14:textId="3F791171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6" w:history="1">
            <w:r w:rsidRPr="00C63963">
              <w:rPr>
                <w:rStyle w:val="af4"/>
                <w:noProof/>
                <w:sz w:val="28"/>
                <w:szCs w:val="28"/>
              </w:rPr>
              <w:t>3.1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17762" w14:textId="5B29B1E7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7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3.2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Fizzler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DA6EB" w14:textId="2F6E92F2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8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3.3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AngleSharp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967AE" w14:textId="17F50713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49" w:history="1"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3.4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_Toc9696549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B3DAC" w14:textId="1CFD1365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0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3.5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RestSharp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23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9E9EC" w14:textId="275EC6C2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1" w:history="1"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3.6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FAE90" w14:textId="4AF3085E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2" w:history="1">
            <w:r w:rsidRPr="00C63963">
              <w:rPr>
                <w:rStyle w:val="af4"/>
                <w:bCs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D47B" w14:textId="05AA86F1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3" w:history="1">
            <w:r w:rsidRPr="00C63963">
              <w:rPr>
                <w:rStyle w:val="af4"/>
                <w:noProof/>
                <w:sz w:val="28"/>
                <w:szCs w:val="28"/>
              </w:rPr>
              <w:t>4.1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28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C4A6D" w14:textId="6EB0A336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4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4.2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Scrapy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005F8" w14:textId="156199BF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5" w:history="1">
            <w:r w:rsidRPr="00C63963">
              <w:rPr>
                <w:rStyle w:val="af4"/>
                <w:noProof/>
                <w:sz w:val="28"/>
                <w:szCs w:val="28"/>
                <w:lang w:bidi="ru-RU"/>
              </w:rPr>
              <w:t>4.3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Pr="00C63963">
              <w:rPr>
                <w:rStyle w:val="af4"/>
                <w:noProof/>
                <w:sz w:val="28"/>
                <w:szCs w:val="28"/>
                <w:lang w:val="en-US" w:bidi="ru-RU"/>
              </w:rPr>
              <w:t>Request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33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1FB26" w14:textId="1E65480E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6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4.4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Описание инстру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м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ента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Selenium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CA49D" w14:textId="723EE453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7" w:history="1">
            <w:r w:rsidRPr="00C63963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03A2" w14:textId="03F2E88B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8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5.1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MegaBonus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38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C4D93" w14:textId="26A5C06E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59" w:history="1">
            <w:r w:rsidRPr="00C63963">
              <w:rPr>
                <w:rStyle w:val="af4"/>
                <w:noProof/>
                <w:sz w:val="28"/>
                <w:szCs w:val="28"/>
              </w:rPr>
              <w:t>5.2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_Toc9696559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8AD48" w14:textId="687DFF41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0" w:history="1">
            <w:r w:rsidRPr="00C63963">
              <w:rPr>
                <w:rStyle w:val="af4"/>
                <w:bCs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>Алгоритмы парсинга сайтов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C9BCA" w14:textId="74950A9F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1" w:history="1"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6.1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Алгоритм парсинга сайта MegaBonus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17F27" w14:textId="46C8D924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2" w:history="1">
            <w:r w:rsidRPr="00C63963">
              <w:rPr>
                <w:rStyle w:val="af4"/>
                <w:noProof/>
                <w:sz w:val="28"/>
                <w:szCs w:val="28"/>
              </w:rPr>
              <w:t>6.2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48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7F53B" w14:textId="1B42383F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3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6.3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54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787DD" w14:textId="4A846FB9" w:rsidR="00C63963" w:rsidRPr="00C63963" w:rsidRDefault="00C63963" w:rsidP="00C63963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4" w:history="1">
            <w:r w:rsidRPr="00C63963">
              <w:rPr>
                <w:rStyle w:val="af4"/>
                <w:bCs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4024C" w14:textId="7F912774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5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7.1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MVC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915B9" w14:textId="6C0841C2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6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7.2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Excel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57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31447" w14:textId="2746D5F0" w:rsidR="00C63963" w:rsidRPr="00C63963" w:rsidRDefault="00C63963" w:rsidP="00C63963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7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7.3</w:t>
            </w:r>
            <w:r w:rsidRPr="00C63963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C63963">
              <w:rPr>
                <w:rStyle w:val="af4"/>
                <w:noProof/>
                <w:sz w:val="28"/>
                <w:szCs w:val="28"/>
                <w:lang w:val="en-US" w:eastAsia="en-US"/>
              </w:rPr>
              <w:t>CSV</w:t>
            </w:r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59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DB8DE" w14:textId="1306B065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8" w:history="1">
            <w:r w:rsidRPr="00C63963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61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9E4A7" w14:textId="21110DF5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69" w:history="1">
            <w:r w:rsidRPr="00C63963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_Toc9696569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5C9DC" w14:textId="76443AA6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0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DEC0A" w14:textId="5E048943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1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69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523C9" w14:textId="41245AF9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2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C63963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Pr="00C63963">
              <w:rPr>
                <w:rStyle w:val="af4"/>
                <w:noProof/>
                <w:sz w:val="28"/>
                <w:szCs w:val="28"/>
              </w:rPr>
              <w:t>.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72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A9C13" w14:textId="1DAAE61E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3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Д.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_Toc9696573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27EBC" w14:textId="3A600688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4" w:history="1">
            <w:r w:rsidRPr="00C63963">
              <w:rPr>
                <w:rStyle w:val="af4"/>
                <w:noProof/>
                <w:sz w:val="28"/>
                <w:szCs w:val="28"/>
              </w:rPr>
              <w:t>Приложение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Ж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. </w:t>
            </w:r>
            <w:r w:rsidRPr="00C63963">
              <w:rPr>
                <w:rStyle w:val="af4"/>
                <w:noProof/>
                <w:sz w:val="28"/>
                <w:szCs w:val="28"/>
              </w:rPr>
              <w:t>Реализация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парсера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помощью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Fizzler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_Toc9696574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79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4D979" w14:textId="0783AC90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5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_Toc9696575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81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7D55E" w14:textId="7FDCB624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6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К.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_Toc9696576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84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14BE5" w14:textId="423B4194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7" w:history="1">
            <w:r w:rsidRPr="00C63963">
              <w:rPr>
                <w:rStyle w:val="af4"/>
                <w:noProof/>
                <w:sz w:val="28"/>
                <w:szCs w:val="28"/>
              </w:rPr>
              <w:t>Приложение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Л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. </w:t>
            </w:r>
            <w:r w:rsidRPr="00C63963">
              <w:rPr>
                <w:rStyle w:val="af4"/>
                <w:noProof/>
                <w:sz w:val="28"/>
                <w:szCs w:val="28"/>
              </w:rPr>
              <w:t>Реализация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парсера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помощью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RestSharp </w:t>
            </w:r>
            <w:r w:rsidRPr="00C63963">
              <w:rPr>
                <w:rStyle w:val="af4"/>
                <w:noProof/>
                <w:sz w:val="28"/>
                <w:szCs w:val="28"/>
              </w:rPr>
              <w:t>для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сайта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_Toc9696577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86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95460" w14:textId="4D87BCE3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8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Selenium C#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_Toc9696578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89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6CBF3" w14:textId="37C3E91E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79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_Toc9696579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93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B2AC1" w14:textId="67F74FC0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80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П.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_Toc9696580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95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40328" w14:textId="721086AD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81" w:history="1">
            <w:r w:rsidRPr="00C63963">
              <w:rPr>
                <w:rStyle w:val="af4"/>
                <w:noProof/>
                <w:sz w:val="28"/>
                <w:szCs w:val="28"/>
              </w:rPr>
              <w:t>Приложение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Р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. </w:t>
            </w:r>
            <w:r w:rsidRPr="00C63963">
              <w:rPr>
                <w:rStyle w:val="af4"/>
                <w:noProof/>
                <w:sz w:val="28"/>
                <w:szCs w:val="28"/>
              </w:rPr>
              <w:t>Реализация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парсера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помощью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Requests </w:t>
            </w:r>
            <w:r w:rsidRPr="00C63963">
              <w:rPr>
                <w:rStyle w:val="af4"/>
                <w:noProof/>
                <w:sz w:val="28"/>
                <w:szCs w:val="28"/>
              </w:rPr>
              <w:t>для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</w:t>
            </w:r>
            <w:r w:rsidRPr="00C63963">
              <w:rPr>
                <w:rStyle w:val="af4"/>
                <w:noProof/>
                <w:sz w:val="28"/>
                <w:szCs w:val="28"/>
              </w:rPr>
              <w:t>сайта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Kopikot.ru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_Toc9696581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98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9F597" w14:textId="12367CC7" w:rsidR="00C63963" w:rsidRPr="00C63963" w:rsidRDefault="00C63963" w:rsidP="00C63963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696582" w:history="1">
            <w:r w:rsidRPr="00C63963">
              <w:rPr>
                <w:rStyle w:val="af4"/>
                <w:noProof/>
                <w:sz w:val="28"/>
                <w:szCs w:val="28"/>
              </w:rPr>
              <w:t xml:space="preserve">Приложение С. Реализация парсера с помощью 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Selenium Python </w:t>
            </w:r>
            <w:r w:rsidRPr="00C63963">
              <w:rPr>
                <w:rStyle w:val="af4"/>
                <w:noProof/>
                <w:sz w:val="28"/>
                <w:szCs w:val="28"/>
              </w:rPr>
              <w:t>и</w:t>
            </w:r>
            <w:r w:rsidRPr="00C63963">
              <w:rPr>
                <w:rStyle w:val="af4"/>
                <w:noProof/>
                <w:sz w:val="28"/>
                <w:szCs w:val="28"/>
                <w:lang w:val="en-US"/>
              </w:rPr>
              <w:t xml:space="preserve"> BeautifulSoup</w:t>
            </w:r>
            <w:r w:rsidRPr="00C63963">
              <w:rPr>
                <w:noProof/>
                <w:webHidden/>
                <w:sz w:val="28"/>
                <w:szCs w:val="28"/>
              </w:rPr>
              <w:tab/>
            </w:r>
            <w:r w:rsidRPr="00C639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3963">
              <w:rPr>
                <w:noProof/>
                <w:webHidden/>
                <w:sz w:val="28"/>
                <w:szCs w:val="28"/>
              </w:rPr>
              <w:instrText xml:space="preserve"> PAGEREF _Toc9696582 \h </w:instrText>
            </w:r>
            <w:r w:rsidRPr="00C63963">
              <w:rPr>
                <w:noProof/>
                <w:webHidden/>
                <w:sz w:val="28"/>
                <w:szCs w:val="28"/>
              </w:rPr>
            </w:r>
            <w:r w:rsidRPr="00C639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3963">
              <w:rPr>
                <w:noProof/>
                <w:webHidden/>
                <w:sz w:val="28"/>
                <w:szCs w:val="28"/>
              </w:rPr>
              <w:t>100</w:t>
            </w:r>
            <w:r w:rsidRPr="00C639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0F1C" w14:textId="27F41C35" w:rsidR="00017F61" w:rsidRPr="001174F4" w:rsidRDefault="00017F61" w:rsidP="00C63963">
          <w:pPr>
            <w:spacing w:after="0" w:line="360" w:lineRule="auto"/>
            <w:jc w:val="left"/>
            <w:rPr>
              <w:sz w:val="28"/>
              <w:szCs w:val="28"/>
            </w:rPr>
          </w:pPr>
          <w:r w:rsidRPr="00C63963">
            <w:rPr>
              <w:sz w:val="28"/>
              <w:szCs w:val="28"/>
            </w:rPr>
            <w:fldChar w:fldCharType="end"/>
          </w:r>
        </w:p>
      </w:sdtContent>
    </w:sdt>
    <w:p w14:paraId="53E59DBB" w14:textId="77777777" w:rsidR="00017F61" w:rsidRPr="001174F4" w:rsidRDefault="00017F61" w:rsidP="00E44467">
      <w:pPr>
        <w:spacing w:after="119" w:line="259" w:lineRule="auto"/>
        <w:jc w:val="left"/>
        <w:rPr>
          <w:sz w:val="28"/>
          <w:szCs w:val="28"/>
        </w:rPr>
      </w:pPr>
    </w:p>
    <w:p w14:paraId="2AE0F2BD" w14:textId="77777777" w:rsidR="00017F61" w:rsidRPr="001174F4" w:rsidRDefault="00017F61" w:rsidP="00E44467">
      <w:pPr>
        <w:spacing w:after="0" w:line="360" w:lineRule="auto"/>
        <w:jc w:val="left"/>
        <w:rPr>
          <w:color w:val="000000" w:themeColor="text1"/>
          <w:sz w:val="28"/>
          <w:szCs w:val="28"/>
        </w:rPr>
        <w:sectPr w:rsidR="00017F61" w:rsidRPr="001174F4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14:paraId="12CD1467" w14:textId="77777777" w:rsidR="0091339A" w:rsidRPr="001174F4" w:rsidRDefault="00B57E60" w:rsidP="00C63963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bookmarkStart w:id="3" w:name="_Toc9389357"/>
      <w:bookmarkStart w:id="4" w:name="_Toc9696539"/>
      <w:r w:rsidRPr="001174F4">
        <w:rPr>
          <w:rFonts w:ascii="Times New Roman" w:hAnsi="Times New Roman" w:cs="Times New Roman"/>
        </w:rPr>
        <w:lastRenderedPageBreak/>
        <w:t>Введение</w:t>
      </w:r>
      <w:bookmarkEnd w:id="2"/>
      <w:bookmarkEnd w:id="3"/>
      <w:bookmarkEnd w:id="4"/>
    </w:p>
    <w:p w14:paraId="609481CB" w14:textId="77777777" w:rsidR="00976AA6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 становится всё значительнее.</w:t>
      </w:r>
    </w:p>
    <w:p w14:paraId="3C442270" w14:textId="6863E02C" w:rsidR="00E66F2E" w:rsidRPr="00E66F2E" w:rsidRDefault="00E66F2E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Парсинг</w:t>
      </w:r>
      <w:proofErr w:type="spellEnd"/>
      <w:r w:rsidRPr="008A4174">
        <w:rPr>
          <w:color w:val="000000" w:themeColor="text1"/>
          <w:sz w:val="28"/>
          <w:szCs w:val="28"/>
        </w:rPr>
        <w:t xml:space="preserve"> – это метод получения контента</w:t>
      </w:r>
      <w:r>
        <w:rPr>
          <w:color w:val="000000" w:themeColor="text1"/>
          <w:sz w:val="28"/>
          <w:szCs w:val="28"/>
        </w:rPr>
        <w:t>, который</w:t>
      </w:r>
      <w:r w:rsidRPr="008A4174">
        <w:rPr>
          <w:color w:val="000000" w:themeColor="text1"/>
          <w:sz w:val="28"/>
          <w:szCs w:val="28"/>
        </w:rPr>
        <w:t xml:space="preserve"> состоит в том, что специально </w:t>
      </w:r>
      <w:r>
        <w:rPr>
          <w:color w:val="000000" w:themeColor="text1"/>
          <w:sz w:val="28"/>
          <w:szCs w:val="28"/>
        </w:rPr>
        <w:t>написанный</w:t>
      </w:r>
      <w:r w:rsidRPr="008A4174">
        <w:rPr>
          <w:color w:val="000000" w:themeColor="text1"/>
          <w:sz w:val="28"/>
          <w:szCs w:val="28"/>
        </w:rPr>
        <w:t xml:space="preserve"> алгоритм заходит на страниц</w:t>
      </w:r>
      <w:r w:rsidR="00C058CF">
        <w:rPr>
          <w:color w:val="000000" w:themeColor="text1"/>
          <w:sz w:val="28"/>
          <w:szCs w:val="28"/>
        </w:rPr>
        <w:t>ы</w:t>
      </w:r>
      <w:r w:rsidRPr="008A4174">
        <w:rPr>
          <w:color w:val="000000" w:themeColor="text1"/>
          <w:sz w:val="28"/>
          <w:szCs w:val="28"/>
        </w:rPr>
        <w:t xml:space="preserve"> сайта и </w:t>
      </w:r>
      <w:r w:rsidR="00C058CF">
        <w:rPr>
          <w:color w:val="000000" w:themeColor="text1"/>
          <w:sz w:val="28"/>
          <w:szCs w:val="28"/>
        </w:rPr>
        <w:t>собирает</w:t>
      </w:r>
      <w:r w:rsidRPr="008A417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информацию в</w:t>
      </w:r>
      <w:r w:rsidRPr="008A4174">
        <w:rPr>
          <w:color w:val="000000" w:themeColor="text1"/>
          <w:sz w:val="28"/>
          <w:szCs w:val="28"/>
        </w:rPr>
        <w:t xml:space="preserve"> указанных </w:t>
      </w:r>
      <w:r>
        <w:rPr>
          <w:color w:val="000000" w:themeColor="text1"/>
          <w:sz w:val="28"/>
          <w:szCs w:val="28"/>
        </w:rPr>
        <w:t>тегах, либо обращается к серверу и берёт информацию, размещённую на сайте</w:t>
      </w:r>
      <w:r w:rsidRPr="008A4174">
        <w:rPr>
          <w:color w:val="000000" w:themeColor="text1"/>
          <w:sz w:val="28"/>
          <w:szCs w:val="28"/>
        </w:rPr>
        <w:t>.</w:t>
      </w:r>
    </w:p>
    <w:p w14:paraId="1CE9E66D" w14:textId="442BEC56" w:rsidR="00976AA6" w:rsidRPr="00CA2C33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На сегодняшний день существу</w:t>
      </w:r>
      <w:r w:rsidR="000D1AB7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т достаточное количество компаний, которые занимаются </w:t>
      </w:r>
      <w:proofErr w:type="spellStart"/>
      <w:r w:rsidRPr="001174F4">
        <w:rPr>
          <w:sz w:val="28"/>
          <w:szCs w:val="28"/>
        </w:rPr>
        <w:t>парсингом</w:t>
      </w:r>
      <w:proofErr w:type="spellEnd"/>
      <w:r w:rsidRPr="001174F4">
        <w:rPr>
          <w:sz w:val="28"/>
          <w:szCs w:val="28"/>
        </w:rPr>
        <w:t xml:space="preserve"> и анализом сайтов. Например, компания </w:t>
      </w:r>
      <w:proofErr w:type="spellStart"/>
      <w:r w:rsidRPr="001174F4">
        <w:rPr>
          <w:sz w:val="28"/>
          <w:szCs w:val="28"/>
        </w:rPr>
        <w:t>Meltwater</w:t>
      </w:r>
      <w:proofErr w:type="spellEnd"/>
      <w:r w:rsidRPr="001174F4">
        <w:rPr>
          <w:sz w:val="28"/>
          <w:szCs w:val="28"/>
        </w:rPr>
        <w:t>, которая разрабатывает и продает программное обеспечение для мониторинга СМИ и бизнес-аналитики</w:t>
      </w:r>
      <w:r w:rsidR="00976B24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_Ref9476058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  <w:r w:rsidR="00976B2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 списку компаний</w:t>
      </w:r>
      <w:r w:rsidR="00E66F2E">
        <w:rPr>
          <w:sz w:val="28"/>
          <w:szCs w:val="28"/>
        </w:rPr>
        <w:t xml:space="preserve">, которые разрабатывают программы для </w:t>
      </w:r>
      <w:proofErr w:type="spellStart"/>
      <w:r w:rsidR="00E66F2E">
        <w:rPr>
          <w:sz w:val="28"/>
          <w:szCs w:val="28"/>
        </w:rPr>
        <w:t>парсинга</w:t>
      </w:r>
      <w:proofErr w:type="spellEnd"/>
      <w:r w:rsidR="00E66F2E">
        <w:rPr>
          <w:sz w:val="28"/>
          <w:szCs w:val="28"/>
        </w:rPr>
        <w:t>, можно</w:t>
      </w:r>
      <w:r w:rsidRPr="001174F4">
        <w:rPr>
          <w:sz w:val="28"/>
          <w:szCs w:val="28"/>
        </w:rPr>
        <w:t xml:space="preserve"> отн</w:t>
      </w:r>
      <w:r w:rsidR="00E66F2E">
        <w:rPr>
          <w:sz w:val="28"/>
          <w:szCs w:val="28"/>
        </w:rPr>
        <w:t>ести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Google</w:t>
      </w:r>
      <w:r w:rsidRPr="001174F4">
        <w:rPr>
          <w:sz w:val="28"/>
          <w:szCs w:val="28"/>
        </w:rPr>
        <w:t xml:space="preserve"> и Яндекс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_Ref9476187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2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54399EDD" w14:textId="66481B61" w:rsidR="00E66F2E" w:rsidRPr="00E66F2E" w:rsidRDefault="00E66F2E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реализация программы для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сайта на языках программирования </w:t>
      </w:r>
      <w:r>
        <w:rPr>
          <w:sz w:val="28"/>
          <w:szCs w:val="28"/>
          <w:lang w:val="en-US"/>
        </w:rPr>
        <w:t>Java</w:t>
      </w:r>
      <w:r w:rsidRPr="00E66F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E66F2E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а также анализ приведённых реализаций. Для этого необходимо решить следующие задачи: отобрать библиотеки для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>, реализовать программы, используя библиотеки, сравнить реализации</w:t>
      </w:r>
      <w:r w:rsidR="00C058CF">
        <w:rPr>
          <w:sz w:val="28"/>
          <w:szCs w:val="28"/>
        </w:rPr>
        <w:t xml:space="preserve"> по скорости выполнения </w:t>
      </w:r>
      <w:proofErr w:type="spellStart"/>
      <w:r w:rsidR="00C058CF"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и дать оценку.</w:t>
      </w:r>
    </w:p>
    <w:p w14:paraId="4B2B2191" w14:textId="3DA341E8" w:rsidR="00972508" w:rsidRDefault="000F5CB1" w:rsidP="00972508">
      <w:pPr>
        <w:tabs>
          <w:tab w:val="clear" w:pos="8640"/>
        </w:tabs>
        <w:spacing w:after="0" w:line="240" w:lineRule="auto"/>
        <w:rPr>
          <w:bCs/>
          <w:color w:val="000000" w:themeColor="text1"/>
          <w:sz w:val="28"/>
          <w:szCs w:val="28"/>
        </w:rPr>
      </w:pPr>
      <w:r w:rsidRPr="001174F4">
        <w:rPr>
          <w:bCs/>
          <w:color w:val="000000" w:themeColor="text1"/>
          <w:sz w:val="28"/>
          <w:szCs w:val="28"/>
        </w:rPr>
        <w:br w:type="page"/>
      </w:r>
    </w:p>
    <w:p w14:paraId="5E5D366B" w14:textId="77777777" w:rsidR="00540BE3" w:rsidRPr="001174F4" w:rsidRDefault="00540BE3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</w:rPr>
      </w:pPr>
      <w:bookmarkStart w:id="5" w:name="_Toc9365034"/>
      <w:bookmarkStart w:id="6" w:name="_Toc9389359"/>
      <w:bookmarkStart w:id="7" w:name="_Toc9696540"/>
      <w:r w:rsidRPr="001174F4">
        <w:rPr>
          <w:rFonts w:ascii="Times New Roman" w:hAnsi="Times New Roman" w:cs="Times New Roman"/>
        </w:rPr>
        <w:lastRenderedPageBreak/>
        <w:t xml:space="preserve">Отбор библиотек для </w:t>
      </w:r>
      <w:proofErr w:type="spellStart"/>
      <w:r w:rsidRPr="001174F4">
        <w:rPr>
          <w:rFonts w:ascii="Times New Roman" w:hAnsi="Times New Roman" w:cs="Times New Roman"/>
        </w:rPr>
        <w:t>парсинга</w:t>
      </w:r>
      <w:bookmarkEnd w:id="5"/>
      <w:bookmarkEnd w:id="6"/>
      <w:bookmarkEnd w:id="7"/>
      <w:proofErr w:type="spellEnd"/>
    </w:p>
    <w:p w14:paraId="38FD9C0F" w14:textId="46456430" w:rsidR="00710345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 были отобраны специальные библиотеки</w:t>
      </w:r>
      <w:r w:rsidR="006820B3">
        <w:rPr>
          <w:sz w:val="28"/>
          <w:szCs w:val="28"/>
        </w:rPr>
        <w:t xml:space="preserve"> для </w:t>
      </w:r>
      <w:proofErr w:type="spellStart"/>
      <w:r w:rsidR="006820B3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для</w:t>
      </w:r>
      <w:r w:rsidR="00710345" w:rsidRPr="001174F4">
        <w:rPr>
          <w:sz w:val="28"/>
          <w:szCs w:val="28"/>
        </w:rPr>
        <w:t xml:space="preserve"> трёх</w:t>
      </w:r>
      <w:r w:rsidRPr="001174F4">
        <w:rPr>
          <w:sz w:val="28"/>
          <w:szCs w:val="28"/>
        </w:rPr>
        <w:t xml:space="preserve"> языков программирования</w:t>
      </w:r>
      <w:r w:rsidR="00710345" w:rsidRPr="001174F4">
        <w:rPr>
          <w:sz w:val="28"/>
          <w:szCs w:val="28"/>
        </w:rPr>
        <w:t>: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и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. </w:t>
      </w:r>
      <w:r w:rsidR="00A9704D">
        <w:rPr>
          <w:sz w:val="28"/>
          <w:szCs w:val="28"/>
        </w:rPr>
        <w:t xml:space="preserve">Приведённые ниже библиотеки </w:t>
      </w:r>
      <w:r w:rsidR="00117A4F">
        <w:rPr>
          <w:sz w:val="28"/>
          <w:szCs w:val="28"/>
        </w:rPr>
        <w:t>были отобраны</w:t>
      </w:r>
      <w:r w:rsidR="00A9704D">
        <w:rPr>
          <w:sz w:val="28"/>
          <w:szCs w:val="28"/>
        </w:rPr>
        <w:t xml:space="preserve"> из-за удобства</w:t>
      </w:r>
      <w:r w:rsidR="00117A4F">
        <w:rPr>
          <w:sz w:val="28"/>
          <w:szCs w:val="28"/>
        </w:rPr>
        <w:t xml:space="preserve"> в использовании</w:t>
      </w:r>
      <w:r w:rsidR="00A9704D">
        <w:rPr>
          <w:sz w:val="28"/>
          <w:szCs w:val="28"/>
        </w:rPr>
        <w:t xml:space="preserve"> и работоспособности с приведёнными для примеров сайтов.</w:t>
      </w:r>
    </w:p>
    <w:p w14:paraId="7458C895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14:paraId="0D13F3DE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>;</w:t>
      </w:r>
    </w:p>
    <w:p w14:paraId="517F4950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.</w:t>
      </w:r>
    </w:p>
    <w:p w14:paraId="1B2C6EB6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 использованы следующие библиотеки:</w:t>
      </w:r>
    </w:p>
    <w:p w14:paraId="129FFE22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HtmlAgilityPack</w:t>
      </w:r>
      <w:proofErr w:type="spellEnd"/>
      <w:r w:rsidRPr="001174F4">
        <w:rPr>
          <w:sz w:val="28"/>
          <w:szCs w:val="28"/>
          <w:lang w:val="en-US"/>
        </w:rPr>
        <w:t>;</w:t>
      </w:r>
    </w:p>
    <w:p w14:paraId="1EE512CE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Fizzler;</w:t>
      </w:r>
    </w:p>
    <w:p w14:paraId="550F2201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AngleSharp</w:t>
      </w:r>
      <w:proofErr w:type="spellEnd"/>
      <w:r w:rsidRPr="001174F4">
        <w:rPr>
          <w:sz w:val="28"/>
          <w:szCs w:val="28"/>
          <w:lang w:val="en-US"/>
        </w:rPr>
        <w:t>;</w:t>
      </w:r>
    </w:p>
    <w:p w14:paraId="409870E8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CsQuery</w:t>
      </w:r>
      <w:proofErr w:type="spellEnd"/>
      <w:r w:rsidRPr="001174F4">
        <w:rPr>
          <w:sz w:val="28"/>
          <w:szCs w:val="28"/>
          <w:lang w:val="en-US"/>
        </w:rPr>
        <w:t>;</w:t>
      </w:r>
    </w:p>
    <w:p w14:paraId="33304761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RestSharp</w:t>
      </w:r>
      <w:proofErr w:type="spellEnd"/>
      <w:r w:rsidRPr="001174F4">
        <w:rPr>
          <w:sz w:val="28"/>
          <w:szCs w:val="28"/>
        </w:rPr>
        <w:t>.</w:t>
      </w:r>
    </w:p>
    <w:p w14:paraId="5E2F1892" w14:textId="51063E29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использованы следующие </w:t>
      </w:r>
      <w:r w:rsidR="00117A4F">
        <w:rPr>
          <w:sz w:val="28"/>
          <w:szCs w:val="28"/>
        </w:rPr>
        <w:t>средства</w:t>
      </w:r>
      <w:r w:rsidRPr="001174F4">
        <w:rPr>
          <w:sz w:val="28"/>
          <w:szCs w:val="28"/>
        </w:rPr>
        <w:t>:</w:t>
      </w:r>
    </w:p>
    <w:p w14:paraId="4FCE8C0E" w14:textId="6F98A00C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proofErr w:type="spellStart"/>
      <w:r w:rsidR="00710345" w:rsidRPr="001174F4">
        <w:rPr>
          <w:sz w:val="28"/>
          <w:szCs w:val="28"/>
          <w:lang w:val="en-US"/>
        </w:rPr>
        <w:t>BeatifulSoup</w:t>
      </w:r>
      <w:proofErr w:type="spellEnd"/>
      <w:r w:rsidR="00710345" w:rsidRPr="001174F4">
        <w:rPr>
          <w:sz w:val="28"/>
          <w:szCs w:val="28"/>
          <w:lang w:val="en-US"/>
        </w:rPr>
        <w:t>;</w:t>
      </w:r>
    </w:p>
    <w:p w14:paraId="41DFC7F5" w14:textId="2212D51F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Request;</w:t>
      </w:r>
    </w:p>
    <w:p w14:paraId="4106D7CC" w14:textId="0E103296" w:rsidR="00710345" w:rsidRPr="001B6F85" w:rsidRDefault="00710345" w:rsidP="001B6F85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B6F85">
        <w:rPr>
          <w:sz w:val="28"/>
          <w:szCs w:val="28"/>
        </w:rPr>
        <w:t xml:space="preserve">фреймворк </w:t>
      </w:r>
      <w:proofErr w:type="spellStart"/>
      <w:r w:rsidRPr="001B6F85">
        <w:rPr>
          <w:sz w:val="28"/>
          <w:szCs w:val="28"/>
          <w:lang w:val="en-US"/>
        </w:rPr>
        <w:t>Scrapy</w:t>
      </w:r>
      <w:proofErr w:type="spellEnd"/>
      <w:r w:rsidRPr="001B6F85">
        <w:rPr>
          <w:sz w:val="28"/>
          <w:szCs w:val="28"/>
        </w:rPr>
        <w:t>.</w:t>
      </w:r>
    </w:p>
    <w:p w14:paraId="3E918620" w14:textId="5A5D0798" w:rsidR="005F6B46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</w:t>
      </w:r>
      <w:r w:rsidR="001F0538" w:rsidRPr="001174F4">
        <w:rPr>
          <w:sz w:val="28"/>
          <w:szCs w:val="28"/>
        </w:rPr>
        <w:t xml:space="preserve">библиотек был использован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– это набор различных программных бесплатных и</w:t>
      </w:r>
      <w:bookmarkStart w:id="8" w:name="_GoBack"/>
      <w:bookmarkEnd w:id="8"/>
      <w:r w:rsidR="009958B2" w:rsidRPr="001174F4">
        <w:rPr>
          <w:sz w:val="28"/>
          <w:szCs w:val="28"/>
        </w:rPr>
        <w:t>нструментов, каждый из которых имеет свой подход к поддержке автоматизации тестирования. Весь набор инструментов обеспечивает широкий набор функций тестирования,</w:t>
      </w:r>
      <w:r w:rsidR="00783E56" w:rsidRPr="001174F4">
        <w:rPr>
          <w:sz w:val="28"/>
          <w:szCs w:val="28"/>
        </w:rPr>
        <w:t xml:space="preserve"> </w:t>
      </w:r>
      <w:r w:rsidR="009958B2" w:rsidRPr="001174F4">
        <w:rPr>
          <w:sz w:val="28"/>
          <w:szCs w:val="28"/>
        </w:rPr>
        <w:t xml:space="preserve">специально предназначенных для тестирования веб-приложений всех типов,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14:paraId="6FD34B5F" w14:textId="77777777" w:rsidR="00B537BE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случае с </w:t>
      </w:r>
      <w:proofErr w:type="spellStart"/>
      <w:r w:rsidRPr="001174F4">
        <w:rPr>
          <w:sz w:val="28"/>
          <w:szCs w:val="28"/>
        </w:rPr>
        <w:t>парсингом</w:t>
      </w:r>
      <w:proofErr w:type="spellEnd"/>
      <w:r w:rsidRPr="001174F4">
        <w:rPr>
          <w:sz w:val="28"/>
          <w:szCs w:val="28"/>
        </w:rPr>
        <w:t xml:space="preserve"> сайтов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возможность полностью имитировать поведение пользователя на сайте, то есть переход по </w:t>
      </w:r>
      <w:r w:rsidRPr="001174F4">
        <w:rPr>
          <w:sz w:val="28"/>
          <w:szCs w:val="28"/>
        </w:rPr>
        <w:lastRenderedPageBreak/>
        <w:t>ссылкам, использование активных объектов, заполнение некоторых полей и так далее.</w:t>
      </w:r>
      <w:r w:rsidR="00B537BE" w:rsidRPr="001174F4">
        <w:rPr>
          <w:sz w:val="28"/>
          <w:szCs w:val="28"/>
        </w:rPr>
        <w:br w:type="page"/>
      </w:r>
    </w:p>
    <w:p w14:paraId="17FF5BDF" w14:textId="77777777" w:rsidR="00E77255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9365035"/>
      <w:bookmarkStart w:id="10" w:name="_Toc9389360"/>
      <w:bookmarkStart w:id="11" w:name="_Toc9696541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9"/>
      <w:bookmarkEnd w:id="10"/>
      <w:bookmarkEnd w:id="11"/>
    </w:p>
    <w:p w14:paraId="3A744444" w14:textId="77777777" w:rsidR="0091339A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="0091339A" w:rsidRPr="001174F4">
        <w:rPr>
          <w:sz w:val="28"/>
          <w:szCs w:val="28"/>
        </w:rPr>
        <w:t xml:space="preserve"> были реализованы следующие способы </w:t>
      </w:r>
      <w:proofErr w:type="spellStart"/>
      <w:r w:rsidR="0091339A" w:rsidRPr="001174F4">
        <w:rPr>
          <w:sz w:val="28"/>
          <w:szCs w:val="28"/>
        </w:rPr>
        <w:t>парсинга</w:t>
      </w:r>
      <w:proofErr w:type="spellEnd"/>
      <w:r w:rsidR="0091339A" w:rsidRPr="001174F4">
        <w:rPr>
          <w:sz w:val="28"/>
          <w:szCs w:val="28"/>
        </w:rPr>
        <w:t xml:space="preserve"> контента сайтов на языке </w:t>
      </w:r>
      <w:r w:rsidR="0091339A" w:rsidRPr="001174F4">
        <w:rPr>
          <w:sz w:val="28"/>
          <w:szCs w:val="28"/>
          <w:lang w:val="en-US"/>
        </w:rPr>
        <w:t>Java</w:t>
      </w:r>
      <w:r w:rsidR="0091339A" w:rsidRPr="001174F4">
        <w:rPr>
          <w:sz w:val="28"/>
          <w:szCs w:val="28"/>
        </w:rPr>
        <w:t xml:space="preserve">: </w:t>
      </w:r>
      <w:proofErr w:type="spellStart"/>
      <w:r w:rsidR="0091339A" w:rsidRPr="001174F4">
        <w:rPr>
          <w:sz w:val="28"/>
          <w:szCs w:val="28"/>
          <w:lang w:val="en-US"/>
        </w:rPr>
        <w:t>Jsoup</w:t>
      </w:r>
      <w:proofErr w:type="spellEnd"/>
      <w:r w:rsidR="0091339A" w:rsidRPr="001174F4">
        <w:rPr>
          <w:sz w:val="28"/>
          <w:szCs w:val="28"/>
        </w:rPr>
        <w:t xml:space="preserve">, </w:t>
      </w:r>
      <w:r w:rsidR="0091339A" w:rsidRPr="001174F4">
        <w:rPr>
          <w:sz w:val="28"/>
          <w:szCs w:val="28"/>
          <w:lang w:val="en-US"/>
        </w:rPr>
        <w:t>Selenium</w:t>
      </w:r>
      <w:r w:rsidR="00A07129" w:rsidRPr="001174F4">
        <w:rPr>
          <w:sz w:val="28"/>
          <w:szCs w:val="28"/>
        </w:rPr>
        <w:t xml:space="preserve"> и </w:t>
      </w:r>
      <w:proofErr w:type="spellStart"/>
      <w:r w:rsidR="00A07129" w:rsidRPr="001174F4">
        <w:rPr>
          <w:sz w:val="28"/>
          <w:szCs w:val="28"/>
          <w:lang w:val="en-US"/>
        </w:rPr>
        <w:t>Unirest</w:t>
      </w:r>
      <w:proofErr w:type="spellEnd"/>
      <w:r w:rsidR="00A07129" w:rsidRPr="001174F4">
        <w:rPr>
          <w:sz w:val="28"/>
          <w:szCs w:val="28"/>
        </w:rPr>
        <w:t>.</w:t>
      </w:r>
    </w:p>
    <w:p w14:paraId="196BBEC5" w14:textId="77777777" w:rsidR="00775DB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9365036"/>
      <w:bookmarkStart w:id="13" w:name="_Toc9389361"/>
      <w:bookmarkStart w:id="14" w:name="_Toc9696542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75DBF" w:rsidRPr="001174F4">
        <w:rPr>
          <w:rFonts w:ascii="Times New Roman" w:hAnsi="Times New Roman" w:cs="Times New Roman"/>
          <w:sz w:val="28"/>
          <w:szCs w:val="28"/>
          <w:lang w:val="en-US"/>
        </w:rPr>
        <w:t>Jsoup</w:t>
      </w:r>
      <w:bookmarkEnd w:id="12"/>
      <w:bookmarkEnd w:id="13"/>
      <w:bookmarkEnd w:id="14"/>
      <w:proofErr w:type="spellEnd"/>
    </w:p>
    <w:p w14:paraId="55824BC7" w14:textId="0C997D4C" w:rsidR="00044D2E" w:rsidRPr="00CA2C33" w:rsidRDefault="00044D2E" w:rsidP="00D523F7">
      <w:pPr>
        <w:spacing w:after="0" w:line="360" w:lineRule="auto"/>
        <w:ind w:firstLine="680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 – это библиотека для анализа документа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 предоставляет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 для получения и манипулирования данными</w:t>
      </w:r>
      <w:r w:rsidR="00C363A4" w:rsidRPr="001174F4">
        <w:rPr>
          <w:sz w:val="28"/>
          <w:szCs w:val="28"/>
        </w:rPr>
        <w:t xml:space="preserve"> взятых либо с помощью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="00C363A4" w:rsidRPr="001174F4">
        <w:rPr>
          <w:sz w:val="28"/>
          <w:szCs w:val="28"/>
        </w:rPr>
        <w:t>, либо</w:t>
      </w:r>
      <w:r w:rsidRPr="001174F4">
        <w:rPr>
          <w:sz w:val="28"/>
          <w:szCs w:val="28"/>
        </w:rPr>
        <w:t xml:space="preserve"> из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У этой библиотеки есть методы похожие на </w:t>
      </w:r>
      <w:r w:rsidRPr="001174F4">
        <w:rPr>
          <w:sz w:val="28"/>
          <w:szCs w:val="28"/>
          <w:lang w:val="en-US"/>
        </w:rPr>
        <w:t>DOM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  <w:lang w:val="en-US"/>
        </w:rPr>
        <w:t>JQuery</w:t>
      </w:r>
      <w:proofErr w:type="spellEnd"/>
      <w:r w:rsidRPr="001174F4">
        <w:rPr>
          <w:sz w:val="28"/>
          <w:szCs w:val="28"/>
        </w:rPr>
        <w:t xml:space="preserve"> для того, чтобы получать и обрабатывать данные</w:t>
      </w:r>
      <w:r w:rsidR="00CA2C33" w:rsidRPr="00CA2C33">
        <w:rPr>
          <w:sz w:val="28"/>
          <w:szCs w:val="28"/>
        </w:rPr>
        <w:t xml:space="preserve"> 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_Ref9476293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3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02A204B0" w14:textId="77777777" w:rsidR="00AC6F55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r w:rsidR="00CA1F6A" w:rsidRPr="001174F4">
        <w:rPr>
          <w:sz w:val="28"/>
          <w:szCs w:val="28"/>
        </w:rPr>
        <w:t xml:space="preserve">с помощью библиотеки </w:t>
      </w:r>
      <w:proofErr w:type="spellStart"/>
      <w:r w:rsidR="00CA1F6A" w:rsidRPr="001174F4">
        <w:rPr>
          <w:sz w:val="28"/>
          <w:szCs w:val="28"/>
          <w:lang w:val="en-US"/>
        </w:rPr>
        <w:t>Jsoup</w:t>
      </w:r>
      <w:proofErr w:type="spellEnd"/>
      <w:r w:rsidR="00CA1F6A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были использованы следующие </w:t>
      </w:r>
      <w:r w:rsidR="00434025" w:rsidRPr="001174F4">
        <w:rPr>
          <w:sz w:val="28"/>
          <w:szCs w:val="28"/>
        </w:rPr>
        <w:t>методы:</w:t>
      </w:r>
    </w:p>
    <w:p w14:paraId="1C9A7CED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connect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url</w:t>
      </w:r>
      <w:proofErr w:type="spellEnd"/>
      <w:r w:rsidRPr="001174F4">
        <w:rPr>
          <w:sz w:val="28"/>
          <w:szCs w:val="28"/>
        </w:rPr>
        <w:t>) –</w:t>
      </w:r>
      <w:r w:rsidR="00434025" w:rsidRPr="001174F4">
        <w:rPr>
          <w:sz w:val="28"/>
          <w:szCs w:val="28"/>
        </w:rPr>
        <w:t xml:space="preserve"> </w:t>
      </w:r>
      <w:r w:rsidR="007D522B" w:rsidRPr="001174F4">
        <w:rPr>
          <w:sz w:val="28"/>
          <w:szCs w:val="28"/>
        </w:rPr>
        <w:t>в</w:t>
      </w:r>
      <w:r w:rsidR="00434025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434025" w:rsidRPr="001174F4">
        <w:rPr>
          <w:sz w:val="28"/>
          <w:szCs w:val="28"/>
          <w:lang w:val="en-US"/>
        </w:rPr>
        <w:t>URL</w:t>
      </w:r>
      <w:r w:rsidR="00434025" w:rsidRPr="001174F4">
        <w:rPr>
          <w:sz w:val="28"/>
          <w:szCs w:val="28"/>
        </w:rPr>
        <w:t>. С</w:t>
      </w:r>
      <w:r w:rsidRPr="001174F4">
        <w:rPr>
          <w:sz w:val="28"/>
          <w:szCs w:val="28"/>
        </w:rPr>
        <w:t>оздает новый</w:t>
      </w:r>
      <w:r w:rsidR="0045692D" w:rsidRPr="001174F4">
        <w:rPr>
          <w:sz w:val="28"/>
          <w:szCs w:val="28"/>
        </w:rPr>
        <w:t xml:space="preserve"> объект типа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Connection</w:t>
      </w:r>
      <w:proofErr w:type="spellEnd"/>
      <w:r w:rsidRPr="001174F4">
        <w:rPr>
          <w:sz w:val="28"/>
          <w:szCs w:val="28"/>
        </w:rPr>
        <w:t xml:space="preserve"> для заданного URL, и используется для получения и анализа HTML-страницы;</w:t>
      </w:r>
    </w:p>
    <w:p w14:paraId="6DB75149" w14:textId="77777777" w:rsidR="00563EE2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– выполняет GET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2CB64F69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p</w:t>
      </w:r>
      <w:r w:rsidR="00DB45E3" w:rsidRPr="001174F4">
        <w:rPr>
          <w:sz w:val="28"/>
          <w:szCs w:val="28"/>
          <w:lang w:val="en-US"/>
        </w:rPr>
        <w:t>ost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– выполняет </w:t>
      </w:r>
      <w:r w:rsidR="00434025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 xml:space="preserve">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69114C94" w14:textId="77777777" w:rsidR="00C363A4" w:rsidRPr="001174F4" w:rsidRDefault="0043402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DB45E3" w:rsidRPr="001174F4">
        <w:rPr>
          <w:sz w:val="28"/>
          <w:szCs w:val="28"/>
        </w:rPr>
        <w:t>агента пользователя, который выглядит следующим образом: «</w:t>
      </w:r>
      <w:proofErr w:type="spellStart"/>
      <w:r w:rsidR="00DB45E3" w:rsidRPr="001174F4">
        <w:rPr>
          <w:sz w:val="28"/>
          <w:szCs w:val="28"/>
        </w:rPr>
        <w:t>Mozilla</w:t>
      </w:r>
      <w:proofErr w:type="spellEnd"/>
      <w:r w:rsidR="00DB45E3" w:rsidRPr="001174F4">
        <w:rPr>
          <w:sz w:val="28"/>
          <w:szCs w:val="28"/>
        </w:rPr>
        <w:t>/5.0 (</w:t>
      </w:r>
      <w:proofErr w:type="spellStart"/>
      <w:r w:rsidR="00DB45E3" w:rsidRPr="001174F4">
        <w:rPr>
          <w:sz w:val="28"/>
          <w:szCs w:val="28"/>
        </w:rPr>
        <w:t>Windows</w:t>
      </w:r>
      <w:proofErr w:type="spellEnd"/>
      <w:r w:rsidR="00DB45E3" w:rsidRPr="001174F4">
        <w:rPr>
          <w:sz w:val="28"/>
          <w:szCs w:val="28"/>
        </w:rPr>
        <w:t xml:space="preserve"> NT 6.2; Win64; x64) </w:t>
      </w:r>
      <w:proofErr w:type="spellStart"/>
      <w:r w:rsidR="00DB45E3" w:rsidRPr="001174F4">
        <w:rPr>
          <w:sz w:val="28"/>
          <w:szCs w:val="28"/>
        </w:rPr>
        <w:t>AppleWebKit</w:t>
      </w:r>
      <w:proofErr w:type="spellEnd"/>
      <w:r w:rsidR="00DB45E3" w:rsidRPr="001174F4">
        <w:rPr>
          <w:sz w:val="28"/>
          <w:szCs w:val="28"/>
        </w:rPr>
        <w:t xml:space="preserve">/537.36 (KHTML, </w:t>
      </w:r>
      <w:proofErr w:type="spellStart"/>
      <w:r w:rsidR="00DB45E3" w:rsidRPr="001174F4">
        <w:rPr>
          <w:sz w:val="28"/>
          <w:szCs w:val="28"/>
        </w:rPr>
        <w:t>like</w:t>
      </w:r>
      <w:proofErr w:type="spellEnd"/>
      <w:r w:rsidR="00DB45E3" w:rsidRPr="001174F4">
        <w:rPr>
          <w:sz w:val="28"/>
          <w:szCs w:val="28"/>
        </w:rPr>
        <w:t xml:space="preserve"> </w:t>
      </w:r>
      <w:proofErr w:type="spellStart"/>
      <w:r w:rsidR="00DB45E3" w:rsidRPr="001174F4">
        <w:rPr>
          <w:sz w:val="28"/>
          <w:szCs w:val="28"/>
        </w:rPr>
        <w:t>Gecko</w:t>
      </w:r>
      <w:proofErr w:type="spellEnd"/>
      <w:r w:rsidR="00DB45E3" w:rsidRPr="001174F4">
        <w:rPr>
          <w:sz w:val="28"/>
          <w:szCs w:val="28"/>
        </w:rPr>
        <w:t xml:space="preserve">) </w:t>
      </w:r>
      <w:proofErr w:type="spellStart"/>
      <w:r w:rsidR="00DB45E3" w:rsidRPr="001174F4">
        <w:rPr>
          <w:sz w:val="28"/>
          <w:szCs w:val="28"/>
        </w:rPr>
        <w:t>Chrome</w:t>
      </w:r>
      <w:proofErr w:type="spellEnd"/>
      <w:r w:rsidR="00DB45E3" w:rsidRPr="001174F4">
        <w:rPr>
          <w:sz w:val="28"/>
          <w:szCs w:val="28"/>
        </w:rPr>
        <w:t xml:space="preserve">/32.0.1667.0 </w:t>
      </w:r>
      <w:proofErr w:type="spellStart"/>
      <w:r w:rsidR="00DB45E3" w:rsidRPr="001174F4">
        <w:rPr>
          <w:sz w:val="28"/>
          <w:szCs w:val="28"/>
        </w:rPr>
        <w:t>Safari</w:t>
      </w:r>
      <w:proofErr w:type="spellEnd"/>
      <w:r w:rsidR="00DB45E3" w:rsidRPr="001174F4">
        <w:rPr>
          <w:sz w:val="28"/>
          <w:szCs w:val="28"/>
        </w:rPr>
        <w:t>/537.36».</w:t>
      </w:r>
      <w:r w:rsidRPr="001174F4">
        <w:rPr>
          <w:sz w:val="28"/>
          <w:szCs w:val="28"/>
        </w:rPr>
        <w:t xml:space="preserve"> </w:t>
      </w:r>
      <w:r w:rsidR="00EB6C67" w:rsidRPr="001174F4">
        <w:rPr>
          <w:sz w:val="28"/>
          <w:szCs w:val="28"/>
        </w:rPr>
        <w:t>Данный метод у</w:t>
      </w:r>
      <w:r w:rsidR="00DB45E3" w:rsidRPr="001174F4">
        <w:rPr>
          <w:sz w:val="28"/>
          <w:szCs w:val="28"/>
        </w:rPr>
        <w:t>станавливает</w:t>
      </w:r>
      <w:r w:rsidRPr="001174F4">
        <w:rPr>
          <w:sz w:val="28"/>
          <w:szCs w:val="28"/>
        </w:rPr>
        <w:t xml:space="preserve"> заголовок запроса агента пользователя</w:t>
      </w:r>
      <w:r w:rsidR="00EB6C67" w:rsidRPr="001174F4">
        <w:rPr>
          <w:sz w:val="28"/>
          <w:szCs w:val="28"/>
        </w:rPr>
        <w:t>;</w:t>
      </w:r>
    </w:p>
    <w:p w14:paraId="57B3B703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parse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а</w:t>
      </w:r>
      <w:r w:rsidRPr="001174F4">
        <w:rPr>
          <w:sz w:val="28"/>
          <w:szCs w:val="28"/>
        </w:rPr>
        <w:t xml:space="preserve">нализирует код HTML и возвращает объект </w:t>
      </w:r>
      <w:proofErr w:type="spellStart"/>
      <w:r w:rsidRPr="001174F4">
        <w:rPr>
          <w:sz w:val="28"/>
          <w:szCs w:val="28"/>
        </w:rPr>
        <w:t>Document</w:t>
      </w:r>
      <w:proofErr w:type="spellEnd"/>
      <w:r w:rsidRPr="001174F4">
        <w:rPr>
          <w:sz w:val="28"/>
          <w:szCs w:val="28"/>
        </w:rPr>
        <w:t>;</w:t>
      </w:r>
    </w:p>
    <w:p w14:paraId="2480C17D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</w:rPr>
        <w:t>getElementsByClass</w:t>
      </w:r>
      <w:proofErr w:type="spellEnd"/>
      <w:r w:rsidRPr="001174F4">
        <w:rPr>
          <w:sz w:val="28"/>
          <w:szCs w:val="28"/>
        </w:rPr>
        <w:t>(</w:t>
      </w:r>
      <w:proofErr w:type="spellStart"/>
      <w:proofErr w:type="gramEnd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className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AC6F55" w:rsidRPr="001174F4">
        <w:rPr>
          <w:sz w:val="28"/>
          <w:szCs w:val="28"/>
        </w:rPr>
        <w:t xml:space="preserve"> качестве входного аргумента требует строку в виде наименования класса. </w:t>
      </w:r>
      <w:r w:rsidRPr="001174F4">
        <w:rPr>
          <w:sz w:val="28"/>
          <w:szCs w:val="28"/>
        </w:rPr>
        <w:t xml:space="preserve">Находит элементы, которые имеют этот </w:t>
      </w:r>
      <w:r w:rsidR="00AC6F55" w:rsidRPr="001174F4">
        <w:rPr>
          <w:sz w:val="28"/>
          <w:szCs w:val="28"/>
        </w:rPr>
        <w:t>данный класс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="00AC6F55" w:rsidRPr="001174F4">
        <w:rPr>
          <w:sz w:val="28"/>
          <w:szCs w:val="28"/>
        </w:rPr>
        <w:t>;</w:t>
      </w:r>
    </w:p>
    <w:p w14:paraId="7A8B9240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lastRenderedPageBreak/>
        <w:t>getElementsByTag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tagName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тэга. Находит элементы, которые имеют этот данный тэг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Pr="001174F4">
        <w:rPr>
          <w:sz w:val="28"/>
          <w:szCs w:val="28"/>
        </w:rPr>
        <w:t>;</w:t>
      </w:r>
    </w:p>
    <w:p w14:paraId="5776AA25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attr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key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1174F4">
        <w:rPr>
          <w:sz w:val="28"/>
          <w:szCs w:val="28"/>
        </w:rPr>
        <w:t>;</w:t>
      </w:r>
    </w:p>
    <w:p w14:paraId="7E6A21E2" w14:textId="77777777" w:rsidR="009972BC" w:rsidRPr="001174F4" w:rsidRDefault="009972BC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>озвращает текст внутри основного тэга и дочерних элементов</w:t>
      </w:r>
      <w:r w:rsidR="00705B8B" w:rsidRPr="001174F4">
        <w:rPr>
          <w:sz w:val="28"/>
          <w:szCs w:val="28"/>
        </w:rPr>
        <w:t>;</w:t>
      </w:r>
    </w:p>
    <w:p w14:paraId="48A2D024" w14:textId="77777777" w:rsidR="00705B8B" w:rsidRPr="001174F4" w:rsidRDefault="00705B8B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select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cssQuery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</w:t>
      </w:r>
      <w:r w:rsidR="00523911" w:rsidRPr="001174F4">
        <w:rPr>
          <w:sz w:val="28"/>
          <w:szCs w:val="28"/>
        </w:rPr>
        <w:t>селектора. Возвращает элементы, которые соответствуют селектору.</w:t>
      </w:r>
    </w:p>
    <w:p w14:paraId="4E1E1060" w14:textId="77777777" w:rsidR="00CD1686" w:rsidRDefault="0052391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selectFirst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cssQuery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F740A7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селектора. Возвращает первое соответствие заданному селектору. </w:t>
      </w:r>
      <w:r w:rsidR="00892943" w:rsidRPr="001174F4">
        <w:rPr>
          <w:sz w:val="28"/>
          <w:szCs w:val="28"/>
        </w:rPr>
        <w:t xml:space="preserve">Аналогичный результат будет при </w:t>
      </w:r>
      <w:r w:rsidR="00892943" w:rsidRPr="001174F4">
        <w:rPr>
          <w:sz w:val="28"/>
          <w:szCs w:val="28"/>
          <w:lang w:val="en-US"/>
        </w:rPr>
        <w:t>select</w:t>
      </w:r>
      <w:r w:rsidR="00892943" w:rsidRPr="001174F4">
        <w:rPr>
          <w:sz w:val="28"/>
          <w:szCs w:val="28"/>
        </w:rPr>
        <w:t>(</w:t>
      </w:r>
      <w:r w:rsidR="00892943" w:rsidRPr="001174F4">
        <w:rPr>
          <w:sz w:val="28"/>
          <w:szCs w:val="28"/>
          <w:lang w:val="en-US"/>
        </w:rPr>
        <w:t>String</w:t>
      </w:r>
      <w:r w:rsidR="00892943" w:rsidRPr="001174F4">
        <w:rPr>
          <w:sz w:val="28"/>
          <w:szCs w:val="28"/>
        </w:rPr>
        <w:t xml:space="preserve"> </w:t>
      </w:r>
      <w:proofErr w:type="spellStart"/>
      <w:r w:rsidR="00892943" w:rsidRPr="001174F4">
        <w:rPr>
          <w:sz w:val="28"/>
          <w:szCs w:val="28"/>
          <w:lang w:val="en-US"/>
        </w:rPr>
        <w:t>cssQuery</w:t>
      </w:r>
      <w:proofErr w:type="spellEnd"/>
      <w:r w:rsidR="00892943" w:rsidRPr="001174F4">
        <w:rPr>
          <w:sz w:val="28"/>
          <w:szCs w:val="28"/>
        </w:rPr>
        <w:t>).</w:t>
      </w:r>
      <w:r w:rsidR="00892943" w:rsidRPr="001174F4">
        <w:rPr>
          <w:sz w:val="28"/>
          <w:szCs w:val="28"/>
          <w:lang w:val="en-US"/>
        </w:rPr>
        <w:t>first</w:t>
      </w:r>
      <w:r w:rsidR="00892943" w:rsidRPr="001174F4">
        <w:rPr>
          <w:sz w:val="28"/>
          <w:szCs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_Ref9476392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4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_Ref9476470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5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_Ref9476534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6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="00892943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</w:t>
      </w:r>
    </w:p>
    <w:p w14:paraId="0FD77127" w14:textId="2B279C0C" w:rsidR="008F409C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bookmarkStart w:id="15" w:name="_Hlk9012872"/>
      <w:r w:rsidRPr="001174F4">
        <w:rPr>
          <w:sz w:val="28"/>
          <w:szCs w:val="28"/>
        </w:rPr>
        <w:t>П</w:t>
      </w:r>
      <w:r w:rsidR="00F67A13" w:rsidRPr="001174F4">
        <w:rPr>
          <w:sz w:val="28"/>
          <w:szCs w:val="28"/>
        </w:rPr>
        <w:t xml:space="preserve">ри построении логики </w:t>
      </w:r>
      <w:proofErr w:type="spellStart"/>
      <w:r w:rsidR="00F67A13" w:rsidRPr="001174F4">
        <w:rPr>
          <w:sz w:val="28"/>
          <w:szCs w:val="28"/>
        </w:rPr>
        <w:t>парсинга</w:t>
      </w:r>
      <w:proofErr w:type="spellEnd"/>
      <w:r w:rsidR="00F67A13" w:rsidRPr="001174F4">
        <w:rPr>
          <w:sz w:val="28"/>
          <w:szCs w:val="28"/>
        </w:rPr>
        <w:t xml:space="preserve"> сайта использовал</w:t>
      </w:r>
      <w:r w:rsidRPr="001174F4">
        <w:rPr>
          <w:sz w:val="28"/>
          <w:szCs w:val="28"/>
        </w:rPr>
        <w:t>а</w:t>
      </w:r>
      <w:r w:rsidR="00F67A13" w:rsidRPr="001174F4">
        <w:rPr>
          <w:sz w:val="28"/>
          <w:szCs w:val="28"/>
        </w:rPr>
        <w:t>с</w:t>
      </w:r>
      <w:r w:rsidRPr="001174F4">
        <w:rPr>
          <w:sz w:val="28"/>
          <w:szCs w:val="28"/>
        </w:rPr>
        <w:t>ь панель разработчика</w:t>
      </w:r>
      <w:r w:rsidR="00F67A1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</w:rPr>
        <w:t xml:space="preserve">в </w:t>
      </w:r>
      <w:r w:rsidR="00F67A13" w:rsidRPr="001174F4">
        <w:rPr>
          <w:sz w:val="28"/>
          <w:szCs w:val="28"/>
        </w:rPr>
        <w:t>браузер</w:t>
      </w:r>
      <w:r w:rsidR="009E1723" w:rsidRPr="001174F4">
        <w:rPr>
          <w:sz w:val="28"/>
          <w:szCs w:val="28"/>
        </w:rPr>
        <w:t>е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Google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Chrome</w:t>
      </w:r>
      <w:r w:rsidR="00B51DE7" w:rsidRPr="001174F4">
        <w:rPr>
          <w:sz w:val="28"/>
          <w:szCs w:val="28"/>
        </w:rPr>
        <w:t>, ч</w:t>
      </w:r>
      <w:r w:rsidR="00F67A13" w:rsidRPr="001174F4">
        <w:rPr>
          <w:sz w:val="28"/>
          <w:szCs w:val="28"/>
        </w:rPr>
        <w:t xml:space="preserve">тобы не писать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F740A7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</w:rPr>
        <w:t>селектор</w:t>
      </w:r>
      <w:r w:rsidR="00B51DE7" w:rsidRPr="001174F4">
        <w:rPr>
          <w:sz w:val="28"/>
          <w:szCs w:val="28"/>
        </w:rPr>
        <w:t xml:space="preserve">ы или </w:t>
      </w:r>
      <w:r w:rsidR="00B51DE7" w:rsidRPr="001174F4">
        <w:rPr>
          <w:sz w:val="28"/>
          <w:szCs w:val="28"/>
          <w:lang w:val="en-US"/>
        </w:rPr>
        <w:t>XPath</w:t>
      </w:r>
      <w:r w:rsidR="00F67A13" w:rsidRPr="001174F4">
        <w:rPr>
          <w:sz w:val="28"/>
          <w:szCs w:val="28"/>
        </w:rPr>
        <w:t xml:space="preserve"> само</w:t>
      </w:r>
      <w:r w:rsidR="00B51DE7" w:rsidRPr="001174F4">
        <w:rPr>
          <w:sz w:val="28"/>
          <w:szCs w:val="28"/>
        </w:rPr>
        <w:t>стоятельно.</w:t>
      </w:r>
      <w:r w:rsidR="009E1723" w:rsidRPr="001174F4">
        <w:rPr>
          <w:sz w:val="28"/>
          <w:szCs w:val="28"/>
        </w:rPr>
        <w:t xml:space="preserve"> Использование возможностей панели разработчика в браузере </w:t>
      </w:r>
      <w:r w:rsidR="009E1723" w:rsidRPr="001174F4">
        <w:rPr>
          <w:sz w:val="28"/>
          <w:szCs w:val="28"/>
          <w:lang w:val="en-US"/>
        </w:rPr>
        <w:t>Google</w:t>
      </w:r>
      <w:r w:rsidR="009E172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  <w:lang w:val="en-US"/>
        </w:rPr>
        <w:t>Chrome</w:t>
      </w:r>
      <w:r w:rsidR="009E1723" w:rsidRPr="001174F4">
        <w:rPr>
          <w:sz w:val="28"/>
          <w:szCs w:val="28"/>
        </w:rPr>
        <w:t xml:space="preserve"> изображено на</w:t>
      </w:r>
      <w:r w:rsidR="0051501E" w:rsidRPr="001174F4">
        <w:rPr>
          <w:sz w:val="28"/>
          <w:szCs w:val="28"/>
        </w:rPr>
        <w:t xml:space="preserve"> </w:t>
      </w:r>
      <w:r w:rsidR="0051501E" w:rsidRPr="001174F4">
        <w:rPr>
          <w:sz w:val="28"/>
          <w:szCs w:val="28"/>
        </w:rPr>
        <w:fldChar w:fldCharType="begin"/>
      </w:r>
      <w:r w:rsidR="0051501E" w:rsidRPr="001174F4">
        <w:rPr>
          <w:sz w:val="28"/>
          <w:szCs w:val="28"/>
        </w:rPr>
        <w:instrText xml:space="preserve"> REF _Ref9013033 \h  \* MERGEFORMAT </w:instrText>
      </w:r>
      <w:r w:rsidR="0051501E" w:rsidRPr="001174F4">
        <w:rPr>
          <w:sz w:val="28"/>
          <w:szCs w:val="28"/>
        </w:rPr>
      </w:r>
      <w:r w:rsidR="0051501E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DD3B21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="0051501E" w:rsidRPr="001174F4">
        <w:rPr>
          <w:sz w:val="28"/>
          <w:szCs w:val="28"/>
        </w:rPr>
        <w:fldChar w:fldCharType="end"/>
      </w:r>
      <w:r w:rsidR="009E1723" w:rsidRPr="001174F4">
        <w:rPr>
          <w:sz w:val="28"/>
          <w:szCs w:val="28"/>
        </w:rPr>
        <w:t>.</w:t>
      </w:r>
      <w:r w:rsidR="00CD1686">
        <w:rPr>
          <w:sz w:val="28"/>
          <w:szCs w:val="28"/>
        </w:rPr>
        <w:t xml:space="preserve"> </w:t>
      </w:r>
      <w:r w:rsidR="00CD1686" w:rsidRPr="00CD1686">
        <w:rPr>
          <w:sz w:val="28"/>
          <w:szCs w:val="28"/>
        </w:rPr>
        <w:t xml:space="preserve">Полный код программы приведён в </w:t>
      </w:r>
      <w:r w:rsidR="00CD1686" w:rsidRPr="00CD1686">
        <w:rPr>
          <w:sz w:val="28"/>
          <w:szCs w:val="28"/>
        </w:rPr>
        <w:fldChar w:fldCharType="begin"/>
      </w:r>
      <w:r w:rsidR="00CD1686" w:rsidRPr="00CD1686">
        <w:rPr>
          <w:sz w:val="28"/>
          <w:szCs w:val="28"/>
        </w:rPr>
        <w:instrText xml:space="preserve"> REF _Ref9625491 \h </w:instrText>
      </w:r>
      <w:r w:rsidR="00CD1686">
        <w:rPr>
          <w:sz w:val="28"/>
          <w:szCs w:val="28"/>
        </w:rPr>
        <w:instrText xml:space="preserve"> \* MERGEFORMAT </w:instrText>
      </w:r>
      <w:r w:rsidR="00CD1686" w:rsidRPr="00CD1686">
        <w:rPr>
          <w:sz w:val="28"/>
          <w:szCs w:val="28"/>
        </w:rPr>
      </w:r>
      <w:r w:rsidR="00CD1686" w:rsidRPr="00CD1686">
        <w:rPr>
          <w:sz w:val="28"/>
          <w:szCs w:val="28"/>
        </w:rPr>
        <w:fldChar w:fldCharType="separate"/>
      </w:r>
      <w:r w:rsidR="00CD1686" w:rsidRPr="00CD1686">
        <w:rPr>
          <w:color w:val="000000" w:themeColor="text1"/>
          <w:sz w:val="28"/>
          <w:szCs w:val="28"/>
        </w:rPr>
        <w:t>Приложени</w:t>
      </w:r>
      <w:r w:rsidR="0026652D">
        <w:rPr>
          <w:color w:val="000000" w:themeColor="text1"/>
          <w:sz w:val="28"/>
          <w:szCs w:val="28"/>
        </w:rPr>
        <w:t>и</w:t>
      </w:r>
      <w:r w:rsidR="00CD1686" w:rsidRPr="00CD1686">
        <w:rPr>
          <w:color w:val="000000" w:themeColor="text1"/>
          <w:sz w:val="28"/>
          <w:szCs w:val="28"/>
        </w:rPr>
        <w:t xml:space="preserve"> А.</w:t>
      </w:r>
      <w:r w:rsidR="00CD1686" w:rsidRPr="00CD1686">
        <w:rPr>
          <w:sz w:val="28"/>
          <w:szCs w:val="28"/>
        </w:rPr>
        <w:fldChar w:fldCharType="end"/>
      </w:r>
      <w:r w:rsidR="00CD1686" w:rsidRPr="001174F4">
        <w:rPr>
          <w:sz w:val="28"/>
          <w:szCs w:val="28"/>
        </w:rPr>
        <w:t xml:space="preserve"> </w:t>
      </w:r>
    </w:p>
    <w:bookmarkEnd w:id="15"/>
    <w:p w14:paraId="7BEF01E4" w14:textId="77777777" w:rsidR="00421A3A" w:rsidRPr="001174F4" w:rsidRDefault="00421A3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Плюсы библиотеки </w:t>
      </w:r>
      <w:proofErr w:type="spellStart"/>
      <w:r w:rsidR="009E1723" w:rsidRPr="001174F4">
        <w:rPr>
          <w:sz w:val="28"/>
          <w:szCs w:val="28"/>
        </w:rPr>
        <w:t>Jsoup</w:t>
      </w:r>
      <w:proofErr w:type="spellEnd"/>
      <w:r w:rsidRPr="001174F4">
        <w:rPr>
          <w:sz w:val="28"/>
          <w:szCs w:val="28"/>
        </w:rPr>
        <w:t>:</w:t>
      </w:r>
    </w:p>
    <w:p w14:paraId="1B2881BD" w14:textId="77777777" w:rsidR="00421A3A" w:rsidRPr="001174F4" w:rsidRDefault="009E1723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является интуитивно понятной библиотекой, которой легко пользоваться</w:t>
      </w:r>
      <w:r w:rsidR="00421A3A" w:rsidRPr="001174F4">
        <w:rPr>
          <w:sz w:val="28"/>
          <w:szCs w:val="28"/>
        </w:rPr>
        <w:t>;</w:t>
      </w:r>
    </w:p>
    <w:p w14:paraId="7C05F78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содержит </w:t>
      </w:r>
      <w:r w:rsidR="009E1723" w:rsidRPr="001174F4">
        <w:rPr>
          <w:sz w:val="28"/>
          <w:szCs w:val="28"/>
        </w:rPr>
        <w:t xml:space="preserve">множество методов, которые облегчают </w:t>
      </w:r>
      <w:proofErr w:type="spellStart"/>
      <w:r w:rsidR="009E1723" w:rsidRPr="001174F4">
        <w:rPr>
          <w:sz w:val="28"/>
          <w:szCs w:val="28"/>
        </w:rPr>
        <w:t>парсинг</w:t>
      </w:r>
      <w:proofErr w:type="spellEnd"/>
      <w:r w:rsidR="009E1723" w:rsidRPr="001174F4">
        <w:rPr>
          <w:sz w:val="28"/>
          <w:szCs w:val="28"/>
        </w:rPr>
        <w:t xml:space="preserve"> сайтов</w:t>
      </w:r>
      <w:r w:rsidRPr="001174F4">
        <w:rPr>
          <w:sz w:val="28"/>
          <w:szCs w:val="28"/>
        </w:rPr>
        <w:t>;</w:t>
      </w:r>
    </w:p>
    <w:p w14:paraId="0BF56437" w14:textId="77777777" w:rsidR="009E1723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присутствует имитация пользователя через </w:t>
      </w:r>
      <w:proofErr w:type="spell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>;</w:t>
      </w:r>
    </w:p>
    <w:p w14:paraId="60123CC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имеется возможность взаимодействия с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</w:t>
      </w:r>
    </w:p>
    <w:p w14:paraId="36B1FA2E" w14:textId="77777777" w:rsidR="009E1723" w:rsidRPr="001174F4" w:rsidRDefault="00BF053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библиотеки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="009E1723" w:rsidRPr="001174F4">
        <w:rPr>
          <w:sz w:val="28"/>
          <w:szCs w:val="28"/>
        </w:rPr>
        <w:t>:</w:t>
      </w:r>
    </w:p>
    <w:p w14:paraId="64D77B6B" w14:textId="77777777" w:rsidR="00421A3A" w:rsidRPr="001174F4" w:rsidRDefault="00421A3A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 помощью библиотеки </w:t>
      </w:r>
      <w:proofErr w:type="spellStart"/>
      <w:r w:rsidR="009E1723" w:rsidRPr="001174F4">
        <w:rPr>
          <w:sz w:val="28"/>
          <w:szCs w:val="28"/>
        </w:rPr>
        <w:t>Jsoup</w:t>
      </w:r>
      <w:proofErr w:type="spellEnd"/>
      <w:r w:rsidR="009E1723" w:rsidRPr="001174F4">
        <w:rPr>
          <w:sz w:val="28"/>
          <w:szCs w:val="28"/>
        </w:rPr>
        <w:t xml:space="preserve"> мо</w:t>
      </w:r>
      <w:r w:rsidRPr="001174F4">
        <w:rPr>
          <w:sz w:val="28"/>
          <w:szCs w:val="28"/>
        </w:rPr>
        <w:t>жно</w:t>
      </w:r>
      <w:r w:rsidR="009E1723" w:rsidRPr="001174F4">
        <w:rPr>
          <w:sz w:val="28"/>
          <w:szCs w:val="28"/>
        </w:rPr>
        <w:t xml:space="preserve"> </w:t>
      </w:r>
      <w:proofErr w:type="spellStart"/>
      <w:r w:rsidR="009E1723" w:rsidRPr="001174F4">
        <w:rPr>
          <w:sz w:val="28"/>
          <w:szCs w:val="28"/>
        </w:rPr>
        <w:t>парсить</w:t>
      </w:r>
      <w:proofErr w:type="spellEnd"/>
      <w:r w:rsidR="009E1723" w:rsidRPr="001174F4">
        <w:rPr>
          <w:sz w:val="28"/>
          <w:szCs w:val="28"/>
        </w:rPr>
        <w:t xml:space="preserve"> только статические страницы, то есть не</w:t>
      </w:r>
      <w:r w:rsidRPr="001174F4">
        <w:rPr>
          <w:sz w:val="28"/>
          <w:szCs w:val="28"/>
        </w:rPr>
        <w:t>льзя</w:t>
      </w:r>
      <w:r w:rsidR="009E1723" w:rsidRPr="001174F4">
        <w:rPr>
          <w:sz w:val="28"/>
          <w:szCs w:val="28"/>
        </w:rPr>
        <w:t xml:space="preserve"> работать с динамически подключаемым контентом</w:t>
      </w:r>
      <w:r w:rsidRPr="001174F4">
        <w:rPr>
          <w:sz w:val="28"/>
          <w:szCs w:val="28"/>
        </w:rPr>
        <w:t>;</w:t>
      </w:r>
    </w:p>
    <w:p w14:paraId="39A6A75D" w14:textId="77777777" w:rsidR="009E1723" w:rsidRPr="001174F4" w:rsidRDefault="009E1723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lastRenderedPageBreak/>
        <w:t>Jsoup</w:t>
      </w:r>
      <w:proofErr w:type="spellEnd"/>
      <w:r w:rsidRPr="001174F4">
        <w:rPr>
          <w:sz w:val="28"/>
          <w:szCs w:val="28"/>
        </w:rPr>
        <w:t xml:space="preserve"> не поддерживает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. </w:t>
      </w:r>
      <w:r w:rsidR="00421A3A" w:rsidRPr="001174F4">
        <w:rPr>
          <w:sz w:val="28"/>
          <w:szCs w:val="28"/>
        </w:rPr>
        <w:t>Но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421A3A" w:rsidRPr="001174F4">
        <w:rPr>
          <w:sz w:val="28"/>
          <w:szCs w:val="28"/>
        </w:rPr>
        <w:t xml:space="preserve"> селекторы являются альтернативой;</w:t>
      </w:r>
    </w:p>
    <w:p w14:paraId="7E87ADAE" w14:textId="0D2B8321" w:rsidR="0026652D" w:rsidRPr="0026652D" w:rsidRDefault="00421A3A" w:rsidP="0026652D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>. Приходится пользоваться методо</w:t>
      </w:r>
      <w:r w:rsidR="00D20F2E" w:rsidRPr="001174F4">
        <w:rPr>
          <w:sz w:val="28"/>
          <w:szCs w:val="28"/>
        </w:rPr>
        <w:t>м</w:t>
      </w:r>
      <w:r w:rsidRPr="001174F4">
        <w:rPr>
          <w:sz w:val="28"/>
          <w:szCs w:val="28"/>
        </w:rPr>
        <w:t xml:space="preserve"> </w:t>
      </w:r>
      <w:proofErr w:type="gramStart"/>
      <w:r w:rsidRPr="001174F4">
        <w:rPr>
          <w:sz w:val="28"/>
          <w:szCs w:val="28"/>
          <w:lang w:val="en-US"/>
        </w:rPr>
        <w:t>first(</w:t>
      </w:r>
      <w:proofErr w:type="gramEnd"/>
      <w:r w:rsidRPr="001174F4">
        <w:rPr>
          <w:sz w:val="28"/>
          <w:szCs w:val="28"/>
          <w:lang w:val="en-US"/>
        </w:rPr>
        <w:t>).</w:t>
      </w:r>
    </w:p>
    <w:p w14:paraId="13A6002F" w14:textId="77777777" w:rsidR="0026652D" w:rsidRPr="001174F4" w:rsidRDefault="0026652D" w:rsidP="0026652D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EA66D0D" wp14:editId="31B27B84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1D7F3" w14:textId="550851D3" w:rsidR="0026652D" w:rsidRPr="00323248" w:rsidRDefault="0026652D" w:rsidP="0026652D">
      <w:pPr>
        <w:pStyle w:val="af3"/>
        <w:spacing w:after="0" w:line="48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6" w:name="_Ref9013033"/>
      <w:bookmarkStart w:id="17" w:name="_Ref9013023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323248">
        <w:rPr>
          <w:i w:val="0"/>
          <w:iCs w:val="0"/>
          <w:color w:val="auto"/>
          <w:sz w:val="24"/>
          <w:szCs w:val="24"/>
        </w:rPr>
        <w:t xml:space="preserve"> – использование возможностей панели разработчика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Google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Chrome</w:t>
      </w:r>
      <w:bookmarkEnd w:id="17"/>
    </w:p>
    <w:p w14:paraId="5577DD2C" w14:textId="77777777" w:rsidR="00CD77B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9365037"/>
      <w:bookmarkStart w:id="19" w:name="_Toc9389362"/>
      <w:bookmarkStart w:id="20" w:name="_Toc9696543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CD77B1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18"/>
      <w:bookmarkEnd w:id="19"/>
      <w:bookmarkEnd w:id="20"/>
    </w:p>
    <w:p w14:paraId="726CCEC0" w14:textId="77777777" w:rsidR="007243B9" w:rsidRPr="001174F4" w:rsidRDefault="007243B9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 </w:t>
      </w:r>
      <w:proofErr w:type="spellStart"/>
      <w:r w:rsidRPr="001174F4">
        <w:rPr>
          <w:sz w:val="28"/>
          <w:szCs w:val="28"/>
        </w:rPr>
        <w:t>вебдрайвер</w:t>
      </w:r>
      <w:proofErr w:type="spellEnd"/>
      <w:r w:rsidR="00CA1F6A" w:rsidRPr="001174F4">
        <w:rPr>
          <w:sz w:val="28"/>
          <w:szCs w:val="28"/>
        </w:rPr>
        <w:t xml:space="preserve"> и подключить его через </w:t>
      </w:r>
      <w:proofErr w:type="spellStart"/>
      <w:proofErr w:type="gramStart"/>
      <w:r w:rsidR="00CA1F6A" w:rsidRPr="001174F4">
        <w:rPr>
          <w:sz w:val="28"/>
          <w:szCs w:val="28"/>
        </w:rPr>
        <w:t>setProperty</w:t>
      </w:r>
      <w:proofErr w:type="spellEnd"/>
      <w:r w:rsidR="00CA1F6A" w:rsidRPr="001174F4">
        <w:rPr>
          <w:sz w:val="28"/>
          <w:szCs w:val="28"/>
        </w:rPr>
        <w:t>(</w:t>
      </w:r>
      <w:proofErr w:type="spellStart"/>
      <w:proofErr w:type="gramEnd"/>
      <w:r w:rsidR="00CA1F6A" w:rsidRPr="001174F4">
        <w:rPr>
          <w:sz w:val="28"/>
          <w:szCs w:val="28"/>
        </w:rPr>
        <w:t>String</w:t>
      </w:r>
      <w:proofErr w:type="spellEnd"/>
      <w:r w:rsidR="00CA1F6A" w:rsidRPr="001174F4">
        <w:rPr>
          <w:sz w:val="28"/>
          <w:szCs w:val="28"/>
        </w:rPr>
        <w:t xml:space="preserve"> </w:t>
      </w:r>
      <w:proofErr w:type="spellStart"/>
      <w:r w:rsidR="00CA1F6A" w:rsidRPr="001174F4">
        <w:rPr>
          <w:sz w:val="28"/>
          <w:szCs w:val="28"/>
        </w:rPr>
        <w:t>key</w:t>
      </w:r>
      <w:proofErr w:type="spellEnd"/>
      <w:r w:rsidR="00CA1F6A" w:rsidRPr="001174F4">
        <w:rPr>
          <w:sz w:val="28"/>
          <w:szCs w:val="28"/>
        </w:rPr>
        <w:t xml:space="preserve">, </w:t>
      </w:r>
      <w:proofErr w:type="spellStart"/>
      <w:r w:rsidR="00CA1F6A" w:rsidRPr="001174F4">
        <w:rPr>
          <w:sz w:val="28"/>
          <w:szCs w:val="28"/>
        </w:rPr>
        <w:t>String</w:t>
      </w:r>
      <w:proofErr w:type="spellEnd"/>
      <w:r w:rsidR="00CA1F6A" w:rsidRPr="001174F4">
        <w:rPr>
          <w:sz w:val="28"/>
          <w:szCs w:val="28"/>
        </w:rPr>
        <w:t xml:space="preserve"> </w:t>
      </w:r>
      <w:proofErr w:type="spellStart"/>
      <w:r w:rsidR="00CA1F6A" w:rsidRPr="001174F4">
        <w:rPr>
          <w:sz w:val="28"/>
          <w:szCs w:val="28"/>
        </w:rPr>
        <w:t>value</w:t>
      </w:r>
      <w:proofErr w:type="spellEnd"/>
      <w:r w:rsidR="00CA1F6A" w:rsidRPr="001174F4">
        <w:rPr>
          <w:sz w:val="28"/>
          <w:szCs w:val="28"/>
        </w:rPr>
        <w:t xml:space="preserve">), где </w:t>
      </w:r>
      <w:r w:rsidR="00CA1F6A" w:rsidRPr="001174F4">
        <w:rPr>
          <w:sz w:val="28"/>
          <w:szCs w:val="28"/>
          <w:lang w:val="en-US"/>
        </w:rPr>
        <w:t>key</w:t>
      </w:r>
      <w:r w:rsidR="00CA1F6A" w:rsidRPr="001174F4">
        <w:rPr>
          <w:sz w:val="28"/>
          <w:szCs w:val="28"/>
        </w:rPr>
        <w:t xml:space="preserve"> – имя драйвера, то есть «</w:t>
      </w:r>
      <w:proofErr w:type="spellStart"/>
      <w:r w:rsidR="00CA1F6A" w:rsidRPr="001174F4">
        <w:rPr>
          <w:sz w:val="28"/>
          <w:szCs w:val="28"/>
        </w:rPr>
        <w:t>webdriver.chrome.driver</w:t>
      </w:r>
      <w:proofErr w:type="spellEnd"/>
      <w:r w:rsidR="00CA1F6A" w:rsidRPr="001174F4">
        <w:rPr>
          <w:sz w:val="28"/>
          <w:szCs w:val="28"/>
        </w:rPr>
        <w:t xml:space="preserve">», а </w:t>
      </w:r>
      <w:r w:rsidR="00CA1F6A" w:rsidRPr="001174F4">
        <w:rPr>
          <w:sz w:val="28"/>
          <w:szCs w:val="28"/>
          <w:lang w:val="en-US"/>
        </w:rPr>
        <w:t>value</w:t>
      </w:r>
      <w:r w:rsidR="00CA1F6A" w:rsidRPr="001174F4">
        <w:rPr>
          <w:sz w:val="28"/>
          <w:szCs w:val="28"/>
        </w:rPr>
        <w:t xml:space="preserve"> – путь к самому драйверу</w:t>
      </w:r>
      <w:r w:rsidRPr="001174F4">
        <w:rPr>
          <w:sz w:val="28"/>
          <w:szCs w:val="28"/>
        </w:rPr>
        <w:t xml:space="preserve">. В данном проекте использовался </w:t>
      </w:r>
      <w:proofErr w:type="spellStart"/>
      <w:r w:rsidRPr="001174F4">
        <w:rPr>
          <w:sz w:val="28"/>
          <w:szCs w:val="28"/>
        </w:rPr>
        <w:t>chromedriver</w:t>
      </w:r>
      <w:proofErr w:type="spellEnd"/>
      <w:r w:rsidR="00CA1F6A" w:rsidRPr="001174F4">
        <w:rPr>
          <w:sz w:val="28"/>
          <w:szCs w:val="28"/>
        </w:rPr>
        <w:t>.</w:t>
      </w:r>
      <w:r w:rsidR="00CA1F6A"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>. Также нужно подключить библиотеку</w:t>
      </w:r>
      <w:r w:rsidR="00CA1F6A" w:rsidRPr="001174F4">
        <w:rPr>
          <w:sz w:val="28"/>
          <w:szCs w:val="28"/>
        </w:rPr>
        <w:t xml:space="preserve"> </w:t>
      </w:r>
      <w:r w:rsidR="00CA1F6A" w:rsidRPr="001174F4">
        <w:rPr>
          <w:sz w:val="28"/>
          <w:szCs w:val="28"/>
          <w:lang w:val="en-US"/>
        </w:rPr>
        <w:t>selenium</w:t>
      </w:r>
      <w:r w:rsidR="00CA1F6A" w:rsidRPr="001174F4">
        <w:rPr>
          <w:sz w:val="28"/>
          <w:szCs w:val="28"/>
        </w:rPr>
        <w:t xml:space="preserve"> для взаимодействия с браузером.</w:t>
      </w:r>
    </w:p>
    <w:p w14:paraId="53449FEC" w14:textId="77777777" w:rsidR="00CA1F6A" w:rsidRPr="001174F4" w:rsidRDefault="00CA1F6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0AB80A76" w14:textId="77777777" w:rsidR="00107DE1" w:rsidRPr="001174F4" w:rsidRDefault="00CA1F6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="00107DE1"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107DE1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107DE1" w:rsidRPr="001174F4">
        <w:rPr>
          <w:sz w:val="28"/>
          <w:szCs w:val="28"/>
          <w:lang w:val="en-US"/>
        </w:rPr>
        <w:t>URL</w:t>
      </w:r>
      <w:r w:rsidR="00107DE1" w:rsidRPr="001174F4">
        <w:rPr>
          <w:sz w:val="28"/>
          <w:szCs w:val="28"/>
        </w:rPr>
        <w:t xml:space="preserve">. С помощью этого метода происходит навигация по </w:t>
      </w:r>
      <w:r w:rsidR="00107DE1" w:rsidRPr="001174F4">
        <w:rPr>
          <w:sz w:val="28"/>
          <w:szCs w:val="28"/>
          <w:lang w:val="en-US"/>
        </w:rPr>
        <w:t>URL</w:t>
      </w:r>
      <w:r w:rsidR="00B71ECA" w:rsidRPr="001174F4">
        <w:rPr>
          <w:sz w:val="28"/>
          <w:szCs w:val="28"/>
        </w:rPr>
        <w:t>;</w:t>
      </w:r>
    </w:p>
    <w:p w14:paraId="51760FA8" w14:textId="77777777" w:rsidR="00B71ECA" w:rsidRPr="00CA2C33" w:rsidRDefault="00107DE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  <w:r w:rsidRPr="001174F4">
        <w:rPr>
          <w:sz w:val="28"/>
          <w:szCs w:val="28"/>
          <w:lang w:val="en-US"/>
        </w:rPr>
        <w:t>to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Разница </w:t>
      </w:r>
      <w:r w:rsidRPr="001174F4">
        <w:rPr>
          <w:sz w:val="28"/>
          <w:szCs w:val="28"/>
        </w:rPr>
        <w:lastRenderedPageBreak/>
        <w:t xml:space="preserve">этого метода и метода </w:t>
      </w: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небольшая, но она есть</w:t>
      </w:r>
      <w:r w:rsidR="00D20F2E" w:rsidRPr="001174F4">
        <w:rPr>
          <w:sz w:val="28"/>
          <w:szCs w:val="28"/>
        </w:rPr>
        <w:t>: и</w:t>
      </w:r>
      <w:r w:rsidRPr="001174F4">
        <w:rPr>
          <w:sz w:val="28"/>
          <w:szCs w:val="28"/>
        </w:rPr>
        <w:t xml:space="preserve">спользуя </w:t>
      </w: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 xml:space="preserve">(), можно </w:t>
      </w:r>
      <w:r w:rsidR="00B71ECA" w:rsidRPr="001174F4">
        <w:rPr>
          <w:sz w:val="28"/>
          <w:szCs w:val="28"/>
        </w:rPr>
        <w:t xml:space="preserve">использовать такие методы, как </w:t>
      </w:r>
      <w:proofErr w:type="spellStart"/>
      <w:r w:rsidR="00B71ECA" w:rsidRPr="001174F4">
        <w:rPr>
          <w:sz w:val="28"/>
          <w:szCs w:val="28"/>
        </w:rPr>
        <w:t>back</w:t>
      </w:r>
      <w:proofErr w:type="spellEnd"/>
      <w:r w:rsidR="00B71ECA" w:rsidRPr="001174F4">
        <w:rPr>
          <w:sz w:val="28"/>
          <w:szCs w:val="28"/>
        </w:rPr>
        <w:t xml:space="preserve">(), </w:t>
      </w:r>
      <w:proofErr w:type="spellStart"/>
      <w:r w:rsidR="00B71ECA" w:rsidRPr="001174F4">
        <w:rPr>
          <w:sz w:val="28"/>
          <w:szCs w:val="28"/>
        </w:rPr>
        <w:t>forward</w:t>
      </w:r>
      <w:proofErr w:type="spellEnd"/>
      <w:r w:rsidR="00B71ECA" w:rsidRPr="001174F4">
        <w:rPr>
          <w:sz w:val="28"/>
          <w:szCs w:val="28"/>
        </w:rPr>
        <w:t xml:space="preserve">(), </w:t>
      </w:r>
      <w:proofErr w:type="spellStart"/>
      <w:r w:rsidR="00B71ECA" w:rsidRPr="001174F4">
        <w:rPr>
          <w:sz w:val="28"/>
          <w:szCs w:val="28"/>
        </w:rPr>
        <w:t>refresh</w:t>
      </w:r>
      <w:proofErr w:type="spellEnd"/>
      <w:r w:rsidR="00B71ECA" w:rsidRPr="001174F4">
        <w:rPr>
          <w:sz w:val="28"/>
          <w:szCs w:val="28"/>
        </w:rPr>
        <w:t>();</w:t>
      </w:r>
    </w:p>
    <w:p w14:paraId="3943821D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findElement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by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принимает </w:t>
      </w:r>
      <w:r w:rsidR="00D20F2E" w:rsidRPr="001174F4">
        <w:rPr>
          <w:sz w:val="28"/>
          <w:szCs w:val="28"/>
        </w:rPr>
        <w:t>класс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By</w:t>
      </w:r>
      <w:proofErr w:type="spellEnd"/>
      <w:r w:rsidRPr="001174F4">
        <w:rPr>
          <w:sz w:val="28"/>
          <w:szCs w:val="28"/>
        </w:rPr>
        <w:t xml:space="preserve">, который задает критерий поиска. Возвращает элемент типа </w:t>
      </w:r>
      <w:proofErr w:type="spellStart"/>
      <w:r w:rsidRPr="001174F4">
        <w:rPr>
          <w:sz w:val="28"/>
          <w:szCs w:val="28"/>
          <w:lang w:val="en-US"/>
        </w:rPr>
        <w:t>WebElement</w:t>
      </w:r>
      <w:proofErr w:type="spellEnd"/>
      <w:r w:rsidRPr="001174F4">
        <w:rPr>
          <w:sz w:val="28"/>
          <w:szCs w:val="28"/>
        </w:rPr>
        <w:t>, который соответствует заданному критерию;</w:t>
      </w:r>
    </w:p>
    <w:p w14:paraId="6DE36375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findElements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by</w:t>
      </w:r>
      <w:proofErr w:type="spellEnd"/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</w:t>
      </w:r>
      <w:r w:rsidR="00D20F2E" w:rsidRPr="001174F4">
        <w:rPr>
          <w:sz w:val="28"/>
          <w:szCs w:val="28"/>
        </w:rPr>
        <w:t xml:space="preserve">принимает класс </w:t>
      </w:r>
      <w:proofErr w:type="spellStart"/>
      <w:r w:rsidR="00D20F2E" w:rsidRPr="001174F4">
        <w:rPr>
          <w:sz w:val="28"/>
          <w:szCs w:val="28"/>
        </w:rPr>
        <w:t>By</w:t>
      </w:r>
      <w:proofErr w:type="spellEnd"/>
      <w:r w:rsidRPr="001174F4">
        <w:rPr>
          <w:sz w:val="28"/>
          <w:szCs w:val="28"/>
        </w:rPr>
        <w:t xml:space="preserve">, который задает критерий поиска. Возвращает список всех элементов типа </w:t>
      </w:r>
      <w:proofErr w:type="spellStart"/>
      <w:r w:rsidRPr="001174F4">
        <w:rPr>
          <w:sz w:val="28"/>
          <w:szCs w:val="28"/>
          <w:lang w:val="en-US"/>
        </w:rPr>
        <w:t>WebElement</w:t>
      </w:r>
      <w:proofErr w:type="spellEnd"/>
      <w:r w:rsidRPr="001174F4">
        <w:rPr>
          <w:sz w:val="28"/>
          <w:szCs w:val="28"/>
        </w:rPr>
        <w:t>, которые соответствуют заданному критерию</w:t>
      </w:r>
      <w:r w:rsidR="00ED4D86" w:rsidRPr="001174F4">
        <w:rPr>
          <w:sz w:val="28"/>
          <w:szCs w:val="28"/>
        </w:rPr>
        <w:t>;</w:t>
      </w:r>
    </w:p>
    <w:p w14:paraId="476B5FF0" w14:textId="77777777" w:rsidR="00ED4D86" w:rsidRPr="001174F4" w:rsidRDefault="00ED4D8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– представляет из себя локатор, который уникально идентифицирует элемент страницы.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несколько способов использования локаторов для поиска элементов:</w:t>
      </w:r>
    </w:p>
    <w:p w14:paraId="7D4C4B55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 xml:space="preserve">By.id – в качестве локатора используется атрибут </w:t>
      </w:r>
      <w:proofErr w:type="spellStart"/>
      <w:r w:rsidRPr="001174F4">
        <w:rPr>
          <w:sz w:val="28"/>
          <w:szCs w:val="28"/>
        </w:rPr>
        <w:t>id</w:t>
      </w:r>
      <w:proofErr w:type="spellEnd"/>
      <w:r w:rsidRPr="001174F4">
        <w:rPr>
          <w:sz w:val="28"/>
          <w:szCs w:val="28"/>
        </w:rPr>
        <w:t xml:space="preserve"> элемента страницы;</w:t>
      </w:r>
    </w:p>
    <w:p w14:paraId="72F2F137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 xml:space="preserve">By.name – в качестве локатора используется атрибут </w:t>
      </w:r>
      <w:proofErr w:type="spellStart"/>
      <w:r w:rsidRPr="001174F4">
        <w:rPr>
          <w:sz w:val="28"/>
          <w:szCs w:val="28"/>
        </w:rPr>
        <w:t>name</w:t>
      </w:r>
      <w:proofErr w:type="spellEnd"/>
      <w:r w:rsidRPr="001174F4">
        <w:rPr>
          <w:sz w:val="28"/>
          <w:szCs w:val="28"/>
        </w:rPr>
        <w:t xml:space="preserve"> элемента страницы;</w:t>
      </w:r>
    </w:p>
    <w:p w14:paraId="6D1CB633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</w:rPr>
        <w:t>By.xpath</w:t>
      </w:r>
      <w:proofErr w:type="spellEnd"/>
      <w:proofErr w:type="gramEnd"/>
      <w:r w:rsidRPr="001174F4">
        <w:rPr>
          <w:sz w:val="28"/>
          <w:szCs w:val="28"/>
        </w:rPr>
        <w:t xml:space="preserve"> – используется для поиска элемента по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выражению;</w:t>
      </w:r>
    </w:p>
    <w:p w14:paraId="0186C009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By.tagName</w:t>
      </w:r>
      <w:proofErr w:type="spellEnd"/>
      <w:r w:rsidRPr="001174F4">
        <w:rPr>
          <w:sz w:val="28"/>
          <w:szCs w:val="28"/>
        </w:rPr>
        <w:t xml:space="preserve"> – поиск по имени HTML тега;</w:t>
      </w:r>
    </w:p>
    <w:p w14:paraId="2981D656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By.className</w:t>
      </w:r>
      <w:proofErr w:type="spellEnd"/>
      <w:r w:rsidRPr="001174F4">
        <w:rPr>
          <w:sz w:val="28"/>
          <w:szCs w:val="28"/>
        </w:rPr>
        <w:t xml:space="preserve"> – поиск по классу элемента;</w:t>
      </w:r>
    </w:p>
    <w:p w14:paraId="75087C81" w14:textId="77777777" w:rsidR="00017F61" w:rsidRPr="00F06CB3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By.cssSelector</w:t>
      </w:r>
      <w:proofErr w:type="spellEnd"/>
      <w:r w:rsidRPr="001174F4">
        <w:rPr>
          <w:sz w:val="28"/>
          <w:szCs w:val="28"/>
        </w:rPr>
        <w:t xml:space="preserve"> – используется для поиска элемента по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селектору;</w:t>
      </w:r>
    </w:p>
    <w:p w14:paraId="619D4F58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By.linkText</w:t>
      </w:r>
      <w:proofErr w:type="spellEnd"/>
      <w:r w:rsidRPr="001174F4">
        <w:rPr>
          <w:sz w:val="28"/>
          <w:szCs w:val="28"/>
        </w:rPr>
        <w:t xml:space="preserve"> – поиск ссылки с указанным текстом. Текст ссылки должен быть точным совпадением</w:t>
      </w:r>
      <w:r w:rsidR="009F4B93" w:rsidRPr="001174F4">
        <w:rPr>
          <w:sz w:val="28"/>
          <w:szCs w:val="28"/>
        </w:rPr>
        <w:t xml:space="preserve"> указанного текста</w:t>
      </w:r>
      <w:r w:rsidRPr="001174F4">
        <w:rPr>
          <w:sz w:val="28"/>
          <w:szCs w:val="28"/>
        </w:rPr>
        <w:t>;</w:t>
      </w:r>
    </w:p>
    <w:p w14:paraId="6AF9C98B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By.partialLinkText</w:t>
      </w:r>
      <w:proofErr w:type="spellEnd"/>
      <w:r w:rsidRPr="001174F4">
        <w:rPr>
          <w:sz w:val="28"/>
          <w:szCs w:val="28"/>
        </w:rPr>
        <w:t xml:space="preserve"> – поиск ссылки по части с указанным текстом.</w:t>
      </w:r>
    </w:p>
    <w:p w14:paraId="0BB5CCE4" w14:textId="77777777" w:rsidR="00ED4D86" w:rsidRPr="001174F4" w:rsidRDefault="00ED4D86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s</w:t>
      </w:r>
      <w:r w:rsidRPr="001174F4">
        <w:rPr>
          <w:sz w:val="28"/>
          <w:szCs w:val="28"/>
        </w:rPr>
        <w:t>) –</w:t>
      </w:r>
      <w:r w:rsidR="007D522B" w:rsidRPr="001174F4">
        <w:rPr>
          <w:sz w:val="28"/>
          <w:szCs w:val="28"/>
        </w:rPr>
        <w:t xml:space="preserve"> в</w:t>
      </w:r>
      <w:r w:rsidRPr="001174F4">
        <w:rPr>
          <w:sz w:val="28"/>
          <w:szCs w:val="28"/>
        </w:rPr>
        <w:t xml:space="preserve"> качестве параметра принимает строку в виде наименования атрибута. Возвращает текстовое представление найденного атрибута.</w:t>
      </w:r>
      <w:r w:rsidR="005A01FF" w:rsidRPr="001174F4">
        <w:rPr>
          <w:sz w:val="28"/>
          <w:szCs w:val="28"/>
        </w:rPr>
        <w:t xml:space="preserve"> </w:t>
      </w:r>
      <w:r w:rsidR="00103F96" w:rsidRPr="001174F4">
        <w:rPr>
          <w:sz w:val="28"/>
          <w:szCs w:val="28"/>
        </w:rPr>
        <w:t>Для получения текста внутри тэга нужно взять атрибут от «</w:t>
      </w:r>
      <w:proofErr w:type="spellStart"/>
      <w:r w:rsidR="00103F96" w:rsidRPr="001174F4">
        <w:rPr>
          <w:sz w:val="28"/>
          <w:szCs w:val="28"/>
          <w:lang w:val="en-US"/>
        </w:rPr>
        <w:t>innerHTML</w:t>
      </w:r>
      <w:proofErr w:type="spellEnd"/>
      <w:r w:rsidR="00103F96" w:rsidRPr="001174F4">
        <w:rPr>
          <w:sz w:val="28"/>
          <w:szCs w:val="28"/>
        </w:rPr>
        <w:t>»</w:t>
      </w:r>
      <w:r w:rsidR="0005319A" w:rsidRPr="0005319A">
        <w:rPr>
          <w:sz w:val="28"/>
          <w:szCs w:val="28"/>
        </w:rPr>
        <w:t>.</w:t>
      </w:r>
    </w:p>
    <w:p w14:paraId="5881EFD0" w14:textId="280C2535" w:rsidR="00ED4D86" w:rsidRPr="001174F4" w:rsidRDefault="00D30037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методов для поиска элементов используются такие методы, как </w:t>
      </w:r>
      <w:r w:rsidRPr="001174F4">
        <w:rPr>
          <w:sz w:val="28"/>
          <w:szCs w:val="28"/>
          <w:lang w:val="en-US"/>
        </w:rPr>
        <w:t>click</w:t>
      </w:r>
      <w:r w:rsidRPr="001174F4">
        <w:rPr>
          <w:sz w:val="28"/>
          <w:szCs w:val="28"/>
        </w:rPr>
        <w:t xml:space="preserve">(), который позволяет взаимодействовать с активными объектами такими как </w:t>
      </w:r>
      <w:r w:rsidRPr="001174F4">
        <w:rPr>
          <w:sz w:val="28"/>
          <w:szCs w:val="28"/>
        </w:rPr>
        <w:lastRenderedPageBreak/>
        <w:t>кнопки и ссылки</w:t>
      </w:r>
      <w:r w:rsidR="00423BF4" w:rsidRPr="001174F4">
        <w:rPr>
          <w:sz w:val="28"/>
          <w:szCs w:val="28"/>
        </w:rPr>
        <w:t xml:space="preserve"> и</w:t>
      </w:r>
      <w:r w:rsidRPr="001174F4">
        <w:rPr>
          <w:sz w:val="28"/>
          <w:szCs w:val="28"/>
        </w:rPr>
        <w:t xml:space="preserve"> метод </w:t>
      </w:r>
      <w:proofErr w:type="spellStart"/>
      <w:r w:rsidRPr="001174F4">
        <w:rPr>
          <w:sz w:val="28"/>
          <w:szCs w:val="28"/>
          <w:lang w:val="en-US"/>
        </w:rPr>
        <w:t>isDisplayed</w:t>
      </w:r>
      <w:proofErr w:type="spellEnd"/>
      <w:r w:rsidRPr="001174F4">
        <w:rPr>
          <w:sz w:val="28"/>
          <w:szCs w:val="28"/>
        </w:rPr>
        <w:t xml:space="preserve"> (), который проверяет отображение элемента</w:t>
      </w:r>
      <w:r w:rsidR="0005319A" w:rsidRPr="0005319A">
        <w:rPr>
          <w:sz w:val="28"/>
          <w:szCs w:val="28"/>
        </w:rPr>
        <w:t xml:space="preserve"> </w:t>
      </w:r>
      <w:r w:rsidR="0005319A" w:rsidRPr="00CA2C33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_Ref9476633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7</w:t>
      </w:r>
      <w:r w:rsidR="0005319A">
        <w:rPr>
          <w:sz w:val="28"/>
          <w:szCs w:val="28"/>
        </w:rPr>
        <w:fldChar w:fldCharType="end"/>
      </w:r>
      <w:r w:rsidR="0005319A" w:rsidRPr="00CA2C33">
        <w:rPr>
          <w:sz w:val="28"/>
          <w:szCs w:val="28"/>
        </w:rPr>
        <w:t>]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9476738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8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_Ref9476822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9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="0005319A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Полный код программы приведён в </w:t>
      </w:r>
      <w:r w:rsidR="002A184E" w:rsidRPr="002A184E">
        <w:rPr>
          <w:sz w:val="28"/>
          <w:szCs w:val="28"/>
        </w:rPr>
        <w:fldChar w:fldCharType="begin"/>
      </w:r>
      <w:r w:rsidR="002A184E" w:rsidRPr="002A184E">
        <w:rPr>
          <w:sz w:val="28"/>
          <w:szCs w:val="28"/>
        </w:rPr>
        <w:instrText xml:space="preserve"> REF _Ref9537447 \h </w:instrText>
      </w:r>
      <w:r w:rsidR="002A184E">
        <w:rPr>
          <w:sz w:val="28"/>
          <w:szCs w:val="28"/>
        </w:rPr>
        <w:instrText xml:space="preserve"> \* MERGEFORMAT </w:instrText>
      </w:r>
      <w:r w:rsidR="002A184E" w:rsidRPr="002A184E">
        <w:rPr>
          <w:sz w:val="28"/>
          <w:szCs w:val="28"/>
        </w:rPr>
      </w:r>
      <w:r w:rsidR="002A184E" w:rsidRPr="002A184E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23154F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Б.</w:t>
      </w:r>
      <w:r w:rsidR="002A184E" w:rsidRPr="002A184E">
        <w:rPr>
          <w:sz w:val="28"/>
          <w:szCs w:val="28"/>
        </w:rPr>
        <w:fldChar w:fldCharType="end"/>
      </w:r>
      <w:r w:rsidR="0023154F" w:rsidRPr="001174F4">
        <w:rPr>
          <w:sz w:val="28"/>
          <w:szCs w:val="28"/>
        </w:rPr>
        <w:t xml:space="preserve"> </w:t>
      </w:r>
    </w:p>
    <w:p w14:paraId="0BD9E61E" w14:textId="2284F99F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 построении логики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>, чтобы не писать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селекторы или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самостоятельно, как в примере с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 xml:space="preserve">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415DC16C" w14:textId="77777777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44D232BC" w14:textId="77777777" w:rsidR="0051501E" w:rsidRPr="001174F4" w:rsidRDefault="0051501E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</w:t>
      </w:r>
      <w:r w:rsidR="00BF0536" w:rsidRPr="001174F4">
        <w:rPr>
          <w:sz w:val="28"/>
          <w:szCs w:val="28"/>
        </w:rPr>
        <w:t>;</w:t>
      </w:r>
    </w:p>
    <w:p w14:paraId="4EF142B8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14:paraId="18996051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.</w:t>
      </w:r>
    </w:p>
    <w:p w14:paraId="4F10C43D" w14:textId="77777777" w:rsidR="00BF0536" w:rsidRPr="001174F4" w:rsidRDefault="00BF053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>Минусы</w:t>
      </w:r>
      <w:r w:rsidRPr="001174F4">
        <w:rPr>
          <w:sz w:val="28"/>
          <w:szCs w:val="28"/>
          <w:lang w:val="en-US"/>
        </w:rPr>
        <w:t xml:space="preserve"> Selenium:</w:t>
      </w:r>
    </w:p>
    <w:p w14:paraId="51453692" w14:textId="77777777" w:rsidR="00BF0536" w:rsidRPr="001174F4" w:rsidRDefault="00BF0536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044326" w:rsidRPr="001174F4">
        <w:rPr>
          <w:sz w:val="28"/>
          <w:szCs w:val="28"/>
        </w:rPr>
        <w:t>;</w:t>
      </w:r>
    </w:p>
    <w:p w14:paraId="674B53C8" w14:textId="77777777" w:rsidR="00044326" w:rsidRPr="001174F4" w:rsidRDefault="00B23D8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</w:t>
      </w:r>
      <w:r w:rsidR="00044326" w:rsidRPr="001174F4">
        <w:rPr>
          <w:sz w:val="28"/>
          <w:szCs w:val="28"/>
        </w:rPr>
        <w:t>еобходимо скачивать дополнительные файлы.</w:t>
      </w:r>
    </w:p>
    <w:p w14:paraId="4FDA0A34" w14:textId="77777777" w:rsidR="007243B9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Ref9093840"/>
      <w:bookmarkStart w:id="22" w:name="_Toc9365038"/>
      <w:bookmarkStart w:id="23" w:name="_Toc9389363"/>
      <w:bookmarkStart w:id="24" w:name="_Toc9696544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243B9" w:rsidRPr="001174F4">
        <w:rPr>
          <w:rFonts w:ascii="Times New Roman" w:hAnsi="Times New Roman" w:cs="Times New Roman"/>
          <w:sz w:val="28"/>
          <w:szCs w:val="28"/>
          <w:lang w:val="en-US"/>
        </w:rPr>
        <w:t>Unirest</w:t>
      </w:r>
      <w:bookmarkEnd w:id="21"/>
      <w:bookmarkEnd w:id="22"/>
      <w:bookmarkEnd w:id="23"/>
      <w:bookmarkEnd w:id="24"/>
      <w:proofErr w:type="spellEnd"/>
    </w:p>
    <w:p w14:paraId="7AC651F7" w14:textId="56582C81" w:rsidR="00D87C2C" w:rsidRPr="001174F4" w:rsidRDefault="00D87C2C" w:rsidP="00D523F7">
      <w:pPr>
        <w:spacing w:after="0" w:line="360" w:lineRule="auto"/>
        <w:ind w:firstLine="680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</w:rPr>
        <w:t xml:space="preserve"> </w:t>
      </w:r>
      <w:r w:rsidR="00D47599">
        <w:rPr>
          <w:sz w:val="28"/>
          <w:szCs w:val="28"/>
        </w:rPr>
        <w:t>–</w:t>
      </w:r>
      <w:r w:rsidRPr="001174F4">
        <w:rPr>
          <w:sz w:val="28"/>
          <w:szCs w:val="28"/>
        </w:rPr>
        <w:t xml:space="preserve"> это набор облегченных </w:t>
      </w:r>
      <w:r w:rsidRPr="001174F4">
        <w:rPr>
          <w:sz w:val="28"/>
          <w:szCs w:val="28"/>
          <w:lang w:val="en-US"/>
        </w:rPr>
        <w:t>HTTP</w:t>
      </w:r>
      <w:r w:rsidRPr="001174F4">
        <w:rPr>
          <w:sz w:val="28"/>
          <w:szCs w:val="28"/>
        </w:rPr>
        <w:t xml:space="preserve">-библиотек, доступных на нескольких языках, созданный и поддерживаемый </w:t>
      </w:r>
      <w:proofErr w:type="spellStart"/>
      <w:r w:rsidRPr="001174F4">
        <w:rPr>
          <w:sz w:val="28"/>
          <w:szCs w:val="28"/>
          <w:lang w:val="en-US"/>
        </w:rPr>
        <w:t>Mashape</w:t>
      </w:r>
      <w:proofErr w:type="spellEnd"/>
      <w:r w:rsidRPr="001174F4">
        <w:rPr>
          <w:sz w:val="28"/>
          <w:szCs w:val="28"/>
        </w:rPr>
        <w:t xml:space="preserve">, который также поддерживает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-интерфейс с открытым исходным кодом </w:t>
      </w:r>
      <w:r w:rsidRPr="001174F4">
        <w:rPr>
          <w:sz w:val="28"/>
          <w:szCs w:val="28"/>
          <w:lang w:val="en-US"/>
        </w:rPr>
        <w:t>Gateway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Kong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9476894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10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5437235" w14:textId="77777777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Заголовки и параметры передаются с помощью API </w:t>
      </w:r>
      <w:proofErr w:type="spellStart"/>
      <w:proofErr w:type="gramStart"/>
      <w:r w:rsidRPr="001174F4">
        <w:rPr>
          <w:sz w:val="28"/>
          <w:szCs w:val="28"/>
        </w:rPr>
        <w:t>header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 </w:t>
      </w:r>
      <w:proofErr w:type="spellStart"/>
      <w:r w:rsidRPr="001174F4">
        <w:rPr>
          <w:sz w:val="28"/>
          <w:szCs w:val="28"/>
        </w:rPr>
        <w:t>fields</w:t>
      </w:r>
      <w:proofErr w:type="spellEnd"/>
      <w:r w:rsidRPr="001174F4">
        <w:rPr>
          <w:sz w:val="28"/>
          <w:szCs w:val="28"/>
        </w:rPr>
        <w:t xml:space="preserve">(). Запрос </w:t>
      </w:r>
      <w:r w:rsidR="00901FFA" w:rsidRPr="001174F4">
        <w:rPr>
          <w:sz w:val="28"/>
          <w:szCs w:val="28"/>
        </w:rPr>
        <w:t>выполняется</w:t>
      </w:r>
      <w:r w:rsidRPr="001174F4">
        <w:rPr>
          <w:sz w:val="28"/>
          <w:szCs w:val="28"/>
        </w:rPr>
        <w:t xml:space="preserve"> при вызове метода </w:t>
      </w:r>
      <w:proofErr w:type="spellStart"/>
      <w:proofErr w:type="gramStart"/>
      <w:r w:rsidRPr="001174F4">
        <w:rPr>
          <w:sz w:val="28"/>
          <w:szCs w:val="28"/>
        </w:rPr>
        <w:t>asJson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). Кроме этого метода есть другие варианты, например </w:t>
      </w:r>
      <w:proofErr w:type="spellStart"/>
      <w:proofErr w:type="gramStart"/>
      <w:r w:rsidRPr="001174F4">
        <w:rPr>
          <w:sz w:val="28"/>
          <w:szCs w:val="28"/>
        </w:rPr>
        <w:t>asBinary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), </w:t>
      </w:r>
      <w:proofErr w:type="spellStart"/>
      <w:r w:rsidRPr="001174F4">
        <w:rPr>
          <w:sz w:val="28"/>
          <w:szCs w:val="28"/>
        </w:rPr>
        <w:t>asString</w:t>
      </w:r>
      <w:proofErr w:type="spellEnd"/>
      <w:r w:rsidRPr="001174F4">
        <w:rPr>
          <w:sz w:val="28"/>
          <w:szCs w:val="28"/>
        </w:rPr>
        <w:t xml:space="preserve">() и </w:t>
      </w:r>
      <w:proofErr w:type="spellStart"/>
      <w:r w:rsidRPr="001174F4">
        <w:rPr>
          <w:sz w:val="28"/>
          <w:szCs w:val="28"/>
        </w:rPr>
        <w:t>asObject</w:t>
      </w:r>
      <w:proofErr w:type="spellEnd"/>
      <w:r w:rsidRPr="001174F4">
        <w:rPr>
          <w:sz w:val="28"/>
          <w:szCs w:val="28"/>
        </w:rPr>
        <w:t>().</w:t>
      </w:r>
    </w:p>
    <w:p w14:paraId="2781304D" w14:textId="5BE4357F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передать несколько заголовков или полей, можно либо создать </w:t>
      </w:r>
      <w:r w:rsidR="001F1C8D"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 xml:space="preserve"> и передать их в .</w:t>
      </w:r>
      <w:proofErr w:type="spellStart"/>
      <w:r w:rsidRPr="001174F4">
        <w:rPr>
          <w:sz w:val="28"/>
          <w:szCs w:val="28"/>
        </w:rPr>
        <w:t>headers</w:t>
      </w:r>
      <w:proofErr w:type="spellEnd"/>
      <w:r w:rsidRPr="001174F4">
        <w:rPr>
          <w:sz w:val="28"/>
          <w:szCs w:val="28"/>
        </w:rPr>
        <w:t xml:space="preserve"> (&lt;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, </w:t>
      </w:r>
      <w:proofErr w:type="spellStart"/>
      <w:r w:rsidRPr="001174F4">
        <w:rPr>
          <w:sz w:val="28"/>
          <w:szCs w:val="28"/>
        </w:rPr>
        <w:t>Object</w:t>
      </w:r>
      <w:proofErr w:type="spellEnd"/>
      <w:r w:rsidRPr="001174F4">
        <w:rPr>
          <w:sz w:val="28"/>
          <w:szCs w:val="28"/>
        </w:rPr>
        <w:t>&gt;) и .</w:t>
      </w:r>
      <w:proofErr w:type="spellStart"/>
      <w:r w:rsidRPr="001174F4">
        <w:rPr>
          <w:sz w:val="28"/>
          <w:szCs w:val="28"/>
        </w:rPr>
        <w:t>fields</w:t>
      </w:r>
      <w:proofErr w:type="spellEnd"/>
      <w:r w:rsidRPr="001174F4">
        <w:rPr>
          <w:sz w:val="28"/>
          <w:szCs w:val="28"/>
        </w:rPr>
        <w:t xml:space="preserve"> (&lt;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, 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&gt;) соответственно, либо </w:t>
      </w:r>
      <w:r w:rsidR="001F1C8D" w:rsidRPr="001174F4">
        <w:rPr>
          <w:sz w:val="28"/>
          <w:szCs w:val="28"/>
        </w:rPr>
        <w:t>постепенно добавлять через .</w:t>
      </w:r>
      <w:r w:rsidR="001F1C8D" w:rsidRPr="001174F4">
        <w:rPr>
          <w:sz w:val="28"/>
          <w:szCs w:val="28"/>
          <w:lang w:val="en-US"/>
        </w:rPr>
        <w:t>header</w:t>
      </w:r>
      <w:r w:rsidR="001F1C8D" w:rsidRPr="001174F4">
        <w:rPr>
          <w:sz w:val="28"/>
          <w:szCs w:val="28"/>
        </w:rPr>
        <w:t>(&lt;</w:t>
      </w:r>
      <w:proofErr w:type="spellStart"/>
      <w:r w:rsidR="001F1C8D" w:rsidRPr="001174F4">
        <w:rPr>
          <w:sz w:val="28"/>
          <w:szCs w:val="28"/>
        </w:rPr>
        <w:t>String</w:t>
      </w:r>
      <w:proofErr w:type="spellEnd"/>
      <w:r w:rsidR="001F1C8D" w:rsidRPr="001174F4">
        <w:rPr>
          <w:sz w:val="28"/>
          <w:szCs w:val="28"/>
        </w:rPr>
        <w:t xml:space="preserve">, </w:t>
      </w:r>
      <w:proofErr w:type="spellStart"/>
      <w:r w:rsidR="001F1C8D" w:rsidRPr="001174F4">
        <w:rPr>
          <w:sz w:val="28"/>
          <w:szCs w:val="28"/>
        </w:rPr>
        <w:t>Object</w:t>
      </w:r>
      <w:proofErr w:type="spellEnd"/>
      <w:r w:rsidR="001F1C8D" w:rsidRPr="001174F4">
        <w:rPr>
          <w:sz w:val="28"/>
          <w:szCs w:val="28"/>
        </w:rPr>
        <w:t>&gt;) и .</w:t>
      </w:r>
      <w:r w:rsidR="001F1C8D" w:rsidRPr="001174F4">
        <w:rPr>
          <w:sz w:val="28"/>
          <w:szCs w:val="28"/>
          <w:lang w:val="en-US"/>
        </w:rPr>
        <w:t>field</w:t>
      </w:r>
      <w:r w:rsidR="001F1C8D" w:rsidRPr="001174F4">
        <w:rPr>
          <w:sz w:val="28"/>
          <w:szCs w:val="28"/>
        </w:rPr>
        <w:t>(&lt;</w:t>
      </w:r>
      <w:proofErr w:type="spellStart"/>
      <w:r w:rsidR="001F1C8D" w:rsidRPr="001174F4">
        <w:rPr>
          <w:sz w:val="28"/>
          <w:szCs w:val="28"/>
        </w:rPr>
        <w:t>String</w:t>
      </w:r>
      <w:proofErr w:type="spellEnd"/>
      <w:r w:rsidR="001F1C8D" w:rsidRPr="001174F4">
        <w:rPr>
          <w:sz w:val="28"/>
          <w:szCs w:val="28"/>
        </w:rPr>
        <w:t xml:space="preserve">, </w:t>
      </w:r>
      <w:proofErr w:type="spellStart"/>
      <w:r w:rsidR="001F1C8D" w:rsidRPr="001174F4">
        <w:rPr>
          <w:sz w:val="28"/>
          <w:szCs w:val="28"/>
        </w:rPr>
        <w:t>Object</w:t>
      </w:r>
      <w:proofErr w:type="spellEnd"/>
      <w:r w:rsidR="001F1C8D" w:rsidRPr="001174F4">
        <w:rPr>
          <w:sz w:val="28"/>
          <w:szCs w:val="28"/>
        </w:rPr>
        <w:t>&gt;) поле за полем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_Ref9476980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11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226B3AB" w14:textId="77777777" w:rsidR="00EF33AF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Следующий код </w:t>
      </w:r>
      <w:r w:rsidR="008C07FC" w:rsidRPr="001174F4">
        <w:rPr>
          <w:sz w:val="28"/>
          <w:szCs w:val="28"/>
        </w:rPr>
        <w:t>показывает,</w:t>
      </w:r>
      <w:r w:rsidRPr="001174F4">
        <w:rPr>
          <w:sz w:val="28"/>
          <w:szCs w:val="28"/>
        </w:rPr>
        <w:t xml:space="preserve"> как с помощью запросов программа получает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сайта</w:t>
      </w:r>
      <w:r w:rsidR="008C07FC" w:rsidRPr="001174F4">
        <w:rPr>
          <w:sz w:val="28"/>
          <w:szCs w:val="28"/>
        </w:rPr>
        <w:t xml:space="preserve"> </w:t>
      </w:r>
      <w:hyperlink r:id="rId11" w:history="1">
        <w:r w:rsidR="008C07FC"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>, который в последствии обрабатывается.</w:t>
      </w:r>
    </w:p>
    <w:p w14:paraId="41C77BB7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Пример с использование </w:t>
      </w:r>
      <w:r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>:</w:t>
      </w:r>
    </w:p>
    <w:p w14:paraId="1CE1F81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>&lt;String&gt; response = null;</w:t>
      </w:r>
    </w:p>
    <w:p w14:paraId="23F777A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lastRenderedPageBreak/>
        <w:t>Map&lt;String, String&gt; header = new HashMap&lt;</w:t>
      </w:r>
      <w:proofErr w:type="gramStart"/>
      <w:r w:rsidRPr="00F06CB3">
        <w:rPr>
          <w:sz w:val="24"/>
          <w:szCs w:val="24"/>
          <w:lang w:val="en-US"/>
        </w:rPr>
        <w:t>&gt;(</w:t>
      </w:r>
      <w:proofErr w:type="gramEnd"/>
      <w:r w:rsidRPr="00F06CB3">
        <w:rPr>
          <w:sz w:val="24"/>
          <w:szCs w:val="24"/>
          <w:lang w:val="en-US"/>
        </w:rPr>
        <w:t>);</w:t>
      </w:r>
    </w:p>
    <w:p w14:paraId="67B7023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"User-Agent", "</w:t>
      </w:r>
      <w:proofErr w:type="spellStart"/>
      <w:r w:rsidRPr="00F06CB3">
        <w:rPr>
          <w:sz w:val="24"/>
          <w:szCs w:val="24"/>
          <w:lang w:val="en-US"/>
        </w:rPr>
        <w:t>PostmanRuntime</w:t>
      </w:r>
      <w:proofErr w:type="spellEnd"/>
      <w:r w:rsidRPr="00F06CB3">
        <w:rPr>
          <w:sz w:val="24"/>
          <w:szCs w:val="24"/>
          <w:lang w:val="en-US"/>
        </w:rPr>
        <w:t>/7.11.0");</w:t>
      </w:r>
    </w:p>
    <w:p w14:paraId="72DCADB4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"Accept", "*/*");</w:t>
      </w:r>
    </w:p>
    <w:p w14:paraId="1700B54C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"Cache-Control", "no-cache");</w:t>
      </w:r>
    </w:p>
    <w:p w14:paraId="1137F57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"Postman-Token", "ac6a192d-72f5-4238-9321-55c1308e9846,09ec761f-7c53-4696-bf5a-dc44918e73c5");</w:t>
      </w:r>
    </w:p>
    <w:p w14:paraId="2AD062F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"Host", "d289b99uqa0t82.cloudfront.net");</w:t>
      </w:r>
    </w:p>
    <w:p w14:paraId="1771994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"accept-encoding", "</w:t>
      </w:r>
      <w:proofErr w:type="spellStart"/>
      <w:r w:rsidRPr="00F06CB3">
        <w:rPr>
          <w:sz w:val="24"/>
          <w:szCs w:val="24"/>
          <w:lang w:val="en-US"/>
        </w:rPr>
        <w:t>gzip</w:t>
      </w:r>
      <w:proofErr w:type="spellEnd"/>
      <w:r w:rsidRPr="00F06CB3">
        <w:rPr>
          <w:sz w:val="24"/>
          <w:szCs w:val="24"/>
          <w:lang w:val="en-US"/>
        </w:rPr>
        <w:t>, deflate");</w:t>
      </w:r>
    </w:p>
    <w:p w14:paraId="7C12738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"Connection", "keep-alive");</w:t>
      </w:r>
    </w:p>
    <w:p w14:paraId="6AE65B4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"cache-control", "no-cache");</w:t>
      </w:r>
    </w:p>
    <w:p w14:paraId="22499CC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7D101EE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String 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 xml:space="preserve"> = "https://d289b99uqa0t82.cloudfront.net/sites/5/campaigns_limit_100_offset_" + i + "_</w:t>
      </w:r>
      <w:proofErr w:type="spellStart"/>
      <w:r w:rsidRPr="00F06CB3">
        <w:rPr>
          <w:sz w:val="24"/>
          <w:szCs w:val="24"/>
          <w:lang w:val="en-US"/>
        </w:rPr>
        <w:t>order_</w:t>
      </w:r>
      <w:proofErr w:type="gramStart"/>
      <w:r w:rsidRPr="00F06CB3">
        <w:rPr>
          <w:sz w:val="24"/>
          <w:szCs w:val="24"/>
          <w:lang w:val="en-US"/>
        </w:rPr>
        <w:t>popularity.json</w:t>
      </w:r>
      <w:proofErr w:type="spellEnd"/>
      <w:proofErr w:type="gramEnd"/>
      <w:r w:rsidRPr="00F06CB3">
        <w:rPr>
          <w:sz w:val="24"/>
          <w:szCs w:val="24"/>
          <w:lang w:val="en-US"/>
        </w:rPr>
        <w:t>";</w:t>
      </w:r>
    </w:p>
    <w:p w14:paraId="6E7DC4D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69F4D540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response = </w:t>
      </w:r>
      <w:proofErr w:type="spellStart"/>
      <w:r w:rsidRPr="00F06CB3">
        <w:rPr>
          <w:sz w:val="24"/>
          <w:szCs w:val="24"/>
          <w:lang w:val="en-US"/>
        </w:rPr>
        <w:t>Unirest.get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>)</w:t>
      </w:r>
    </w:p>
    <w:p w14:paraId="70A5E92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.headers</w:t>
      </w:r>
      <w:proofErr w:type="gramEnd"/>
      <w:r w:rsidRPr="00F06CB3">
        <w:rPr>
          <w:sz w:val="24"/>
          <w:szCs w:val="24"/>
          <w:lang w:val="en-US"/>
        </w:rPr>
        <w:t>(header)</w:t>
      </w:r>
    </w:p>
    <w:p w14:paraId="27EEE63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</w:t>
      </w:r>
      <w:proofErr w:type="spellStart"/>
      <w:r w:rsidRPr="00F06CB3">
        <w:rPr>
          <w:sz w:val="24"/>
          <w:szCs w:val="24"/>
          <w:lang w:val="en-US"/>
        </w:rPr>
        <w:t>asString</w:t>
      </w:r>
      <w:proofErr w:type="spellEnd"/>
      <w:proofErr w:type="gramEnd"/>
      <w:r w:rsidRPr="00F06CB3">
        <w:rPr>
          <w:sz w:val="24"/>
          <w:szCs w:val="24"/>
          <w:lang w:val="en-US"/>
        </w:rPr>
        <w:t>();</w:t>
      </w:r>
    </w:p>
    <w:p w14:paraId="1301E269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</w:t>
      </w:r>
      <w:proofErr w:type="spellStart"/>
      <w:r w:rsidRPr="00F06CB3">
        <w:rPr>
          <w:sz w:val="24"/>
          <w:szCs w:val="24"/>
          <w:lang w:val="en-US"/>
        </w:rPr>
        <w:t>UnirestException</w:t>
      </w:r>
      <w:proofErr w:type="spellEnd"/>
      <w:r w:rsidRPr="00F06CB3">
        <w:rPr>
          <w:sz w:val="24"/>
          <w:szCs w:val="24"/>
          <w:lang w:val="en-US"/>
        </w:rPr>
        <w:t xml:space="preserve"> e) {</w:t>
      </w:r>
    </w:p>
    <w:p w14:paraId="4A578C3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log.error</w:t>
      </w:r>
      <w:proofErr w:type="spellEnd"/>
      <w:proofErr w:type="gramEnd"/>
      <w:r w:rsidRPr="00F06CB3">
        <w:rPr>
          <w:sz w:val="24"/>
          <w:szCs w:val="24"/>
          <w:lang w:val="en-US"/>
        </w:rPr>
        <w:t>(e + " : " + i);</w:t>
      </w:r>
    </w:p>
    <w:p w14:paraId="1BAC05E9" w14:textId="77777777" w:rsidR="002B5430" w:rsidRPr="00F06CB3" w:rsidRDefault="002B5430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316B77E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02E31ACE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Пример без использования </w:t>
      </w:r>
      <w:r w:rsidRPr="001174F4">
        <w:rPr>
          <w:sz w:val="28"/>
          <w:szCs w:val="28"/>
          <w:lang w:val="en-US"/>
        </w:rPr>
        <w:t>Map:</w:t>
      </w:r>
    </w:p>
    <w:p w14:paraId="5D88146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>&lt;String&gt; response = null;</w:t>
      </w:r>
    </w:p>
    <w:p w14:paraId="488446E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15A2052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String 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 xml:space="preserve"> = "https://d289b99uqa0t82.cloudfront.net/sites/5/campaigns_limit_100_offset_" + i + "_</w:t>
      </w:r>
      <w:proofErr w:type="spellStart"/>
      <w:r w:rsidRPr="00F06CB3">
        <w:rPr>
          <w:sz w:val="24"/>
          <w:szCs w:val="24"/>
          <w:lang w:val="en-US"/>
        </w:rPr>
        <w:t>order_</w:t>
      </w:r>
      <w:proofErr w:type="gramStart"/>
      <w:r w:rsidRPr="00F06CB3">
        <w:rPr>
          <w:sz w:val="24"/>
          <w:szCs w:val="24"/>
          <w:lang w:val="en-US"/>
        </w:rPr>
        <w:t>popularity.json</w:t>
      </w:r>
      <w:proofErr w:type="spellEnd"/>
      <w:proofErr w:type="gramEnd"/>
      <w:r w:rsidRPr="00F06CB3">
        <w:rPr>
          <w:sz w:val="24"/>
          <w:szCs w:val="24"/>
          <w:lang w:val="en-US"/>
        </w:rPr>
        <w:t>";</w:t>
      </w:r>
    </w:p>
    <w:p w14:paraId="03ADA50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37A1E0C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response = </w:t>
      </w:r>
      <w:proofErr w:type="spellStart"/>
      <w:r w:rsidRPr="00F06CB3">
        <w:rPr>
          <w:sz w:val="24"/>
          <w:szCs w:val="24"/>
          <w:lang w:val="en-US"/>
        </w:rPr>
        <w:t>Unirest.get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>)</w:t>
      </w:r>
    </w:p>
    <w:p w14:paraId="58391233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("User-Agent", "</w:t>
      </w:r>
      <w:proofErr w:type="spellStart"/>
      <w:r w:rsidRPr="00F06CB3">
        <w:rPr>
          <w:sz w:val="24"/>
          <w:szCs w:val="24"/>
          <w:lang w:val="en-US"/>
        </w:rPr>
        <w:t>PostmanRuntime</w:t>
      </w:r>
      <w:proofErr w:type="spellEnd"/>
      <w:r w:rsidRPr="00F06CB3">
        <w:rPr>
          <w:sz w:val="24"/>
          <w:szCs w:val="24"/>
          <w:lang w:val="en-US"/>
        </w:rPr>
        <w:t>/7.11.0")</w:t>
      </w:r>
    </w:p>
    <w:p w14:paraId="207C1B8D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("Accept", "*/*")</w:t>
      </w:r>
    </w:p>
    <w:p w14:paraId="5439AEB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("Cache-Control", "no-cache")</w:t>
      </w:r>
    </w:p>
    <w:p w14:paraId="43F068B0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("Postman-Token", "ac6a192d-72f5-4238-9321-55c1308e9846,09ec761f-7c53-4696-bf5a-dc44918e73c5")</w:t>
      </w:r>
    </w:p>
    <w:p w14:paraId="78ED095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("Host", "d289b99uqa0t82.cloudfront.net")</w:t>
      </w:r>
    </w:p>
    <w:p w14:paraId="388C53E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("accept-encoding", "</w:t>
      </w:r>
      <w:proofErr w:type="spellStart"/>
      <w:r w:rsidRPr="00F06CB3">
        <w:rPr>
          <w:sz w:val="24"/>
          <w:szCs w:val="24"/>
          <w:lang w:val="en-US"/>
        </w:rPr>
        <w:t>gzip</w:t>
      </w:r>
      <w:proofErr w:type="spellEnd"/>
      <w:r w:rsidRPr="00F06CB3">
        <w:rPr>
          <w:sz w:val="24"/>
          <w:szCs w:val="24"/>
          <w:lang w:val="en-US"/>
        </w:rPr>
        <w:t>, deflate")</w:t>
      </w:r>
    </w:p>
    <w:p w14:paraId="7A7BA42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("Connection", "keep-alive")</w:t>
      </w:r>
    </w:p>
    <w:p w14:paraId="74554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("cache-control", "no-cache")</w:t>
      </w:r>
    </w:p>
    <w:p w14:paraId="05A5357A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</w:t>
      </w:r>
      <w:proofErr w:type="spellStart"/>
      <w:r w:rsidRPr="00F06CB3">
        <w:rPr>
          <w:sz w:val="24"/>
          <w:szCs w:val="24"/>
          <w:lang w:val="en-US"/>
        </w:rPr>
        <w:t>asString</w:t>
      </w:r>
      <w:proofErr w:type="spellEnd"/>
      <w:proofErr w:type="gramEnd"/>
      <w:r w:rsidRPr="00F06CB3">
        <w:rPr>
          <w:sz w:val="24"/>
          <w:szCs w:val="24"/>
          <w:lang w:val="en-US"/>
        </w:rPr>
        <w:t>();</w:t>
      </w:r>
    </w:p>
    <w:p w14:paraId="2E0133C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</w:t>
      </w:r>
      <w:proofErr w:type="spellStart"/>
      <w:r w:rsidRPr="00F06CB3">
        <w:rPr>
          <w:sz w:val="24"/>
          <w:szCs w:val="24"/>
          <w:lang w:val="en-US"/>
        </w:rPr>
        <w:t>UnirestException</w:t>
      </w:r>
      <w:proofErr w:type="spellEnd"/>
      <w:r w:rsidRPr="00F06CB3">
        <w:rPr>
          <w:sz w:val="24"/>
          <w:szCs w:val="24"/>
          <w:lang w:val="en-US"/>
        </w:rPr>
        <w:t xml:space="preserve"> e) {</w:t>
      </w:r>
    </w:p>
    <w:p w14:paraId="7F2D3F4C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log.error</w:t>
      </w:r>
      <w:proofErr w:type="spellEnd"/>
      <w:proofErr w:type="gramEnd"/>
      <w:r w:rsidRPr="00F06CB3">
        <w:rPr>
          <w:sz w:val="24"/>
          <w:szCs w:val="24"/>
          <w:lang w:val="en-US"/>
        </w:rPr>
        <w:t>(e + " : " + i);</w:t>
      </w:r>
    </w:p>
    <w:p w14:paraId="05E2422C" w14:textId="77777777" w:rsidR="002B5430" w:rsidRPr="00F06CB3" w:rsidRDefault="002B5430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54113354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32EAF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 xml:space="preserve">&lt;String&gt; </w:t>
      </w:r>
      <w:proofErr w:type="spellStart"/>
      <w:r w:rsidRPr="00F06CB3">
        <w:rPr>
          <w:sz w:val="24"/>
          <w:szCs w:val="24"/>
          <w:lang w:val="en-US"/>
        </w:rPr>
        <w:t>finalResponse</w:t>
      </w:r>
      <w:proofErr w:type="spellEnd"/>
      <w:r w:rsidRPr="00F06CB3">
        <w:rPr>
          <w:sz w:val="24"/>
          <w:szCs w:val="24"/>
          <w:lang w:val="en-US"/>
        </w:rPr>
        <w:t xml:space="preserve"> = response;</w:t>
      </w:r>
    </w:p>
    <w:p w14:paraId="7A261AF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if (</w:t>
      </w:r>
      <w:proofErr w:type="spellStart"/>
      <w:proofErr w:type="gramStart"/>
      <w:r w:rsidRPr="00F06CB3">
        <w:rPr>
          <w:sz w:val="24"/>
          <w:szCs w:val="24"/>
          <w:lang w:val="en-US"/>
        </w:rPr>
        <w:t>finalResponse</w:t>
      </w:r>
      <w:proofErr w:type="spellEnd"/>
      <w:r w:rsidRPr="00F06CB3">
        <w:rPr>
          <w:sz w:val="24"/>
          <w:szCs w:val="24"/>
          <w:lang w:val="en-US"/>
        </w:rPr>
        <w:t xml:space="preserve"> !</w:t>
      </w:r>
      <w:proofErr w:type="gramEnd"/>
      <w:r w:rsidRPr="00F06CB3">
        <w:rPr>
          <w:sz w:val="24"/>
          <w:szCs w:val="24"/>
          <w:lang w:val="en-US"/>
        </w:rPr>
        <w:t>= null) {</w:t>
      </w:r>
    </w:p>
    <w:p w14:paraId="22E5F5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futures.add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proofErr w:type="gramStart"/>
      <w:r w:rsidRPr="00F06CB3">
        <w:rPr>
          <w:sz w:val="24"/>
          <w:szCs w:val="24"/>
          <w:lang w:val="en-US"/>
        </w:rPr>
        <w:t>pool.submit</w:t>
      </w:r>
      <w:proofErr w:type="spellEnd"/>
      <w:proofErr w:type="gramEnd"/>
      <w:r w:rsidRPr="00F06CB3">
        <w:rPr>
          <w:sz w:val="24"/>
          <w:szCs w:val="24"/>
          <w:lang w:val="en-US"/>
        </w:rPr>
        <w:t xml:space="preserve">(() -&gt; </w:t>
      </w:r>
      <w:proofErr w:type="spellStart"/>
      <w:r w:rsidRPr="00F06CB3">
        <w:rPr>
          <w:sz w:val="24"/>
          <w:szCs w:val="24"/>
          <w:lang w:val="en-US"/>
        </w:rPr>
        <w:t>parseElements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finalResponse.getBody</w:t>
      </w:r>
      <w:proofErr w:type="spellEnd"/>
      <w:r w:rsidRPr="00F06CB3">
        <w:rPr>
          <w:sz w:val="24"/>
          <w:szCs w:val="24"/>
          <w:lang w:val="en-US"/>
        </w:rPr>
        <w:t>())));</w:t>
      </w:r>
    </w:p>
    <w:p w14:paraId="6B14E6E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1BEA6BA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6FBEC87C" w14:textId="1F112E8F" w:rsidR="00AA3EFD" w:rsidRPr="00AA3EFD" w:rsidRDefault="00AA3EFD" w:rsidP="00D523F7">
      <w:pPr>
        <w:spacing w:after="0" w:line="360" w:lineRule="auto"/>
        <w:ind w:firstLine="680"/>
        <w:rPr>
          <w:sz w:val="28"/>
          <w:szCs w:val="28"/>
        </w:rPr>
      </w:pPr>
      <w:r w:rsidRPr="00AA3EFD">
        <w:rPr>
          <w:sz w:val="28"/>
          <w:szCs w:val="28"/>
        </w:rPr>
        <w:lastRenderedPageBreak/>
        <w:t xml:space="preserve">Полный код программы приведён в </w:t>
      </w:r>
      <w:r w:rsidRPr="002A184E">
        <w:rPr>
          <w:sz w:val="28"/>
          <w:szCs w:val="28"/>
          <w:lang w:val="en-US"/>
        </w:rPr>
        <w:fldChar w:fldCharType="begin"/>
      </w:r>
      <w:r w:rsidRPr="002A184E">
        <w:rPr>
          <w:sz w:val="28"/>
          <w:szCs w:val="28"/>
        </w:rPr>
        <w:instrText xml:space="preserve"> </w:instrText>
      </w:r>
      <w:r w:rsidRPr="002A184E">
        <w:rPr>
          <w:sz w:val="28"/>
          <w:szCs w:val="28"/>
          <w:lang w:val="en-US"/>
        </w:rPr>
        <w:instrText>REF</w:instrText>
      </w:r>
      <w:r w:rsidRPr="002A184E">
        <w:rPr>
          <w:sz w:val="28"/>
          <w:szCs w:val="28"/>
        </w:rPr>
        <w:instrText xml:space="preserve"> _</w:instrText>
      </w:r>
      <w:r w:rsidRPr="002A184E">
        <w:rPr>
          <w:sz w:val="28"/>
          <w:szCs w:val="28"/>
          <w:lang w:val="en-US"/>
        </w:rPr>
        <w:instrText>Ref</w:instrText>
      </w:r>
      <w:r w:rsidRPr="002A184E">
        <w:rPr>
          <w:sz w:val="28"/>
          <w:szCs w:val="28"/>
        </w:rPr>
        <w:instrText>9532983 \</w:instrText>
      </w:r>
      <w:r w:rsidRPr="002A184E">
        <w:rPr>
          <w:sz w:val="28"/>
          <w:szCs w:val="28"/>
          <w:lang w:val="en-US"/>
        </w:rPr>
        <w:instrText>h</w:instrText>
      </w:r>
      <w:r w:rsidRPr="002A184E">
        <w:rPr>
          <w:sz w:val="28"/>
          <w:szCs w:val="28"/>
        </w:rPr>
        <w:instrText xml:space="preserve"> </w:instrText>
      </w:r>
      <w:r w:rsidR="004D528D" w:rsidRPr="002A184E">
        <w:rPr>
          <w:sz w:val="28"/>
          <w:szCs w:val="28"/>
        </w:rPr>
        <w:instrText xml:space="preserve"> \* </w:instrText>
      </w:r>
      <w:r w:rsidR="004D528D" w:rsidRPr="002A184E">
        <w:rPr>
          <w:sz w:val="28"/>
          <w:szCs w:val="28"/>
          <w:lang w:val="en-US"/>
        </w:rPr>
        <w:instrText>MERGEFORMAT</w:instrText>
      </w:r>
      <w:r w:rsidR="004D528D" w:rsidRPr="002A184E">
        <w:rPr>
          <w:sz w:val="28"/>
          <w:szCs w:val="28"/>
        </w:rPr>
        <w:instrText xml:space="preserve"> </w:instrText>
      </w:r>
      <w:r w:rsidRPr="002A184E">
        <w:rPr>
          <w:sz w:val="28"/>
          <w:szCs w:val="28"/>
          <w:lang w:val="en-US"/>
        </w:rPr>
      </w:r>
      <w:r w:rsidRPr="002A184E">
        <w:rPr>
          <w:sz w:val="28"/>
          <w:szCs w:val="28"/>
          <w:lang w:val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26652D">
        <w:rPr>
          <w:color w:val="000000" w:themeColor="text1"/>
          <w:sz w:val="28"/>
          <w:szCs w:val="28"/>
        </w:rPr>
        <w:t>и</w:t>
      </w:r>
      <w:r w:rsidR="00972508" w:rsidRPr="00972508">
        <w:rPr>
          <w:sz w:val="28"/>
          <w:szCs w:val="28"/>
        </w:rPr>
        <w:t xml:space="preserve"> Г. Реализация парсера с</w:t>
      </w:r>
      <w:r w:rsidR="00972508" w:rsidRPr="00972508">
        <w:rPr>
          <w:color w:val="000000" w:themeColor="text1"/>
          <w:sz w:val="28"/>
          <w:szCs w:val="28"/>
        </w:rPr>
        <w:t xml:space="preserve"> помощью </w:t>
      </w:r>
      <w:proofErr w:type="spellStart"/>
      <w:r w:rsidR="00972508" w:rsidRPr="00972508">
        <w:rPr>
          <w:color w:val="000000" w:themeColor="text1"/>
          <w:sz w:val="28"/>
          <w:szCs w:val="28"/>
        </w:rPr>
        <w:t>Unirest</w:t>
      </w:r>
      <w:proofErr w:type="spellEnd"/>
      <w:r w:rsidR="00972508" w:rsidRPr="00972508">
        <w:rPr>
          <w:color w:val="000000" w:themeColor="text1"/>
          <w:sz w:val="28"/>
          <w:szCs w:val="28"/>
        </w:rPr>
        <w:t xml:space="preserve"> для сайта Kopikot.ru</w:t>
      </w:r>
      <w:r w:rsidRPr="002A184E">
        <w:rPr>
          <w:sz w:val="28"/>
          <w:szCs w:val="28"/>
          <w:lang w:val="en-US"/>
        </w:rPr>
        <w:fldChar w:fldCharType="end"/>
      </w:r>
    </w:p>
    <w:p w14:paraId="0B2FDF53" w14:textId="03124A73" w:rsidR="008C07FC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упрощения работы с запросами использовалось</w:t>
      </w:r>
      <w:r w:rsidR="00BF70E0" w:rsidRPr="001174F4">
        <w:rPr>
          <w:sz w:val="28"/>
          <w:szCs w:val="28"/>
        </w:rPr>
        <w:t xml:space="preserve"> бесплатное</w:t>
      </w:r>
      <w:r w:rsidRPr="001174F4">
        <w:rPr>
          <w:sz w:val="28"/>
          <w:szCs w:val="28"/>
        </w:rPr>
        <w:t xml:space="preserve"> приложение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>. Используя это приложени</w:t>
      </w:r>
      <w:r w:rsidR="00495BB3" w:rsidRPr="001174F4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 w:rsidRPr="001174F4">
        <w:rPr>
          <w:sz w:val="28"/>
          <w:szCs w:val="28"/>
          <w:lang w:val="en-US"/>
        </w:rPr>
        <w:t>User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Agent</w:t>
      </w:r>
      <w:r w:rsidR="008C07FC" w:rsidRPr="001174F4">
        <w:rPr>
          <w:sz w:val="28"/>
          <w:szCs w:val="28"/>
        </w:rPr>
        <w:t xml:space="preserve">, </w:t>
      </w:r>
      <w:r w:rsidR="008C07FC" w:rsidRPr="001174F4">
        <w:rPr>
          <w:sz w:val="28"/>
          <w:szCs w:val="28"/>
          <w:lang w:val="en-US"/>
        </w:rPr>
        <w:t>Cache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Control</w:t>
      </w:r>
      <w:r w:rsidR="008C07FC" w:rsidRPr="001174F4">
        <w:rPr>
          <w:sz w:val="28"/>
          <w:szCs w:val="28"/>
        </w:rPr>
        <w:t xml:space="preserve"> и прочие. </w:t>
      </w:r>
      <w:r w:rsidRPr="001174F4">
        <w:rPr>
          <w:sz w:val="28"/>
          <w:szCs w:val="28"/>
        </w:rPr>
        <w:t xml:space="preserve">Некоторые заголовки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ставит автоматически</w:t>
      </w:r>
      <w:r w:rsidR="008C07FC" w:rsidRPr="001174F4">
        <w:rPr>
          <w:sz w:val="28"/>
          <w:szCs w:val="28"/>
        </w:rPr>
        <w:t>.</w:t>
      </w:r>
    </w:p>
    <w:p w14:paraId="469732D7" w14:textId="77777777" w:rsidR="008C07FC" w:rsidRPr="001174F4" w:rsidRDefault="008C07F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можно заметить из примера сверху,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который передаётся в запрос отличается 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самого сайта. Такие различия объясняются тем, </w:t>
      </w:r>
      <w:r w:rsidR="002B66D3" w:rsidRPr="001174F4">
        <w:rPr>
          <w:sz w:val="28"/>
          <w:szCs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 w:rsidRPr="001174F4">
        <w:rPr>
          <w:sz w:val="28"/>
          <w:szCs w:val="28"/>
          <w:lang w:val="en-US"/>
        </w:rPr>
        <w:t>html</w:t>
      </w:r>
      <w:r w:rsidR="002B66D3" w:rsidRPr="001174F4">
        <w:rPr>
          <w:sz w:val="28"/>
          <w:szCs w:val="28"/>
        </w:rPr>
        <w:t xml:space="preserve"> код страницы, а </w:t>
      </w:r>
      <w:proofErr w:type="spellStart"/>
      <w:r w:rsidR="002B66D3" w:rsidRPr="001174F4">
        <w:rPr>
          <w:sz w:val="28"/>
          <w:szCs w:val="28"/>
          <w:lang w:val="en-US"/>
        </w:rPr>
        <w:t>javaScript</w:t>
      </w:r>
      <w:proofErr w:type="spellEnd"/>
      <w:r w:rsidR="002B66D3" w:rsidRPr="001174F4">
        <w:rPr>
          <w:sz w:val="28"/>
          <w:szCs w:val="28"/>
        </w:rPr>
        <w:t xml:space="preserve"> страницы.</w:t>
      </w:r>
    </w:p>
    <w:p w14:paraId="31864B15" w14:textId="000E8CB0" w:rsidR="002B66D3" w:rsidRPr="001174F4" w:rsidRDefault="002B66D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узнать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по которому передаются данные, нужно воспользоваться панелью разработчика и найти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– </w:t>
      </w:r>
      <w:proofErr w:type="spellStart"/>
      <w:r w:rsidRPr="001174F4">
        <w:rPr>
          <w:sz w:val="28"/>
          <w:szCs w:val="28"/>
        </w:rPr>
        <w:t>XMLHttpRequest</w:t>
      </w:r>
      <w:proofErr w:type="spellEnd"/>
      <w:r w:rsidRPr="001174F4">
        <w:rPr>
          <w:sz w:val="28"/>
          <w:szCs w:val="28"/>
        </w:rPr>
        <w:t xml:space="preserve">, который отвечает за добавление данных на страницу. В случае с сайтом </w:t>
      </w:r>
      <w:hyperlink r:id="rId12" w:history="1">
        <w:r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1174F4">
        <w:rPr>
          <w:sz w:val="28"/>
          <w:szCs w:val="28"/>
          <w:lang w:val="en-US"/>
        </w:rPr>
        <w:t>Network</w:t>
      </w:r>
      <w:r w:rsidR="00E34289" w:rsidRPr="001174F4">
        <w:rPr>
          <w:sz w:val="28"/>
          <w:szCs w:val="28"/>
        </w:rPr>
        <w:t xml:space="preserve"> будет нужный </w:t>
      </w:r>
      <w:r w:rsidR="00E34289" w:rsidRPr="001174F4">
        <w:rPr>
          <w:sz w:val="28"/>
          <w:szCs w:val="28"/>
          <w:lang w:val="en-US"/>
        </w:rPr>
        <w:t>XHR</w:t>
      </w:r>
      <w:r w:rsidR="00E34289" w:rsidRPr="001174F4">
        <w:rPr>
          <w:sz w:val="28"/>
          <w:szCs w:val="28"/>
        </w:rPr>
        <w:t xml:space="preserve">. Результат изображён на </w:t>
      </w:r>
      <w:r w:rsidR="00E34289" w:rsidRPr="001174F4">
        <w:rPr>
          <w:sz w:val="28"/>
          <w:szCs w:val="28"/>
        </w:rPr>
        <w:fldChar w:fldCharType="begin"/>
      </w:r>
      <w:r w:rsidR="00E34289" w:rsidRPr="001174F4">
        <w:rPr>
          <w:sz w:val="28"/>
          <w:szCs w:val="28"/>
        </w:rPr>
        <w:instrText xml:space="preserve"> REF _Ref9026860 \h  \* MERGEFORMAT </w:instrText>
      </w:r>
      <w:r w:rsidR="00E34289" w:rsidRPr="001174F4">
        <w:rPr>
          <w:sz w:val="28"/>
          <w:szCs w:val="28"/>
        </w:rPr>
      </w:r>
      <w:r w:rsidR="00E34289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</w:t>
      </w:r>
      <w:r w:rsidR="00E34289" w:rsidRPr="001174F4">
        <w:rPr>
          <w:sz w:val="28"/>
          <w:szCs w:val="28"/>
        </w:rPr>
        <w:fldChar w:fldCharType="end"/>
      </w:r>
      <w:r w:rsidR="0023154F">
        <w:rPr>
          <w:sz w:val="28"/>
          <w:szCs w:val="28"/>
        </w:rPr>
        <w:t>.</w:t>
      </w:r>
    </w:p>
    <w:p w14:paraId="07FB2A77" w14:textId="77777777" w:rsidR="00E34289" w:rsidRPr="001174F4" w:rsidRDefault="00E34289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2D33B10" wp14:editId="2C8DD444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D5CC" w14:textId="611220B8" w:rsidR="00E34289" w:rsidRPr="00323248" w:rsidRDefault="00E34289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5" w:name="_Ref9026860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26652D">
        <w:rPr>
          <w:i w:val="0"/>
          <w:iCs w:val="0"/>
          <w:noProof/>
          <w:color w:val="auto"/>
          <w:sz w:val="24"/>
          <w:szCs w:val="24"/>
        </w:rPr>
        <w:t>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="008B22F8" w:rsidRPr="00323248">
        <w:rPr>
          <w:i w:val="0"/>
          <w:iCs w:val="0"/>
          <w:color w:val="auto"/>
          <w:sz w:val="24"/>
          <w:szCs w:val="24"/>
        </w:rPr>
        <w:t xml:space="preserve"> –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XHR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8B22F8" w:rsidRPr="00323248">
        <w:rPr>
          <w:i w:val="0"/>
          <w:iCs w:val="0"/>
          <w:color w:val="auto"/>
          <w:sz w:val="24"/>
          <w:szCs w:val="24"/>
        </w:rPr>
        <w:t>для 100 магазинов с сайта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hyperlink r:id="rId14" w:history="1">
        <w:r w:rsidRPr="00323248">
          <w:rPr>
            <w:rStyle w:val="af4"/>
            <w:i w:val="0"/>
            <w:iCs w:val="0"/>
            <w:color w:val="auto"/>
            <w:sz w:val="24"/>
            <w:szCs w:val="24"/>
            <w:u w:val="none"/>
          </w:rPr>
          <w:t>Kopikot.ru</w:t>
        </w:r>
      </w:hyperlink>
      <w:bookmarkEnd w:id="25"/>
    </w:p>
    <w:p w14:paraId="074EC04A" w14:textId="2EB07AA6" w:rsidR="008B22F8" w:rsidRPr="001174F4" w:rsidRDefault="008B22F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_Ref9026860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, в разделе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указан </w:t>
      </w:r>
      <w:r w:rsidRPr="001174F4">
        <w:rPr>
          <w:sz w:val="28"/>
          <w:szCs w:val="28"/>
          <w:lang w:val="en-US"/>
        </w:rPr>
        <w:t>Request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Так как при отображении магазинов было выбрано показывать по 100 магазинов, в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видно это число: «</w:t>
      </w:r>
      <w:r w:rsidRPr="001174F4">
        <w:rPr>
          <w:sz w:val="28"/>
          <w:szCs w:val="28"/>
          <w:lang w:val="en-US"/>
        </w:rPr>
        <w:t>offset</w:t>
      </w:r>
      <w:r w:rsidRPr="001174F4">
        <w:rPr>
          <w:sz w:val="28"/>
          <w:szCs w:val="28"/>
        </w:rPr>
        <w:t xml:space="preserve">_100». При нажатии кнопки ещё раз в </w:t>
      </w:r>
      <w:r w:rsidRPr="001174F4">
        <w:rPr>
          <w:sz w:val="28"/>
          <w:szCs w:val="28"/>
          <w:lang w:val="en-US"/>
        </w:rPr>
        <w:t>Network</w:t>
      </w:r>
      <w:r w:rsidRPr="001174F4">
        <w:rPr>
          <w:sz w:val="28"/>
          <w:szCs w:val="28"/>
        </w:rPr>
        <w:t xml:space="preserve"> появляется ещё </w:t>
      </w:r>
      <w:r w:rsidRPr="001174F4">
        <w:rPr>
          <w:sz w:val="28"/>
          <w:szCs w:val="28"/>
        </w:rPr>
        <w:lastRenderedPageBreak/>
        <w:t xml:space="preserve">один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>, но уже с числом 200</w:t>
      </w:r>
      <w:r w:rsidR="00EF5210" w:rsidRPr="001174F4">
        <w:rPr>
          <w:sz w:val="28"/>
          <w:szCs w:val="28"/>
        </w:rPr>
        <w:t xml:space="preserve">. Кроме самого </w:t>
      </w:r>
      <w:r w:rsidR="00EF5210" w:rsidRPr="001174F4">
        <w:rPr>
          <w:sz w:val="28"/>
          <w:szCs w:val="28"/>
          <w:lang w:val="en-US"/>
        </w:rPr>
        <w:t>URL</w:t>
      </w:r>
      <w:r w:rsidR="00EF5210" w:rsidRPr="001174F4">
        <w:rPr>
          <w:sz w:val="28"/>
          <w:szCs w:val="28"/>
        </w:rPr>
        <w:t xml:space="preserve"> важно какой метод использует запрос: </w:t>
      </w:r>
      <w:r w:rsidR="00EF5210" w:rsidRPr="001174F4">
        <w:rPr>
          <w:sz w:val="28"/>
          <w:szCs w:val="28"/>
          <w:lang w:val="en-US"/>
        </w:rPr>
        <w:t>GET</w:t>
      </w:r>
      <w:r w:rsidR="00EF5210" w:rsidRPr="001174F4">
        <w:rPr>
          <w:sz w:val="28"/>
          <w:szCs w:val="28"/>
        </w:rPr>
        <w:t xml:space="preserve"> или </w:t>
      </w:r>
      <w:r w:rsidR="00EF5210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>.</w:t>
      </w:r>
      <w:r w:rsidR="00EF5210" w:rsidRPr="001174F4">
        <w:rPr>
          <w:sz w:val="28"/>
          <w:szCs w:val="28"/>
        </w:rPr>
        <w:t xml:space="preserve"> Посмотреть это можно в «</w:t>
      </w:r>
      <w:r w:rsidR="00EF5210" w:rsidRPr="001174F4">
        <w:rPr>
          <w:sz w:val="28"/>
          <w:szCs w:val="28"/>
          <w:lang w:val="en-US"/>
        </w:rPr>
        <w:t>Request</w:t>
      </w:r>
      <w:r w:rsidR="00EF5210" w:rsidRPr="001174F4">
        <w:rPr>
          <w:sz w:val="28"/>
          <w:szCs w:val="28"/>
        </w:rPr>
        <w:t xml:space="preserve"> </w:t>
      </w:r>
      <w:r w:rsidR="00EF5210" w:rsidRPr="001174F4">
        <w:rPr>
          <w:sz w:val="28"/>
          <w:szCs w:val="28"/>
          <w:lang w:val="en-US"/>
        </w:rPr>
        <w:t>Method</w:t>
      </w:r>
      <w:r w:rsidR="00EF5210" w:rsidRPr="001174F4">
        <w:rPr>
          <w:sz w:val="28"/>
          <w:szCs w:val="28"/>
        </w:rPr>
        <w:t>»</w:t>
      </w:r>
      <w:r w:rsidRPr="001174F4">
        <w:rPr>
          <w:sz w:val="28"/>
          <w:szCs w:val="28"/>
        </w:rPr>
        <w:t xml:space="preserve"> Результат виден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_Ref9027867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3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73338DCD" w14:textId="77777777" w:rsidR="008B22F8" w:rsidRPr="001174F4" w:rsidRDefault="008B22F8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8150D7E" wp14:editId="3AB37DFB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F726" w14:textId="186E751A" w:rsidR="008B22F8" w:rsidRPr="00323248" w:rsidRDefault="008B22F8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6" w:name="_Ref9027867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XHR для 200 магазинов с сайта Kopikot.ru</w:t>
      </w:r>
      <w:bookmarkEnd w:id="26"/>
    </w:p>
    <w:p w14:paraId="2DBD2215" w14:textId="77777777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Практически было выяснено, что таких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всего 14 штук: от 0 до 13.</w:t>
      </w:r>
    </w:p>
    <w:p w14:paraId="4BD138B9" w14:textId="11184B46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программу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, через этот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отправляется запрос. В качестве ответа в разделе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 появляется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файл с нужной информацией. Результат запроса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9028458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4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14:paraId="3479FAC8" w14:textId="77777777" w:rsidR="002B5430" w:rsidRPr="001174F4" w:rsidRDefault="002B543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12F4CC8B" wp14:editId="00B13EA0">
            <wp:extent cx="5433237" cy="2799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07" cy="28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A1DF" w14:textId="650CDEDD" w:rsidR="002B5430" w:rsidRPr="00323248" w:rsidRDefault="002B5430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7" w:name="_Ref902845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результат запроса к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URL</w:t>
      </w:r>
      <w:r w:rsidRPr="00323248">
        <w:rPr>
          <w:i w:val="0"/>
          <w:iCs w:val="0"/>
          <w:color w:val="auto"/>
          <w:sz w:val="24"/>
          <w:szCs w:val="24"/>
        </w:rPr>
        <w:t xml:space="preserve"> через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27"/>
    </w:p>
    <w:p w14:paraId="1BCCD256" w14:textId="3B35114A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. Пример изображён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_Ref9028974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5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  <w:lang w:val="en-US"/>
        </w:rPr>
        <w:t>.</w:t>
      </w:r>
    </w:p>
    <w:p w14:paraId="1BADFD6B" w14:textId="77777777" w:rsidR="00466CBD" w:rsidRPr="001174F4" w:rsidRDefault="00466CB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44735403" wp14:editId="15E3D774">
            <wp:extent cx="6345575" cy="38350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556" cy="385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B2FB" w14:textId="5770E162" w:rsidR="00466CBD" w:rsidRPr="00323248" w:rsidRDefault="00466CB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8" w:name="_Ref902897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5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 xml:space="preserve">–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Headers</w:t>
      </w:r>
      <w:r w:rsidRPr="00323248">
        <w:rPr>
          <w:i w:val="0"/>
          <w:iCs w:val="0"/>
          <w:color w:val="auto"/>
          <w:sz w:val="24"/>
          <w:szCs w:val="24"/>
        </w:rPr>
        <w:t xml:space="preserve"> сайта 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Kopikot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28"/>
      <w:proofErr w:type="spellEnd"/>
    </w:p>
    <w:p w14:paraId="2CE24178" w14:textId="77777777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этом рисунке можно увидеть, например, в каком формате будет ответ на запрос – поле </w:t>
      </w:r>
      <w:r w:rsidRPr="001174F4">
        <w:rPr>
          <w:sz w:val="28"/>
          <w:szCs w:val="28"/>
          <w:lang w:val="en-US"/>
        </w:rPr>
        <w:t>content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type</w:t>
      </w:r>
      <w:r w:rsidRPr="001174F4">
        <w:rPr>
          <w:sz w:val="28"/>
          <w:szCs w:val="28"/>
        </w:rPr>
        <w:t>.</w:t>
      </w:r>
    </w:p>
    <w:p w14:paraId="7EF65CDA" w14:textId="714618C4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имеются случаи, когда при запросе передаются некоторые параметры. Для примера приведён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сайта </w:t>
      </w:r>
      <w:hyperlink r:id="rId18" w:history="1">
        <w:r w:rsidRPr="001174F4">
          <w:rPr>
            <w:rStyle w:val="af4"/>
            <w:color w:val="auto"/>
            <w:sz w:val="28"/>
            <w:szCs w:val="28"/>
            <w:u w:val="none"/>
          </w:rPr>
          <w:t>Cash4Brands.ru</w:t>
        </w:r>
      </w:hyperlink>
      <w:r w:rsidRPr="001174F4">
        <w:rPr>
          <w:sz w:val="28"/>
          <w:szCs w:val="28"/>
        </w:rPr>
        <w:t xml:space="preserve"> на </w:t>
      </w:r>
      <w:r w:rsidR="00ED4393" w:rsidRPr="001174F4">
        <w:rPr>
          <w:sz w:val="28"/>
          <w:szCs w:val="28"/>
        </w:rPr>
        <w:fldChar w:fldCharType="begin"/>
      </w:r>
      <w:r w:rsidR="00ED4393" w:rsidRPr="001174F4">
        <w:rPr>
          <w:sz w:val="28"/>
          <w:szCs w:val="28"/>
        </w:rPr>
        <w:instrText xml:space="preserve"> REF _Ref9030262 \h  \* MERGEFORMAT </w:instrText>
      </w:r>
      <w:r w:rsidR="00ED4393" w:rsidRPr="001174F4">
        <w:rPr>
          <w:sz w:val="28"/>
          <w:szCs w:val="28"/>
        </w:rPr>
      </w:r>
      <w:r w:rsidR="00ED4393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6</w:t>
      </w:r>
      <w:r w:rsidR="00ED4393" w:rsidRPr="001174F4">
        <w:rPr>
          <w:sz w:val="28"/>
          <w:szCs w:val="28"/>
        </w:rPr>
        <w:fldChar w:fldCharType="end"/>
      </w:r>
      <w:r w:rsidR="00ED4393" w:rsidRPr="001174F4">
        <w:rPr>
          <w:sz w:val="28"/>
          <w:szCs w:val="28"/>
        </w:rPr>
        <w:t xml:space="preserve"> </w:t>
      </w:r>
      <w:r w:rsidR="00980B45" w:rsidRPr="001174F4">
        <w:rPr>
          <w:sz w:val="28"/>
          <w:szCs w:val="28"/>
        </w:rPr>
        <w:t>и</w:t>
      </w:r>
      <w:r w:rsidR="00ED4393" w:rsidRPr="001174F4">
        <w:rPr>
          <w:sz w:val="28"/>
          <w:szCs w:val="28"/>
        </w:rPr>
        <w:t xml:space="preserve"> </w:t>
      </w:r>
      <w:r w:rsidR="00ED4393" w:rsidRPr="001174F4">
        <w:rPr>
          <w:sz w:val="28"/>
          <w:szCs w:val="28"/>
          <w:lang w:val="en-US"/>
        </w:rPr>
        <w:fldChar w:fldCharType="begin"/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 xml:space="preserve"> _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>9030272 \</w:instrText>
      </w:r>
      <w:r w:rsidR="00ED4393" w:rsidRPr="001174F4">
        <w:rPr>
          <w:sz w:val="28"/>
          <w:szCs w:val="28"/>
          <w:lang w:val="en-US"/>
        </w:rPr>
        <w:instrText>h</w:instrText>
      </w:r>
      <w:r w:rsidR="00ED4393" w:rsidRPr="001174F4">
        <w:rPr>
          <w:sz w:val="28"/>
          <w:szCs w:val="28"/>
        </w:rPr>
        <w:instrText xml:space="preserve">  \* </w:instrText>
      </w:r>
      <w:r w:rsidR="00ED4393" w:rsidRPr="001174F4">
        <w:rPr>
          <w:sz w:val="28"/>
          <w:szCs w:val="28"/>
          <w:lang w:val="en-US"/>
        </w:rPr>
        <w:instrText>MERGEFORMAT</w:instrText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</w:r>
      <w:r w:rsidR="00ED4393"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7</w:t>
      </w:r>
      <w:r w:rsidR="00ED4393" w:rsidRPr="001174F4">
        <w:rPr>
          <w:sz w:val="28"/>
          <w:szCs w:val="28"/>
          <w:lang w:val="en-US"/>
        </w:rPr>
        <w:fldChar w:fldCharType="end"/>
      </w:r>
      <w:r w:rsidR="00980B45" w:rsidRPr="001174F4">
        <w:rPr>
          <w:sz w:val="28"/>
          <w:szCs w:val="28"/>
        </w:rPr>
        <w:t>.</w:t>
      </w:r>
    </w:p>
    <w:p w14:paraId="4C55033E" w14:textId="77777777" w:rsidR="00ED4393" w:rsidRPr="001174F4" w:rsidRDefault="00980B45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78C6E1A7" wp14:editId="4BE95A03">
            <wp:extent cx="6054710" cy="14876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04" cy="1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38AA" w14:textId="09668CFE" w:rsidR="00980B45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9" w:name="_Ref903026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29"/>
    </w:p>
    <w:p w14:paraId="2A0CB51D" w14:textId="77777777" w:rsidR="00ED4393" w:rsidRPr="001174F4" w:rsidRDefault="00EF521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CCA0D3" wp14:editId="29B2B752">
            <wp:extent cx="5403269" cy="3411941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71" cy="343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EDFB" w14:textId="6E537B21" w:rsidR="00EF5210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0" w:name="_Ref9364702"/>
      <w:bookmarkStart w:id="31" w:name="_Ref903027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0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2</w:t>
      </w:r>
      <w:bookmarkEnd w:id="31"/>
    </w:p>
    <w:p w14:paraId="6D9284DB" w14:textId="7103A92D" w:rsidR="00ED4393" w:rsidRPr="001174F4" w:rsidRDefault="00ED439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_Ref9364702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7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в «</w:t>
      </w:r>
      <w:r w:rsidRPr="001174F4">
        <w:rPr>
          <w:sz w:val="28"/>
          <w:szCs w:val="28"/>
          <w:lang w:val="en-US"/>
        </w:rPr>
        <w:t>Form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Data</w:t>
      </w:r>
      <w:r w:rsidRPr="001174F4">
        <w:rPr>
          <w:sz w:val="28"/>
          <w:szCs w:val="28"/>
        </w:rPr>
        <w:t xml:space="preserve">» можно заметить 2 параметра, которые передаются: </w:t>
      </w:r>
      <w:proofErr w:type="spellStart"/>
      <w:r w:rsidRPr="001174F4">
        <w:rPr>
          <w:sz w:val="28"/>
          <w:szCs w:val="28"/>
          <w:lang w:val="en-US"/>
        </w:rPr>
        <w:t>namerequest</w:t>
      </w:r>
      <w:proofErr w:type="spellEnd"/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</w:rPr>
        <w:t>csrfmiddlewaretoken</w:t>
      </w:r>
      <w:proofErr w:type="spellEnd"/>
      <w:r w:rsidRPr="001174F4">
        <w:rPr>
          <w:sz w:val="28"/>
          <w:szCs w:val="28"/>
        </w:rPr>
        <w:t xml:space="preserve">. В данном случае нужен лишь первый параметр, так как второй отвечает за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 xml:space="preserve">. У поля с именем </w:t>
      </w:r>
      <w:proofErr w:type="spellStart"/>
      <w:r w:rsidRPr="001174F4">
        <w:rPr>
          <w:sz w:val="28"/>
          <w:szCs w:val="28"/>
        </w:rPr>
        <w:t>csrfmiddlewaretoken</w:t>
      </w:r>
      <w:proofErr w:type="spellEnd"/>
      <w:r w:rsidRPr="001174F4">
        <w:rPr>
          <w:sz w:val="28"/>
          <w:szCs w:val="28"/>
        </w:rPr>
        <w:t xml:space="preserve"> значением является хэш для идентификатора сессии и секретный ключ</w:t>
      </w:r>
      <w:r w:rsidR="0005319A" w:rsidRPr="0005319A">
        <w:rPr>
          <w:sz w:val="28"/>
          <w:szCs w:val="28"/>
        </w:rPr>
        <w:t xml:space="preserve"> 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_Ref9477126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12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 xml:space="preserve">. Поле </w:t>
      </w:r>
      <w:proofErr w:type="spellStart"/>
      <w:r w:rsidRPr="001174F4">
        <w:rPr>
          <w:sz w:val="28"/>
          <w:szCs w:val="28"/>
          <w:lang w:val="en-US"/>
        </w:rPr>
        <w:t>namerequest</w:t>
      </w:r>
      <w:proofErr w:type="spellEnd"/>
      <w:r w:rsidRPr="001174F4">
        <w:rPr>
          <w:sz w:val="28"/>
          <w:szCs w:val="28"/>
        </w:rPr>
        <w:t xml:space="preserve"> и его значение </w:t>
      </w:r>
      <w:r w:rsidRPr="001174F4">
        <w:rPr>
          <w:sz w:val="28"/>
          <w:szCs w:val="28"/>
          <w:lang w:val="en-US"/>
        </w:rPr>
        <w:t>show</w:t>
      </w:r>
      <w:r w:rsidRPr="001174F4">
        <w:rPr>
          <w:sz w:val="28"/>
          <w:szCs w:val="28"/>
        </w:rPr>
        <w:t>_</w:t>
      </w:r>
      <w:r w:rsidRPr="001174F4">
        <w:rPr>
          <w:sz w:val="28"/>
          <w:szCs w:val="28"/>
          <w:lang w:val="en-US"/>
        </w:rPr>
        <w:t>page</w:t>
      </w:r>
      <w:r w:rsidRPr="001174F4">
        <w:rPr>
          <w:sz w:val="28"/>
          <w:szCs w:val="28"/>
        </w:rPr>
        <w:t xml:space="preserve"> надо добавить в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. Пример приведён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9030314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8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14:paraId="28FFBB1F" w14:textId="77777777" w:rsidR="00ED4393" w:rsidRPr="001174F4" w:rsidRDefault="00ED4393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15A340C" wp14:editId="6C8B7896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6DF3" w14:textId="0E5CC408" w:rsidR="00ED4393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2" w:name="_Ref90303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8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параметры для запроса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Cash</w:t>
      </w:r>
      <w:r w:rsidRPr="00323248">
        <w:rPr>
          <w:i w:val="0"/>
          <w:iCs w:val="0"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Brands</w:t>
      </w:r>
      <w:r w:rsidRPr="00323248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2"/>
      <w:proofErr w:type="spellEnd"/>
    </w:p>
    <w:p w14:paraId="0C18ED61" w14:textId="77777777" w:rsidR="00C95C0D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Результатом данного запроса 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, который в дальнейшем обрабатывается.</w:t>
      </w:r>
    </w:p>
    <w:p w14:paraId="33575D82" w14:textId="6BB9D065" w:rsidR="004D1AC2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предоставляет возможность сгенерировать код для запроса. Для этого нужно нажать кнопку </w:t>
      </w:r>
      <w:r w:rsidRPr="001174F4">
        <w:rPr>
          <w:sz w:val="28"/>
          <w:szCs w:val="28"/>
          <w:lang w:val="en-US"/>
        </w:rPr>
        <w:t>Code</w:t>
      </w:r>
      <w:r w:rsidRPr="001174F4">
        <w:rPr>
          <w:sz w:val="28"/>
          <w:szCs w:val="28"/>
        </w:rPr>
        <w:t xml:space="preserve">. В окне можно выбрать язык </w:t>
      </w:r>
      <w:r w:rsidRPr="001174F4">
        <w:rPr>
          <w:sz w:val="28"/>
          <w:szCs w:val="28"/>
        </w:rPr>
        <w:lastRenderedPageBreak/>
        <w:t xml:space="preserve">программирования и какие библиотеки использовать. Пример изображен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_Ref9030614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9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39AB11B4" w14:textId="77777777" w:rsidR="00C95C0D" w:rsidRPr="001174F4" w:rsidRDefault="00C95C0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D9E1697" wp14:editId="74D581AF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F92F" w14:textId="3E79F2E0" w:rsidR="004D1AC2" w:rsidRPr="00323248" w:rsidRDefault="00C95C0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3" w:name="_Ref90306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9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</w:t>
      </w:r>
      <w:r w:rsidR="00776F1F" w:rsidRPr="00323248">
        <w:rPr>
          <w:i w:val="0"/>
          <w:iCs w:val="0"/>
          <w:color w:val="auto"/>
          <w:sz w:val="24"/>
          <w:szCs w:val="24"/>
        </w:rPr>
        <w:t xml:space="preserve">ация </w:t>
      </w:r>
      <w:proofErr w:type="spellStart"/>
      <w:r w:rsidR="00776F1F" w:rsidRPr="00323248">
        <w:rPr>
          <w:i w:val="0"/>
          <w:iCs w:val="0"/>
          <w:color w:val="auto"/>
          <w:sz w:val="24"/>
          <w:szCs w:val="24"/>
          <w:lang w:val="en-US"/>
        </w:rPr>
        <w:t>Unirest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33"/>
    </w:p>
    <w:p w14:paraId="22AE7544" w14:textId="77777777" w:rsidR="00450E98" w:rsidRPr="001174F4" w:rsidRDefault="00B625F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запроса, он обрабатывается с помощью парсера для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.</w:t>
      </w:r>
      <w:r w:rsidR="00DF5DD6" w:rsidRPr="001174F4">
        <w:rPr>
          <w:sz w:val="28"/>
          <w:szCs w:val="28"/>
        </w:rPr>
        <w:t xml:space="preserve"> Разбор </w:t>
      </w:r>
      <w:r w:rsidR="00DF5DD6" w:rsidRPr="001174F4">
        <w:rPr>
          <w:sz w:val="28"/>
          <w:szCs w:val="28"/>
          <w:lang w:val="en-US"/>
        </w:rPr>
        <w:t>JSON</w:t>
      </w:r>
      <w:r w:rsidR="00DF5DD6" w:rsidRPr="001174F4">
        <w:rPr>
          <w:sz w:val="28"/>
          <w:szCs w:val="28"/>
        </w:rPr>
        <w:t xml:space="preserve"> осуществляется с помощью библиотеки </w:t>
      </w:r>
      <w:proofErr w:type="spellStart"/>
      <w:r w:rsidR="00DF5DD6" w:rsidRPr="001174F4">
        <w:rPr>
          <w:sz w:val="28"/>
          <w:szCs w:val="28"/>
          <w:lang w:val="en-US"/>
        </w:rPr>
        <w:t>JsonPath</w:t>
      </w:r>
      <w:proofErr w:type="spellEnd"/>
      <w:r w:rsidR="00DF5DD6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 Для примера взят код для обработки данных с </w:t>
      </w:r>
      <w:proofErr w:type="spellStart"/>
      <w:r w:rsidR="00450E98" w:rsidRPr="001174F4">
        <w:rPr>
          <w:sz w:val="28"/>
          <w:szCs w:val="28"/>
          <w:lang w:val="en-US"/>
        </w:rPr>
        <w:t>Kopikot</w:t>
      </w:r>
      <w:proofErr w:type="spellEnd"/>
      <w:r w:rsidR="00450E98" w:rsidRPr="001174F4">
        <w:rPr>
          <w:sz w:val="28"/>
          <w:szCs w:val="28"/>
        </w:rPr>
        <w:t>.</w:t>
      </w:r>
      <w:proofErr w:type="spellStart"/>
      <w:r w:rsidR="00450E98" w:rsidRPr="001174F4">
        <w:rPr>
          <w:sz w:val="28"/>
          <w:szCs w:val="28"/>
          <w:lang w:val="en-US"/>
        </w:rPr>
        <w:t>ru</w:t>
      </w:r>
      <w:proofErr w:type="spellEnd"/>
      <w:r w:rsidR="00450E98" w:rsidRPr="001174F4">
        <w:rPr>
          <w:sz w:val="28"/>
          <w:szCs w:val="28"/>
        </w:rPr>
        <w:t>.</w:t>
      </w:r>
    </w:p>
    <w:p w14:paraId="19D5687A" w14:textId="77777777" w:rsidR="00450E98" w:rsidRPr="00F06CB3" w:rsidRDefault="00450E98" w:rsidP="00D523F7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List&lt;Object&gt; items = </w:t>
      </w:r>
      <w:proofErr w:type="spellStart"/>
      <w:r w:rsidRPr="00F06CB3">
        <w:rPr>
          <w:sz w:val="24"/>
          <w:szCs w:val="24"/>
          <w:lang w:val="en-US"/>
        </w:rPr>
        <w:t>JsonPath.read</w:t>
      </w:r>
      <w:proofErr w:type="spellEnd"/>
      <w:r w:rsidRPr="00F06CB3">
        <w:rPr>
          <w:sz w:val="24"/>
          <w:szCs w:val="24"/>
          <w:lang w:val="en-US"/>
        </w:rPr>
        <w:t>(response, "</w:t>
      </w:r>
      <w:proofErr w:type="gramStart"/>
      <w:r w:rsidRPr="00F06CB3">
        <w:rPr>
          <w:sz w:val="24"/>
          <w:szCs w:val="24"/>
          <w:lang w:val="en-US"/>
        </w:rPr>
        <w:t>$..</w:t>
      </w:r>
      <w:proofErr w:type="gramEnd"/>
      <w:r w:rsidRPr="00F06CB3">
        <w:rPr>
          <w:sz w:val="24"/>
          <w:szCs w:val="24"/>
          <w:lang w:val="en-US"/>
        </w:rPr>
        <w:t>items[*]");</w:t>
      </w:r>
    </w:p>
    <w:p w14:paraId="2B15E1B2" w14:textId="77777777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в список 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 xml:space="preserve"> записываются все элементы, которые содержатся в тэге «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>». Далее элементы этого списка передаются методам, которые извлекают из этих элементов нужную информацию.</w:t>
      </w:r>
    </w:p>
    <w:p w14:paraId="0180272F" w14:textId="77777777" w:rsidR="00450E98" w:rsidRPr="001174F4" w:rsidRDefault="00450E98" w:rsidP="00D523F7">
      <w:pPr>
        <w:pStyle w:val="af2"/>
        <w:spacing w:after="0" w:line="360" w:lineRule="auto"/>
        <w:ind w:left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String label = </w:t>
      </w:r>
      <w:proofErr w:type="spellStart"/>
      <w:r w:rsidRPr="001174F4">
        <w:rPr>
          <w:sz w:val="28"/>
          <w:szCs w:val="28"/>
          <w:lang w:val="en-US"/>
        </w:rPr>
        <w:t>JsonPath.read</w:t>
      </w:r>
      <w:proofErr w:type="spellEnd"/>
      <w:r w:rsidRPr="001174F4">
        <w:rPr>
          <w:sz w:val="28"/>
          <w:szCs w:val="28"/>
          <w:lang w:val="en-US"/>
        </w:rPr>
        <w:t>(item, "</w:t>
      </w:r>
      <w:proofErr w:type="gramStart"/>
      <w:r w:rsidRPr="001174F4">
        <w:rPr>
          <w:sz w:val="28"/>
          <w:szCs w:val="28"/>
          <w:lang w:val="en-US"/>
        </w:rPr>
        <w:t>$.</w:t>
      </w:r>
      <w:proofErr w:type="spellStart"/>
      <w:r w:rsidRPr="001174F4">
        <w:rPr>
          <w:sz w:val="28"/>
          <w:szCs w:val="28"/>
          <w:lang w:val="en-US"/>
        </w:rPr>
        <w:t>commission.max</w:t>
      </w:r>
      <w:proofErr w:type="gramEnd"/>
      <w:r w:rsidRPr="001174F4">
        <w:rPr>
          <w:sz w:val="28"/>
          <w:szCs w:val="28"/>
          <w:lang w:val="en-US"/>
        </w:rPr>
        <w:t>.unit</w:t>
      </w:r>
      <w:proofErr w:type="spellEnd"/>
      <w:r w:rsidRPr="001174F4">
        <w:rPr>
          <w:sz w:val="28"/>
          <w:szCs w:val="28"/>
          <w:lang w:val="en-US"/>
        </w:rPr>
        <w:t>");</w:t>
      </w:r>
    </w:p>
    <w:p w14:paraId="2C6BEE6C" w14:textId="0D3C1C9C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кода из метода, который извлекает валюту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>. В данному случае это процент. Через точку происходит обращение к последующим элементам для извлечения информации.</w:t>
      </w:r>
      <w:r w:rsidR="002A184E">
        <w:rPr>
          <w:sz w:val="28"/>
          <w:szCs w:val="28"/>
        </w:rPr>
        <w:t xml:space="preserve"> Полный код программы</w:t>
      </w:r>
      <w:r w:rsidR="00103C9B">
        <w:rPr>
          <w:sz w:val="28"/>
          <w:szCs w:val="28"/>
        </w:rPr>
        <w:t xml:space="preserve"> приведён</w:t>
      </w:r>
      <w:r w:rsidR="002A184E">
        <w:rPr>
          <w:sz w:val="28"/>
          <w:szCs w:val="28"/>
        </w:rPr>
        <w:t xml:space="preserve"> в </w:t>
      </w:r>
      <w:r w:rsidR="002A184E" w:rsidRPr="002A184E">
        <w:rPr>
          <w:sz w:val="28"/>
          <w:szCs w:val="28"/>
        </w:rPr>
        <w:fldChar w:fldCharType="begin"/>
      </w:r>
      <w:r w:rsidR="002A184E" w:rsidRPr="002A184E">
        <w:rPr>
          <w:sz w:val="28"/>
          <w:szCs w:val="28"/>
        </w:rPr>
        <w:instrText xml:space="preserve"> REF _Ref9537648 \h </w:instrText>
      </w:r>
      <w:r w:rsidR="002A184E">
        <w:rPr>
          <w:sz w:val="28"/>
          <w:szCs w:val="28"/>
        </w:rPr>
        <w:instrText xml:space="preserve"> \* MERGEFORMAT </w:instrText>
      </w:r>
      <w:r w:rsidR="002A184E" w:rsidRPr="002A184E">
        <w:rPr>
          <w:sz w:val="28"/>
          <w:szCs w:val="28"/>
        </w:rPr>
      </w:r>
      <w:r w:rsidR="002A184E" w:rsidRPr="002A184E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Г.</w:t>
      </w:r>
      <w:r w:rsidR="002A184E" w:rsidRPr="002A184E">
        <w:rPr>
          <w:sz w:val="28"/>
          <w:szCs w:val="28"/>
        </w:rPr>
        <w:fldChar w:fldCharType="end"/>
      </w:r>
    </w:p>
    <w:p w14:paraId="43A66F7D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:</w:t>
      </w:r>
    </w:p>
    <w:p w14:paraId="630FF3F9" w14:textId="3F7A6251" w:rsidR="00C53314" w:rsidRPr="001174F4" w:rsidRDefault="00804D25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быстродействие.</w:t>
      </w:r>
    </w:p>
    <w:p w14:paraId="760F8CA4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Минусы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:</w:t>
      </w:r>
    </w:p>
    <w:p w14:paraId="4D937314" w14:textId="77777777" w:rsidR="00292274" w:rsidRPr="001174F4" w:rsidRDefault="00C53314" w:rsidP="00D523F7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sz w:val="28"/>
          <w:szCs w:val="28"/>
          <w:lang w:bidi="ru-RU"/>
        </w:rPr>
      </w:pPr>
      <w:r w:rsidRPr="001174F4">
        <w:rPr>
          <w:sz w:val="28"/>
          <w:szCs w:val="28"/>
        </w:rPr>
        <w:t>поиск нужных запросов</w:t>
      </w:r>
      <w:r w:rsidR="007613E3" w:rsidRPr="001174F4">
        <w:rPr>
          <w:sz w:val="28"/>
          <w:szCs w:val="28"/>
          <w:lang w:val="en-US"/>
        </w:rPr>
        <w:t>.</w:t>
      </w:r>
      <w:r w:rsidR="007613E3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407146" w:rsidRPr="001174F4">
        <w:rPr>
          <w:color w:val="000000" w:themeColor="text1"/>
          <w:sz w:val="28"/>
          <w:szCs w:val="28"/>
          <w:lang w:bidi="ru-RU"/>
        </w:rPr>
        <w:br w:type="page"/>
      </w:r>
    </w:p>
    <w:p w14:paraId="2CB297B7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34" w:name="_Toc9365039"/>
      <w:bookmarkStart w:id="35" w:name="_Toc9389364"/>
      <w:bookmarkStart w:id="36" w:name="_Toc9696545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34"/>
      <w:bookmarkEnd w:id="35"/>
      <w:bookmarkEnd w:id="36"/>
    </w:p>
    <w:p w14:paraId="5A730BF7" w14:textId="77777777" w:rsidR="00563E1D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563E1D" w:rsidRPr="001174F4">
        <w:rPr>
          <w:sz w:val="28"/>
          <w:szCs w:val="28"/>
        </w:rPr>
        <w:t xml:space="preserve">были реализованы следующие способы </w:t>
      </w:r>
      <w:proofErr w:type="spellStart"/>
      <w:r w:rsidR="00563E1D" w:rsidRPr="001174F4">
        <w:rPr>
          <w:sz w:val="28"/>
          <w:szCs w:val="28"/>
        </w:rPr>
        <w:t>парсинга</w:t>
      </w:r>
      <w:proofErr w:type="spellEnd"/>
      <w:r w:rsidR="00563E1D" w:rsidRPr="001174F4">
        <w:rPr>
          <w:sz w:val="28"/>
          <w:szCs w:val="28"/>
        </w:rPr>
        <w:t xml:space="preserve"> контента сайтов на языке </w:t>
      </w:r>
      <w:r w:rsidR="00FE60B3" w:rsidRPr="001174F4">
        <w:rPr>
          <w:sz w:val="28"/>
          <w:szCs w:val="28"/>
          <w:lang w:val="en-US"/>
        </w:rPr>
        <w:t>C</w:t>
      </w:r>
      <w:r w:rsidR="00FE60B3" w:rsidRPr="001174F4">
        <w:rPr>
          <w:sz w:val="28"/>
          <w:szCs w:val="28"/>
        </w:rPr>
        <w:t>#</w:t>
      </w:r>
      <w:r w:rsidR="00563E1D" w:rsidRPr="001174F4">
        <w:rPr>
          <w:sz w:val="28"/>
          <w:szCs w:val="28"/>
        </w:rPr>
        <w:t xml:space="preserve">: </w:t>
      </w:r>
      <w:proofErr w:type="spellStart"/>
      <w:r w:rsidR="00563E1D" w:rsidRPr="001174F4">
        <w:rPr>
          <w:sz w:val="28"/>
          <w:szCs w:val="28"/>
          <w:lang w:val="en-US"/>
        </w:rPr>
        <w:t>HtmlAgilityPack</w:t>
      </w:r>
      <w:proofErr w:type="spellEnd"/>
      <w:r w:rsidR="00563E1D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Fizzler</w:t>
      </w:r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AngleSharp</w:t>
      </w:r>
      <w:proofErr w:type="spellEnd"/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CsQuery</w:t>
      </w:r>
      <w:proofErr w:type="spellEnd"/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RestSharp</w:t>
      </w:r>
      <w:proofErr w:type="spellEnd"/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Selenium</w:t>
      </w:r>
      <w:r w:rsidR="00761B66" w:rsidRPr="001174F4">
        <w:rPr>
          <w:sz w:val="28"/>
          <w:szCs w:val="28"/>
        </w:rPr>
        <w:t>.</w:t>
      </w:r>
    </w:p>
    <w:p w14:paraId="0A9EDD53" w14:textId="77777777" w:rsidR="00761B6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Toc9365040"/>
      <w:bookmarkStart w:id="38" w:name="_Toc9389365"/>
      <w:bookmarkStart w:id="39" w:name="_Toc9696546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61B66" w:rsidRPr="001174F4">
        <w:rPr>
          <w:rFonts w:ascii="Times New Roman" w:hAnsi="Times New Roman" w:cs="Times New Roman"/>
          <w:sz w:val="28"/>
          <w:szCs w:val="28"/>
          <w:lang w:val="en-US"/>
        </w:rPr>
        <w:t>HtmlAgilityPack</w:t>
      </w:r>
      <w:bookmarkEnd w:id="37"/>
      <w:bookmarkEnd w:id="38"/>
      <w:bookmarkEnd w:id="39"/>
      <w:proofErr w:type="spellEnd"/>
    </w:p>
    <w:p w14:paraId="0B9D5D6C" w14:textId="3E95843F" w:rsidR="00AC21DA" w:rsidRPr="007527A8" w:rsidRDefault="00C5331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proofErr w:type="spellStart"/>
      <w:r w:rsidR="007331D3" w:rsidRPr="007331D3">
        <w:rPr>
          <w:sz w:val="28"/>
          <w:lang w:eastAsia="en-US"/>
        </w:rPr>
        <w:t>eXtensible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Stylesheet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Language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Transformations</w:t>
      </w:r>
      <w:proofErr w:type="spellEnd"/>
      <w:r w:rsidR="007527A8" w:rsidRPr="007527A8">
        <w:rPr>
          <w:sz w:val="28"/>
          <w:lang w:eastAsia="en-US"/>
        </w:rPr>
        <w:t xml:space="preserve"> 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_Ref9477292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13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_Ref9477301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14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_Ref9477316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15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</w:t>
      </w:r>
      <w:r w:rsidR="007331D3" w:rsidRPr="007331D3">
        <w:rPr>
          <w:sz w:val="28"/>
          <w:lang w:eastAsia="en-US"/>
        </w:rPr>
        <w:t>.</w:t>
      </w:r>
    </w:p>
    <w:p w14:paraId="2F15A86A" w14:textId="77777777" w:rsidR="007F254C" w:rsidRDefault="007F254C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 w:rsidR="00DD281A">
        <w:rPr>
          <w:sz w:val="28"/>
        </w:rPr>
        <w:t xml:space="preserve">парсера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6CEABC7A" w14:textId="77777777" w:rsidR="007F254C" w:rsidRDefault="000D6B80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0D6B80">
        <w:rPr>
          <w:sz w:val="28"/>
          <w:lang w:eastAsia="en-US"/>
        </w:rPr>
        <w:t>SelectNodes</w:t>
      </w:r>
      <w:proofErr w:type="spellEnd"/>
      <w:r w:rsidRPr="000D6B80">
        <w:rPr>
          <w:sz w:val="28"/>
          <w:lang w:eastAsia="en-US"/>
        </w:rPr>
        <w:t>(</w:t>
      </w:r>
      <w:proofErr w:type="spellStart"/>
      <w:proofErr w:type="gramEnd"/>
      <w:r w:rsidRPr="000D6B80">
        <w:rPr>
          <w:sz w:val="28"/>
          <w:lang w:eastAsia="en-US"/>
        </w:rPr>
        <w:t>string</w:t>
      </w:r>
      <w:proofErr w:type="spellEnd"/>
      <w:r w:rsidRPr="000D6B80">
        <w:rPr>
          <w:sz w:val="28"/>
          <w:lang w:eastAsia="en-US"/>
        </w:rPr>
        <w:t xml:space="preserve"> </w:t>
      </w:r>
      <w:proofErr w:type="spellStart"/>
      <w:r w:rsidRPr="000D6B80">
        <w:rPr>
          <w:sz w:val="28"/>
          <w:lang w:eastAsia="en-US"/>
        </w:rPr>
        <w:t>xpath</w:t>
      </w:r>
      <w:proofErr w:type="spellEnd"/>
      <w:r w:rsidRPr="000D6B80">
        <w:rPr>
          <w:sz w:val="28"/>
          <w:lang w:eastAsia="en-US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proofErr w:type="spellStart"/>
      <w:r w:rsidRPr="000D6B80">
        <w:rPr>
          <w:sz w:val="28"/>
        </w:rPr>
        <w:t>HtmlAgilityPack.HtmlNodeCollection</w:t>
      </w:r>
      <w:proofErr w:type="spellEnd"/>
      <w:r w:rsidRPr="000D6B80">
        <w:rPr>
          <w:sz w:val="28"/>
        </w:rPr>
        <w:t xml:space="preserve">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</w:t>
      </w:r>
      <w:proofErr w:type="spellStart"/>
      <w:r w:rsidRPr="000D6B80">
        <w:rPr>
          <w:sz w:val="28"/>
        </w:rPr>
        <w:t>XPath</w:t>
      </w:r>
      <w:proofErr w:type="spellEnd"/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ю. Метод в</w:t>
      </w:r>
      <w:r w:rsidRPr="000D6B80">
        <w:rPr>
          <w:sz w:val="28"/>
        </w:rPr>
        <w:t xml:space="preserve">ыбирает список узлов, соответствующих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14:paraId="044D8996" w14:textId="77777777" w:rsidR="005A2283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5A2283">
        <w:rPr>
          <w:sz w:val="28"/>
          <w:lang w:val="en-US"/>
        </w:rPr>
        <w:t>SelectSingleNode</w:t>
      </w:r>
      <w:proofErr w:type="spellEnd"/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xpath</w:t>
      </w:r>
      <w:proofErr w:type="spellEnd"/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 xml:space="preserve">ервый </w:t>
      </w:r>
      <w:proofErr w:type="spellStart"/>
      <w:r w:rsidRPr="005A2283">
        <w:rPr>
          <w:sz w:val="28"/>
        </w:rPr>
        <w:t>HtmlAgilityPack.HtmlNode</w:t>
      </w:r>
      <w:proofErr w:type="spellEnd"/>
      <w:r w:rsidRPr="005A2283">
        <w:rPr>
          <w:sz w:val="28"/>
        </w:rPr>
        <w:t xml:space="preserve">, соответствующий запросу </w:t>
      </w:r>
      <w:proofErr w:type="spellStart"/>
      <w:r w:rsidRPr="005A2283">
        <w:rPr>
          <w:sz w:val="28"/>
        </w:rPr>
        <w:t>XPath</w:t>
      </w:r>
      <w:proofErr w:type="spellEnd"/>
      <w:r w:rsidRPr="005A2283">
        <w:rPr>
          <w:sz w:val="28"/>
        </w:rPr>
        <w:t xml:space="preserve">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</w:t>
      </w:r>
      <w:proofErr w:type="spellStart"/>
      <w:r w:rsidRPr="005A2283">
        <w:rPr>
          <w:sz w:val="28"/>
        </w:rPr>
        <w:t>HtmlNode</w:t>
      </w:r>
      <w:proofErr w:type="spellEnd"/>
      <w:r w:rsidRPr="005A2283">
        <w:rPr>
          <w:sz w:val="28"/>
        </w:rPr>
        <w:t xml:space="preserve">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14:paraId="2DA3FD4F" w14:textId="77777777" w:rsidR="009912A8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proofErr w:type="spellStart"/>
      <w:r w:rsidR="009912A8">
        <w:rPr>
          <w:sz w:val="28"/>
          <w:lang w:val="en-US"/>
        </w:rPr>
        <w:t>HtmlDocument</w:t>
      </w:r>
      <w:proofErr w:type="spellEnd"/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14:paraId="073993EC" w14:textId="77777777" w:rsidR="009912A8" w:rsidRPr="008D779F" w:rsidRDefault="009912A8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40" w:name="_Hlk9040167"/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 xml:space="preserve">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14:paraId="46EC7E81" w14:textId="0910570F" w:rsidR="007331D3" w:rsidRPr="007331D3" w:rsidRDefault="007331D3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_Ref9538689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Д.</w:t>
      </w:r>
      <w:r w:rsidR="004A5B6D" w:rsidRPr="004A5B6D">
        <w:rPr>
          <w:sz w:val="28"/>
          <w:szCs w:val="28"/>
        </w:rPr>
        <w:fldChar w:fldCharType="end"/>
      </w:r>
    </w:p>
    <w:bookmarkEnd w:id="40"/>
    <w:p w14:paraId="79BDF66C" w14:textId="77777777" w:rsidR="000D6B80" w:rsidRDefault="007331D3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>
        <w:rPr>
          <w:sz w:val="28"/>
          <w:lang w:val="en-US" w:eastAsia="en-US"/>
        </w:rPr>
        <w:t>:</w:t>
      </w:r>
    </w:p>
    <w:p w14:paraId="07A38C17" w14:textId="15A45A79" w:rsidR="007331D3" w:rsidRDefault="00804D25" w:rsidP="00D523F7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XPath </w:t>
      </w:r>
      <w:r>
        <w:rPr>
          <w:sz w:val="28"/>
          <w:lang w:eastAsia="en-US"/>
        </w:rPr>
        <w:t>выражениями.</w:t>
      </w:r>
    </w:p>
    <w:p w14:paraId="284215C4" w14:textId="77777777" w:rsidR="007331D3" w:rsidRDefault="007331D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14:paraId="0A49B7A7" w14:textId="77777777" w:rsidR="007331D3" w:rsidRPr="007331D3" w:rsidRDefault="004214A7" w:rsidP="00D523F7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14:paraId="49174507" w14:textId="77777777" w:rsidR="004214A7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1" w:name="_Toc9365041"/>
      <w:bookmarkStart w:id="42" w:name="_Toc9389366"/>
      <w:bookmarkStart w:id="43" w:name="_Toc9696547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4214A7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Fizzler</w:t>
      </w:r>
      <w:bookmarkEnd w:id="41"/>
      <w:bookmarkEnd w:id="42"/>
      <w:bookmarkEnd w:id="43"/>
    </w:p>
    <w:p w14:paraId="1CC002B3" w14:textId="41E1F41F" w:rsidR="004214A7" w:rsidRPr="001B7B2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 xml:space="preserve">. Реализация по умолчанию основана на </w:t>
      </w:r>
      <w:proofErr w:type="spellStart"/>
      <w:r w:rsidRPr="004214A7">
        <w:rPr>
          <w:sz w:val="28"/>
          <w:lang w:eastAsia="en-US"/>
        </w:rPr>
        <w:t>HTMLAgilityPack</w:t>
      </w:r>
      <w:proofErr w:type="spellEnd"/>
      <w:r w:rsidRPr="004214A7">
        <w:rPr>
          <w:sz w:val="28"/>
          <w:lang w:eastAsia="en-US"/>
        </w:rPr>
        <w:t xml:space="preserve"> и выбирает из документов HTML</w:t>
      </w:r>
      <w:r w:rsidR="000C705E">
        <w:rPr>
          <w:sz w:val="28"/>
          <w:lang w:eastAsia="en-US"/>
        </w:rPr>
        <w:t xml:space="preserve"> </w:t>
      </w:r>
      <w:r w:rsidR="000C705E" w:rsidRPr="000C705E">
        <w:rPr>
          <w:sz w:val="28"/>
          <w:lang w:eastAsia="en-US"/>
        </w:rPr>
        <w:t>[</w:t>
      </w:r>
      <w:r w:rsidR="000C705E">
        <w:rPr>
          <w:sz w:val="28"/>
          <w:lang w:eastAsia="en-US"/>
        </w:rPr>
        <w:fldChar w:fldCharType="begin"/>
      </w:r>
      <w:r w:rsidR="000C705E">
        <w:rPr>
          <w:sz w:val="28"/>
          <w:lang w:eastAsia="en-US"/>
        </w:rPr>
        <w:instrText xml:space="preserve"> REF _Ref9477390 \r \h </w:instrText>
      </w:r>
      <w:r w:rsidR="00E44467">
        <w:rPr>
          <w:sz w:val="28"/>
          <w:lang w:eastAsia="en-US"/>
        </w:rPr>
        <w:instrText xml:space="preserve"> \* MERGEFORMAT </w:instrText>
      </w:r>
      <w:r w:rsidR="000C705E">
        <w:rPr>
          <w:sz w:val="28"/>
          <w:lang w:eastAsia="en-US"/>
        </w:rPr>
      </w:r>
      <w:r w:rsidR="000C705E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16</w:t>
      </w:r>
      <w:r w:rsidR="000C705E">
        <w:rPr>
          <w:sz w:val="28"/>
          <w:lang w:eastAsia="en-US"/>
        </w:rPr>
        <w:fldChar w:fldCharType="end"/>
      </w:r>
      <w:r w:rsidR="000C705E" w:rsidRPr="000C705E">
        <w:rPr>
          <w:sz w:val="28"/>
          <w:lang w:eastAsia="en-US"/>
        </w:rPr>
        <w:t>]</w:t>
      </w:r>
      <w:r w:rsidRPr="004214A7">
        <w:rPr>
          <w:sz w:val="28"/>
          <w:lang w:eastAsia="en-US"/>
        </w:rPr>
        <w:t>.</w:t>
      </w:r>
    </w:p>
    <w:p w14:paraId="0D3448C0" w14:textId="77777777" w:rsidR="004214A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29D79850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proofErr w:type="spellStart"/>
      <w:r>
        <w:rPr>
          <w:sz w:val="28"/>
          <w:lang w:val="en-US"/>
        </w:rPr>
        <w:t>HtmlDocument</w:t>
      </w:r>
      <w:proofErr w:type="spellEnd"/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14:paraId="4EFAEF22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BB4BC6D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14:paraId="2FAD699B" w14:textId="77777777" w:rsidR="008D779F" w:rsidRPr="008D779F" w:rsidRDefault="008D779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>совпадение по названию атрибута в старшем элементе. Если совпадений нет, то вернётся второй аргумент.</w:t>
      </w:r>
    </w:p>
    <w:p w14:paraId="2AB92824" w14:textId="266E71C5" w:rsidR="008D779F" w:rsidRPr="007331D3" w:rsidRDefault="008D779F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_Ref9538713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Ж.</w:t>
      </w:r>
      <w:r w:rsidR="004A5B6D" w:rsidRPr="004A5B6D">
        <w:rPr>
          <w:sz w:val="28"/>
          <w:szCs w:val="28"/>
        </w:rPr>
        <w:fldChar w:fldCharType="end"/>
      </w:r>
    </w:p>
    <w:p w14:paraId="1C45B5D6" w14:textId="77777777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</w:t>
      </w:r>
      <w:r w:rsidRPr="00E143F1">
        <w:rPr>
          <w:sz w:val="28"/>
          <w:lang w:eastAsia="en-US"/>
        </w:rPr>
        <w:t>:</w:t>
      </w:r>
    </w:p>
    <w:p w14:paraId="5617EB50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8D779F">
        <w:rPr>
          <w:sz w:val="28"/>
          <w:lang w:eastAsia="en-US"/>
        </w:rPr>
        <w:t>;</w:t>
      </w:r>
    </w:p>
    <w:p w14:paraId="6EAB47F5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14:paraId="3BF4716C" w14:textId="77777777" w:rsidR="008D779F" w:rsidRP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14:paraId="2BB019F9" w14:textId="77777777" w:rsidR="008D779F" w:rsidRPr="008D779F" w:rsidRDefault="008D779F" w:rsidP="00D523F7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селекторами.</w:t>
      </w:r>
    </w:p>
    <w:p w14:paraId="1DE121DA" w14:textId="77777777" w:rsidR="008D779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4" w:name="_Toc9365042"/>
      <w:bookmarkStart w:id="45" w:name="_Toc9389367"/>
      <w:bookmarkStart w:id="46" w:name="_Toc969654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proofErr w:type="spellStart"/>
      <w:r w:rsidR="008D779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AngleSharp</w:t>
      </w:r>
      <w:bookmarkEnd w:id="44"/>
      <w:bookmarkEnd w:id="45"/>
      <w:bookmarkEnd w:id="46"/>
      <w:proofErr w:type="spellEnd"/>
    </w:p>
    <w:p w14:paraId="60DC6B1B" w14:textId="75E379E0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такие как HTML, SVG и </w:t>
      </w:r>
      <w:proofErr w:type="spellStart"/>
      <w:r w:rsidRPr="008D779F">
        <w:rPr>
          <w:sz w:val="28"/>
          <w:lang w:eastAsia="en-US"/>
        </w:rPr>
        <w:t>MathML</w:t>
      </w:r>
      <w:proofErr w:type="spellEnd"/>
      <w:r w:rsidRPr="008D779F">
        <w:rPr>
          <w:sz w:val="28"/>
          <w:lang w:eastAsia="en-US"/>
        </w:rPr>
        <w:t xml:space="preserve">. XML также поддерживается библиотекой. Важным аспектом </w:t>
      </w: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</w:t>
      </w:r>
      <w:proofErr w:type="spellStart"/>
      <w:r w:rsidRPr="008D779F">
        <w:rPr>
          <w:sz w:val="28"/>
          <w:lang w:eastAsia="en-US"/>
        </w:rPr>
        <w:t>querySelector</w:t>
      </w:r>
      <w:proofErr w:type="spellEnd"/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или </w:t>
      </w:r>
      <w:proofErr w:type="spellStart"/>
      <w:r w:rsidRPr="008D779F">
        <w:rPr>
          <w:sz w:val="28"/>
          <w:lang w:eastAsia="en-US"/>
        </w:rPr>
        <w:t>querySelectorAll</w:t>
      </w:r>
      <w:proofErr w:type="spellEnd"/>
      <w:r w:rsidR="004225C3">
        <w:rPr>
          <w:sz w:val="28"/>
          <w:lang w:eastAsia="en-US"/>
        </w:rPr>
        <w:t xml:space="preserve"> </w:t>
      </w:r>
      <w:r w:rsidR="004225C3" w:rsidRPr="004225C3">
        <w:rPr>
          <w:sz w:val="28"/>
          <w:lang w:eastAsia="en-US"/>
        </w:rPr>
        <w:t>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_Ref9477534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17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="00D30037">
        <w:rPr>
          <w:sz w:val="28"/>
          <w:lang w:eastAsia="en-US"/>
        </w:rPr>
        <w:t>.</w:t>
      </w:r>
    </w:p>
    <w:p w14:paraId="0305CC85" w14:textId="77777777" w:rsidR="00D30037" w:rsidRDefault="00D3003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proofErr w:type="spellStart"/>
      <w:r w:rsidR="00DD281A">
        <w:rPr>
          <w:sz w:val="28"/>
          <w:lang w:val="en-US" w:eastAsia="en-US"/>
        </w:rPr>
        <w:t>AngleSharp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1083B867" w14:textId="77777777" w:rsidR="00045E2E" w:rsidRDefault="00DD281A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ParseDocument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 xml:space="preserve">Метод </w:t>
      </w:r>
      <w:proofErr w:type="spellStart"/>
      <w:r w:rsidR="00045E2E">
        <w:rPr>
          <w:sz w:val="28"/>
          <w:lang w:eastAsia="en-US"/>
        </w:rPr>
        <w:t>парсит</w:t>
      </w:r>
      <w:proofErr w:type="spellEnd"/>
      <w:r w:rsidR="00045E2E">
        <w:rPr>
          <w:sz w:val="28"/>
          <w:lang w:eastAsia="en-US"/>
        </w:rPr>
        <w:t xml:space="preserve"> переданный аргумент и возвращает результат.</w:t>
      </w:r>
    </w:p>
    <w:p w14:paraId="2845EFBC" w14:textId="77777777" w:rsidR="008D779F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GetElementsByClassName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val="en-US" w:eastAsia="en-US"/>
        </w:rPr>
        <w:t>classNames</w:t>
      </w:r>
      <w:proofErr w:type="spellEnd"/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E0ABF23" w14:textId="77777777" w:rsidR="00045E2E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eastAsia="en-US"/>
        </w:rPr>
        <w:t>GetElementsByTagName</w:t>
      </w:r>
      <w:proofErr w:type="spellEnd"/>
      <w:r w:rsidRPr="00045E2E">
        <w:rPr>
          <w:sz w:val="28"/>
          <w:lang w:eastAsia="en-US"/>
        </w:rPr>
        <w:t>(</w:t>
      </w:r>
      <w:proofErr w:type="spellStart"/>
      <w:proofErr w:type="gramEnd"/>
      <w:r w:rsidRPr="00045E2E">
        <w:rPr>
          <w:sz w:val="28"/>
          <w:lang w:eastAsia="en-US"/>
        </w:rPr>
        <w:t>string</w:t>
      </w:r>
      <w:proofErr w:type="spellEnd"/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eastAsia="en-US"/>
        </w:rPr>
        <w:t>tagName</w:t>
      </w:r>
      <w:proofErr w:type="spellEnd"/>
      <w:r w:rsidRPr="00045E2E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lastRenderedPageBreak/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D537244" w14:textId="77777777" w:rsidR="009225B8" w:rsidRDefault="009225B8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9225B8">
        <w:rPr>
          <w:sz w:val="28"/>
          <w:lang w:val="en-US" w:eastAsia="en-US"/>
        </w:rPr>
        <w:t>GetAttribute</w:t>
      </w:r>
      <w:proofErr w:type="spellEnd"/>
      <w:r w:rsidRPr="009225B8">
        <w:rPr>
          <w:sz w:val="28"/>
          <w:lang w:eastAsia="en-US"/>
        </w:rPr>
        <w:t>(</w:t>
      </w:r>
      <w:proofErr w:type="gramEnd"/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14:paraId="2553584C" w14:textId="77777777" w:rsidR="00345F47" w:rsidRDefault="00345F4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345F47">
        <w:rPr>
          <w:sz w:val="28"/>
          <w:lang w:eastAsia="en-US"/>
        </w:rPr>
        <w:t>QuerySelectorAll</w:t>
      </w:r>
      <w:proofErr w:type="spellEnd"/>
      <w:r w:rsidRPr="00345F47">
        <w:rPr>
          <w:sz w:val="28"/>
          <w:lang w:eastAsia="en-US"/>
        </w:rPr>
        <w:t>(</w:t>
      </w:r>
      <w:proofErr w:type="spellStart"/>
      <w:proofErr w:type="gramEnd"/>
      <w:r w:rsidRPr="00345F47">
        <w:rPr>
          <w:sz w:val="28"/>
          <w:lang w:eastAsia="en-US"/>
        </w:rPr>
        <w:t>string</w:t>
      </w:r>
      <w:proofErr w:type="spellEnd"/>
      <w:r w:rsidRPr="00345F47">
        <w:rPr>
          <w:sz w:val="28"/>
          <w:lang w:eastAsia="en-US"/>
        </w:rPr>
        <w:t xml:space="preserve"> </w:t>
      </w:r>
      <w:proofErr w:type="spellStart"/>
      <w:r w:rsidRPr="00345F47">
        <w:rPr>
          <w:sz w:val="28"/>
          <w:lang w:eastAsia="en-US"/>
        </w:rPr>
        <w:t>selectors</w:t>
      </w:r>
      <w:proofErr w:type="spellEnd"/>
      <w:r w:rsidRPr="00345F47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96F1AED" w14:textId="77777777" w:rsidR="00345F47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14:paraId="0668BC3C" w14:textId="77777777" w:rsidR="00045E2E" w:rsidRPr="00045E2E" w:rsidRDefault="00045E2E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proofErr w:type="spellStart"/>
      <w:r>
        <w:rPr>
          <w:sz w:val="28"/>
          <w:lang w:val="en-US"/>
        </w:rPr>
        <w:t>InnerHtml</w:t>
      </w:r>
      <w:proofErr w:type="spellEnd"/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14:paraId="7B09FDDE" w14:textId="77777777" w:rsidR="00045E2E" w:rsidRDefault="00045E2E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proofErr w:type="spellStart"/>
      <w:r>
        <w:rPr>
          <w:sz w:val="28"/>
          <w:lang w:val="en-US" w:eastAsia="en-US"/>
        </w:rPr>
        <w:t>WebClient</w:t>
      </w:r>
      <w:proofErr w:type="spellEnd"/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14:paraId="495D3711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  <w:r w:rsidRPr="00F06CB3">
        <w:rPr>
          <w:sz w:val="24"/>
          <w:szCs w:val="20"/>
          <w:lang w:val="en-US" w:eastAsia="en-US"/>
        </w:rPr>
        <w:t xml:space="preserve"> </w:t>
      </w: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  <w:r w:rsidRPr="00F06CB3">
        <w:rPr>
          <w:sz w:val="24"/>
          <w:szCs w:val="20"/>
          <w:lang w:val="en-US" w:eastAsia="en-US"/>
        </w:rPr>
        <w:t xml:space="preserve"> = new </w:t>
      </w: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</w:p>
    <w:p w14:paraId="1816661D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{</w:t>
      </w:r>
    </w:p>
    <w:p w14:paraId="2E581F5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Encoding = Encoding.UTF8</w:t>
      </w:r>
    </w:p>
    <w:p w14:paraId="05B6CD9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};</w:t>
      </w:r>
    </w:p>
    <w:p w14:paraId="50F98E77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page = "https://letyshops.com/</w:t>
      </w:r>
      <w:proofErr w:type="spellStart"/>
      <w:r w:rsidRPr="00F06CB3">
        <w:rPr>
          <w:sz w:val="24"/>
          <w:szCs w:val="20"/>
          <w:lang w:val="en-US" w:eastAsia="en-US"/>
        </w:rPr>
        <w:t>shops?page</w:t>
      </w:r>
      <w:proofErr w:type="spellEnd"/>
      <w:r w:rsidRPr="00F06CB3">
        <w:rPr>
          <w:sz w:val="24"/>
          <w:szCs w:val="20"/>
          <w:lang w:val="en-US" w:eastAsia="en-US"/>
        </w:rPr>
        <w:t>=" + i;</w:t>
      </w:r>
    </w:p>
    <w:p w14:paraId="10DB540F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string html = </w:t>
      </w:r>
      <w:proofErr w:type="spellStart"/>
      <w:r w:rsidRPr="00F06CB3">
        <w:rPr>
          <w:sz w:val="24"/>
          <w:szCs w:val="20"/>
          <w:lang w:val="en-US" w:eastAsia="en-US"/>
        </w:rPr>
        <w:t>webClient.DownloadString</w:t>
      </w:r>
      <w:proofErr w:type="spellEnd"/>
      <w:r w:rsidRPr="00F06CB3">
        <w:rPr>
          <w:sz w:val="24"/>
          <w:szCs w:val="20"/>
          <w:lang w:val="en-US" w:eastAsia="en-US"/>
        </w:rPr>
        <w:t>(page);</w:t>
      </w:r>
    </w:p>
    <w:p w14:paraId="49347B58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proofErr w:type="spellStart"/>
      <w:r w:rsidRPr="00F06CB3">
        <w:rPr>
          <w:sz w:val="24"/>
          <w:szCs w:val="20"/>
          <w:lang w:val="en-US" w:eastAsia="en-US"/>
        </w:rPr>
        <w:t>HtmlParser</w:t>
      </w:r>
      <w:proofErr w:type="spellEnd"/>
      <w:r w:rsidRPr="00F06CB3">
        <w:rPr>
          <w:sz w:val="24"/>
          <w:szCs w:val="20"/>
          <w:lang w:val="en-US" w:eastAsia="en-US"/>
        </w:rPr>
        <w:t xml:space="preserve"> parser = new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HtmlParser</w:t>
      </w:r>
      <w:proofErr w:type="spellEnd"/>
      <w:r w:rsidRPr="00F06CB3">
        <w:rPr>
          <w:sz w:val="24"/>
          <w:szCs w:val="20"/>
          <w:lang w:val="en-US" w:eastAsia="en-US"/>
        </w:rPr>
        <w:t>(</w:t>
      </w:r>
      <w:proofErr w:type="gramEnd"/>
      <w:r w:rsidRPr="00F06CB3">
        <w:rPr>
          <w:sz w:val="24"/>
          <w:szCs w:val="20"/>
          <w:lang w:val="en-US" w:eastAsia="en-US"/>
        </w:rPr>
        <w:t>);</w:t>
      </w:r>
    </w:p>
    <w:p w14:paraId="51E04D81" w14:textId="31F2C029" w:rsidR="009225B8" w:rsidRPr="00E11F80" w:rsidRDefault="009225B8" w:rsidP="00E11F80">
      <w:pPr>
        <w:pStyle w:val="af2"/>
        <w:numPr>
          <w:ilvl w:val="0"/>
          <w:numId w:val="16"/>
        </w:numPr>
        <w:spacing w:after="0" w:line="360" w:lineRule="auto"/>
        <w:ind w:left="851" w:hanging="357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var result =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parser.ParseDocument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(html).</w:t>
      </w:r>
      <w:proofErr w:type="spellStart"/>
      <w:r w:rsidRPr="00F06CB3">
        <w:rPr>
          <w:sz w:val="24"/>
          <w:szCs w:val="20"/>
          <w:lang w:val="en-US" w:eastAsia="en-US"/>
        </w:rPr>
        <w:t>GetElementsByClassName</w:t>
      </w:r>
      <w:proofErr w:type="spellEnd"/>
      <w:r w:rsidRPr="00F06CB3">
        <w:rPr>
          <w:sz w:val="24"/>
          <w:szCs w:val="20"/>
          <w:lang w:val="en-US" w:eastAsia="en-US"/>
        </w:rPr>
        <w:t>("b-teaser");</w:t>
      </w:r>
    </w:p>
    <w:p w14:paraId="1534F338" w14:textId="68AD5083" w:rsidR="00AA3EFD" w:rsidRDefault="00AA3EF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242B9">
        <w:rPr>
          <w:color w:val="000000" w:themeColor="text1"/>
          <w:sz w:val="28"/>
          <w:szCs w:val="28"/>
        </w:rPr>
        <w:t>Полный код программы приведён в</w:t>
      </w:r>
      <w:r>
        <w:rPr>
          <w:color w:val="000000" w:themeColor="text1"/>
          <w:sz w:val="28"/>
          <w:szCs w:val="28"/>
        </w:rPr>
        <w:t xml:space="preserve"> </w:t>
      </w:r>
      <w:r w:rsidR="004A5B6D" w:rsidRPr="004A5B6D">
        <w:rPr>
          <w:color w:val="000000" w:themeColor="text1"/>
          <w:sz w:val="28"/>
          <w:szCs w:val="28"/>
        </w:rPr>
        <w:fldChar w:fldCharType="begin"/>
      </w:r>
      <w:r w:rsidR="004A5B6D" w:rsidRPr="004A5B6D">
        <w:rPr>
          <w:color w:val="000000" w:themeColor="text1"/>
          <w:sz w:val="28"/>
          <w:szCs w:val="28"/>
        </w:rPr>
        <w:instrText xml:space="preserve"> REF _Ref9538815 \h </w:instrText>
      </w:r>
      <w:r w:rsidR="004A5B6D">
        <w:rPr>
          <w:color w:val="000000" w:themeColor="text1"/>
          <w:sz w:val="28"/>
          <w:szCs w:val="28"/>
        </w:rPr>
        <w:instrText xml:space="preserve"> \* MERGEFORMAT </w:instrText>
      </w:r>
      <w:r w:rsidR="004A5B6D" w:rsidRPr="004A5B6D">
        <w:rPr>
          <w:color w:val="000000" w:themeColor="text1"/>
          <w:sz w:val="28"/>
          <w:szCs w:val="28"/>
        </w:rPr>
      </w:r>
      <w:r w:rsidR="004A5B6D" w:rsidRPr="004A5B6D">
        <w:rPr>
          <w:color w:val="000000" w:themeColor="text1"/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И.</w:t>
      </w:r>
      <w:r w:rsidR="004A5B6D" w:rsidRPr="004A5B6D">
        <w:rPr>
          <w:color w:val="000000" w:themeColor="text1"/>
          <w:sz w:val="28"/>
          <w:szCs w:val="28"/>
        </w:rPr>
        <w:fldChar w:fldCharType="end"/>
      </w:r>
    </w:p>
    <w:p w14:paraId="250A3232" w14:textId="499FDED8" w:rsidR="00045E2E" w:rsidRPr="003908C5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AngleSharp</w:t>
      </w:r>
      <w:proofErr w:type="spellEnd"/>
      <w:r w:rsidRPr="003908C5">
        <w:rPr>
          <w:sz w:val="28"/>
          <w:lang w:eastAsia="en-US"/>
        </w:rPr>
        <w:t>:</w:t>
      </w:r>
    </w:p>
    <w:p w14:paraId="5BEB85E5" w14:textId="77777777" w:rsidR="007542F1" w:rsidRDefault="007542F1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14:paraId="757C7E80" w14:textId="77777777" w:rsidR="005964A8" w:rsidRPr="005964A8" w:rsidRDefault="005964A8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</w:p>
    <w:p w14:paraId="440DEC4F" w14:textId="77777777" w:rsidR="009225B8" w:rsidRPr="005964A8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AngleShrap</w:t>
      </w:r>
      <w:proofErr w:type="spellEnd"/>
      <w:r w:rsidRPr="005964A8">
        <w:rPr>
          <w:sz w:val="28"/>
          <w:lang w:eastAsia="en-US"/>
        </w:rPr>
        <w:t>:</w:t>
      </w:r>
    </w:p>
    <w:p w14:paraId="652F7D9F" w14:textId="77777777" w:rsidR="009225B8" w:rsidRPr="005964A8" w:rsidRDefault="00345F47" w:rsidP="00D523F7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выбор по локаторам возвращает только коллекцию</w:t>
      </w:r>
    </w:p>
    <w:p w14:paraId="69F31E51" w14:textId="77777777" w:rsidR="009225B8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47" w:name="_Toc9365043"/>
      <w:bookmarkStart w:id="48" w:name="_Toc9389368"/>
      <w:bookmarkStart w:id="49" w:name="_Toc9696549"/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библиотеки </w:t>
      </w:r>
      <w:proofErr w:type="spellStart"/>
      <w:r w:rsidR="00345F47" w:rsidRPr="001174F4">
        <w:rPr>
          <w:rFonts w:ascii="Times New Roman" w:hAnsi="Times New Roman" w:cs="Times New Roman"/>
          <w:sz w:val="28"/>
          <w:szCs w:val="28"/>
          <w:lang w:val="en-US"/>
        </w:rPr>
        <w:t>CsQuery</w:t>
      </w:r>
      <w:bookmarkEnd w:id="47"/>
      <w:bookmarkEnd w:id="48"/>
      <w:bookmarkEnd w:id="49"/>
      <w:proofErr w:type="spellEnd"/>
    </w:p>
    <w:p w14:paraId="2EDEF64C" w14:textId="343DE0F8" w:rsidR="009225B8" w:rsidRDefault="00345F4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1B7B27">
        <w:rPr>
          <w:sz w:val="28"/>
          <w:lang w:val="en-US" w:eastAsia="en-US"/>
        </w:rPr>
        <w:t>CsQuery</w:t>
      </w:r>
      <w:proofErr w:type="spellEnd"/>
      <w:r w:rsidRPr="00901CC8">
        <w:rPr>
          <w:sz w:val="28"/>
          <w:lang w:eastAsia="en-US"/>
        </w:rPr>
        <w:t xml:space="preserve"> – </w:t>
      </w:r>
      <w:r w:rsidRPr="00345F47">
        <w:rPr>
          <w:sz w:val="28"/>
          <w:lang w:eastAsia="en-US"/>
        </w:rPr>
        <w:t>это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901CC8">
        <w:rPr>
          <w:sz w:val="28"/>
          <w:lang w:eastAsia="en-US"/>
        </w:rPr>
        <w:t xml:space="preserve"> </w:t>
      </w:r>
      <w:r w:rsidRPr="001B7B27">
        <w:rPr>
          <w:sz w:val="28"/>
          <w:lang w:val="en-US" w:eastAsia="en-US"/>
        </w:rPr>
        <w:t>jQuery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для</w:t>
      </w:r>
      <w:r w:rsidRPr="00901CC8">
        <w:rPr>
          <w:sz w:val="28"/>
          <w:lang w:eastAsia="en-US"/>
        </w:rPr>
        <w:t xml:space="preserve"> .</w:t>
      </w:r>
      <w:r w:rsidRPr="001B7B27">
        <w:rPr>
          <w:sz w:val="28"/>
          <w:lang w:val="en-US" w:eastAsia="en-US"/>
        </w:rPr>
        <w:t>NET</w:t>
      </w:r>
      <w:r w:rsidRPr="00901CC8">
        <w:rPr>
          <w:sz w:val="28"/>
          <w:lang w:eastAsia="en-US"/>
        </w:rPr>
        <w:t xml:space="preserve">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Pr="00345F47">
        <w:rPr>
          <w:sz w:val="28"/>
          <w:lang w:eastAsia="en-US"/>
        </w:rPr>
        <w:t xml:space="preserve"> селекторы CSS2 и CSS3, все методы манипулирования DOM в </w:t>
      </w:r>
      <w:proofErr w:type="spellStart"/>
      <w:r w:rsidRPr="00345F47">
        <w:rPr>
          <w:sz w:val="28"/>
          <w:lang w:eastAsia="en-US"/>
        </w:rPr>
        <w:t>jQuery</w:t>
      </w:r>
      <w:proofErr w:type="spellEnd"/>
      <w:r w:rsidRPr="00345F47">
        <w:rPr>
          <w:sz w:val="28"/>
          <w:lang w:eastAsia="en-US"/>
        </w:rPr>
        <w:t xml:space="preserve"> и некоторые служебные методы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_Ref9477605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18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Pr="00345F47">
        <w:rPr>
          <w:sz w:val="28"/>
          <w:lang w:eastAsia="en-US"/>
        </w:rPr>
        <w:t>.</w:t>
      </w:r>
    </w:p>
    <w:p w14:paraId="3A9B9887" w14:textId="77777777" w:rsidR="00DC577F" w:rsidRDefault="00DC577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</w:t>
      </w:r>
      <w:proofErr w:type="spellStart"/>
      <w:r>
        <w:rPr>
          <w:sz w:val="28"/>
          <w:lang w:val="en-US" w:eastAsia="en-US"/>
        </w:rPr>
        <w:t>CsQuery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7E37417D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CreateFromUrl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proofErr w:type="spellStart"/>
      <w:r w:rsidRPr="00DC577F">
        <w:rPr>
          <w:sz w:val="28"/>
          <w:lang w:val="en-US" w:eastAsia="en-US"/>
        </w:rPr>
        <w:t>url</w:t>
      </w:r>
      <w:proofErr w:type="spellEnd"/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14:paraId="28D85F6F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GetAttribute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14:paraId="0FD1E517" w14:textId="77777777" w:rsidR="000E0314" w:rsidRPr="00DC577F" w:rsidRDefault="00D91295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91295">
        <w:rPr>
          <w:sz w:val="28"/>
          <w:lang w:val="en-US" w:eastAsia="en-US"/>
        </w:rPr>
        <w:t>CreateDocument</w:t>
      </w:r>
      <w:proofErr w:type="spellEnd"/>
      <w:r w:rsidRPr="00D91295">
        <w:rPr>
          <w:sz w:val="28"/>
          <w:lang w:eastAsia="en-US"/>
        </w:rPr>
        <w:t>(</w:t>
      </w:r>
      <w:proofErr w:type="gramEnd"/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14:paraId="024E6CF0" w14:textId="30367149" w:rsidR="00DC577F" w:rsidRDefault="00D91295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</w:t>
      </w:r>
      <w:proofErr w:type="spellStart"/>
      <w:proofErr w:type="gramStart"/>
      <w:r w:rsidRPr="00D91295">
        <w:rPr>
          <w:sz w:val="28"/>
          <w:lang w:eastAsia="en-US"/>
        </w:rPr>
        <w:t>this</w:t>
      </w:r>
      <w:proofErr w:type="spellEnd"/>
      <w:r w:rsidRPr="00D91295">
        <w:rPr>
          <w:sz w:val="28"/>
          <w:lang w:eastAsia="en-US"/>
        </w:rPr>
        <w:t>[</w:t>
      </w:r>
      <w:proofErr w:type="spellStart"/>
      <w:proofErr w:type="gramEnd"/>
      <w:r w:rsidRPr="00D91295">
        <w:rPr>
          <w:sz w:val="28"/>
          <w:lang w:eastAsia="en-US"/>
        </w:rPr>
        <w:t>string</w:t>
      </w:r>
      <w:proofErr w:type="spellEnd"/>
      <w:r w:rsidRPr="00D91295">
        <w:rPr>
          <w:sz w:val="28"/>
          <w:lang w:eastAsia="en-US"/>
        </w:rPr>
        <w:t xml:space="preserve"> </w:t>
      </w:r>
      <w:proofErr w:type="spellStart"/>
      <w:r w:rsidRPr="00D91295">
        <w:rPr>
          <w:sz w:val="28"/>
          <w:lang w:eastAsia="en-US"/>
        </w:rPr>
        <w:t>selector</w:t>
      </w:r>
      <w:proofErr w:type="spellEnd"/>
      <w:r w:rsidRPr="00D91295">
        <w:rPr>
          <w:sz w:val="28"/>
          <w:lang w:eastAsia="en-US"/>
        </w:rPr>
        <w:t xml:space="preserve">] { </w:t>
      </w:r>
      <w:proofErr w:type="spellStart"/>
      <w:r w:rsidRPr="00D91295">
        <w:rPr>
          <w:sz w:val="28"/>
          <w:lang w:eastAsia="en-US"/>
        </w:rPr>
        <w:t>get</w:t>
      </w:r>
      <w:proofErr w:type="spellEnd"/>
      <w:r w:rsidRPr="00D91295">
        <w:rPr>
          <w:sz w:val="28"/>
          <w:lang w:eastAsia="en-US"/>
        </w:rPr>
        <w:t xml:space="preserve">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A822A4">
        <w:rPr>
          <w:sz w:val="28"/>
          <w:lang w:eastAsia="en-US"/>
        </w:rPr>
        <w:t xml:space="preserve"> селектор.</w:t>
      </w:r>
      <w:r w:rsidR="00103C9B">
        <w:rPr>
          <w:sz w:val="28"/>
          <w:lang w:eastAsia="en-US"/>
        </w:rPr>
        <w:t xml:space="preserve"> </w:t>
      </w:r>
      <w:r w:rsidR="00103C9B">
        <w:rPr>
          <w:sz w:val="28"/>
          <w:szCs w:val="28"/>
        </w:rPr>
        <w:t xml:space="preserve">Полный код программы приведён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_Ref9538843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К.</w:t>
      </w:r>
      <w:r w:rsidR="00972508" w:rsidRPr="001174F4">
        <w:rPr>
          <w:color w:val="000000" w:themeColor="text1"/>
        </w:rPr>
        <w:t xml:space="preserve"> </w:t>
      </w:r>
      <w:r w:rsidR="004A5B6D" w:rsidRPr="004A5B6D">
        <w:rPr>
          <w:sz w:val="28"/>
          <w:szCs w:val="28"/>
        </w:rPr>
        <w:fldChar w:fldCharType="end"/>
      </w:r>
    </w:p>
    <w:p w14:paraId="15B5F4E7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val="en-US" w:eastAsia="en-US"/>
        </w:rPr>
        <w:t>:</w:t>
      </w:r>
    </w:p>
    <w:p w14:paraId="700AD894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14:paraId="6B238BBE" w14:textId="77777777" w:rsidR="00F740A7" w:rsidRPr="00A822A4" w:rsidRDefault="00F740A7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proofErr w:type="spellStart"/>
      <w:r>
        <w:rPr>
          <w:sz w:val="28"/>
          <w:lang w:val="en-US" w:eastAsia="en-US"/>
        </w:rPr>
        <w:t>css</w:t>
      </w:r>
      <w:proofErr w:type="spellEnd"/>
      <w:r>
        <w:rPr>
          <w:sz w:val="28"/>
          <w:lang w:val="en-US" w:eastAsia="en-US"/>
        </w:rPr>
        <w:t xml:space="preserve"> </w:t>
      </w:r>
      <w:r>
        <w:rPr>
          <w:sz w:val="28"/>
          <w:lang w:eastAsia="en-US"/>
        </w:rPr>
        <w:t>селекторами;</w:t>
      </w:r>
    </w:p>
    <w:p w14:paraId="4DB4E5A5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14:paraId="2FDABAE4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eastAsia="en-US"/>
        </w:rPr>
        <w:t>:</w:t>
      </w:r>
    </w:p>
    <w:p w14:paraId="75408F65" w14:textId="77777777" w:rsidR="00F740A7" w:rsidRPr="00F740A7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селекторами;</w:t>
      </w:r>
    </w:p>
    <w:p w14:paraId="48CA1C56" w14:textId="77777777" w:rsidR="00A822A4" w:rsidRPr="00A822A4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14:paraId="0CADF8D2" w14:textId="77777777" w:rsidR="007304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50" w:name="_Toc9365044"/>
      <w:bookmarkStart w:id="51" w:name="_Toc9389369"/>
      <w:bookmarkStart w:id="52" w:name="_Toc9696550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библиотеки </w:t>
      </w:r>
      <w:proofErr w:type="spellStart"/>
      <w:r w:rsidR="007304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RestSharp</w:t>
      </w:r>
      <w:bookmarkEnd w:id="50"/>
      <w:bookmarkEnd w:id="51"/>
      <w:bookmarkEnd w:id="52"/>
      <w:proofErr w:type="spellEnd"/>
    </w:p>
    <w:p w14:paraId="092F4125" w14:textId="503D7774" w:rsidR="007613E3" w:rsidRDefault="007613E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_Ref9477752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19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>
        <w:rPr>
          <w:sz w:val="28"/>
          <w:lang w:eastAsia="en-US"/>
        </w:rPr>
        <w:t>.</w:t>
      </w:r>
    </w:p>
    <w:p w14:paraId="74E2EC66" w14:textId="5EAE6F6C" w:rsidR="007613E3" w:rsidRDefault="00495BB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r w:rsidR="00972508">
        <w:rPr>
          <w:sz w:val="28"/>
          <w:szCs w:val="28"/>
        </w:rPr>
        <w:t xml:space="preserve">Описание библиотеки </w:t>
      </w:r>
      <w:proofErr w:type="spellStart"/>
      <w:r w:rsidR="00972508" w:rsidRPr="001174F4">
        <w:rPr>
          <w:sz w:val="28"/>
          <w:szCs w:val="28"/>
          <w:lang w:val="en-US"/>
        </w:rPr>
        <w:t>Unirest</w:t>
      </w:r>
      <w:proofErr w:type="spellEnd"/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14:paraId="4093FB97" w14:textId="77777777" w:rsidR="007F5E5F" w:rsidRPr="00901FFA" w:rsidRDefault="007F5E5F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proofErr w:type="spellStart"/>
      <w:r>
        <w:rPr>
          <w:sz w:val="28"/>
          <w:lang w:val="en-US"/>
        </w:rPr>
        <w:t>RestClient</w:t>
      </w:r>
      <w:proofErr w:type="spellEnd"/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proofErr w:type="spellStart"/>
      <w:r w:rsidR="00901FFA">
        <w:rPr>
          <w:sz w:val="28"/>
          <w:lang w:val="en-US"/>
        </w:rPr>
        <w:t>RestRequest</w:t>
      </w:r>
      <w:proofErr w:type="spellEnd"/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proofErr w:type="spellStart"/>
      <w:proofErr w:type="gramStart"/>
      <w:r>
        <w:rPr>
          <w:sz w:val="28"/>
          <w:lang w:val="en-US"/>
        </w:rPr>
        <w:t>AddHeader</w:t>
      </w:r>
      <w:proofErr w:type="spellEnd"/>
      <w:r w:rsidRPr="007F5E5F">
        <w:rPr>
          <w:sz w:val="28"/>
        </w:rPr>
        <w:t>(</w:t>
      </w:r>
      <w:proofErr w:type="gramEnd"/>
      <w:r w:rsidRPr="007F5E5F">
        <w:rPr>
          <w:sz w:val="28"/>
        </w:rPr>
        <w:t xml:space="preserve">)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AddParameter</w:t>
      </w:r>
      <w:proofErr w:type="spellEnd"/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proofErr w:type="spellStart"/>
      <w:r w:rsidR="00901FFA">
        <w:rPr>
          <w:sz w:val="28"/>
          <w:lang w:val="en-US"/>
        </w:rPr>
        <w:t>RestClient</w:t>
      </w:r>
      <w:proofErr w:type="spellEnd"/>
      <w:r w:rsidR="00901FFA" w:rsidRPr="00901FFA">
        <w:rPr>
          <w:sz w:val="28"/>
        </w:rPr>
        <w:t xml:space="preserve"> </w:t>
      </w:r>
      <w:proofErr w:type="gramStart"/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>(</w:t>
      </w:r>
      <w:proofErr w:type="gramEnd"/>
      <w:r w:rsidR="00901FFA" w:rsidRPr="00901FFA">
        <w:rPr>
          <w:sz w:val="28"/>
        </w:rPr>
        <w:t xml:space="preserve">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proofErr w:type="spellStart"/>
      <w:r w:rsidR="00901FFA">
        <w:rPr>
          <w:sz w:val="28"/>
          <w:lang w:val="en-US"/>
        </w:rPr>
        <w:t>IRestResponse</w:t>
      </w:r>
      <w:proofErr w:type="spellEnd"/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14:paraId="0827B77C" w14:textId="11DE653E" w:rsidR="004E4437" w:rsidRPr="00AA3EFD" w:rsidRDefault="004E4437" w:rsidP="00D523F7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  <w:r w:rsidR="00AA3EFD" w:rsidRPr="00AA3EFD">
        <w:rPr>
          <w:sz w:val="28"/>
        </w:rPr>
        <w:t>.</w:t>
      </w:r>
    </w:p>
    <w:p w14:paraId="76B6CB89" w14:textId="44033DBC" w:rsidR="004E4437" w:rsidRPr="00EF33AF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23" w:history="1">
        <w:proofErr w:type="spellStart"/>
        <w:r w:rsidR="00AA3EFD">
          <w:rPr>
            <w:rStyle w:val="af4"/>
            <w:color w:val="auto"/>
            <w:sz w:val="28"/>
            <w:u w:val="none"/>
            <w:lang w:val="en-US"/>
          </w:rPr>
          <w:t>Kopikot</w:t>
        </w:r>
        <w:proofErr w:type="spellEnd"/>
        <w:r w:rsidR="00AA3EFD" w:rsidRPr="00AA3EFD">
          <w:rPr>
            <w:rStyle w:val="af4"/>
            <w:color w:val="auto"/>
            <w:sz w:val="28"/>
            <w:u w:val="none"/>
          </w:rPr>
          <w:t>.</w:t>
        </w:r>
        <w:proofErr w:type="spellStart"/>
        <w:r w:rsidR="00AA3EFD">
          <w:rPr>
            <w:rStyle w:val="af4"/>
            <w:color w:val="auto"/>
            <w:sz w:val="28"/>
            <w:u w:val="none"/>
            <w:lang w:val="en-US"/>
          </w:rPr>
          <w:t>ru</w:t>
        </w:r>
        <w:proofErr w:type="spellEnd"/>
      </w:hyperlink>
      <w:r>
        <w:rPr>
          <w:sz w:val="28"/>
        </w:rPr>
        <w:t>, который в последствии обрабатывается.</w:t>
      </w:r>
    </w:p>
    <w:p w14:paraId="5DAB4F83" w14:textId="77777777" w:rsidR="004E4437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14:paraId="1499C53C" w14:textId="7777777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 xml:space="preserve">string </w:t>
      </w:r>
      <w:proofErr w:type="spellStart"/>
      <w:r w:rsidRPr="00AA3EFD">
        <w:rPr>
          <w:sz w:val="24"/>
          <w:szCs w:val="20"/>
          <w:lang w:val="en-US"/>
        </w:rPr>
        <w:t>url</w:t>
      </w:r>
      <w:proofErr w:type="spellEnd"/>
      <w:r w:rsidRPr="00AA3EFD">
        <w:rPr>
          <w:sz w:val="24"/>
          <w:szCs w:val="20"/>
          <w:lang w:val="en-US"/>
        </w:rPr>
        <w:t xml:space="preserve"> = $"https://d289b99uqa0t82.cloudfront.net/sites/5/campaigns_limit_100_offset_{i}_order_</w:t>
      </w:r>
      <w:proofErr w:type="gramStart"/>
      <w:r w:rsidRPr="00AA3EFD">
        <w:rPr>
          <w:sz w:val="24"/>
          <w:szCs w:val="20"/>
          <w:lang w:val="en-US"/>
        </w:rPr>
        <w:t>popularity.json</w:t>
      </w:r>
      <w:proofErr w:type="gramEnd"/>
      <w:r w:rsidRPr="00AA3EFD">
        <w:rPr>
          <w:sz w:val="24"/>
          <w:szCs w:val="20"/>
          <w:lang w:val="en-US"/>
        </w:rPr>
        <w:t>";</w:t>
      </w:r>
    </w:p>
    <w:p w14:paraId="6A303AB4" w14:textId="10FA264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 xml:space="preserve">var client = new </w:t>
      </w:r>
      <w:proofErr w:type="spellStart"/>
      <w:r w:rsidRPr="00AA3EFD">
        <w:rPr>
          <w:sz w:val="24"/>
          <w:szCs w:val="20"/>
          <w:lang w:val="en-US"/>
        </w:rPr>
        <w:t>RestClient</w:t>
      </w:r>
      <w:proofErr w:type="spellEnd"/>
      <w:r w:rsidRPr="00AA3EFD">
        <w:rPr>
          <w:sz w:val="24"/>
          <w:szCs w:val="20"/>
          <w:lang w:val="en-US"/>
        </w:rPr>
        <w:t>(</w:t>
      </w:r>
      <w:proofErr w:type="spellStart"/>
      <w:r w:rsidRPr="00AA3EFD">
        <w:rPr>
          <w:sz w:val="24"/>
          <w:szCs w:val="20"/>
          <w:lang w:val="en-US"/>
        </w:rPr>
        <w:t>url</w:t>
      </w:r>
      <w:proofErr w:type="spellEnd"/>
      <w:r w:rsidRPr="00AA3EFD">
        <w:rPr>
          <w:sz w:val="24"/>
          <w:szCs w:val="20"/>
          <w:lang w:val="en-US"/>
        </w:rPr>
        <w:t>);</w:t>
      </w:r>
    </w:p>
    <w:p w14:paraId="5748F62A" w14:textId="7CD0EB1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 xml:space="preserve">var request = new </w:t>
      </w:r>
      <w:proofErr w:type="spellStart"/>
      <w:proofErr w:type="gramStart"/>
      <w:r w:rsidRPr="00AA3EFD">
        <w:rPr>
          <w:sz w:val="24"/>
          <w:szCs w:val="20"/>
          <w:lang w:val="en-US"/>
        </w:rPr>
        <w:t>RestRequest</w:t>
      </w:r>
      <w:proofErr w:type="spellEnd"/>
      <w:r w:rsidRPr="00AA3EFD">
        <w:rPr>
          <w:sz w:val="24"/>
          <w:szCs w:val="20"/>
          <w:lang w:val="en-US"/>
        </w:rPr>
        <w:t>(</w:t>
      </w:r>
      <w:proofErr w:type="spellStart"/>
      <w:proofErr w:type="gramEnd"/>
      <w:r w:rsidRPr="00AA3EFD">
        <w:rPr>
          <w:sz w:val="24"/>
          <w:szCs w:val="20"/>
          <w:lang w:val="en-US"/>
        </w:rPr>
        <w:t>Method.GET</w:t>
      </w:r>
      <w:proofErr w:type="spellEnd"/>
      <w:r w:rsidRPr="00AA3EFD">
        <w:rPr>
          <w:sz w:val="24"/>
          <w:szCs w:val="20"/>
          <w:lang w:val="en-US"/>
        </w:rPr>
        <w:t>);</w:t>
      </w:r>
    </w:p>
    <w:p w14:paraId="25187CE1" w14:textId="05ABDF7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Dictionary&lt;String, String&gt; headers = new Dictionary&lt;string, string</w:t>
      </w:r>
      <w:proofErr w:type="gramStart"/>
      <w:r w:rsidRPr="00AA3EFD">
        <w:rPr>
          <w:sz w:val="24"/>
          <w:szCs w:val="20"/>
          <w:lang w:val="en-US"/>
        </w:rPr>
        <w:t>&gt;(</w:t>
      </w:r>
      <w:proofErr w:type="gramEnd"/>
      <w:r w:rsidRPr="00AA3EFD">
        <w:rPr>
          <w:sz w:val="24"/>
          <w:szCs w:val="20"/>
          <w:lang w:val="en-US"/>
        </w:rPr>
        <w:t>)</w:t>
      </w:r>
    </w:p>
    <w:p w14:paraId="377B927D" w14:textId="7E34E242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1AAF9B95" w14:textId="5EA6E53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cache-control", "no-cache"},</w:t>
      </w:r>
    </w:p>
    <w:p w14:paraId="5DF05242" w14:textId="15D77F1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Connection", "keep-alive" },</w:t>
      </w:r>
    </w:p>
    <w:p w14:paraId="6790917B" w14:textId="3F849CD8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accept-encoding", "</w:t>
      </w:r>
      <w:proofErr w:type="spellStart"/>
      <w:r w:rsidRPr="00AA3EFD">
        <w:rPr>
          <w:sz w:val="24"/>
          <w:szCs w:val="20"/>
          <w:lang w:val="en-US"/>
        </w:rPr>
        <w:t>gzip</w:t>
      </w:r>
      <w:proofErr w:type="spellEnd"/>
      <w:r w:rsidRPr="00AA3EFD">
        <w:rPr>
          <w:sz w:val="24"/>
          <w:szCs w:val="20"/>
          <w:lang w:val="en-US"/>
        </w:rPr>
        <w:t>, deflate"},</w:t>
      </w:r>
    </w:p>
    <w:p w14:paraId="3029FDEA" w14:textId="0017B5C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Host", "d289b99uqa0t82.cloudfront.net"},</w:t>
      </w:r>
    </w:p>
    <w:p w14:paraId="55FED8DE" w14:textId="79E0F10A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Postman-Token", "048aef15-143b-4f61-8c44-60467f64a33d,e85413f5-28a6-4878-b792-942c640071cc" },</w:t>
      </w:r>
    </w:p>
    <w:p w14:paraId="2CD294D7" w14:textId="249913FE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Cache-Control", "no-cache"},</w:t>
      </w:r>
    </w:p>
    <w:p w14:paraId="25A4CDEE" w14:textId="185BC4AF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t>{ "</w:t>
      </w:r>
      <w:proofErr w:type="gramEnd"/>
      <w:r w:rsidRPr="00AA3EFD">
        <w:rPr>
          <w:sz w:val="24"/>
          <w:szCs w:val="20"/>
          <w:lang w:val="en-US"/>
        </w:rPr>
        <w:t>Accept", "*/*"},</w:t>
      </w:r>
    </w:p>
    <w:p w14:paraId="3E7CE46D" w14:textId="6D27F36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gramStart"/>
      <w:r w:rsidRPr="00AA3EFD">
        <w:rPr>
          <w:sz w:val="24"/>
          <w:szCs w:val="20"/>
          <w:lang w:val="en-US"/>
        </w:rPr>
        <w:lastRenderedPageBreak/>
        <w:t>{ "</w:t>
      </w:r>
      <w:proofErr w:type="gramEnd"/>
      <w:r w:rsidRPr="00AA3EFD">
        <w:rPr>
          <w:sz w:val="24"/>
          <w:szCs w:val="20"/>
          <w:lang w:val="en-US"/>
        </w:rPr>
        <w:t>User-Agent", "</w:t>
      </w:r>
      <w:proofErr w:type="spellStart"/>
      <w:r w:rsidRPr="00AA3EFD">
        <w:rPr>
          <w:sz w:val="24"/>
          <w:szCs w:val="20"/>
          <w:lang w:val="en-US"/>
        </w:rPr>
        <w:t>PostmanRuntime</w:t>
      </w:r>
      <w:proofErr w:type="spellEnd"/>
      <w:r w:rsidRPr="00AA3EFD">
        <w:rPr>
          <w:sz w:val="24"/>
          <w:szCs w:val="20"/>
          <w:lang w:val="en-US"/>
        </w:rPr>
        <w:t>/7.11.0"},</w:t>
      </w:r>
    </w:p>
    <w:p w14:paraId="5853EF94" w14:textId="4814618B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};</w:t>
      </w:r>
    </w:p>
    <w:p w14:paraId="271AF3A2" w14:textId="53675179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foreach (var item in headers)</w:t>
      </w:r>
    </w:p>
    <w:p w14:paraId="500152C9" w14:textId="631FC90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5DD1C70E" w14:textId="0BC02F9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proofErr w:type="spellStart"/>
      <w:proofErr w:type="gramStart"/>
      <w:r w:rsidRPr="00AA3EFD">
        <w:rPr>
          <w:sz w:val="24"/>
          <w:szCs w:val="20"/>
          <w:lang w:val="en-US"/>
        </w:rPr>
        <w:t>request.AddHeader</w:t>
      </w:r>
      <w:proofErr w:type="spellEnd"/>
      <w:proofErr w:type="gramEnd"/>
      <w:r w:rsidRPr="00AA3EFD">
        <w:rPr>
          <w:sz w:val="24"/>
          <w:szCs w:val="20"/>
          <w:lang w:val="en-US"/>
        </w:rPr>
        <w:t>(</w:t>
      </w:r>
      <w:proofErr w:type="spellStart"/>
      <w:r w:rsidRPr="00AA3EFD">
        <w:rPr>
          <w:sz w:val="24"/>
          <w:szCs w:val="20"/>
          <w:lang w:val="en-US"/>
        </w:rPr>
        <w:t>item.Key</w:t>
      </w:r>
      <w:proofErr w:type="spellEnd"/>
      <w:r w:rsidRPr="00AA3EFD">
        <w:rPr>
          <w:sz w:val="24"/>
          <w:szCs w:val="20"/>
          <w:lang w:val="en-US"/>
        </w:rPr>
        <w:t xml:space="preserve"> , </w:t>
      </w:r>
      <w:proofErr w:type="spellStart"/>
      <w:r w:rsidRPr="00AA3EFD">
        <w:rPr>
          <w:sz w:val="24"/>
          <w:szCs w:val="20"/>
          <w:lang w:val="en-US"/>
        </w:rPr>
        <w:t>item.Value</w:t>
      </w:r>
      <w:proofErr w:type="spellEnd"/>
      <w:r w:rsidRPr="00AA3EFD">
        <w:rPr>
          <w:sz w:val="24"/>
          <w:szCs w:val="20"/>
          <w:lang w:val="en-US"/>
        </w:rPr>
        <w:t>);</w:t>
      </w:r>
    </w:p>
    <w:p w14:paraId="53CE3C5A" w14:textId="019125B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</w:t>
      </w:r>
    </w:p>
    <w:p w14:paraId="5BCA2240" w14:textId="3F1A1776" w:rsidR="00AA3EFD" w:rsidRPr="00AA3EFD" w:rsidRDefault="00AA3EFD" w:rsidP="00E11F80">
      <w:pPr>
        <w:pStyle w:val="af2"/>
        <w:numPr>
          <w:ilvl w:val="0"/>
          <w:numId w:val="65"/>
        </w:numPr>
        <w:spacing w:after="0" w:line="360" w:lineRule="auto"/>
        <w:jc w:val="left"/>
        <w:rPr>
          <w:sz w:val="24"/>
          <w:szCs w:val="20"/>
          <w:lang w:val="en-US"/>
        </w:rPr>
      </w:pPr>
      <w:proofErr w:type="spellStart"/>
      <w:r w:rsidRPr="00AA3EFD">
        <w:rPr>
          <w:sz w:val="24"/>
          <w:szCs w:val="20"/>
          <w:lang w:val="en-US"/>
        </w:rPr>
        <w:t>IRestResponse</w:t>
      </w:r>
      <w:proofErr w:type="spellEnd"/>
      <w:r w:rsidRPr="00AA3EFD">
        <w:rPr>
          <w:sz w:val="24"/>
          <w:szCs w:val="20"/>
          <w:lang w:val="en-US"/>
        </w:rPr>
        <w:t xml:space="preserve"> response = </w:t>
      </w:r>
      <w:proofErr w:type="spellStart"/>
      <w:proofErr w:type="gramStart"/>
      <w:r w:rsidRPr="00AA3EFD">
        <w:rPr>
          <w:sz w:val="24"/>
          <w:szCs w:val="20"/>
          <w:lang w:val="en-US"/>
        </w:rPr>
        <w:t>client.Execute</w:t>
      </w:r>
      <w:proofErr w:type="spellEnd"/>
      <w:proofErr w:type="gramEnd"/>
      <w:r w:rsidRPr="00AA3EFD">
        <w:rPr>
          <w:sz w:val="24"/>
          <w:szCs w:val="20"/>
          <w:lang w:val="en-US"/>
        </w:rPr>
        <w:t>(request);</w:t>
      </w:r>
    </w:p>
    <w:p w14:paraId="144AA3F7" w14:textId="0A50E0BB" w:rsidR="004E4437" w:rsidRPr="007E4333" w:rsidRDefault="004E4437" w:rsidP="00E11F80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без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использования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7E4333">
        <w:rPr>
          <w:sz w:val="28"/>
          <w:szCs w:val="28"/>
        </w:rPr>
        <w:t>:</w:t>
      </w:r>
    </w:p>
    <w:p w14:paraId="046EE7B8" w14:textId="77777777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 xml:space="preserve">string </w:t>
      </w:r>
      <w:proofErr w:type="spellStart"/>
      <w:r w:rsidRPr="007E4333">
        <w:rPr>
          <w:sz w:val="24"/>
          <w:szCs w:val="20"/>
          <w:lang w:val="en-US" w:eastAsia="en-US"/>
        </w:rPr>
        <w:t>url</w:t>
      </w:r>
      <w:proofErr w:type="spellEnd"/>
      <w:r w:rsidRPr="007E4333">
        <w:rPr>
          <w:sz w:val="24"/>
          <w:szCs w:val="20"/>
          <w:lang w:val="en-US" w:eastAsia="en-US"/>
        </w:rPr>
        <w:t xml:space="preserve"> = $"https://d289b99uqa0t82.cloudfront.net/sites/5/campaigns_limit_100_offset_{i}_order_</w:t>
      </w:r>
      <w:proofErr w:type="gramStart"/>
      <w:r w:rsidRPr="007E4333">
        <w:rPr>
          <w:sz w:val="24"/>
          <w:szCs w:val="20"/>
          <w:lang w:val="en-US" w:eastAsia="en-US"/>
        </w:rPr>
        <w:t>popularity.json</w:t>
      </w:r>
      <w:proofErr w:type="gramEnd"/>
      <w:r w:rsidRPr="007E4333">
        <w:rPr>
          <w:sz w:val="24"/>
          <w:szCs w:val="20"/>
          <w:lang w:val="en-US" w:eastAsia="en-US"/>
        </w:rPr>
        <w:t>";</w:t>
      </w:r>
    </w:p>
    <w:p w14:paraId="2DBC306C" w14:textId="2287F291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 xml:space="preserve">var client = new </w:t>
      </w:r>
      <w:proofErr w:type="spellStart"/>
      <w:r w:rsidRPr="007E4333">
        <w:rPr>
          <w:sz w:val="24"/>
          <w:szCs w:val="20"/>
          <w:lang w:val="en-US" w:eastAsia="en-US"/>
        </w:rPr>
        <w:t>RestClient</w:t>
      </w:r>
      <w:proofErr w:type="spellEnd"/>
      <w:r w:rsidRPr="007E4333">
        <w:rPr>
          <w:sz w:val="24"/>
          <w:szCs w:val="20"/>
          <w:lang w:val="en-US" w:eastAsia="en-US"/>
        </w:rPr>
        <w:t>(</w:t>
      </w:r>
      <w:proofErr w:type="spellStart"/>
      <w:r w:rsidRPr="007E4333">
        <w:rPr>
          <w:sz w:val="24"/>
          <w:szCs w:val="20"/>
          <w:lang w:val="en-US" w:eastAsia="en-US"/>
        </w:rPr>
        <w:t>url</w:t>
      </w:r>
      <w:proofErr w:type="spellEnd"/>
      <w:r w:rsidRPr="007E4333">
        <w:rPr>
          <w:sz w:val="24"/>
          <w:szCs w:val="20"/>
          <w:lang w:val="en-US" w:eastAsia="en-US"/>
        </w:rPr>
        <w:t>);</w:t>
      </w:r>
    </w:p>
    <w:p w14:paraId="279A6A04" w14:textId="54715C59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 xml:space="preserve">var request = new </w:t>
      </w:r>
      <w:proofErr w:type="spellStart"/>
      <w:proofErr w:type="gramStart"/>
      <w:r w:rsidRPr="007E4333">
        <w:rPr>
          <w:sz w:val="24"/>
          <w:szCs w:val="20"/>
          <w:lang w:val="en-US" w:eastAsia="en-US"/>
        </w:rPr>
        <w:t>RestRequest</w:t>
      </w:r>
      <w:proofErr w:type="spellEnd"/>
      <w:r w:rsidRPr="007E4333">
        <w:rPr>
          <w:sz w:val="24"/>
          <w:szCs w:val="20"/>
          <w:lang w:val="en-US" w:eastAsia="en-US"/>
        </w:rPr>
        <w:t>(</w:t>
      </w:r>
      <w:proofErr w:type="spellStart"/>
      <w:proofErr w:type="gramEnd"/>
      <w:r w:rsidRPr="007E4333">
        <w:rPr>
          <w:sz w:val="24"/>
          <w:szCs w:val="20"/>
          <w:lang w:val="en-US" w:eastAsia="en-US"/>
        </w:rPr>
        <w:t>Method.GET</w:t>
      </w:r>
      <w:proofErr w:type="spellEnd"/>
      <w:r w:rsidRPr="007E4333">
        <w:rPr>
          <w:sz w:val="24"/>
          <w:szCs w:val="20"/>
          <w:lang w:val="en-US" w:eastAsia="en-US"/>
        </w:rPr>
        <w:t>);</w:t>
      </w:r>
    </w:p>
    <w:p w14:paraId="69E1D991" w14:textId="1BF09A9A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("cache-control", "no-cache");</w:t>
      </w:r>
    </w:p>
    <w:p w14:paraId="18647FC5" w14:textId="7867B85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("Connection", "keep-alive");</w:t>
      </w:r>
    </w:p>
    <w:p w14:paraId="62867837" w14:textId="3E18F7B8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("accept-encoding", "</w:t>
      </w:r>
      <w:proofErr w:type="spellStart"/>
      <w:r w:rsidRPr="007E4333">
        <w:rPr>
          <w:sz w:val="24"/>
          <w:szCs w:val="20"/>
          <w:lang w:val="en-US" w:eastAsia="en-US"/>
        </w:rPr>
        <w:t>gzip</w:t>
      </w:r>
      <w:proofErr w:type="spellEnd"/>
      <w:r w:rsidRPr="007E4333">
        <w:rPr>
          <w:sz w:val="24"/>
          <w:szCs w:val="20"/>
          <w:lang w:val="en-US" w:eastAsia="en-US"/>
        </w:rPr>
        <w:t>, deflate");</w:t>
      </w:r>
    </w:p>
    <w:p w14:paraId="5BBEB30A" w14:textId="5EE41433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("Host", "d289b99uqa0t82.cloudfront.net");</w:t>
      </w:r>
    </w:p>
    <w:p w14:paraId="3DE77766" w14:textId="6EE7D7D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("Postman-Token", "048aef15-143b-4f61-8c44-60467f64a33d,e85413f5-28a6-4878-b792-942c640071cc");</w:t>
      </w:r>
    </w:p>
    <w:p w14:paraId="73DC6C0D" w14:textId="4F515CB4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("Cache-Control", "no-cache");</w:t>
      </w:r>
    </w:p>
    <w:p w14:paraId="6A2A336B" w14:textId="7F5E455F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("Accept", "*/*");</w:t>
      </w:r>
    </w:p>
    <w:p w14:paraId="70038415" w14:textId="5E984180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7E433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("User-Agent", "</w:t>
      </w:r>
      <w:proofErr w:type="spellStart"/>
      <w:r w:rsidRPr="007E4333">
        <w:rPr>
          <w:sz w:val="24"/>
          <w:szCs w:val="20"/>
          <w:lang w:val="en-US" w:eastAsia="en-US"/>
        </w:rPr>
        <w:t>PostmanRuntime</w:t>
      </w:r>
      <w:proofErr w:type="spellEnd"/>
      <w:r w:rsidRPr="007E4333">
        <w:rPr>
          <w:sz w:val="24"/>
          <w:szCs w:val="20"/>
          <w:lang w:val="en-US" w:eastAsia="en-US"/>
        </w:rPr>
        <w:t>/7.11.0");</w:t>
      </w:r>
    </w:p>
    <w:p w14:paraId="7FD80AF4" w14:textId="5BB56DC8" w:rsidR="004A5B6D" w:rsidRPr="00E11F80" w:rsidRDefault="007E4333" w:rsidP="00E11F80">
      <w:pPr>
        <w:pStyle w:val="af2"/>
        <w:numPr>
          <w:ilvl w:val="0"/>
          <w:numId w:val="66"/>
        </w:numPr>
        <w:spacing w:after="0" w:line="360" w:lineRule="auto"/>
        <w:jc w:val="left"/>
        <w:rPr>
          <w:sz w:val="24"/>
          <w:szCs w:val="20"/>
          <w:lang w:val="en-US" w:eastAsia="en-US"/>
        </w:rPr>
      </w:pPr>
      <w:proofErr w:type="spellStart"/>
      <w:r w:rsidRPr="007E4333">
        <w:rPr>
          <w:sz w:val="24"/>
          <w:szCs w:val="20"/>
          <w:lang w:val="en-US" w:eastAsia="en-US"/>
        </w:rPr>
        <w:t>IRestResponse</w:t>
      </w:r>
      <w:proofErr w:type="spellEnd"/>
      <w:r w:rsidRPr="007E4333">
        <w:rPr>
          <w:sz w:val="24"/>
          <w:szCs w:val="20"/>
          <w:lang w:val="en-US" w:eastAsia="en-US"/>
        </w:rPr>
        <w:t xml:space="preserve"> response = </w:t>
      </w:r>
      <w:proofErr w:type="spellStart"/>
      <w:proofErr w:type="gramStart"/>
      <w:r w:rsidRPr="007E4333">
        <w:rPr>
          <w:sz w:val="24"/>
          <w:szCs w:val="20"/>
          <w:lang w:val="en-US" w:eastAsia="en-US"/>
        </w:rPr>
        <w:t>client.Execute</w:t>
      </w:r>
      <w:proofErr w:type="spellEnd"/>
      <w:proofErr w:type="gramEnd"/>
      <w:r w:rsidRPr="007E4333">
        <w:rPr>
          <w:sz w:val="24"/>
          <w:szCs w:val="20"/>
          <w:lang w:val="en-US" w:eastAsia="en-US"/>
        </w:rPr>
        <w:t>(request);</w:t>
      </w:r>
    </w:p>
    <w:p w14:paraId="5C68EAA8" w14:textId="5B0A4A1A" w:rsidR="004D528D" w:rsidRDefault="004D528D" w:rsidP="00E11F80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Полный код </w:t>
      </w:r>
      <w:r w:rsidR="00A7532F">
        <w:rPr>
          <w:sz w:val="28"/>
          <w:lang w:eastAsia="en-US"/>
        </w:rPr>
        <w:t xml:space="preserve">программы приведён в </w:t>
      </w:r>
      <w:r w:rsidR="004A5B6D" w:rsidRPr="004A5B6D">
        <w:rPr>
          <w:sz w:val="28"/>
          <w:szCs w:val="28"/>
          <w:lang w:eastAsia="en-US"/>
        </w:rPr>
        <w:fldChar w:fldCharType="begin"/>
      </w:r>
      <w:r w:rsidR="004A5B6D" w:rsidRPr="004A5B6D">
        <w:rPr>
          <w:sz w:val="28"/>
          <w:szCs w:val="28"/>
          <w:lang w:eastAsia="en-US"/>
        </w:rPr>
        <w:instrText xml:space="preserve"> REF _Ref9538898 \h  \* MERGEFORMAT </w:instrText>
      </w:r>
      <w:r w:rsidR="004A5B6D" w:rsidRPr="004A5B6D">
        <w:rPr>
          <w:sz w:val="28"/>
          <w:szCs w:val="28"/>
          <w:lang w:eastAsia="en-US"/>
        </w:rPr>
      </w:r>
      <w:r w:rsidR="004A5B6D" w:rsidRPr="004A5B6D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Л.</w:t>
      </w:r>
      <w:r w:rsidR="004A5B6D" w:rsidRPr="004A5B6D">
        <w:rPr>
          <w:sz w:val="28"/>
          <w:szCs w:val="28"/>
          <w:lang w:eastAsia="en-US"/>
        </w:rPr>
        <w:fldChar w:fldCharType="end"/>
      </w:r>
    </w:p>
    <w:p w14:paraId="1CBFDAFA" w14:textId="02550E30" w:rsidR="00BF70E0" w:rsidRDefault="00BF70E0" w:rsidP="007E4333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Также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как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7E4333">
        <w:rPr>
          <w:sz w:val="28"/>
          <w:lang w:eastAsia="en-US"/>
        </w:rPr>
        <w:t xml:space="preserve"> </w:t>
      </w:r>
      <w:proofErr w:type="spellStart"/>
      <w:r>
        <w:rPr>
          <w:sz w:val="28"/>
          <w:lang w:val="en-US" w:eastAsia="en-US"/>
        </w:rPr>
        <w:t>Unirest</w:t>
      </w:r>
      <w:proofErr w:type="spellEnd"/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для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упрощения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построения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запроса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используется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бесплатная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программа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Postman</w:t>
      </w:r>
      <w:r w:rsidRPr="007E433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proofErr w:type="spellStart"/>
      <w:r w:rsidR="00776F1F">
        <w:rPr>
          <w:sz w:val="28"/>
          <w:lang w:val="en-US" w:eastAsia="en-US"/>
        </w:rPr>
        <w:t>RestSharp</w:t>
      </w:r>
      <w:proofErr w:type="spellEnd"/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E4333" w:rsidRPr="007E4333">
        <w:rPr>
          <w:sz w:val="28"/>
          <w:lang w:eastAsia="en-US"/>
        </w:rPr>
        <w:t xml:space="preserve"> </w:t>
      </w:r>
      <w:r w:rsidR="007E4333">
        <w:rPr>
          <w:sz w:val="28"/>
          <w:lang w:eastAsia="en-US"/>
        </w:rPr>
        <w:t xml:space="preserve">для сайта </w:t>
      </w:r>
      <w:r w:rsidR="007E4333">
        <w:rPr>
          <w:sz w:val="28"/>
          <w:lang w:val="en-US" w:eastAsia="en-US"/>
        </w:rPr>
        <w:t>Cash</w:t>
      </w:r>
      <w:r w:rsidR="007E4333" w:rsidRPr="007E4333">
        <w:rPr>
          <w:sz w:val="28"/>
          <w:lang w:eastAsia="en-US"/>
        </w:rPr>
        <w:t>4</w:t>
      </w:r>
      <w:r w:rsidR="007E4333">
        <w:rPr>
          <w:sz w:val="28"/>
          <w:lang w:val="en-US" w:eastAsia="en-US"/>
        </w:rPr>
        <w:t>Brands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776F1F" w:rsidRPr="00776F1F">
        <w:rPr>
          <w:sz w:val="28"/>
          <w:lang w:eastAsia="en-US"/>
        </w:rPr>
        <w:t xml:space="preserve"> </w:t>
      </w:r>
      <w:r w:rsidR="00776F1F" w:rsidRPr="00776F1F">
        <w:rPr>
          <w:sz w:val="28"/>
          <w:lang w:eastAsia="en-US"/>
        </w:rPr>
        <w:fldChar w:fldCharType="begin"/>
      </w:r>
      <w:r w:rsidR="00776F1F" w:rsidRPr="00776F1F">
        <w:rPr>
          <w:sz w:val="28"/>
          <w:lang w:eastAsia="en-US"/>
        </w:rPr>
        <w:instrText xml:space="preserve"> REF _Ref9096921 \h  \* MERGEFORMAT </w:instrText>
      </w:r>
      <w:r w:rsidR="00776F1F" w:rsidRPr="00776F1F">
        <w:rPr>
          <w:sz w:val="28"/>
          <w:lang w:eastAsia="en-US"/>
        </w:rPr>
      </w:r>
      <w:r w:rsidR="00776F1F" w:rsidRPr="00776F1F">
        <w:rPr>
          <w:sz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10</w:t>
      </w:r>
      <w:r w:rsidR="00776F1F" w:rsidRPr="00776F1F">
        <w:rPr>
          <w:sz w:val="28"/>
          <w:lang w:eastAsia="en-US"/>
        </w:rPr>
        <w:fldChar w:fldCharType="end"/>
      </w:r>
      <w:r w:rsidR="00776F1F">
        <w:rPr>
          <w:sz w:val="28"/>
          <w:lang w:eastAsia="en-US"/>
        </w:rPr>
        <w:t>.</w:t>
      </w:r>
    </w:p>
    <w:p w14:paraId="074073AE" w14:textId="77777777" w:rsidR="00776F1F" w:rsidRDefault="00776F1F" w:rsidP="00451FF4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drawing>
          <wp:inline distT="0" distB="0" distL="0" distR="0" wp14:anchorId="3DDD06D1" wp14:editId="5CAACFEB">
            <wp:extent cx="4809507" cy="241704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4819489" cy="24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846F" w14:textId="109DB055" w:rsidR="00776F1F" w:rsidRPr="00323248" w:rsidRDefault="00776F1F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53" w:name="_Ref9096921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10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115B1D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генерация 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RestSharp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53"/>
    </w:p>
    <w:p w14:paraId="4BBF6A95" w14:textId="2F4DDC1B" w:rsidR="00F44D68" w:rsidRDefault="0041562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proofErr w:type="spellStart"/>
      <w:r>
        <w:rPr>
          <w:sz w:val="28"/>
          <w:lang w:val="en-US"/>
        </w:rPr>
        <w:t>Kopikot</w:t>
      </w:r>
      <w:proofErr w:type="spellEnd"/>
      <w:r w:rsidRPr="00450E98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="004225C3">
        <w:rPr>
          <w:sz w:val="28"/>
        </w:rPr>
        <w:t xml:space="preserve"> </w:t>
      </w:r>
      <w:r w:rsidR="004225C3" w:rsidRPr="004225C3">
        <w:rPr>
          <w:sz w:val="28"/>
        </w:rPr>
        <w:t>[</w:t>
      </w:r>
      <w:r w:rsidR="004225C3">
        <w:rPr>
          <w:sz w:val="28"/>
          <w:lang w:val="en-US"/>
        </w:rPr>
        <w:fldChar w:fldCharType="begin"/>
      </w:r>
      <w:r w:rsidR="004225C3" w:rsidRPr="004225C3">
        <w:rPr>
          <w:sz w:val="28"/>
        </w:rPr>
        <w:instrText xml:space="preserve"> 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 xml:space="preserve"> _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>9477883 \</w:instrText>
      </w:r>
      <w:r w:rsidR="004225C3">
        <w:rPr>
          <w:sz w:val="28"/>
          <w:lang w:val="en-US"/>
        </w:rPr>
        <w:instrText>r</w:instrText>
      </w:r>
      <w:r w:rsidR="004225C3" w:rsidRPr="004225C3">
        <w:rPr>
          <w:sz w:val="28"/>
        </w:rPr>
        <w:instrText xml:space="preserve"> \</w:instrText>
      </w:r>
      <w:r w:rsidR="004225C3">
        <w:rPr>
          <w:sz w:val="28"/>
          <w:lang w:val="en-US"/>
        </w:rPr>
        <w:instrText>h</w:instrText>
      </w:r>
      <w:r w:rsidR="004225C3" w:rsidRPr="004225C3">
        <w:rPr>
          <w:sz w:val="28"/>
        </w:rPr>
        <w:instrText xml:space="preserve"> </w:instrText>
      </w:r>
      <w:r w:rsidR="00E44467" w:rsidRPr="00E44467">
        <w:rPr>
          <w:sz w:val="28"/>
        </w:rPr>
        <w:instrText xml:space="preserve"> \* </w:instrText>
      </w:r>
      <w:r w:rsidR="00E44467">
        <w:rPr>
          <w:sz w:val="28"/>
          <w:lang w:val="en-US"/>
        </w:rPr>
        <w:instrText>MERGEFORMAT</w:instrText>
      </w:r>
      <w:r w:rsidR="00E44467" w:rsidRPr="00E44467">
        <w:rPr>
          <w:sz w:val="28"/>
        </w:rPr>
        <w:instrText xml:space="preserve"> </w:instrText>
      </w:r>
      <w:r w:rsidR="004225C3">
        <w:rPr>
          <w:sz w:val="28"/>
          <w:lang w:val="en-US"/>
        </w:rPr>
      </w:r>
      <w:r w:rsidR="004225C3">
        <w:rPr>
          <w:sz w:val="28"/>
          <w:lang w:val="en-US"/>
        </w:rPr>
        <w:fldChar w:fldCharType="separate"/>
      </w:r>
      <w:r w:rsidR="00972508" w:rsidRPr="00972508">
        <w:rPr>
          <w:sz w:val="28"/>
        </w:rPr>
        <w:t>20</w:t>
      </w:r>
      <w:r w:rsidR="004225C3">
        <w:rPr>
          <w:sz w:val="28"/>
          <w:lang w:val="en-US"/>
        </w:rPr>
        <w:fldChar w:fldCharType="end"/>
      </w:r>
      <w:r w:rsidR="004225C3" w:rsidRPr="004225C3">
        <w:rPr>
          <w:sz w:val="28"/>
        </w:rPr>
        <w:t>]</w:t>
      </w:r>
      <w:r w:rsidRPr="00450E98">
        <w:rPr>
          <w:sz w:val="28"/>
        </w:rPr>
        <w:t>.</w:t>
      </w:r>
    </w:p>
    <w:p w14:paraId="0968A69B" w14:textId="77777777" w:rsidR="00F44D68" w:rsidRP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</w:t>
      </w:r>
      <w:proofErr w:type="spellStart"/>
      <w:r>
        <w:rPr>
          <w:sz w:val="28"/>
        </w:rPr>
        <w:t>тпиа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 </w:t>
      </w:r>
      <w:proofErr w:type="gramStart"/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proofErr w:type="gramEnd"/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14:paraId="0ECC3EEF" w14:textId="77777777" w:rsidR="00F44D68" w:rsidRPr="0014263E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proofErr w:type="spellStart"/>
      <w:r w:rsidRPr="00F44D68">
        <w:rPr>
          <w:sz w:val="28"/>
          <w:lang w:val="en-US"/>
        </w:rPr>
        <w:t>JObject</w:t>
      </w:r>
      <w:proofErr w:type="spellEnd"/>
      <w:r w:rsidRPr="0014263E">
        <w:rPr>
          <w:sz w:val="28"/>
          <w:lang w:val="en-US"/>
        </w:rPr>
        <w:t xml:space="preserve"> </w:t>
      </w:r>
      <w:proofErr w:type="spellStart"/>
      <w:r w:rsidRPr="00F44D68">
        <w:rPr>
          <w:sz w:val="28"/>
          <w:lang w:val="en-US"/>
        </w:rPr>
        <w:t>jsonParse</w:t>
      </w:r>
      <w:proofErr w:type="spellEnd"/>
      <w:r w:rsidRPr="0014263E">
        <w:rPr>
          <w:sz w:val="28"/>
          <w:lang w:val="en-US"/>
        </w:rPr>
        <w:t xml:space="preserve"> = </w:t>
      </w:r>
      <w:proofErr w:type="spellStart"/>
      <w:r w:rsidRPr="00F44D68">
        <w:rPr>
          <w:sz w:val="28"/>
          <w:lang w:val="en-US"/>
        </w:rPr>
        <w:t>JObject</w:t>
      </w:r>
      <w:r w:rsidRPr="0014263E">
        <w:rPr>
          <w:sz w:val="28"/>
          <w:lang w:val="en-US"/>
        </w:rPr>
        <w:t>.</w:t>
      </w:r>
      <w:r w:rsidRPr="00F44D68">
        <w:rPr>
          <w:sz w:val="28"/>
          <w:lang w:val="en-US"/>
        </w:rPr>
        <w:t>Parse</w:t>
      </w:r>
      <w:proofErr w:type="spellEnd"/>
      <w:r w:rsidRPr="0014263E">
        <w:rPr>
          <w:sz w:val="28"/>
          <w:lang w:val="en-US"/>
        </w:rPr>
        <w:t>(</w:t>
      </w:r>
      <w:proofErr w:type="spellStart"/>
      <w:proofErr w:type="gramStart"/>
      <w:r w:rsidRPr="00F44D68">
        <w:rPr>
          <w:sz w:val="28"/>
          <w:lang w:val="en-US"/>
        </w:rPr>
        <w:t>response</w:t>
      </w:r>
      <w:r w:rsidRPr="0014263E">
        <w:rPr>
          <w:sz w:val="28"/>
          <w:lang w:val="en-US"/>
        </w:rPr>
        <w:t>.</w:t>
      </w:r>
      <w:r w:rsidRPr="00F44D68">
        <w:rPr>
          <w:sz w:val="28"/>
          <w:lang w:val="en-US"/>
        </w:rPr>
        <w:t>Content</w:t>
      </w:r>
      <w:proofErr w:type="spellEnd"/>
      <w:proofErr w:type="gramEnd"/>
      <w:r w:rsidRPr="0014263E">
        <w:rPr>
          <w:sz w:val="28"/>
          <w:lang w:val="en-US"/>
        </w:rPr>
        <w:t>);</w:t>
      </w:r>
    </w:p>
    <w:p w14:paraId="4C971A42" w14:textId="77777777" w:rsid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proofErr w:type="spellStart"/>
      <w:r w:rsidRPr="00F44D68">
        <w:rPr>
          <w:sz w:val="28"/>
        </w:rPr>
        <w:t>JToken</w:t>
      </w:r>
      <w:proofErr w:type="spellEnd"/>
      <w:r w:rsidRPr="00F44D68">
        <w:rPr>
          <w:sz w:val="28"/>
        </w:rPr>
        <w:t xml:space="preserve"> </w:t>
      </w:r>
      <w:proofErr w:type="spellStart"/>
      <w:proofErr w:type="gramStart"/>
      <w:r w:rsidRPr="00F44D68">
        <w:rPr>
          <w:sz w:val="28"/>
        </w:rPr>
        <w:t>this</w:t>
      </w:r>
      <w:proofErr w:type="spellEnd"/>
      <w:r w:rsidRPr="00F44D68">
        <w:rPr>
          <w:sz w:val="28"/>
        </w:rPr>
        <w:t>[</w:t>
      </w:r>
      <w:proofErr w:type="spellStart"/>
      <w:proofErr w:type="gramEnd"/>
      <w:r w:rsidRPr="00F44D68">
        <w:rPr>
          <w:sz w:val="28"/>
        </w:rPr>
        <w:t>object</w:t>
      </w:r>
      <w:proofErr w:type="spellEnd"/>
      <w:r w:rsidRPr="00F44D68">
        <w:rPr>
          <w:sz w:val="28"/>
        </w:rPr>
        <w:t xml:space="preserve"> </w:t>
      </w:r>
      <w:proofErr w:type="spellStart"/>
      <w:r w:rsidRPr="00F44D68">
        <w:rPr>
          <w:sz w:val="28"/>
        </w:rPr>
        <w:t>key</w:t>
      </w:r>
      <w:proofErr w:type="spellEnd"/>
      <w:r w:rsidRPr="00F44D68">
        <w:rPr>
          <w:sz w:val="28"/>
        </w:rPr>
        <w:t>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</w:t>
      </w:r>
      <w:proofErr w:type="spellStart"/>
      <w:r>
        <w:rPr>
          <w:sz w:val="28"/>
        </w:rPr>
        <w:t>кэшбэка</w:t>
      </w:r>
      <w:proofErr w:type="spellEnd"/>
      <w:r>
        <w:rPr>
          <w:sz w:val="28"/>
        </w:rPr>
        <w:t xml:space="preserve">. </w:t>
      </w:r>
    </w:p>
    <w:p w14:paraId="5BD74219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14:paraId="6C0F970A" w14:textId="77777777" w:rsidR="00F44D68" w:rsidRPr="00F06CB3" w:rsidRDefault="00F44D68" w:rsidP="00D523F7">
      <w:pPr>
        <w:pStyle w:val="af2"/>
        <w:numPr>
          <w:ilvl w:val="0"/>
          <w:numId w:val="53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 xml:space="preserve">var </w:t>
      </w:r>
      <w:proofErr w:type="spellStart"/>
      <w:r w:rsidRPr="00F06CB3">
        <w:rPr>
          <w:sz w:val="24"/>
          <w:szCs w:val="20"/>
          <w:lang w:val="en-US"/>
        </w:rPr>
        <w:t>listOfItems</w:t>
      </w:r>
      <w:proofErr w:type="spellEnd"/>
      <w:r w:rsidRPr="00F06CB3">
        <w:rPr>
          <w:sz w:val="24"/>
          <w:szCs w:val="20"/>
          <w:lang w:val="en-US"/>
        </w:rPr>
        <w:t xml:space="preserve"> = </w:t>
      </w:r>
      <w:proofErr w:type="spellStart"/>
      <w:r w:rsidRPr="00F06CB3">
        <w:rPr>
          <w:sz w:val="24"/>
          <w:szCs w:val="20"/>
          <w:lang w:val="en-US"/>
        </w:rPr>
        <w:t>jsonParse</w:t>
      </w:r>
      <w:proofErr w:type="spellEnd"/>
      <w:r w:rsidRPr="00F06CB3">
        <w:rPr>
          <w:sz w:val="24"/>
          <w:szCs w:val="20"/>
          <w:lang w:val="en-US"/>
        </w:rPr>
        <w:t>["items"];</w:t>
      </w:r>
    </w:p>
    <w:p w14:paraId="2D22524B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14:paraId="18BBE43C" w14:textId="77777777" w:rsidR="00F44D68" w:rsidRPr="00F06CB3" w:rsidRDefault="00F44D68" w:rsidP="00D523F7">
      <w:pPr>
        <w:pStyle w:val="af2"/>
        <w:numPr>
          <w:ilvl w:val="0"/>
          <w:numId w:val="54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token["commission</w:t>
      </w:r>
      <w:proofErr w:type="gramStart"/>
      <w:r w:rsidRPr="00F06CB3">
        <w:rPr>
          <w:sz w:val="24"/>
          <w:szCs w:val="20"/>
          <w:lang w:val="en-US"/>
        </w:rPr>
        <w:t>"][</w:t>
      </w:r>
      <w:proofErr w:type="gramEnd"/>
      <w:r w:rsidRPr="00F06CB3">
        <w:rPr>
          <w:sz w:val="24"/>
          <w:szCs w:val="20"/>
          <w:lang w:val="en-US"/>
        </w:rPr>
        <w:t>"max"]["unit"].</w:t>
      </w:r>
      <w:proofErr w:type="spellStart"/>
      <w:r w:rsidRPr="00F06CB3">
        <w:rPr>
          <w:sz w:val="24"/>
          <w:szCs w:val="20"/>
          <w:lang w:val="en-US"/>
        </w:rPr>
        <w:t>ToString</w:t>
      </w:r>
      <w:proofErr w:type="spellEnd"/>
      <w:r w:rsidRPr="00F06CB3">
        <w:rPr>
          <w:sz w:val="24"/>
          <w:szCs w:val="20"/>
          <w:lang w:val="en-US"/>
        </w:rPr>
        <w:t>();</w:t>
      </w:r>
    </w:p>
    <w:p w14:paraId="7B2F953B" w14:textId="77777777" w:rsidR="00B336A8" w:rsidRPr="00F44D68" w:rsidRDefault="00B336A8" w:rsidP="00D523F7">
      <w:pPr>
        <w:spacing w:after="0" w:line="360" w:lineRule="auto"/>
        <w:ind w:firstLine="680"/>
        <w:rPr>
          <w:sz w:val="28"/>
          <w:lang w:val="en-US"/>
        </w:rPr>
      </w:pPr>
    </w:p>
    <w:p w14:paraId="6B7CE48E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proofErr w:type="spellStart"/>
      <w:r w:rsidR="00F44D68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14:paraId="3158F99F" w14:textId="5CB35E78" w:rsidR="00415628" w:rsidRPr="00C53314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</w:t>
      </w:r>
      <w:r w:rsidR="00AD7773">
        <w:rPr>
          <w:sz w:val="28"/>
        </w:rPr>
        <w:t>стродействие.</w:t>
      </w:r>
    </w:p>
    <w:p w14:paraId="3D6D211A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proofErr w:type="spellStart"/>
      <w:r w:rsidR="006D54E3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14:paraId="1E9BC235" w14:textId="77777777" w:rsidR="00044326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14:paraId="587623F9" w14:textId="77777777" w:rsidR="0004432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4" w:name="_Toc9365045"/>
      <w:bookmarkStart w:id="55" w:name="_Toc9389370"/>
      <w:bookmarkStart w:id="56" w:name="_Toc9696551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044326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54"/>
      <w:bookmarkEnd w:id="55"/>
      <w:bookmarkEnd w:id="56"/>
    </w:p>
    <w:p w14:paraId="474EF48D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</w:t>
      </w:r>
      <w:proofErr w:type="spellStart"/>
      <w:r>
        <w:rPr>
          <w:sz w:val="28"/>
        </w:rPr>
        <w:t>вебдрайвер</w:t>
      </w:r>
      <w:proofErr w:type="spellEnd"/>
      <w:r>
        <w:rPr>
          <w:sz w:val="28"/>
        </w:rPr>
        <w:t xml:space="preserve">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14:paraId="3B08B10C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577CDB72" w14:textId="77777777" w:rsidR="00783E56" w:rsidRPr="00AB0758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>
        <w:rPr>
          <w:sz w:val="28"/>
          <w:lang w:val="en-US"/>
        </w:rPr>
        <w:lastRenderedPageBreak/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).</w:t>
      </w:r>
      <w:proofErr w:type="spellStart"/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proofErr w:type="spellEnd"/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proofErr w:type="gramStart"/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proofErr w:type="spellStart"/>
      <w:r w:rsidR="00783E56" w:rsidRPr="00B71ECA">
        <w:rPr>
          <w:sz w:val="28"/>
        </w:rPr>
        <w:t>ack</w:t>
      </w:r>
      <w:proofErr w:type="spellEnd"/>
      <w:r w:rsidR="00783E56" w:rsidRPr="00B71ECA">
        <w:rPr>
          <w:sz w:val="28"/>
        </w:rPr>
        <w:t xml:space="preserve">(), </w:t>
      </w:r>
      <w:r>
        <w:rPr>
          <w:sz w:val="28"/>
          <w:lang w:val="en-US"/>
        </w:rPr>
        <w:t>F</w:t>
      </w:r>
      <w:proofErr w:type="spellStart"/>
      <w:r w:rsidR="00783E56" w:rsidRPr="00B71ECA">
        <w:rPr>
          <w:sz w:val="28"/>
        </w:rPr>
        <w:t>orward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proofErr w:type="spellStart"/>
      <w:r w:rsidR="00783E56" w:rsidRPr="00B71ECA">
        <w:rPr>
          <w:sz w:val="28"/>
        </w:rPr>
        <w:t>efresh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>;</w:t>
      </w:r>
    </w:p>
    <w:p w14:paraId="6BFB8631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 xml:space="preserve">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14:paraId="2B580794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>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>
        <w:rPr>
          <w:sz w:val="28"/>
        </w:rPr>
        <w:t>, которые соответствуют заданному критерию;</w:t>
      </w:r>
    </w:p>
    <w:p w14:paraId="6B278351" w14:textId="77777777" w:rsidR="00783E56" w:rsidRDefault="00783E5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14:paraId="65E5B05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 xml:space="preserve">d – в качестве локатора используется атрибут </w:t>
      </w:r>
      <w:proofErr w:type="spellStart"/>
      <w:r w:rsidRPr="00ED4D86">
        <w:rPr>
          <w:sz w:val="28"/>
        </w:rPr>
        <w:t>id</w:t>
      </w:r>
      <w:proofErr w:type="spellEnd"/>
      <w:r w:rsidRPr="00ED4D86">
        <w:rPr>
          <w:sz w:val="28"/>
        </w:rPr>
        <w:t xml:space="preserve"> элемента страницы;</w:t>
      </w:r>
    </w:p>
    <w:p w14:paraId="37ABB607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N</w:t>
      </w:r>
      <w:proofErr w:type="spellStart"/>
      <w:r w:rsidRPr="00ED4D86">
        <w:rPr>
          <w:sz w:val="28"/>
        </w:rPr>
        <w:t>ame</w:t>
      </w:r>
      <w:proofErr w:type="spellEnd"/>
      <w:r w:rsidRPr="00ED4D86">
        <w:rPr>
          <w:sz w:val="28"/>
        </w:rPr>
        <w:t xml:space="preserve"> – в качестве локатора используется атрибут </w:t>
      </w:r>
      <w:proofErr w:type="spellStart"/>
      <w:r w:rsidRPr="00ED4D86">
        <w:rPr>
          <w:sz w:val="28"/>
        </w:rPr>
        <w:t>name</w:t>
      </w:r>
      <w:proofErr w:type="spellEnd"/>
      <w:r w:rsidRPr="00ED4D86">
        <w:rPr>
          <w:sz w:val="28"/>
        </w:rPr>
        <w:t xml:space="preserve"> элемента страницы;</w:t>
      </w:r>
    </w:p>
    <w:p w14:paraId="51730701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X</w:t>
      </w:r>
      <w:proofErr w:type="spellStart"/>
      <w:r w:rsidRPr="00ED4D86">
        <w:rPr>
          <w:sz w:val="28"/>
        </w:rPr>
        <w:t>path</w:t>
      </w:r>
      <w:proofErr w:type="spellEnd"/>
      <w:r w:rsidRPr="00ED4D86">
        <w:rPr>
          <w:sz w:val="28"/>
        </w:rPr>
        <w:t xml:space="preserve"> – используется для поиска элемента по </w:t>
      </w:r>
      <w:proofErr w:type="spellStart"/>
      <w:r w:rsidRPr="00ED4D86">
        <w:rPr>
          <w:sz w:val="28"/>
        </w:rPr>
        <w:t>XPath</w:t>
      </w:r>
      <w:proofErr w:type="spellEnd"/>
      <w:r w:rsidRPr="00ED4D86">
        <w:rPr>
          <w:sz w:val="28"/>
        </w:rPr>
        <w:t xml:space="preserve"> выражению;</w:t>
      </w:r>
    </w:p>
    <w:p w14:paraId="44E090BF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T</w:t>
      </w:r>
      <w:proofErr w:type="spellStart"/>
      <w:r w:rsidRPr="00ED4D86">
        <w:rPr>
          <w:sz w:val="28"/>
        </w:rPr>
        <w:t>agName</w:t>
      </w:r>
      <w:proofErr w:type="spellEnd"/>
      <w:r w:rsidRPr="00ED4D86">
        <w:rPr>
          <w:sz w:val="28"/>
        </w:rPr>
        <w:t xml:space="preserve"> – поиск по имени HTML тега;</w:t>
      </w:r>
    </w:p>
    <w:p w14:paraId="761DD1FD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lassName</w:t>
      </w:r>
      <w:proofErr w:type="spellEnd"/>
      <w:r w:rsidRPr="00ED4D86">
        <w:rPr>
          <w:sz w:val="28"/>
        </w:rPr>
        <w:t xml:space="preserve">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14:paraId="710DD89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ssSelector</w:t>
      </w:r>
      <w:proofErr w:type="spellEnd"/>
      <w:r w:rsidRPr="00ED4D86">
        <w:rPr>
          <w:sz w:val="28"/>
        </w:rPr>
        <w:t xml:space="preserve"> – используется для поиска элемента по</w:t>
      </w:r>
      <w:r w:rsidR="00F740A7">
        <w:rPr>
          <w:sz w:val="28"/>
        </w:rPr>
        <w:t xml:space="preserve">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14:paraId="3B3BC2B2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L</w:t>
      </w:r>
      <w:proofErr w:type="spellStart"/>
      <w:r w:rsidRPr="00ED4D86">
        <w:rPr>
          <w:sz w:val="28"/>
        </w:rPr>
        <w:t>inkText</w:t>
      </w:r>
      <w:proofErr w:type="spellEnd"/>
      <w:r w:rsidRPr="00ED4D86">
        <w:rPr>
          <w:sz w:val="28"/>
        </w:rPr>
        <w:t xml:space="preserve">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14:paraId="7EA90166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 w:rsidRPr="004C253F">
        <w:t xml:space="preserve"> </w:t>
      </w:r>
      <w:proofErr w:type="spellStart"/>
      <w:r w:rsidR="004C253F" w:rsidRPr="004C253F">
        <w:rPr>
          <w:sz w:val="28"/>
          <w:lang w:val="en-US"/>
        </w:rPr>
        <w:t>PartialLinkText</w:t>
      </w:r>
      <w:proofErr w:type="spellEnd"/>
      <w:r w:rsidRPr="00ED4D86">
        <w:rPr>
          <w:sz w:val="28"/>
        </w:rPr>
        <w:t xml:space="preserve"> – поиск ссылки по части с указанным текстом.</w:t>
      </w:r>
    </w:p>
    <w:p w14:paraId="34A7A4FC" w14:textId="77777777" w:rsidR="00783E56" w:rsidRPr="00ED4D86" w:rsidRDefault="004C253F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proofErr w:type="spellEnd"/>
      <w:r w:rsidR="00783E56" w:rsidRPr="00ED4D86">
        <w:rPr>
          <w:sz w:val="28"/>
        </w:rPr>
        <w:t>(</w:t>
      </w:r>
      <w:proofErr w:type="gramEnd"/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 xml:space="preserve">параметра принимает строку в виде наименования атрибута. Возвращает текстовое представление найденного </w:t>
      </w:r>
      <w:r w:rsidR="00783E56">
        <w:rPr>
          <w:sz w:val="28"/>
        </w:rPr>
        <w:lastRenderedPageBreak/>
        <w:t>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proofErr w:type="spellStart"/>
      <w:r w:rsidR="00103F96">
        <w:rPr>
          <w:sz w:val="28"/>
          <w:lang w:val="en-US"/>
        </w:rPr>
        <w:t>innerHTML</w:t>
      </w:r>
      <w:proofErr w:type="spellEnd"/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14:paraId="1E712600" w14:textId="5F271107" w:rsidR="00783E56" w:rsidRPr="00AB0758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 w:rsidR="00AB0758" w:rsidRPr="00AB0758">
        <w:rPr>
          <w:sz w:val="28"/>
        </w:rPr>
        <w:t xml:space="preserve"> 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_Ref9476633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7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_Ref9476738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8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_Ref9476822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9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_Ref9478128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21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</w:t>
      </w:r>
      <w:r>
        <w:rPr>
          <w:sz w:val="28"/>
        </w:rPr>
        <w:t>.</w:t>
      </w:r>
      <w:r w:rsidR="004A5B6D">
        <w:rPr>
          <w:sz w:val="28"/>
        </w:rPr>
        <w:t xml:space="preserve"> Полный код программы приведён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_Ref9538932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М.</w:t>
      </w:r>
      <w:r w:rsidR="004A5B6D" w:rsidRPr="004A5B6D">
        <w:rPr>
          <w:sz w:val="28"/>
          <w:szCs w:val="28"/>
        </w:rPr>
        <w:fldChar w:fldCharType="end"/>
      </w:r>
    </w:p>
    <w:p w14:paraId="75CB884B" w14:textId="0F864D9F" w:rsidR="00423BF4" w:rsidRDefault="00423BF4" w:rsidP="00D523F7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 xml:space="preserve">При построении логики </w:t>
      </w:r>
      <w:proofErr w:type="spellStart"/>
      <w:r w:rsidRPr="0051501E">
        <w:rPr>
          <w:sz w:val="28"/>
          <w:szCs w:val="28"/>
        </w:rPr>
        <w:t>парсинга</w:t>
      </w:r>
      <w:proofErr w:type="spellEnd"/>
      <w:r w:rsidRPr="0051501E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>, чтобы не писать</w:t>
      </w:r>
      <w:r w:rsidR="00F740A7" w:rsidRPr="00F740A7">
        <w:rPr>
          <w:sz w:val="28"/>
          <w:szCs w:val="28"/>
        </w:rPr>
        <w:t xml:space="preserve"> </w:t>
      </w:r>
      <w:proofErr w:type="spellStart"/>
      <w:r w:rsidR="00F740A7">
        <w:rPr>
          <w:sz w:val="28"/>
          <w:szCs w:val="28"/>
          <w:lang w:val="en-US"/>
        </w:rPr>
        <w:t>css</w:t>
      </w:r>
      <w:proofErr w:type="spellEnd"/>
      <w:r w:rsidRPr="0051501E">
        <w:rPr>
          <w:sz w:val="28"/>
          <w:szCs w:val="28"/>
        </w:rPr>
        <w:t xml:space="preserve"> селекторы или </w:t>
      </w:r>
      <w:proofErr w:type="spellStart"/>
      <w:r w:rsidRPr="0051501E">
        <w:rPr>
          <w:sz w:val="28"/>
          <w:szCs w:val="28"/>
        </w:rPr>
        <w:t>XPath</w:t>
      </w:r>
      <w:proofErr w:type="spellEnd"/>
      <w:r w:rsidRPr="0051501E">
        <w:rPr>
          <w:sz w:val="28"/>
          <w:szCs w:val="28"/>
        </w:rPr>
        <w:t xml:space="preserve"> самостоятельно</w:t>
      </w:r>
      <w:r>
        <w:rPr>
          <w:sz w:val="28"/>
          <w:szCs w:val="28"/>
        </w:rPr>
        <w:t xml:space="preserve">, как в примере с </w:t>
      </w:r>
      <w:proofErr w:type="spellStart"/>
      <w:r>
        <w:rPr>
          <w:sz w:val="28"/>
          <w:szCs w:val="28"/>
          <w:lang w:val="en-US"/>
        </w:rPr>
        <w:t>Jsoup</w:t>
      </w:r>
      <w:proofErr w:type="spellEnd"/>
      <w:r w:rsidRPr="0051501E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 xml:space="preserve">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6652D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14:paraId="1C388B3A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14:paraId="4041EBCA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14:paraId="3BFF754E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14:paraId="524411C5" w14:textId="77777777" w:rsidR="00423BF4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14:paraId="186A83A4" w14:textId="77777777" w:rsidR="00423BF4" w:rsidRPr="00BF0536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14:paraId="4948F295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14:paraId="25CA91E9" w14:textId="3BCBA41A" w:rsidR="00555D8B" w:rsidRPr="003908C5" w:rsidRDefault="00423BF4" w:rsidP="003908C5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  <w:r w:rsidR="00555D8B" w:rsidRPr="003908C5">
        <w:rPr>
          <w:sz w:val="28"/>
          <w:lang w:eastAsia="en-US"/>
        </w:rPr>
        <w:br w:type="page"/>
      </w:r>
    </w:p>
    <w:p w14:paraId="674C596E" w14:textId="77777777" w:rsidR="0091339A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57" w:name="_Toc9365046"/>
      <w:bookmarkStart w:id="58" w:name="_Toc9389371"/>
      <w:bookmarkStart w:id="59" w:name="_Toc9696552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57"/>
      <w:bookmarkEnd w:id="58"/>
      <w:bookmarkEnd w:id="59"/>
    </w:p>
    <w:p w14:paraId="770FBD3B" w14:textId="77777777" w:rsidR="00FE60B3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FE60B3" w:rsidRPr="001174F4">
        <w:rPr>
          <w:sz w:val="28"/>
          <w:szCs w:val="28"/>
        </w:rPr>
        <w:t xml:space="preserve">были реализованы следующие способы </w:t>
      </w:r>
      <w:proofErr w:type="spellStart"/>
      <w:r w:rsidR="00FE60B3" w:rsidRPr="001174F4">
        <w:rPr>
          <w:sz w:val="28"/>
          <w:szCs w:val="28"/>
        </w:rPr>
        <w:t>парсинга</w:t>
      </w:r>
      <w:proofErr w:type="spellEnd"/>
      <w:r w:rsidR="00FE60B3" w:rsidRPr="001174F4">
        <w:rPr>
          <w:sz w:val="28"/>
          <w:szCs w:val="28"/>
        </w:rPr>
        <w:t xml:space="preserve"> контента сайтов на языке </w:t>
      </w:r>
      <w:r w:rsidR="00FE60B3" w:rsidRPr="001174F4">
        <w:rPr>
          <w:sz w:val="28"/>
          <w:szCs w:val="28"/>
          <w:lang w:val="en-US"/>
        </w:rPr>
        <w:t>Python</w:t>
      </w:r>
      <w:r w:rsidR="00FE60B3" w:rsidRPr="001174F4">
        <w:rPr>
          <w:sz w:val="28"/>
          <w:szCs w:val="28"/>
        </w:rPr>
        <w:t xml:space="preserve">: </w:t>
      </w:r>
      <w:proofErr w:type="spellStart"/>
      <w:r w:rsidR="00FE60B3" w:rsidRPr="001174F4">
        <w:rPr>
          <w:sz w:val="28"/>
          <w:szCs w:val="28"/>
          <w:lang w:val="en-US"/>
        </w:rPr>
        <w:t>BeautifulSoup</w:t>
      </w:r>
      <w:proofErr w:type="spellEnd"/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Request</w:t>
      </w:r>
      <w:r w:rsidR="00FE60B3" w:rsidRPr="001174F4">
        <w:rPr>
          <w:sz w:val="28"/>
          <w:szCs w:val="28"/>
        </w:rPr>
        <w:t xml:space="preserve">, </w:t>
      </w:r>
      <w:proofErr w:type="spellStart"/>
      <w:r w:rsidR="00FE60B3" w:rsidRPr="001174F4">
        <w:rPr>
          <w:sz w:val="28"/>
          <w:szCs w:val="28"/>
          <w:lang w:val="en-US"/>
        </w:rPr>
        <w:t>Scrapy</w:t>
      </w:r>
      <w:proofErr w:type="spellEnd"/>
      <w:r w:rsidR="00FE60B3" w:rsidRPr="001174F4">
        <w:rPr>
          <w:sz w:val="28"/>
          <w:szCs w:val="28"/>
        </w:rPr>
        <w:t>.</w:t>
      </w:r>
    </w:p>
    <w:p w14:paraId="31DB6C55" w14:textId="77777777" w:rsidR="00FE60B3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9365047"/>
      <w:bookmarkStart w:id="61" w:name="_Toc9389372"/>
      <w:bookmarkStart w:id="62" w:name="_Toc9696553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FE60B3" w:rsidRPr="001174F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bookmarkEnd w:id="60"/>
      <w:bookmarkEnd w:id="61"/>
      <w:bookmarkEnd w:id="62"/>
      <w:proofErr w:type="spellEnd"/>
    </w:p>
    <w:p w14:paraId="49D7C1EF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Библиотека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14:paraId="7537CB7B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</w:t>
      </w:r>
      <w:proofErr w:type="spellStart"/>
      <w:r w:rsidRPr="001174F4">
        <w:rPr>
          <w:color w:val="000000" w:themeColor="text1"/>
          <w:sz w:val="28"/>
          <w:szCs w:val="28"/>
          <w:lang w:eastAsia="en-US"/>
        </w:rPr>
        <w:t>Квази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из «Приключения Алисы в Стране чудес».</w:t>
      </w:r>
    </w:p>
    <w:p w14:paraId="78862FD5" w14:textId="77777777" w:rsidR="00FE60B3" w:rsidRPr="001174F4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Так как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не может самостоятельно подключаться к сайтам и считывать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1174F4">
        <w:rPr>
          <w:color w:val="000000" w:themeColor="text1"/>
          <w:sz w:val="28"/>
          <w:szCs w:val="28"/>
          <w:lang w:eastAsia="en-US"/>
        </w:rPr>
        <w:t>для работы с веб-</w:t>
      </w:r>
      <w:proofErr w:type="spellStart"/>
      <w:r w:rsidR="00FE60B3" w:rsidRPr="001174F4">
        <w:rPr>
          <w:color w:val="000000" w:themeColor="text1"/>
          <w:sz w:val="28"/>
          <w:szCs w:val="28"/>
          <w:lang w:eastAsia="en-US"/>
        </w:rPr>
        <w:t>скрапингом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нужно из библиотеки </w:t>
      </w:r>
      <w:proofErr w:type="spellStart"/>
      <w:proofErr w:type="gramStart"/>
      <w:r w:rsidR="00FE60B3" w:rsidRPr="001174F4">
        <w:rPr>
          <w:color w:val="000000" w:themeColor="text1"/>
          <w:sz w:val="28"/>
          <w:szCs w:val="28"/>
          <w:lang w:val="en-US" w:eastAsia="en-US"/>
        </w:rPr>
        <w:t>urllib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.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request</w:t>
      </w:r>
      <w:proofErr w:type="gram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 w:rsidRPr="001174F4">
        <w:rPr>
          <w:color w:val="000000" w:themeColor="text1"/>
          <w:sz w:val="28"/>
          <w:szCs w:val="28"/>
          <w:lang w:eastAsia="en-US"/>
        </w:rPr>
        <w:t>метод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FE60B3" w:rsidRPr="001174F4">
        <w:rPr>
          <w:color w:val="000000" w:themeColor="text1"/>
          <w:sz w:val="28"/>
          <w:szCs w:val="28"/>
          <w:lang w:val="en-US" w:eastAsia="en-US"/>
        </w:rPr>
        <w:t>urlopen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. Эт</w:t>
      </w:r>
      <w:r w:rsidRPr="001174F4"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создает </w:t>
      </w:r>
      <w:proofErr w:type="spellStart"/>
      <w:r w:rsidR="00FE60B3" w:rsidRPr="001174F4">
        <w:rPr>
          <w:color w:val="000000" w:themeColor="text1"/>
          <w:sz w:val="28"/>
          <w:szCs w:val="28"/>
          <w:lang w:eastAsia="en-US"/>
        </w:rPr>
        <w:t>файлоподобный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объект, который читается методом </w:t>
      </w:r>
      <w:proofErr w:type="spellStart"/>
      <w:proofErr w:type="gramStart"/>
      <w:r w:rsidR="00FE60B3" w:rsidRPr="001174F4">
        <w:rPr>
          <w:color w:val="000000" w:themeColor="text1"/>
          <w:sz w:val="28"/>
          <w:szCs w:val="28"/>
          <w:lang w:eastAsia="en-US"/>
        </w:rPr>
        <w:t>read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(</w:t>
      </w:r>
      <w:proofErr w:type="gramEnd"/>
      <w:r w:rsidR="00FE60B3" w:rsidRPr="001174F4">
        <w:rPr>
          <w:color w:val="000000" w:themeColor="text1"/>
          <w:sz w:val="28"/>
          <w:szCs w:val="28"/>
          <w:lang w:eastAsia="en-US"/>
        </w:rPr>
        <w:t>).</w:t>
      </w:r>
      <w:r w:rsidRPr="001174F4"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для создания объекта класса, с которым можно будет в дальнейшем работать.</w:t>
      </w:r>
    </w:p>
    <w:p w14:paraId="4EE5EBD9" w14:textId="27BF9E08" w:rsidR="00FE60B3" w:rsidRPr="00AB0758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</w:t>
      </w:r>
      <w:proofErr w:type="gramStart"/>
      <w:r w:rsidRPr="001174F4">
        <w:rPr>
          <w:color w:val="000000" w:themeColor="text1"/>
          <w:sz w:val="28"/>
          <w:szCs w:val="28"/>
          <w:lang w:eastAsia="en-US"/>
        </w:rPr>
        <w:t>парсеры ,</w:t>
      </w:r>
      <w:proofErr w:type="gramEnd"/>
      <w:r w:rsidRPr="001174F4">
        <w:rPr>
          <w:color w:val="000000" w:themeColor="text1"/>
          <w:sz w:val="28"/>
          <w:szCs w:val="28"/>
          <w:lang w:eastAsia="en-US"/>
        </w:rPr>
        <w:t xml:space="preserve"> каждый из которых имеет свои преимущества и недостатки. В данном примере будет использован парсер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lxml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в качестве анализатора</w:t>
      </w:r>
      <w:r w:rsidR="00AB0758">
        <w:rPr>
          <w:color w:val="000000" w:themeColor="text1"/>
          <w:sz w:val="28"/>
          <w:szCs w:val="28"/>
          <w:lang w:eastAsia="en-US"/>
        </w:rPr>
        <w:t xml:space="preserve"> </w:t>
      </w:r>
      <w:r w:rsidR="00AB0758" w:rsidRPr="00AB0758">
        <w:rPr>
          <w:color w:val="000000" w:themeColor="text1"/>
          <w:sz w:val="28"/>
          <w:szCs w:val="28"/>
          <w:lang w:eastAsia="en-US"/>
        </w:rPr>
        <w:t>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_Ref9478329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972508">
        <w:rPr>
          <w:color w:val="000000" w:themeColor="text1"/>
          <w:sz w:val="28"/>
          <w:szCs w:val="28"/>
          <w:lang w:eastAsia="en-US"/>
        </w:rPr>
        <w:t>22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_Ref9478335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972508">
        <w:rPr>
          <w:color w:val="000000" w:themeColor="text1"/>
          <w:sz w:val="28"/>
          <w:szCs w:val="28"/>
          <w:lang w:eastAsia="en-US"/>
        </w:rPr>
        <w:t>23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</w:t>
      </w:r>
      <w:r w:rsidRPr="001174F4">
        <w:rPr>
          <w:color w:val="000000" w:themeColor="text1"/>
          <w:sz w:val="28"/>
          <w:szCs w:val="28"/>
          <w:lang w:eastAsia="en-US"/>
        </w:rPr>
        <w:t>.</w:t>
      </w:r>
    </w:p>
    <w:p w14:paraId="6595CC35" w14:textId="77777777" w:rsidR="00FE60B3" w:rsidRPr="001174F4" w:rsidRDefault="0078597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proofErr w:type="spellStart"/>
      <w:r w:rsidRPr="001174F4">
        <w:rPr>
          <w:sz w:val="28"/>
          <w:szCs w:val="28"/>
          <w:lang w:val="en-US"/>
        </w:rPr>
        <w:t>BeautifulSoup</w:t>
      </w:r>
      <w:proofErr w:type="spellEnd"/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3EC7E811" w14:textId="77777777" w:rsidR="004918CA" w:rsidRPr="001174F4" w:rsidRDefault="004918CA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findAll</w:t>
      </w:r>
      <w:proofErr w:type="spellEnd"/>
      <w:r w:rsidRPr="001174F4">
        <w:rPr>
          <w:sz w:val="28"/>
          <w:szCs w:val="28"/>
          <w:lang w:val="en-US"/>
        </w:rPr>
        <w:t>(</w:t>
      </w:r>
      <w:proofErr w:type="gramEnd"/>
      <w:r w:rsidRPr="001174F4">
        <w:rPr>
          <w:sz w:val="28"/>
          <w:szCs w:val="28"/>
          <w:lang w:val="en-US"/>
        </w:rPr>
        <w:t xml:space="preserve">name=None, </w:t>
      </w:r>
      <w:proofErr w:type="spellStart"/>
      <w:r w:rsidRPr="001174F4">
        <w:rPr>
          <w:sz w:val="28"/>
          <w:szCs w:val="28"/>
          <w:lang w:val="en-US"/>
        </w:rPr>
        <w:t>attrs</w:t>
      </w:r>
      <w:proofErr w:type="spellEnd"/>
      <w:r w:rsidRPr="001174F4">
        <w:rPr>
          <w:sz w:val="28"/>
          <w:szCs w:val="28"/>
          <w:lang w:val="en-US"/>
        </w:rPr>
        <w:t>={}, recursive=True, text=None, limit=None,**</w:t>
      </w:r>
      <w:proofErr w:type="spellStart"/>
      <w:r w:rsidRPr="001174F4">
        <w:rPr>
          <w:sz w:val="28"/>
          <w:szCs w:val="28"/>
          <w:lang w:val="en-US"/>
        </w:rPr>
        <w:t>kwargs</w:t>
      </w:r>
      <w:proofErr w:type="spellEnd"/>
      <w:r w:rsidRPr="001174F4">
        <w:rPr>
          <w:sz w:val="28"/>
          <w:szCs w:val="28"/>
          <w:lang w:val="en-US"/>
        </w:rPr>
        <w:t xml:space="preserve">) – </w:t>
      </w:r>
      <w:r w:rsidRPr="001174F4">
        <w:rPr>
          <w:sz w:val="28"/>
          <w:szCs w:val="28"/>
        </w:rPr>
        <w:t>метод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для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поиска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элементов</w:t>
      </w:r>
      <w:r w:rsidRPr="001174F4">
        <w:rPr>
          <w:sz w:val="28"/>
          <w:szCs w:val="28"/>
          <w:lang w:val="en-US"/>
        </w:rPr>
        <w:t xml:space="preserve">. </w:t>
      </w:r>
      <w:r w:rsidRPr="001174F4">
        <w:rPr>
          <w:sz w:val="28"/>
          <w:szCs w:val="28"/>
        </w:rPr>
        <w:t xml:space="preserve">Он извлекает список объектов </w:t>
      </w:r>
      <w:proofErr w:type="spellStart"/>
      <w:r w:rsidRPr="001174F4">
        <w:rPr>
          <w:sz w:val="28"/>
          <w:szCs w:val="28"/>
        </w:rPr>
        <w:t>Tag</w:t>
      </w:r>
      <w:proofErr w:type="spellEnd"/>
      <w:r w:rsidRPr="001174F4">
        <w:rPr>
          <w:sz w:val="28"/>
          <w:szCs w:val="28"/>
        </w:rPr>
        <w:t xml:space="preserve">, соответствующих заданному критерию. </w:t>
      </w:r>
    </w:p>
    <w:p w14:paraId="161EB3B6" w14:textId="77777777" w:rsidR="004918CA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Аргумент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 является наиболее важным. Этот аргумент ограничивает набор имён тегов. Аргумент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1174F4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, можно передать различные значения. Аргумент </w:t>
      </w:r>
      <w:proofErr w:type="spellStart"/>
      <w:r w:rsidRPr="001174F4">
        <w:rPr>
          <w:color w:val="000000" w:themeColor="text1"/>
          <w:sz w:val="28"/>
          <w:szCs w:val="28"/>
        </w:rPr>
        <w:t>text</w:t>
      </w:r>
      <w:proofErr w:type="spellEnd"/>
      <w:r w:rsidRPr="001174F4">
        <w:rPr>
          <w:color w:val="000000" w:themeColor="text1"/>
          <w:sz w:val="28"/>
          <w:szCs w:val="28"/>
        </w:rPr>
        <w:t xml:space="preserve"> позволяет находить объекты </w:t>
      </w:r>
      <w:proofErr w:type="spellStart"/>
      <w:r w:rsidRPr="001174F4">
        <w:rPr>
          <w:color w:val="000000" w:themeColor="text1"/>
          <w:sz w:val="28"/>
          <w:szCs w:val="28"/>
        </w:rPr>
        <w:t>Tag</w:t>
      </w:r>
      <w:proofErr w:type="spellEnd"/>
      <w:r w:rsidRPr="001174F4">
        <w:rPr>
          <w:color w:val="000000" w:themeColor="text1"/>
          <w:sz w:val="28"/>
          <w:szCs w:val="28"/>
        </w:rPr>
        <w:t xml:space="preserve">. Его значением может быть строка или </w:t>
      </w:r>
      <w:r w:rsidRPr="001174F4">
        <w:rPr>
          <w:color w:val="000000" w:themeColor="text1"/>
          <w:sz w:val="28"/>
          <w:szCs w:val="28"/>
        </w:rPr>
        <w:lastRenderedPageBreak/>
        <w:t xml:space="preserve">регулярное выражение, или список, или словарь, или специальные значения: </w:t>
      </w:r>
      <w:proofErr w:type="spellStart"/>
      <w:r w:rsidRPr="001174F4">
        <w:rPr>
          <w:color w:val="000000" w:themeColor="text1"/>
          <w:sz w:val="28"/>
          <w:szCs w:val="28"/>
        </w:rPr>
        <w:t>True</w:t>
      </w:r>
      <w:proofErr w:type="spellEnd"/>
      <w:r w:rsidRPr="001174F4">
        <w:rPr>
          <w:color w:val="000000" w:themeColor="text1"/>
          <w:sz w:val="28"/>
          <w:szCs w:val="28"/>
        </w:rPr>
        <w:t xml:space="preserve"> и </w:t>
      </w:r>
      <w:proofErr w:type="spellStart"/>
      <w:r w:rsidRPr="001174F4">
        <w:rPr>
          <w:color w:val="000000" w:themeColor="text1"/>
          <w:sz w:val="28"/>
          <w:szCs w:val="28"/>
        </w:rPr>
        <w:t>None</w:t>
      </w:r>
      <w:proofErr w:type="spellEnd"/>
      <w:r w:rsidRPr="001174F4">
        <w:rPr>
          <w:color w:val="000000" w:themeColor="text1"/>
          <w:sz w:val="28"/>
          <w:szCs w:val="28"/>
        </w:rPr>
        <w:t xml:space="preserve">, или вызываемый объект. Логический аргумент </w:t>
      </w:r>
      <w:r w:rsidRPr="001174F4">
        <w:rPr>
          <w:color w:val="000000" w:themeColor="text1"/>
          <w:sz w:val="28"/>
          <w:szCs w:val="28"/>
          <w:lang w:val="en-US"/>
        </w:rPr>
        <w:t>recursive</w:t>
      </w:r>
      <w:r w:rsidRPr="001174F4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1174F4">
        <w:rPr>
          <w:color w:val="000000" w:themeColor="text1"/>
          <w:sz w:val="28"/>
          <w:szCs w:val="28"/>
          <w:lang w:val="en-US"/>
        </w:rPr>
        <w:t>True</w:t>
      </w:r>
      <w:r w:rsidRPr="001174F4">
        <w:rPr>
          <w:color w:val="000000" w:themeColor="text1"/>
          <w:sz w:val="28"/>
          <w:szCs w:val="28"/>
        </w:rPr>
        <w:t xml:space="preserve">, сообщает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</w:rPr>
        <w:t xml:space="preserve"> о том, нужно ли обходить всё поддерево или искать лишь среди непосредственных потомков объекта </w:t>
      </w:r>
      <w:r w:rsidRPr="001174F4">
        <w:rPr>
          <w:color w:val="000000" w:themeColor="text1"/>
          <w:sz w:val="28"/>
          <w:szCs w:val="28"/>
          <w:lang w:val="en-US"/>
        </w:rPr>
        <w:t>Tag</w:t>
      </w:r>
      <w:r w:rsidRPr="001174F4">
        <w:rPr>
          <w:color w:val="000000" w:themeColor="text1"/>
          <w:sz w:val="28"/>
          <w:szCs w:val="28"/>
        </w:rPr>
        <w:t xml:space="preserve"> или объекта парсера.</w:t>
      </w:r>
    </w:p>
    <w:p w14:paraId="32E1174C" w14:textId="77777777" w:rsidR="004918CA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 w:rsidRPr="001174F4">
        <w:rPr>
          <w:color w:val="000000" w:themeColor="text1"/>
          <w:sz w:val="28"/>
          <w:szCs w:val="28"/>
        </w:rPr>
        <w:t xml:space="preserve"> </w:t>
      </w:r>
      <w:r w:rsidR="004D2856" w:rsidRPr="001174F4">
        <w:rPr>
          <w:color w:val="000000" w:themeColor="text1"/>
          <w:sz w:val="28"/>
          <w:szCs w:val="28"/>
          <w:lang w:val="en-US"/>
        </w:rPr>
        <w:t>find</w:t>
      </w:r>
      <w:r w:rsidR="004D2856" w:rsidRPr="001174F4">
        <w:rPr>
          <w:color w:val="000000" w:themeColor="text1"/>
          <w:sz w:val="28"/>
          <w:szCs w:val="28"/>
        </w:rPr>
        <w:t>_</w:t>
      </w:r>
      <w:proofErr w:type="gramStart"/>
      <w:r w:rsidR="004D2856" w:rsidRPr="001174F4">
        <w:rPr>
          <w:color w:val="000000" w:themeColor="text1"/>
          <w:sz w:val="28"/>
          <w:szCs w:val="28"/>
          <w:lang w:val="en-US"/>
        </w:rPr>
        <w:t>all</w:t>
      </w:r>
      <w:r w:rsidR="004D2856" w:rsidRPr="001174F4">
        <w:rPr>
          <w:color w:val="000000" w:themeColor="text1"/>
          <w:sz w:val="28"/>
          <w:szCs w:val="28"/>
        </w:rPr>
        <w:t>(</w:t>
      </w:r>
      <w:proofErr w:type="gramEnd"/>
      <w:r w:rsidR="004D2856" w:rsidRPr="001174F4">
        <w:rPr>
          <w:color w:val="000000" w:themeColor="text1"/>
          <w:sz w:val="28"/>
          <w:szCs w:val="28"/>
        </w:rPr>
        <w:t>)</w:t>
      </w:r>
      <w:r w:rsidRPr="001174F4">
        <w:rPr>
          <w:color w:val="000000" w:themeColor="text1"/>
          <w:sz w:val="28"/>
          <w:szCs w:val="28"/>
        </w:rPr>
        <w:t>.</w:t>
      </w:r>
    </w:p>
    <w:p w14:paraId="004791B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shops = </w:t>
      </w:r>
      <w:proofErr w:type="spellStart"/>
      <w:proofErr w:type="gramStart"/>
      <w:r w:rsidRPr="001174F4">
        <w:rPr>
          <w:color w:val="000000" w:themeColor="text1"/>
          <w:sz w:val="28"/>
          <w:szCs w:val="28"/>
          <w:lang w:val="en-US"/>
        </w:rPr>
        <w:t>soup.find</w:t>
      </w:r>
      <w:proofErr w:type="gramEnd"/>
      <w:r w:rsidRPr="001174F4">
        <w:rPr>
          <w:color w:val="000000" w:themeColor="text1"/>
          <w:sz w:val="28"/>
          <w:szCs w:val="28"/>
          <w:lang w:val="en-US"/>
        </w:rPr>
        <w:t>_all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>('div', class_='b-teaser')</w:t>
      </w:r>
    </w:p>
    <w:p w14:paraId="54AD911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shops</w:t>
      </w:r>
      <w:r w:rsidRPr="001174F4">
        <w:rPr>
          <w:color w:val="000000" w:themeColor="text1"/>
          <w:sz w:val="28"/>
          <w:szCs w:val="28"/>
        </w:rPr>
        <w:t xml:space="preserve"> будут элементы, которые соответствуют заданным критериям, то есть тэг «</w:t>
      </w:r>
      <w:r w:rsidRPr="001174F4">
        <w:rPr>
          <w:color w:val="000000" w:themeColor="text1"/>
          <w:sz w:val="28"/>
          <w:szCs w:val="28"/>
          <w:lang w:val="en-US"/>
        </w:rPr>
        <w:t>div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».</w:t>
      </w:r>
    </w:p>
    <w:p w14:paraId="21A3EC03" w14:textId="77777777" w:rsidR="004D2856" w:rsidRPr="001174F4" w:rsidRDefault="004D2856" w:rsidP="00D523F7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proofErr w:type="gramStart"/>
      <w:r w:rsidRPr="001174F4">
        <w:rPr>
          <w:color w:val="000000" w:themeColor="text1"/>
          <w:sz w:val="28"/>
          <w:szCs w:val="28"/>
          <w:lang w:val="en-US"/>
        </w:rPr>
        <w:t>find(</w:t>
      </w:r>
      <w:proofErr w:type="gramEnd"/>
      <w:r w:rsidRPr="001174F4">
        <w:rPr>
          <w:color w:val="000000" w:themeColor="text1"/>
          <w:sz w:val="28"/>
          <w:szCs w:val="28"/>
          <w:lang w:val="en-US"/>
        </w:rPr>
        <w:t xml:space="preserve">name,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attrs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>, recursive, text, **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 xml:space="preserve">) – </w:t>
      </w:r>
      <w:r w:rsidRPr="001174F4">
        <w:rPr>
          <w:color w:val="000000" w:themeColor="text1"/>
          <w:sz w:val="28"/>
          <w:szCs w:val="28"/>
        </w:rPr>
        <w:t>метод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для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поиска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элемента</w:t>
      </w:r>
      <w:r w:rsidRPr="001174F4">
        <w:rPr>
          <w:color w:val="000000" w:themeColor="text1"/>
          <w:sz w:val="28"/>
          <w:szCs w:val="28"/>
          <w:lang w:val="en-US"/>
        </w:rPr>
        <w:t xml:space="preserve">. </w:t>
      </w:r>
      <w:r w:rsidRPr="001174F4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14:paraId="28A1E9FC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Ниже приведён пример использования метода </w:t>
      </w:r>
      <w:proofErr w:type="gramStart"/>
      <w:r w:rsidRPr="001174F4">
        <w:rPr>
          <w:color w:val="000000" w:themeColor="text1"/>
          <w:sz w:val="28"/>
          <w:szCs w:val="28"/>
          <w:lang w:val="en-US"/>
        </w:rPr>
        <w:t>find</w:t>
      </w:r>
      <w:r w:rsidRPr="001174F4">
        <w:rPr>
          <w:color w:val="000000" w:themeColor="text1"/>
          <w:sz w:val="28"/>
          <w:szCs w:val="28"/>
        </w:rPr>
        <w:t>(</w:t>
      </w:r>
      <w:proofErr w:type="gramEnd"/>
      <w:r w:rsidRPr="001174F4">
        <w:rPr>
          <w:color w:val="000000" w:themeColor="text1"/>
          <w:sz w:val="28"/>
          <w:szCs w:val="28"/>
        </w:rPr>
        <w:t>).</w:t>
      </w:r>
    </w:p>
    <w:p w14:paraId="669A398B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label = </w:t>
      </w:r>
      <w:proofErr w:type="spellStart"/>
      <w:proofErr w:type="gramStart"/>
      <w:r w:rsidRPr="001174F4">
        <w:rPr>
          <w:color w:val="000000" w:themeColor="text1"/>
          <w:sz w:val="28"/>
          <w:szCs w:val="28"/>
          <w:lang w:val="en-US"/>
        </w:rPr>
        <w:t>shop.find</w:t>
      </w:r>
      <w:proofErr w:type="spellEnd"/>
      <w:proofErr w:type="gramEnd"/>
      <w:r w:rsidRPr="001174F4">
        <w:rPr>
          <w:color w:val="000000" w:themeColor="text1"/>
          <w:sz w:val="28"/>
          <w:szCs w:val="28"/>
          <w:lang w:val="en-US"/>
        </w:rPr>
        <w:t>('span', class_='b-shop-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teaser__label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 xml:space="preserve"> ')</w:t>
      </w:r>
    </w:p>
    <w:p w14:paraId="459E70E6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будет элемент, которые соответствует заданному критерию, то есть тэг «</w:t>
      </w:r>
      <w:r w:rsidRPr="001174F4">
        <w:rPr>
          <w:color w:val="000000" w:themeColor="text1"/>
          <w:sz w:val="28"/>
          <w:szCs w:val="28"/>
          <w:lang w:val="en-US"/>
        </w:rPr>
        <w:t>span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shop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__</w:t>
      </w:r>
      <w:proofErr w:type="gramStart"/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»</w:t>
      </w:r>
      <w:proofErr w:type="gramEnd"/>
      <w:r w:rsidRPr="001174F4">
        <w:rPr>
          <w:color w:val="000000" w:themeColor="text1"/>
          <w:sz w:val="28"/>
          <w:szCs w:val="28"/>
        </w:rPr>
        <w:t>.</w:t>
      </w:r>
    </w:p>
    <w:p w14:paraId="6A5DF481" w14:textId="77777777" w:rsidR="00FE60B3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качестве именованного аргумента нельзя использовать зарезервированные слова, такие как </w:t>
      </w:r>
      <w:proofErr w:type="spellStart"/>
      <w:r w:rsidRPr="001174F4">
        <w:rPr>
          <w:color w:val="000000" w:themeColor="text1"/>
          <w:sz w:val="28"/>
          <w:szCs w:val="28"/>
        </w:rPr>
        <w:t>name</w:t>
      </w:r>
      <w:proofErr w:type="spellEnd"/>
      <w:r w:rsidRPr="001174F4">
        <w:rPr>
          <w:color w:val="000000" w:themeColor="text1"/>
          <w:sz w:val="28"/>
          <w:szCs w:val="28"/>
        </w:rPr>
        <w:t xml:space="preserve">, </w:t>
      </w:r>
      <w:proofErr w:type="spellStart"/>
      <w:r w:rsidRPr="001174F4">
        <w:rPr>
          <w:color w:val="000000" w:themeColor="text1"/>
          <w:sz w:val="28"/>
          <w:szCs w:val="28"/>
        </w:rPr>
        <w:t>for</w:t>
      </w:r>
      <w:proofErr w:type="spellEnd"/>
      <w:r w:rsidRPr="001174F4">
        <w:rPr>
          <w:color w:val="000000" w:themeColor="text1"/>
          <w:sz w:val="28"/>
          <w:szCs w:val="28"/>
        </w:rPr>
        <w:t xml:space="preserve"> и так далее. Чтобы решить эту проблему, можно использовать </w:t>
      </w:r>
      <w:proofErr w:type="spellStart"/>
      <w:r w:rsidRPr="001174F4">
        <w:rPr>
          <w:color w:val="000000" w:themeColor="text1"/>
          <w:sz w:val="28"/>
          <w:szCs w:val="28"/>
        </w:rPr>
        <w:t>attrs</w:t>
      </w:r>
      <w:proofErr w:type="spellEnd"/>
      <w:r w:rsidRPr="001174F4">
        <w:rPr>
          <w:color w:val="000000" w:themeColor="text1"/>
          <w:sz w:val="28"/>
          <w:szCs w:val="28"/>
        </w:rPr>
        <w:t>, если необходимо наложить ограничения на атрибуты, имена которых совпадают с зарезервированными словами</w:t>
      </w:r>
      <w:r w:rsidR="004D2856" w:rsidRPr="001174F4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14:paraId="3179E79C" w14:textId="77777777" w:rsidR="007D522B" w:rsidRPr="001174F4" w:rsidRDefault="007D522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name</w:t>
      </w:r>
      <w:r w:rsidRPr="001174F4">
        <w:rPr>
          <w:sz w:val="28"/>
          <w:szCs w:val="28"/>
        </w:rPr>
        <w:t>=</w:t>
      </w:r>
      <w:r w:rsidRPr="001174F4">
        <w:rPr>
          <w:sz w:val="28"/>
          <w:szCs w:val="28"/>
          <w:lang w:val="en-US"/>
        </w:rPr>
        <w:t>None</w:t>
      </w:r>
      <w:r w:rsidRPr="001174F4">
        <w:rPr>
          <w:sz w:val="28"/>
          <w:szCs w:val="28"/>
        </w:rPr>
        <w:t>) – в качестве входного аргумента требует строку в виде имени аргумента. Возвращает</w:t>
      </w:r>
      <w:r w:rsidR="0087750B" w:rsidRPr="001174F4">
        <w:rPr>
          <w:sz w:val="28"/>
          <w:szCs w:val="28"/>
        </w:rPr>
        <w:t xml:space="preserve"> значение атрибута. Если такого атрибута нет, то выбрасывает ошибка: </w:t>
      </w:r>
      <w:proofErr w:type="spellStart"/>
      <w:r w:rsidR="0087750B" w:rsidRPr="001174F4">
        <w:rPr>
          <w:sz w:val="28"/>
          <w:szCs w:val="28"/>
          <w:lang w:val="en-US"/>
        </w:rPr>
        <w:t>AttributeError</w:t>
      </w:r>
      <w:proofErr w:type="spellEnd"/>
      <w:r w:rsidR="0087750B" w:rsidRPr="001174F4">
        <w:rPr>
          <w:sz w:val="28"/>
          <w:szCs w:val="28"/>
        </w:rPr>
        <w:t>: '</w:t>
      </w:r>
      <w:proofErr w:type="spellStart"/>
      <w:r w:rsidR="0087750B" w:rsidRPr="001174F4">
        <w:rPr>
          <w:sz w:val="28"/>
          <w:szCs w:val="28"/>
          <w:lang w:val="en-US"/>
        </w:rPr>
        <w:t>NoneType</w:t>
      </w:r>
      <w:proofErr w:type="spellEnd"/>
      <w:r w:rsidR="0087750B" w:rsidRPr="001174F4">
        <w:rPr>
          <w:sz w:val="28"/>
          <w:szCs w:val="28"/>
        </w:rPr>
        <w:t xml:space="preserve">' </w:t>
      </w:r>
      <w:r w:rsidR="0087750B" w:rsidRPr="001174F4">
        <w:rPr>
          <w:sz w:val="28"/>
          <w:szCs w:val="28"/>
          <w:lang w:val="en-US"/>
        </w:rPr>
        <w:t>object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has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no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attribute</w:t>
      </w:r>
      <w:r w:rsidR="0087750B" w:rsidRPr="001174F4">
        <w:rPr>
          <w:sz w:val="28"/>
          <w:szCs w:val="28"/>
        </w:rPr>
        <w:t xml:space="preserve"> '</w:t>
      </w:r>
      <w:r w:rsidR="0087750B" w:rsidRPr="001174F4">
        <w:rPr>
          <w:sz w:val="28"/>
          <w:szCs w:val="28"/>
          <w:lang w:val="en-US"/>
        </w:rPr>
        <w:t>get</w:t>
      </w:r>
      <w:r w:rsidR="0087750B" w:rsidRPr="001174F4">
        <w:rPr>
          <w:sz w:val="28"/>
          <w:szCs w:val="28"/>
        </w:rPr>
        <w:t xml:space="preserve">'. Это метод принадлежит библиотеке </w:t>
      </w:r>
      <w:proofErr w:type="spellStart"/>
      <w:r w:rsidR="0087750B" w:rsidRPr="001174F4">
        <w:rPr>
          <w:sz w:val="28"/>
          <w:szCs w:val="28"/>
          <w:lang w:val="en-US"/>
        </w:rPr>
        <w:t>lxml</w:t>
      </w:r>
      <w:proofErr w:type="spellEnd"/>
      <w:r w:rsidR="0087750B" w:rsidRPr="001174F4">
        <w:rPr>
          <w:sz w:val="28"/>
          <w:szCs w:val="28"/>
        </w:rPr>
        <w:t xml:space="preserve">. </w:t>
      </w:r>
    </w:p>
    <w:p w14:paraId="2CB710FB" w14:textId="77777777" w:rsidR="00FE60B3" w:rsidRPr="001174F4" w:rsidRDefault="0087750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Ниже приведён пример использования метода </w:t>
      </w: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</w:p>
    <w:p w14:paraId="061347B3" w14:textId="77777777" w:rsidR="0087750B" w:rsidRPr="001174F4" w:rsidRDefault="0087750B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image = </w:t>
      </w:r>
      <w:proofErr w:type="spellStart"/>
      <w:proofErr w:type="gramStart"/>
      <w:r w:rsidRPr="001174F4">
        <w:rPr>
          <w:sz w:val="28"/>
          <w:szCs w:val="28"/>
          <w:lang w:val="en-US"/>
        </w:rPr>
        <w:t>shop.find</w:t>
      </w:r>
      <w:proofErr w:type="spellEnd"/>
      <w:proofErr w:type="gramEnd"/>
      <w:r w:rsidRPr="001174F4">
        <w:rPr>
          <w:sz w:val="28"/>
          <w:szCs w:val="28"/>
          <w:lang w:val="en-US"/>
        </w:rPr>
        <w:t>('div', class_='b-</w:t>
      </w:r>
      <w:proofErr w:type="spellStart"/>
      <w:r w:rsidRPr="001174F4">
        <w:rPr>
          <w:sz w:val="28"/>
          <w:szCs w:val="28"/>
          <w:lang w:val="en-US"/>
        </w:rPr>
        <w:t>teaser__cover</w:t>
      </w:r>
      <w:proofErr w:type="spellEnd"/>
      <w:r w:rsidRPr="001174F4">
        <w:rPr>
          <w:sz w:val="28"/>
          <w:szCs w:val="28"/>
          <w:lang w:val="en-US"/>
        </w:rPr>
        <w:t>').find('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  <w:lang w:val="en-US"/>
        </w:rPr>
        <w:t>').get('</w:t>
      </w:r>
      <w:proofErr w:type="spellStart"/>
      <w:r w:rsidRPr="001174F4">
        <w:rPr>
          <w:sz w:val="28"/>
          <w:szCs w:val="28"/>
          <w:lang w:val="en-US"/>
        </w:rPr>
        <w:t>src</w:t>
      </w:r>
      <w:proofErr w:type="spellEnd"/>
      <w:r w:rsidRPr="001174F4">
        <w:rPr>
          <w:sz w:val="28"/>
          <w:szCs w:val="28"/>
          <w:lang w:val="en-US"/>
        </w:rPr>
        <w:t>')</w:t>
      </w:r>
    </w:p>
    <w:p w14:paraId="2CB261B0" w14:textId="6BF297E1" w:rsidR="0087750B" w:rsidRPr="001174F4" w:rsidRDefault="0087750B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В результате в переменной </w:t>
      </w:r>
      <w:r w:rsidRPr="001174F4">
        <w:rPr>
          <w:sz w:val="28"/>
          <w:szCs w:val="28"/>
          <w:lang w:val="en-US" w:eastAsia="en-US"/>
        </w:rPr>
        <w:t>image</w:t>
      </w:r>
      <w:r w:rsidRPr="001174F4">
        <w:rPr>
          <w:sz w:val="28"/>
          <w:szCs w:val="28"/>
          <w:lang w:eastAsia="en-US"/>
        </w:rPr>
        <w:t xml:space="preserve"> будет ссылка на картинку магазина.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4A5B6D" w:rsidRPr="004A5B6D">
        <w:rPr>
          <w:sz w:val="28"/>
          <w:szCs w:val="28"/>
          <w:lang w:eastAsia="en-US"/>
        </w:rPr>
        <w:fldChar w:fldCharType="begin"/>
      </w:r>
      <w:r w:rsidR="004A5B6D" w:rsidRPr="004A5B6D">
        <w:rPr>
          <w:sz w:val="28"/>
          <w:szCs w:val="28"/>
          <w:lang w:eastAsia="en-US"/>
        </w:rPr>
        <w:instrText xml:space="preserve"> REF _Ref9539067 \h </w:instrText>
      </w:r>
      <w:r w:rsidR="004A5B6D">
        <w:rPr>
          <w:sz w:val="28"/>
          <w:szCs w:val="28"/>
          <w:lang w:eastAsia="en-US"/>
        </w:rPr>
        <w:instrText xml:space="preserve"> \* MERGEFORMAT </w:instrText>
      </w:r>
      <w:r w:rsidR="004A5B6D" w:rsidRPr="004A5B6D">
        <w:rPr>
          <w:sz w:val="28"/>
          <w:szCs w:val="28"/>
          <w:lang w:eastAsia="en-US"/>
        </w:rPr>
      </w:r>
      <w:r w:rsidR="004A5B6D" w:rsidRPr="004A5B6D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Н.</w:t>
      </w:r>
      <w:r w:rsidR="004A5B6D" w:rsidRPr="004A5B6D">
        <w:rPr>
          <w:sz w:val="28"/>
          <w:szCs w:val="28"/>
          <w:lang w:eastAsia="en-US"/>
        </w:rPr>
        <w:fldChar w:fldCharType="end"/>
      </w:r>
    </w:p>
    <w:p w14:paraId="525A779A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proofErr w:type="spellStart"/>
      <w:r w:rsidRPr="001174F4">
        <w:rPr>
          <w:sz w:val="28"/>
          <w:szCs w:val="28"/>
          <w:lang w:val="en-US" w:eastAsia="en-US"/>
        </w:rPr>
        <w:t>BeautifulSoup</w:t>
      </w:r>
      <w:proofErr w:type="spellEnd"/>
      <w:r w:rsidRPr="001174F4">
        <w:rPr>
          <w:sz w:val="28"/>
          <w:szCs w:val="28"/>
          <w:lang w:val="en-US" w:eastAsia="en-US"/>
        </w:rPr>
        <w:t>:</w:t>
      </w:r>
    </w:p>
    <w:p w14:paraId="070C46EC" w14:textId="7A80E25E" w:rsidR="0008635C" w:rsidRPr="00AD7773" w:rsidRDefault="0008635C" w:rsidP="00AD7773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может использовать другие парсеры</w:t>
      </w:r>
      <w:r w:rsidR="00AD7773">
        <w:rPr>
          <w:sz w:val="28"/>
          <w:szCs w:val="28"/>
          <w:lang w:eastAsia="en-US"/>
        </w:rPr>
        <w:t>.</w:t>
      </w:r>
    </w:p>
    <w:p w14:paraId="7D0977B7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Минусы </w:t>
      </w:r>
      <w:proofErr w:type="spellStart"/>
      <w:r w:rsidRPr="001174F4">
        <w:rPr>
          <w:sz w:val="28"/>
          <w:szCs w:val="28"/>
          <w:lang w:val="en-US" w:eastAsia="en-US"/>
        </w:rPr>
        <w:t>BeautifulSoup</w:t>
      </w:r>
      <w:proofErr w:type="spellEnd"/>
      <w:r w:rsidRPr="001174F4">
        <w:rPr>
          <w:sz w:val="28"/>
          <w:szCs w:val="28"/>
          <w:lang w:val="en-US" w:eastAsia="en-US"/>
        </w:rPr>
        <w:t>:</w:t>
      </w:r>
    </w:p>
    <w:p w14:paraId="6F429938" w14:textId="77777777" w:rsidR="0008635C" w:rsidRPr="001174F4" w:rsidRDefault="0008635C" w:rsidP="00D523F7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не работает с </w:t>
      </w:r>
      <w:r w:rsidRPr="001174F4">
        <w:rPr>
          <w:sz w:val="28"/>
          <w:szCs w:val="28"/>
          <w:lang w:val="en-US" w:eastAsia="en-US"/>
        </w:rPr>
        <w:t>XPath</w:t>
      </w:r>
      <w:r w:rsidRPr="001174F4">
        <w:rPr>
          <w:sz w:val="28"/>
          <w:szCs w:val="28"/>
          <w:lang w:eastAsia="en-US"/>
        </w:rPr>
        <w:t xml:space="preserve"> выражениями и</w:t>
      </w:r>
      <w:r w:rsidR="00F740A7" w:rsidRPr="001174F4">
        <w:rPr>
          <w:sz w:val="28"/>
          <w:szCs w:val="28"/>
          <w:lang w:eastAsia="en-US"/>
        </w:rPr>
        <w:t xml:space="preserve"> </w:t>
      </w:r>
      <w:proofErr w:type="spellStart"/>
      <w:r w:rsidR="00F740A7" w:rsidRPr="001174F4">
        <w:rPr>
          <w:sz w:val="28"/>
          <w:szCs w:val="28"/>
          <w:lang w:val="en-US" w:eastAsia="en-US"/>
        </w:rPr>
        <w:t>css</w:t>
      </w:r>
      <w:proofErr w:type="spellEnd"/>
      <w:r w:rsidRPr="001174F4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proofErr w:type="spellStart"/>
      <w:r w:rsidRPr="001174F4">
        <w:rPr>
          <w:sz w:val="28"/>
          <w:szCs w:val="28"/>
          <w:lang w:val="en-US" w:eastAsia="en-US"/>
        </w:rPr>
        <w:t>lxml</w:t>
      </w:r>
      <w:proofErr w:type="spellEnd"/>
      <w:r w:rsidRPr="001174F4">
        <w:rPr>
          <w:sz w:val="28"/>
          <w:szCs w:val="28"/>
          <w:lang w:eastAsia="en-US"/>
        </w:rPr>
        <w:t>.</w:t>
      </w:r>
    </w:p>
    <w:p w14:paraId="68FCEF5B" w14:textId="77777777" w:rsidR="0087750B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63" w:name="_Toc9365048"/>
      <w:bookmarkStart w:id="64" w:name="_Toc9389373"/>
      <w:bookmarkStart w:id="65" w:name="_Toc969655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фреймворка </w:t>
      </w:r>
      <w:proofErr w:type="spellStart"/>
      <w:r w:rsidR="00EA05A0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Scrapy</w:t>
      </w:r>
      <w:bookmarkEnd w:id="63"/>
      <w:bookmarkEnd w:id="64"/>
      <w:bookmarkEnd w:id="65"/>
      <w:proofErr w:type="spellEnd"/>
    </w:p>
    <w:p w14:paraId="4A775332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 w:rsidRPr="001174F4">
        <w:rPr>
          <w:color w:val="000000" w:themeColor="text1"/>
          <w:sz w:val="28"/>
          <w:szCs w:val="28"/>
          <w:lang w:bidi="ru-RU"/>
        </w:rPr>
        <w:t>ый фреймворк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5EBF7689" w14:textId="6C0E5B2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од</w:t>
      </w:r>
      <w:r w:rsidR="00A25217" w:rsidRPr="001174F4">
        <w:rPr>
          <w:color w:val="000000" w:themeColor="text1"/>
          <w:sz w:val="28"/>
          <w:szCs w:val="28"/>
          <w:lang w:bidi="ru-RU"/>
        </w:rPr>
        <w:t>ин</w:t>
      </w:r>
      <w:r w:rsidRPr="001174F4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 w:rsidRPr="001174F4">
        <w:rPr>
          <w:color w:val="000000" w:themeColor="text1"/>
          <w:sz w:val="28"/>
          <w:szCs w:val="28"/>
          <w:lang w:bidi="ru-RU"/>
        </w:rPr>
        <w:t>фреймворков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="00AB0758">
        <w:rPr>
          <w:color w:val="000000" w:themeColor="text1"/>
          <w:sz w:val="28"/>
          <w:szCs w:val="28"/>
          <w:lang w:bidi="ru-RU"/>
        </w:rPr>
        <w:t xml:space="preserve"> </w:t>
      </w:r>
      <w:r w:rsidR="00AB0758" w:rsidRPr="00901CC8">
        <w:rPr>
          <w:color w:val="000000" w:themeColor="text1"/>
          <w:sz w:val="28"/>
          <w:szCs w:val="28"/>
          <w:lang w:bidi="ru-RU"/>
        </w:rPr>
        <w:t>[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>9478438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h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</w:r>
      <w:r w:rsidR="00AB0758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  <w:lang w:bidi="ru-RU"/>
        </w:rPr>
        <w:t>24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end"/>
      </w:r>
      <w:r w:rsidR="00AB0758" w:rsidRPr="00901CC8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723349A5" w14:textId="77777777" w:rsidR="00A25217" w:rsidRPr="001174F4" w:rsidRDefault="00A2521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Фреймворк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можно установить в </w:t>
      </w:r>
      <w:r w:rsidRPr="001174F4">
        <w:rPr>
          <w:color w:val="000000" w:themeColor="text1"/>
          <w:sz w:val="28"/>
          <w:szCs w:val="28"/>
          <w:lang w:val="en-US" w:bidi="ru-RU"/>
        </w:rPr>
        <w:t>PyCharm</w:t>
      </w:r>
      <w:r w:rsidRPr="001174F4">
        <w:rPr>
          <w:color w:val="000000" w:themeColor="text1"/>
          <w:sz w:val="28"/>
          <w:szCs w:val="28"/>
          <w:lang w:bidi="ru-RU"/>
        </w:rPr>
        <w:t xml:space="preserve"> через настройки.</w:t>
      </w:r>
    </w:p>
    <w:p w14:paraId="349D4404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startproject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14:paraId="104717B6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>orphanage/</w:t>
      </w:r>
    </w:p>
    <w:p w14:paraId="126554D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F06CB3">
        <w:rPr>
          <w:color w:val="000000" w:themeColor="text1"/>
          <w:sz w:val="28"/>
          <w:szCs w:val="28"/>
          <w:lang w:val="en-US" w:bidi="ru-RU"/>
        </w:rPr>
        <w:t>scrapy.cfg</w:t>
      </w:r>
      <w:proofErr w:type="spellEnd"/>
    </w:p>
    <w:p w14:paraId="5473BC8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14:paraId="77136DE3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14:paraId="3F6B932D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14:paraId="1CFA0CFA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14:paraId="3FD08E5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14:paraId="3EF0757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</w:t>
      </w:r>
      <w:proofErr w:type="spellStart"/>
      <w:r w:rsidRPr="00F06CB3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F06CB3">
        <w:rPr>
          <w:color w:val="000000" w:themeColor="text1"/>
          <w:sz w:val="28"/>
          <w:szCs w:val="28"/>
          <w:lang w:bidi="ru-RU"/>
        </w:rPr>
        <w:t>/</w:t>
      </w:r>
    </w:p>
    <w:p w14:paraId="29D65CD9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14:paraId="1FB4C0C8" w14:textId="77777777" w:rsidR="002766AC" w:rsidRPr="00F06CB3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... </w:t>
      </w:r>
    </w:p>
    <w:p w14:paraId="4E57254E" w14:textId="0EFA830F" w:rsidR="00C63963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14:paraId="6A6E105A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scrapy.cfg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настройки проекта;</w:t>
      </w:r>
    </w:p>
    <w:p w14:paraId="1B76364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lastRenderedPageBreak/>
        <w:t>orphanage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/ –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модуль проекта;</w:t>
      </w:r>
    </w:p>
    <w:p w14:paraId="210CCC4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14:paraId="0305D07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orphanage/pipelines.py – используется в основном для описания пользовательских форматов сохранения результатов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парсинга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;</w:t>
      </w:r>
    </w:p>
    <w:p w14:paraId="111BCED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14:paraId="72DB8F0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orphanage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/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/ – директория, в которой хранятся файлы с классами пауков. Каждого паука принято писать в отдельном файле.</w:t>
      </w:r>
    </w:p>
    <w:p w14:paraId="6C0B3731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файл </w:t>
      </w:r>
      <w:r w:rsidRPr="001174F4">
        <w:rPr>
          <w:color w:val="000000" w:themeColor="text1"/>
          <w:sz w:val="28"/>
          <w:szCs w:val="28"/>
          <w:lang w:val="en-US" w:bidi="ru-RU"/>
        </w:rPr>
        <w:t>items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1174F4">
        <w:rPr>
          <w:color w:val="000000" w:themeColor="text1"/>
          <w:sz w:val="28"/>
          <w:szCs w:val="28"/>
          <w:lang w:val="en-US" w:bidi="ru-RU"/>
        </w:rPr>
        <w:t>,</w:t>
      </w:r>
    </w:p>
    <w:p w14:paraId="05513470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Shop(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scrapy.Item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):</w:t>
      </w:r>
    </w:p>
    <w:p w14:paraId="175553E1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# define the fields for your item here like:</w:t>
      </w:r>
    </w:p>
    <w:p w14:paraId="3F7F9224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name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14:paraId="1C1639C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() </w:t>
      </w:r>
    </w:p>
    <w:p w14:paraId="1BB38B2B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discount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14:paraId="51EEBE7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label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14:paraId="4F0DF73B" w14:textId="77777777" w:rsidR="00A25217" w:rsidRPr="00F06CB3" w:rsidRDefault="00A25217" w:rsidP="00E11F80">
      <w:pPr>
        <w:pStyle w:val="af2"/>
        <w:numPr>
          <w:ilvl w:val="0"/>
          <w:numId w:val="55"/>
        </w:numPr>
        <w:spacing w:after="0" w:line="360" w:lineRule="auto"/>
        <w:ind w:left="709"/>
        <w:rPr>
          <w:color w:val="000000" w:themeColor="text1"/>
          <w:sz w:val="24"/>
          <w:szCs w:val="24"/>
          <w:lang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r w:rsidRPr="00F06CB3">
        <w:rPr>
          <w:color w:val="000000" w:themeColor="text1"/>
          <w:sz w:val="24"/>
          <w:szCs w:val="24"/>
          <w:lang w:bidi="ru-RU"/>
        </w:rPr>
        <w:t xml:space="preserve">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</w:t>
      </w:r>
      <w:proofErr w:type="spellEnd"/>
      <w:r w:rsidRPr="00F06CB3">
        <w:rPr>
          <w:color w:val="000000" w:themeColor="text1"/>
          <w:sz w:val="24"/>
          <w:szCs w:val="24"/>
          <w:lang w:bidi="ru-RU"/>
        </w:rPr>
        <w:t>.</w:t>
      </w:r>
      <w:r w:rsidRPr="00F06CB3">
        <w:rPr>
          <w:color w:val="000000" w:themeColor="text1"/>
          <w:sz w:val="24"/>
          <w:szCs w:val="24"/>
          <w:lang w:val="en-US" w:bidi="ru-RU"/>
        </w:rPr>
        <w:t>Field</w:t>
      </w:r>
      <w:proofErr w:type="gramEnd"/>
      <w:r w:rsidRPr="00F06CB3">
        <w:rPr>
          <w:color w:val="000000" w:themeColor="text1"/>
          <w:sz w:val="24"/>
          <w:szCs w:val="24"/>
          <w:lang w:bidi="ru-RU"/>
        </w:rPr>
        <w:t>()</w:t>
      </w:r>
    </w:p>
    <w:p w14:paraId="65D27304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 w:rsidRPr="001174F4">
        <w:rPr>
          <w:color w:val="000000" w:themeColor="text1"/>
          <w:sz w:val="28"/>
          <w:szCs w:val="28"/>
          <w:lang w:bidi="ru-RU"/>
        </w:rPr>
        <w:t>ю</w:t>
      </w:r>
      <w:r w:rsidRPr="001174F4">
        <w:rPr>
          <w:color w:val="000000" w:themeColor="text1"/>
          <w:sz w:val="28"/>
          <w:szCs w:val="28"/>
          <w:lang w:bidi="ru-RU"/>
        </w:rPr>
        <w:t>тся аргумент</w:t>
      </w:r>
      <w:r w:rsidR="00A25217" w:rsidRPr="001174F4">
        <w:rPr>
          <w:color w:val="000000" w:themeColor="text1"/>
          <w:sz w:val="28"/>
          <w:szCs w:val="28"/>
          <w:lang w:bidi="ru-RU"/>
        </w:rPr>
        <w:t>ы</w:t>
      </w:r>
      <w:r w:rsidRPr="001174F4">
        <w:rPr>
          <w:color w:val="000000" w:themeColor="text1"/>
          <w:sz w:val="28"/>
          <w:szCs w:val="28"/>
          <w:lang w:bidi="ru-RU"/>
        </w:rPr>
        <w:t>, котор</w:t>
      </w:r>
      <w:r w:rsidR="00A25217" w:rsidRPr="001174F4">
        <w:rPr>
          <w:color w:val="000000" w:themeColor="text1"/>
          <w:sz w:val="28"/>
          <w:szCs w:val="28"/>
          <w:lang w:bidi="ru-RU"/>
        </w:rPr>
        <w:t>ые</w:t>
      </w:r>
      <w:r w:rsidRPr="001174F4">
        <w:rPr>
          <w:color w:val="000000" w:themeColor="text1"/>
          <w:sz w:val="28"/>
          <w:szCs w:val="28"/>
          <w:lang w:bidi="ru-RU"/>
        </w:rPr>
        <w:t xml:space="preserve"> буд</w:t>
      </w:r>
      <w:r w:rsidR="00A25217" w:rsidRPr="001174F4">
        <w:rPr>
          <w:color w:val="000000" w:themeColor="text1"/>
          <w:sz w:val="28"/>
          <w:szCs w:val="28"/>
          <w:lang w:bidi="ru-RU"/>
        </w:rPr>
        <w:t>у</w:t>
      </w:r>
      <w:r w:rsidRPr="001174F4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 w:rsidRPr="001174F4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14:paraId="55933F7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папке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spyders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14:paraId="0CF677F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class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ArcadySpider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scrapy.Spider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):</w:t>
      </w:r>
    </w:p>
    <w:p w14:paraId="66663B37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"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arcady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"</w:t>
      </w:r>
    </w:p>
    <w:p w14:paraId="7AFA950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address = "https://letyshops.com/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shops?page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="</w:t>
      </w:r>
    </w:p>
    <w:p w14:paraId="7A351F63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clear_address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'https://letyshops.com'</w:t>
      </w:r>
    </w:p>
    <w:p w14:paraId="630208FB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allowed_domains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['https://letyshops.com']</w:t>
      </w:r>
    </w:p>
    <w:p w14:paraId="601F74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start_urls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[]</w:t>
      </w:r>
    </w:p>
    <w:p w14:paraId="31BD962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max_page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get_max_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51350F88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for i in 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range(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1,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max_page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+ 1):</w:t>
      </w:r>
    </w:p>
    <w:p w14:paraId="7BA1C0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start_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urls.append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(address +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i.__str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__())</w:t>
      </w:r>
    </w:p>
    <w:p w14:paraId="075B3965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51B58F1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rules = (</w:t>
      </w:r>
    </w:p>
    <w:p w14:paraId="3D3E3B92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Rule(</w:t>
      </w:r>
      <w:proofErr w:type="spellStart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LinkExtractor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(allow=('')), callback="parse", follow=</w:t>
      </w:r>
      <w:r w:rsidR="009A3842" w:rsidRPr="00F06CB3">
        <w:rPr>
          <w:color w:val="000000" w:themeColor="text1"/>
          <w:sz w:val="24"/>
          <w:szCs w:val="24"/>
          <w:lang w:val="en-US" w:bidi="ru-RU"/>
        </w:rPr>
        <w:t>False</w:t>
      </w: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178012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2763D5FC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3C14F8FE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def 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parse(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self, response):</w:t>
      </w:r>
    </w:p>
    <w:p w14:paraId="0BA0F6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shops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response.xpath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('//div[@class="b-teaser"]')</w:t>
      </w:r>
    </w:p>
    <w:p w14:paraId="392E977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i, shop in enumerate(shops):</w:t>
      </w:r>
    </w:p>
    <w:p w14:paraId="4B75FCE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 = {</w:t>
      </w:r>
    </w:p>
    <w:p w14:paraId="08753FF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'name':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name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1523596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lastRenderedPageBreak/>
        <w:t xml:space="preserve">'discount':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discount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082944CC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'label':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label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3240F611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'image':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14:paraId="012CA73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</w:t>
      </w:r>
    </w:p>
    <w:p w14:paraId="2918D0C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}</w:t>
      </w:r>
    </w:p>
    <w:p w14:paraId="380E920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items.append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(item)</w:t>
      </w:r>
    </w:p>
    <w:p w14:paraId="037953F0" w14:textId="57C9AE0D" w:rsidR="00E11F80" w:rsidRPr="00E11F80" w:rsidRDefault="00A25217" w:rsidP="00E11F80">
      <w:pPr>
        <w:pStyle w:val="af2"/>
        <w:numPr>
          <w:ilvl w:val="0"/>
          <w:numId w:val="56"/>
        </w:numPr>
        <w:spacing w:after="0" w:line="36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return items</w:t>
      </w:r>
    </w:p>
    <w:p w14:paraId="184B0EEB" w14:textId="1A437C78" w:rsidR="002766AC" w:rsidRPr="001174F4" w:rsidRDefault="00DA1158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Основным метод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ом </w:t>
      </w:r>
      <w:r w:rsidRPr="001174F4">
        <w:rPr>
          <w:color w:val="000000" w:themeColor="text1"/>
          <w:sz w:val="28"/>
          <w:szCs w:val="28"/>
          <w:lang w:bidi="ru-RU"/>
        </w:rPr>
        <w:t>явля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ется </w:t>
      </w:r>
      <w:proofErr w:type="gramStart"/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1174F4">
        <w:rPr>
          <w:color w:val="000000" w:themeColor="text1"/>
          <w:sz w:val="28"/>
          <w:szCs w:val="28"/>
          <w:lang w:bidi="ru-RU"/>
        </w:rPr>
        <w:t>). Он</w:t>
      </w:r>
      <w:r w:rsidR="002766AC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proofErr w:type="spellStart"/>
      <w:r w:rsidR="00105851" w:rsidRPr="001174F4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="00105851" w:rsidRPr="001174F4">
        <w:rPr>
          <w:color w:val="000000" w:themeColor="text1"/>
          <w:sz w:val="28"/>
          <w:szCs w:val="28"/>
          <w:lang w:bidi="ru-RU"/>
        </w:rPr>
        <w:t xml:space="preserve"> и вызов определённых методов. Также </w:t>
      </w:r>
      <w:proofErr w:type="gramStart"/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1174F4">
        <w:rPr>
          <w:color w:val="000000" w:themeColor="text1"/>
          <w:sz w:val="28"/>
          <w:szCs w:val="28"/>
          <w:lang w:bidi="ru-RU"/>
        </w:rPr>
        <w:t>) является методом по умолчанию.</w:t>
      </w:r>
    </w:p>
    <w:p w14:paraId="12881382" w14:textId="77777777" w:rsidR="004B7C77" w:rsidRPr="001174F4" w:rsidRDefault="004B7C7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переменную </w:t>
      </w:r>
      <w:r w:rsidRPr="001174F4">
        <w:rPr>
          <w:color w:val="000000" w:themeColor="text1"/>
          <w:sz w:val="28"/>
          <w:szCs w:val="28"/>
          <w:lang w:val="en-US" w:bidi="ru-RU"/>
        </w:rPr>
        <w:t>start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32FF9" w:rsidRPr="001174F4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174F4">
        <w:rPr>
          <w:color w:val="000000" w:themeColor="text1"/>
          <w:sz w:val="28"/>
          <w:szCs w:val="28"/>
          <w:lang w:bidi="ru-RU"/>
        </w:rPr>
        <w:t>’ы, которые будут обходиться пауком.</w:t>
      </w:r>
    </w:p>
    <w:p w14:paraId="0961164E" w14:textId="10AC0DF4" w:rsidR="00132FF9" w:rsidRPr="001174F4" w:rsidRDefault="00132FF9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Переменная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rules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список правил обхода ресурса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. Правило передаёт ссылки </w:t>
      </w:r>
      <w:r w:rsidR="002511C3" w:rsidRPr="001174F4">
        <w:rPr>
          <w:color w:val="000000" w:themeColor="text1"/>
          <w:sz w:val="28"/>
          <w:szCs w:val="28"/>
          <w:lang w:bidi="ru-RU"/>
        </w:rPr>
        <w:t>из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1174F4">
        <w:rPr>
          <w:color w:val="000000" w:themeColor="text1"/>
          <w:sz w:val="28"/>
          <w:szCs w:val="28"/>
          <w:lang w:bidi="ru-RU"/>
        </w:rPr>
        <w:t>_</w:t>
      </w:r>
      <w:proofErr w:type="spellStart"/>
      <w:r w:rsidR="009A3842" w:rsidRPr="001174F4"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="009A3842" w:rsidRPr="001174F4">
        <w:rPr>
          <w:color w:val="000000" w:themeColor="text1"/>
          <w:sz w:val="28"/>
          <w:szCs w:val="28"/>
          <w:lang w:bidi="ru-RU"/>
        </w:rPr>
        <w:t xml:space="preserve"> методу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2511C3" w:rsidRPr="001174F4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отвечает за метод, которому будут переданы данные.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отвечает за извлечение ссылок</w:t>
      </w:r>
      <w:r w:rsidR="00175DB0">
        <w:rPr>
          <w:color w:val="000000" w:themeColor="text1"/>
          <w:sz w:val="28"/>
          <w:szCs w:val="28"/>
          <w:lang w:bidi="ru-RU"/>
        </w:rPr>
        <w:t xml:space="preserve"> </w:t>
      </w:r>
      <w:r w:rsidR="00175DB0" w:rsidRPr="00901CC8">
        <w:rPr>
          <w:color w:val="000000" w:themeColor="text1"/>
          <w:sz w:val="28"/>
          <w:szCs w:val="28"/>
          <w:lang w:bidi="ru-RU"/>
        </w:rPr>
        <w:t>[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>9478558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h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</w:r>
      <w:r w:rsidR="00175DB0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  <w:lang w:bidi="ru-RU"/>
        </w:rPr>
        <w:t>25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end"/>
      </w:r>
      <w:r w:rsidR="00175DB0" w:rsidRPr="00901CC8">
        <w:rPr>
          <w:color w:val="000000" w:themeColor="text1"/>
          <w:sz w:val="28"/>
          <w:szCs w:val="28"/>
          <w:lang w:bidi="ru-RU"/>
        </w:rPr>
        <w:t>]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</w:p>
    <w:p w14:paraId="6CA16B07" w14:textId="77777777" w:rsidR="002550B6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 w:rsidRPr="001174F4">
        <w:rPr>
          <w:color w:val="000000" w:themeColor="text1"/>
          <w:sz w:val="28"/>
          <w:szCs w:val="28"/>
          <w:lang w:bidi="ru-RU"/>
        </w:rPr>
        <w:t>ьной команды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1174F4">
        <w:rPr>
          <w:color w:val="000000" w:themeColor="text1"/>
          <w:sz w:val="28"/>
          <w:szCs w:val="28"/>
          <w:lang w:bidi="ru-RU"/>
        </w:rPr>
        <w:t>«</w:t>
      </w:r>
      <w:proofErr w:type="spellStart"/>
      <w:r w:rsidR="00DB496F"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="00DB496F"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DB496F" w:rsidRPr="001174F4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="00DB496F" w:rsidRPr="001174F4">
        <w:rPr>
          <w:color w:val="000000" w:themeColor="text1"/>
          <w:sz w:val="28"/>
          <w:szCs w:val="28"/>
          <w:lang w:bidi="ru-RU"/>
        </w:rPr>
        <w:t xml:space="preserve"> [имя паука], либо с помощью создания объекта класса </w:t>
      </w:r>
      <w:proofErr w:type="spellStart"/>
      <w:r w:rsidR="00DB496F" w:rsidRPr="001174F4">
        <w:rPr>
          <w:color w:val="000000" w:themeColor="text1"/>
          <w:sz w:val="28"/>
          <w:szCs w:val="28"/>
          <w:lang w:val="en-US" w:bidi="ru-RU"/>
        </w:rPr>
        <w:t>CrawlerProcess</w:t>
      </w:r>
      <w:proofErr w:type="spellEnd"/>
      <w:r w:rsidR="00FA48BD" w:rsidRPr="001174F4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а </w:t>
      </w:r>
      <w:proofErr w:type="gramStart"/>
      <w:r w:rsidR="0015261D" w:rsidRPr="001174F4">
        <w:rPr>
          <w:color w:val="000000" w:themeColor="text1"/>
          <w:sz w:val="28"/>
          <w:szCs w:val="28"/>
          <w:lang w:val="en-US" w:bidi="ru-RU"/>
        </w:rPr>
        <w:t>crawl</w:t>
      </w:r>
      <w:r w:rsidR="0015261D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 w:rsidRPr="001174F4">
        <w:rPr>
          <w:color w:val="000000" w:themeColor="text1"/>
          <w:sz w:val="28"/>
          <w:szCs w:val="28"/>
          <w:lang w:bidi="ru-RU"/>
        </w:rPr>
        <w:t xml:space="preserve">), в который нужно передать имя класса, в котором реализован паук. После этого запустить методом </w:t>
      </w:r>
      <w:proofErr w:type="gramStart"/>
      <w:r w:rsidR="0015261D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 w:rsidRPr="001174F4">
        <w:rPr>
          <w:color w:val="000000" w:themeColor="text1"/>
          <w:sz w:val="28"/>
          <w:szCs w:val="28"/>
          <w:lang w:bidi="ru-RU"/>
        </w:rPr>
        <w:t>). Ниже представлен пример кода.</w:t>
      </w:r>
    </w:p>
    <w:p w14:paraId="0793CA55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CrawlerProcess</w:t>
      </w:r>
      <w:proofErr w:type="spellEnd"/>
      <w:r w:rsidRPr="00D16C5B">
        <w:rPr>
          <w:color w:val="000000" w:themeColor="text1"/>
          <w:sz w:val="24"/>
          <w:szCs w:val="24"/>
          <w:lang w:bidi="ru-RU"/>
        </w:rPr>
        <w:t>(</w:t>
      </w:r>
      <w:proofErr w:type="gramEnd"/>
      <w:r w:rsidRPr="00D16C5B">
        <w:rPr>
          <w:color w:val="000000" w:themeColor="text1"/>
          <w:sz w:val="24"/>
          <w:szCs w:val="24"/>
          <w:lang w:bidi="ru-RU"/>
        </w:rPr>
        <w:t>)</w:t>
      </w:r>
    </w:p>
    <w:p w14:paraId="4BC5C9D0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process.crawl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ArcadySpider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)</w:t>
      </w:r>
    </w:p>
    <w:p w14:paraId="7DDC0D78" w14:textId="77777777" w:rsidR="0015261D" w:rsidRPr="00D16C5B" w:rsidRDefault="0015261D" w:rsidP="00E11F80">
      <w:pPr>
        <w:pStyle w:val="af2"/>
        <w:numPr>
          <w:ilvl w:val="0"/>
          <w:numId w:val="57"/>
        </w:numPr>
        <w:spacing w:after="0" w:line="36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process.start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()</w:t>
      </w:r>
    </w:p>
    <w:p w14:paraId="7DFDBDC9" w14:textId="77777777" w:rsidR="002766AC" w:rsidRPr="001174F4" w:rsidRDefault="002766AC" w:rsidP="00E11F80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[имя паука] -o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 -t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csv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». В этом примере данные будут сохраняться в файле с именем «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0A66B857" w14:textId="2121D381" w:rsidR="00EA05A0" w:rsidRPr="001174F4" w:rsidRDefault="002766AC" w:rsidP="004A5B6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используется собственный механизм извлечения данных, который основан так же, как и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lxml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на libxml2, из HTML-документов – селекторы или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selectors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. Фактически, селекторы – это отдельные классы, при создании экземпляров которых, на вход передаётся объект класса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Response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, представляющий собой ответ сервера</w:t>
      </w:r>
      <w:r w:rsidR="00C85259">
        <w:rPr>
          <w:color w:val="000000" w:themeColor="text1"/>
          <w:sz w:val="28"/>
          <w:szCs w:val="28"/>
          <w:lang w:bidi="ru-RU"/>
        </w:rPr>
        <w:t xml:space="preserve"> </w:t>
      </w:r>
      <w:r w:rsidR="00C85259" w:rsidRPr="00C85259">
        <w:rPr>
          <w:color w:val="000000" w:themeColor="text1"/>
          <w:sz w:val="28"/>
          <w:szCs w:val="28"/>
          <w:lang w:bidi="ru-RU"/>
        </w:rPr>
        <w:t>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_Ref9478785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26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_Ref9478790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27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_Ref9478797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28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Полный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код</w:t>
      </w:r>
      <w:r w:rsidR="004A5B6D">
        <w:rPr>
          <w:color w:val="000000" w:themeColor="text1"/>
          <w:sz w:val="28"/>
          <w:szCs w:val="28"/>
          <w:lang w:bidi="ru-RU"/>
        </w:rPr>
        <w:t xml:space="preserve"> программы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приведён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в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begin"/>
      </w:r>
      <w:r w:rsidR="004A5B6D" w:rsidRPr="004A5B6D">
        <w:rPr>
          <w:color w:val="000000" w:themeColor="text1"/>
          <w:sz w:val="28"/>
          <w:szCs w:val="28"/>
          <w:lang w:bidi="ru-RU"/>
        </w:rPr>
        <w:instrText xml:space="preserve"> REF _Ref9539096 \h </w:instrText>
      </w:r>
      <w:r w:rsidR="004A5B6D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4A5B6D" w:rsidRPr="004A5B6D">
        <w:rPr>
          <w:color w:val="000000" w:themeColor="text1"/>
          <w:sz w:val="28"/>
          <w:szCs w:val="28"/>
          <w:lang w:bidi="ru-RU"/>
        </w:rPr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027609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П.</w:t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end"/>
      </w:r>
    </w:p>
    <w:p w14:paraId="21BA9FE0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 xml:space="preserve">Плюсы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:</w:t>
      </w:r>
    </w:p>
    <w:p w14:paraId="3CAAAB9E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14:paraId="7A86AA35" w14:textId="77777777" w:rsidR="002511C3" w:rsidRPr="001174F4" w:rsidRDefault="002511C3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работает с </w:t>
      </w:r>
      <w:r w:rsidRPr="001174F4">
        <w:rPr>
          <w:color w:val="000000" w:themeColor="text1"/>
          <w:sz w:val="28"/>
          <w:szCs w:val="28"/>
          <w:lang w:val="en-US" w:bidi="ru-RU"/>
        </w:rPr>
        <w:t>XPath</w:t>
      </w:r>
      <w:r w:rsidRPr="001174F4">
        <w:rPr>
          <w:color w:val="000000" w:themeColor="text1"/>
          <w:sz w:val="28"/>
          <w:szCs w:val="28"/>
          <w:lang w:bidi="ru-RU"/>
        </w:rPr>
        <w:t xml:space="preserve"> выражениями и</w:t>
      </w:r>
      <w:r w:rsidR="00F740A7"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F740A7" w:rsidRPr="001174F4">
        <w:rPr>
          <w:color w:val="000000" w:themeColor="text1"/>
          <w:sz w:val="28"/>
          <w:szCs w:val="28"/>
          <w:lang w:val="en-US" w:bidi="ru-RU"/>
        </w:rPr>
        <w:t>css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14:paraId="1B3C9CFB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14:paraId="7F5F080B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Минусы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:</w:t>
      </w:r>
    </w:p>
    <w:p w14:paraId="7BC49D68" w14:textId="6C5AE816" w:rsidR="0008635C" w:rsidRPr="001174F4" w:rsidRDefault="00110D36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создание приложени</w:t>
      </w:r>
      <w:r w:rsidR="0026652D">
        <w:rPr>
          <w:color w:val="000000" w:themeColor="text1"/>
          <w:sz w:val="28"/>
          <w:szCs w:val="28"/>
          <w:lang w:bidi="ru-RU"/>
        </w:rPr>
        <w:t>я</w:t>
      </w:r>
      <w:r w:rsidRPr="001174F4">
        <w:rPr>
          <w:color w:val="000000" w:themeColor="text1"/>
          <w:sz w:val="28"/>
          <w:szCs w:val="28"/>
          <w:lang w:bidi="ru-RU"/>
        </w:rPr>
        <w:t xml:space="preserve"> из консоли</w:t>
      </w:r>
      <w:r w:rsidR="006704BD" w:rsidRPr="001174F4">
        <w:rPr>
          <w:color w:val="000000" w:themeColor="text1"/>
          <w:sz w:val="28"/>
          <w:szCs w:val="28"/>
          <w:lang w:bidi="ru-RU"/>
        </w:rPr>
        <w:t>;</w:t>
      </w:r>
    </w:p>
    <w:p w14:paraId="40D79219" w14:textId="77777777" w:rsidR="002511C3" w:rsidRPr="001174F4" w:rsidRDefault="002511C3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 w:rsidRPr="001174F4">
        <w:rPr>
          <w:color w:val="000000" w:themeColor="text1"/>
          <w:sz w:val="28"/>
          <w:szCs w:val="28"/>
          <w:lang w:bidi="ru-RU"/>
        </w:rPr>
        <w:t>.</w:t>
      </w:r>
    </w:p>
    <w:p w14:paraId="290C918A" w14:textId="77777777" w:rsidR="002511C3" w:rsidRPr="001174F4" w:rsidRDefault="002511C3" w:rsidP="00D523F7">
      <w:pPr>
        <w:pStyle w:val="af2"/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</w:p>
    <w:p w14:paraId="62382768" w14:textId="77777777" w:rsidR="0008635C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bookmarkStart w:id="66" w:name="_Toc9365049"/>
      <w:bookmarkStart w:id="67" w:name="_Toc9389374"/>
      <w:bookmarkStart w:id="68" w:name="_Toc9696555"/>
      <w:r>
        <w:rPr>
          <w:rFonts w:ascii="Times New Roman" w:hAnsi="Times New Roman" w:cs="Times New Roman"/>
          <w:sz w:val="28"/>
          <w:szCs w:val="28"/>
          <w:lang w:bidi="ru-RU"/>
        </w:rPr>
        <w:t xml:space="preserve">Описание библиотеки </w:t>
      </w:r>
      <w:r w:rsidR="00110D36" w:rsidRPr="001174F4">
        <w:rPr>
          <w:rFonts w:ascii="Times New Roman" w:hAnsi="Times New Roman" w:cs="Times New Roman"/>
          <w:sz w:val="28"/>
          <w:szCs w:val="28"/>
          <w:lang w:val="en-US" w:bidi="ru-RU"/>
        </w:rPr>
        <w:t>Request</w:t>
      </w:r>
      <w:bookmarkEnd w:id="66"/>
      <w:bookmarkEnd w:id="67"/>
      <w:bookmarkEnd w:id="68"/>
    </w:p>
    <w:p w14:paraId="2AEF17C4" w14:textId="47124DD4" w:rsidR="00110D36" w:rsidRPr="001174F4" w:rsidRDefault="00110D36" w:rsidP="0045675A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Библиотека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Request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библиотека для выполнения запросов к серверу и обработки ответов на языке программирования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. Данная библиотека является основной для веб-скрапинга страниц сайтов. Пользуясь данной библиотекой, можно получить содержимое страницы в виде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html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-кода для дальнейшего веб-скрапинга</w:t>
      </w:r>
      <w:r w:rsidR="0045675A">
        <w:rPr>
          <w:color w:val="000000" w:themeColor="text1"/>
          <w:sz w:val="28"/>
          <w:szCs w:val="28"/>
          <w:lang w:bidi="ru-RU"/>
        </w:rPr>
        <w:t xml:space="preserve"> </w:t>
      </w:r>
      <w:r w:rsidR="0045675A" w:rsidRPr="0045675A">
        <w:rPr>
          <w:color w:val="000000" w:themeColor="text1"/>
          <w:sz w:val="28"/>
          <w:szCs w:val="28"/>
          <w:lang w:bidi="ru-RU"/>
        </w:rPr>
        <w:t>[</w:t>
      </w:r>
      <w:r w:rsidR="0045675A">
        <w:rPr>
          <w:color w:val="000000" w:themeColor="text1"/>
          <w:sz w:val="28"/>
          <w:szCs w:val="28"/>
          <w:lang w:bidi="ru-RU"/>
        </w:rPr>
        <w:fldChar w:fldCharType="begin"/>
      </w:r>
      <w:r w:rsidR="0045675A">
        <w:rPr>
          <w:color w:val="000000" w:themeColor="text1"/>
          <w:sz w:val="28"/>
          <w:szCs w:val="28"/>
          <w:lang w:bidi="ru-RU"/>
        </w:rPr>
        <w:instrText xml:space="preserve"> REF _Ref9623492 \r \h </w:instrText>
      </w:r>
      <w:r w:rsidR="0045675A">
        <w:rPr>
          <w:color w:val="000000" w:themeColor="text1"/>
          <w:sz w:val="28"/>
          <w:szCs w:val="28"/>
          <w:lang w:bidi="ru-RU"/>
        </w:rPr>
      </w:r>
      <w:r w:rsidR="0045675A">
        <w:rPr>
          <w:color w:val="000000" w:themeColor="text1"/>
          <w:sz w:val="28"/>
          <w:szCs w:val="28"/>
          <w:lang w:bidi="ru-RU"/>
        </w:rPr>
        <w:fldChar w:fldCharType="separate"/>
      </w:r>
      <w:r w:rsidR="0045675A">
        <w:rPr>
          <w:color w:val="000000" w:themeColor="text1"/>
          <w:sz w:val="28"/>
          <w:szCs w:val="28"/>
          <w:lang w:bidi="ru-RU"/>
        </w:rPr>
        <w:t>29</w:t>
      </w:r>
      <w:r w:rsidR="0045675A">
        <w:rPr>
          <w:color w:val="000000" w:themeColor="text1"/>
          <w:sz w:val="28"/>
          <w:szCs w:val="28"/>
          <w:lang w:bidi="ru-RU"/>
        </w:rPr>
        <w:fldChar w:fldCharType="end"/>
      </w:r>
      <w:r w:rsidR="0045675A" w:rsidRPr="0045675A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316F7732" w14:textId="7B4518D6" w:rsidR="009C43E5" w:rsidRPr="001174F4" w:rsidRDefault="009C43E5" w:rsidP="00D523F7">
      <w:pPr>
        <w:pStyle w:val="af2"/>
        <w:spacing w:after="0" w:line="360" w:lineRule="auto"/>
        <w:ind w:left="0"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_Ref9093840 \h 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972508">
        <w:rPr>
          <w:sz w:val="28"/>
          <w:szCs w:val="28"/>
        </w:rPr>
        <w:t xml:space="preserve">Описание библиотеки </w:t>
      </w:r>
      <w:proofErr w:type="spellStart"/>
      <w:r w:rsidR="00972508"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proofErr w:type="spellStart"/>
      <w:r w:rsidRPr="001174F4">
        <w:rPr>
          <w:sz w:val="28"/>
          <w:szCs w:val="28"/>
          <w:lang w:val="en-US" w:eastAsia="en-US"/>
        </w:rPr>
        <w:t>RestSharp</w:t>
      </w:r>
      <w:proofErr w:type="spellEnd"/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</w:t>
      </w:r>
    </w:p>
    <w:p w14:paraId="0C5019C1" w14:textId="3146F8BC" w:rsidR="00D16C5B" w:rsidRPr="001174F4" w:rsidRDefault="0042090C" w:rsidP="00103C9B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Request </w:t>
      </w:r>
      <w:r w:rsidRPr="001174F4">
        <w:rPr>
          <w:color w:val="000000" w:themeColor="text1"/>
          <w:sz w:val="28"/>
          <w:szCs w:val="28"/>
          <w:lang w:bidi="ru-RU"/>
        </w:rPr>
        <w:t>на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 Python.</w:t>
      </w:r>
    </w:p>
    <w:p w14:paraId="77F8B39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def 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get_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self, i):</w:t>
      </w:r>
    </w:p>
    <w:p w14:paraId="1B0F783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 xml:space="preserve">= "https://d289b99uqa0t82.cloudfront.net/sites/5/campaigns_limit_100_offset_" + 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str(</w:t>
      </w:r>
      <w:proofErr w:type="gramEnd"/>
    </w:p>
    <w:p w14:paraId="3B8371EE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+ "_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order_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popularity.json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"</w:t>
      </w:r>
    </w:p>
    <w:p w14:paraId="3CB687C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payload = ""</w:t>
      </w:r>
    </w:p>
    <w:p w14:paraId="4183F912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headers = {</w:t>
      </w:r>
    </w:p>
    <w:p w14:paraId="7EF6F337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'User-Agent': "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PostmanRuntime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/7.11.0",</w:t>
      </w:r>
    </w:p>
    <w:p w14:paraId="62DD705A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'Accept': "*/*",</w:t>
      </w:r>
    </w:p>
    <w:p w14:paraId="642C11C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"no-cache",</w:t>
      </w:r>
    </w:p>
    <w:p w14:paraId="09B2B40C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'Postman-Token': "b6eeb7b4-63dd-454e-b213-6d2d62b74946,1e851911-db3b-4406-88de-5ffc9ecbaa5d",</w:t>
      </w:r>
    </w:p>
    <w:p w14:paraId="27B1DF0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'Host': "d289b99uqa0t82.cloudfront.net",</w:t>
      </w:r>
    </w:p>
    <w:p w14:paraId="6DC662B0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'accept-encoding': "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gzip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, deflate",</w:t>
      </w:r>
    </w:p>
    <w:p w14:paraId="6EC4F4E4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'Connection': "keep-alive",</w:t>
      </w:r>
    </w:p>
    <w:p w14:paraId="14F3D1E1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</w:t>
      </w:r>
    </w:p>
    <w:p w14:paraId="68C772B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lastRenderedPageBreak/>
        <w:t>}</w:t>
      </w:r>
    </w:p>
    <w:p w14:paraId="468999DF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response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requests.request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 xml:space="preserve">("GET", 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, data=payload, headers=headers)</w:t>
      </w:r>
    </w:p>
    <w:p w14:paraId="27E0D85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data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json.loads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response.text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)</w:t>
      </w:r>
    </w:p>
    <w:p w14:paraId="77D8D473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 = data["items"]</w:t>
      </w:r>
    </w:p>
    <w:p w14:paraId="545B453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return items</w:t>
      </w:r>
    </w:p>
    <w:p w14:paraId="4C7B88E1" w14:textId="09208DED" w:rsidR="00115B1D" w:rsidRPr="001174F4" w:rsidRDefault="00DA022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Заголовки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HTTP</w:t>
      </w:r>
      <w:r w:rsidRPr="00901CC8">
        <w:rPr>
          <w:sz w:val="28"/>
          <w:szCs w:val="28"/>
          <w:lang w:eastAsia="en-US"/>
        </w:rPr>
        <w:t>-</w:t>
      </w:r>
      <w:r w:rsidRPr="001174F4">
        <w:rPr>
          <w:sz w:val="28"/>
          <w:szCs w:val="28"/>
          <w:lang w:eastAsia="en-US"/>
        </w:rPr>
        <w:t>запрос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добавляются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по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типу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словаря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headers</w:t>
      </w:r>
      <w:r w:rsidRPr="00901CC8">
        <w:rPr>
          <w:sz w:val="28"/>
          <w:szCs w:val="28"/>
          <w:lang w:eastAsia="en-US"/>
        </w:rPr>
        <w:t xml:space="preserve">. </w:t>
      </w:r>
      <w:r w:rsidRPr="001174F4">
        <w:rPr>
          <w:sz w:val="28"/>
          <w:szCs w:val="28"/>
          <w:lang w:eastAsia="en-US"/>
        </w:rPr>
        <w:t xml:space="preserve">В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</w:t>
      </w:r>
      <w:r w:rsidR="00115B1D" w:rsidRPr="001174F4">
        <w:rPr>
          <w:sz w:val="28"/>
          <w:szCs w:val="28"/>
          <w:lang w:eastAsia="en-US"/>
        </w:rPr>
        <w:t xml:space="preserve">, либо, как и </w:t>
      </w:r>
      <w:r w:rsidR="00115B1D" w:rsidRPr="001174F4">
        <w:rPr>
          <w:sz w:val="28"/>
          <w:szCs w:val="28"/>
          <w:lang w:val="en-US" w:eastAsia="en-US"/>
        </w:rPr>
        <w:t>headers</w:t>
      </w:r>
      <w:r w:rsidR="00115B1D" w:rsidRPr="001174F4">
        <w:rPr>
          <w:sz w:val="28"/>
          <w:szCs w:val="28"/>
          <w:lang w:eastAsia="en-US"/>
        </w:rPr>
        <w:t>, то есть в виде словаря</w:t>
      </w:r>
      <w:r w:rsidRPr="001174F4">
        <w:rPr>
          <w:sz w:val="28"/>
          <w:szCs w:val="28"/>
          <w:lang w:eastAsia="en-US"/>
        </w:rPr>
        <w:t>. Пример с параметрами</w:t>
      </w:r>
      <w:r w:rsidR="00115B1D" w:rsidRPr="001174F4">
        <w:rPr>
          <w:sz w:val="28"/>
          <w:szCs w:val="28"/>
          <w:lang w:eastAsia="en-US"/>
        </w:rPr>
        <w:t xml:space="preserve"> через амперсанд</w:t>
      </w:r>
      <w:r w:rsidRPr="001174F4">
        <w:rPr>
          <w:sz w:val="28"/>
          <w:szCs w:val="28"/>
          <w:lang w:eastAsia="en-US"/>
        </w:rPr>
        <w:t xml:space="preserve"> изображён на </w:t>
      </w:r>
      <w:r w:rsidR="00115B1D" w:rsidRPr="001174F4">
        <w:rPr>
          <w:sz w:val="28"/>
          <w:szCs w:val="28"/>
          <w:lang w:eastAsia="en-US"/>
        </w:rPr>
        <w:fldChar w:fldCharType="begin"/>
      </w:r>
      <w:r w:rsidR="00115B1D" w:rsidRPr="001174F4">
        <w:rPr>
          <w:sz w:val="28"/>
          <w:szCs w:val="28"/>
          <w:lang w:eastAsia="en-US"/>
        </w:rPr>
        <w:instrText xml:space="preserve"> REF _Ref9124978 \h  \* MERGEFORMAT </w:instrText>
      </w:r>
      <w:r w:rsidR="00115B1D" w:rsidRPr="001174F4">
        <w:rPr>
          <w:sz w:val="28"/>
          <w:szCs w:val="28"/>
          <w:lang w:eastAsia="en-US"/>
        </w:rPr>
      </w:r>
      <w:r w:rsidR="00115B1D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11</w:t>
      </w:r>
      <w:r w:rsidR="00115B1D" w:rsidRPr="001174F4">
        <w:rPr>
          <w:sz w:val="28"/>
          <w:szCs w:val="28"/>
          <w:lang w:eastAsia="en-US"/>
        </w:rPr>
        <w:fldChar w:fldCharType="end"/>
      </w:r>
      <w:r w:rsidR="00115B1D" w:rsidRPr="001174F4">
        <w:rPr>
          <w:sz w:val="28"/>
          <w:szCs w:val="28"/>
          <w:lang w:eastAsia="en-US"/>
        </w:rPr>
        <w:t>.</w:t>
      </w:r>
    </w:p>
    <w:p w14:paraId="3A3EEC2A" w14:textId="77777777" w:rsidR="00115B1D" w:rsidRPr="001174F4" w:rsidRDefault="00115B1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324FF26" wp14:editId="7D5D3E13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EB97" w14:textId="321A79CD" w:rsidR="00DA0228" w:rsidRPr="00323248" w:rsidRDefault="00115B1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69" w:name="_Ref912497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Request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proofErr w:type="spellStart"/>
      <w:r w:rsidRPr="00323248">
        <w:rPr>
          <w:i w:val="0"/>
          <w:iCs w:val="0"/>
          <w:color w:val="auto"/>
          <w:sz w:val="24"/>
          <w:szCs w:val="24"/>
        </w:rPr>
        <w:t>Postman</w:t>
      </w:r>
      <w:bookmarkEnd w:id="69"/>
      <w:proofErr w:type="spellEnd"/>
    </w:p>
    <w:p w14:paraId="0DB8BBA7" w14:textId="77777777" w:rsidR="00DA022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отправки запроса нужно вызвать метод </w:t>
      </w:r>
      <w:proofErr w:type="gramStart"/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>(</w:t>
      </w:r>
      <w:proofErr w:type="gramEnd"/>
      <w:r w:rsidRPr="001174F4">
        <w:rPr>
          <w:sz w:val="28"/>
          <w:szCs w:val="28"/>
          <w:lang w:eastAsia="en-US"/>
        </w:rPr>
        <w:t>), в который передаются имя запроса – «</w:t>
      </w: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 xml:space="preserve">», адрес сайта – </w:t>
      </w:r>
      <w:proofErr w:type="spellStart"/>
      <w:r w:rsidRPr="001174F4">
        <w:rPr>
          <w:sz w:val="28"/>
          <w:szCs w:val="28"/>
          <w:lang w:val="en-US" w:eastAsia="en-US"/>
        </w:rPr>
        <w:t>url</w:t>
      </w:r>
      <w:proofErr w:type="spellEnd"/>
      <w:r w:rsidRPr="001174F4">
        <w:rPr>
          <w:sz w:val="28"/>
          <w:szCs w:val="28"/>
          <w:lang w:eastAsia="en-US"/>
        </w:rPr>
        <w:t xml:space="preserve">, параметры –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и заголовки – </w:t>
      </w:r>
      <w:r w:rsidRPr="001174F4">
        <w:rPr>
          <w:sz w:val="28"/>
          <w:szCs w:val="28"/>
          <w:lang w:val="en-US" w:eastAsia="en-US"/>
        </w:rPr>
        <w:t>headers</w:t>
      </w:r>
      <w:r w:rsidRPr="001174F4">
        <w:rPr>
          <w:sz w:val="28"/>
          <w:szCs w:val="28"/>
          <w:lang w:eastAsia="en-US"/>
        </w:rPr>
        <w:t>.</w:t>
      </w:r>
    </w:p>
    <w:p w14:paraId="0303A733" w14:textId="77777777" w:rsidR="005423B7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. Ниже приведён пример работы библиотеки для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>.</w:t>
      </w:r>
    </w:p>
    <w:p w14:paraId="3E32057A" w14:textId="77777777" w:rsidR="005423B7" w:rsidRPr="00901CC8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901CC8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loads</w:t>
      </w:r>
      <w:proofErr w:type="spellEnd"/>
      <w:proofErr w:type="gramEnd"/>
      <w:r w:rsidRPr="00901CC8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response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text</w:t>
      </w:r>
      <w:proofErr w:type="spellEnd"/>
      <w:r w:rsidRPr="00901CC8">
        <w:rPr>
          <w:color w:val="000000" w:themeColor="text1"/>
          <w:sz w:val="24"/>
          <w:szCs w:val="24"/>
          <w:lang w:val="en-US" w:bidi="ru-RU"/>
        </w:rPr>
        <w:t>)</w:t>
      </w:r>
    </w:p>
    <w:p w14:paraId="2008EAC6" w14:textId="77777777" w:rsidR="005423B7" w:rsidRPr="00D16C5B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>["</w:t>
      </w: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>"]</w:t>
      </w:r>
    </w:p>
    <w:p w14:paraId="1123630F" w14:textId="1A2BED2E" w:rsidR="00B336A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примере видно, что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 загружается с помощью метода </w:t>
      </w:r>
      <w:r w:rsidRPr="001174F4">
        <w:rPr>
          <w:sz w:val="28"/>
          <w:szCs w:val="28"/>
          <w:lang w:val="en-US" w:eastAsia="en-US"/>
        </w:rPr>
        <w:t>loads</w:t>
      </w:r>
      <w:r w:rsidRPr="001174F4">
        <w:rPr>
          <w:sz w:val="28"/>
          <w:szCs w:val="28"/>
          <w:lang w:eastAsia="en-US"/>
        </w:rPr>
        <w:t xml:space="preserve">, 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 w:rsidRPr="001174F4">
        <w:rPr>
          <w:sz w:val="28"/>
          <w:szCs w:val="28"/>
          <w:lang w:val="en-US" w:eastAsia="en-US"/>
        </w:rPr>
        <w:t>J</w:t>
      </w:r>
      <w:r w:rsidR="00B336A8" w:rsidRPr="001174F4">
        <w:rPr>
          <w:sz w:val="28"/>
          <w:szCs w:val="28"/>
          <w:lang w:val="en-US" w:eastAsia="en-US"/>
        </w:rPr>
        <w:t>son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N</w:t>
      </w:r>
      <w:r w:rsidR="00B336A8" w:rsidRPr="001174F4">
        <w:rPr>
          <w:sz w:val="28"/>
          <w:szCs w:val="28"/>
          <w:lang w:val="en-US" w:eastAsia="en-US"/>
        </w:rPr>
        <w:t>ET</w:t>
      </w:r>
      <w:r w:rsidR="00C85259">
        <w:rPr>
          <w:sz w:val="28"/>
          <w:szCs w:val="28"/>
          <w:lang w:eastAsia="en-US"/>
        </w:rPr>
        <w:t xml:space="preserve"> </w:t>
      </w:r>
      <w:r w:rsidR="00C85259" w:rsidRPr="00C85259">
        <w:rPr>
          <w:sz w:val="28"/>
          <w:szCs w:val="28"/>
          <w:lang w:eastAsia="en-US"/>
        </w:rPr>
        <w:t>[</w:t>
      </w:r>
      <w:r w:rsidR="00C85259">
        <w:rPr>
          <w:sz w:val="28"/>
          <w:szCs w:val="28"/>
          <w:lang w:eastAsia="en-US"/>
        </w:rPr>
        <w:fldChar w:fldCharType="begin"/>
      </w:r>
      <w:r w:rsidR="00C85259">
        <w:rPr>
          <w:sz w:val="28"/>
          <w:szCs w:val="28"/>
          <w:lang w:eastAsia="en-US"/>
        </w:rPr>
        <w:instrText xml:space="preserve"> REF _Ref9478974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C85259">
        <w:rPr>
          <w:sz w:val="28"/>
          <w:szCs w:val="28"/>
          <w:lang w:eastAsia="en-US"/>
        </w:rPr>
      </w:r>
      <w:r w:rsidR="00C85259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30</w:t>
      </w:r>
      <w:r w:rsidR="00C85259">
        <w:rPr>
          <w:sz w:val="28"/>
          <w:szCs w:val="28"/>
          <w:lang w:eastAsia="en-US"/>
        </w:rPr>
        <w:fldChar w:fldCharType="end"/>
      </w:r>
      <w:r w:rsidR="00C85259" w:rsidRPr="00C85259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085F37" w:rsidRPr="00085F37">
        <w:rPr>
          <w:sz w:val="28"/>
          <w:szCs w:val="28"/>
          <w:lang w:eastAsia="en-US"/>
        </w:rPr>
        <w:fldChar w:fldCharType="begin"/>
      </w:r>
      <w:r w:rsidR="00085F37" w:rsidRPr="00085F37">
        <w:rPr>
          <w:sz w:val="28"/>
          <w:szCs w:val="28"/>
          <w:lang w:eastAsia="en-US"/>
        </w:rPr>
        <w:instrText xml:space="preserve"> REF _Ref9539382 \h </w:instrText>
      </w:r>
      <w:r w:rsidR="00085F37">
        <w:rPr>
          <w:sz w:val="28"/>
          <w:szCs w:val="28"/>
          <w:lang w:eastAsia="en-US"/>
        </w:rPr>
        <w:instrText xml:space="preserve"> \* MERGEFORMAT </w:instrText>
      </w:r>
      <w:r w:rsidR="00085F37" w:rsidRPr="00085F37">
        <w:rPr>
          <w:sz w:val="28"/>
          <w:szCs w:val="28"/>
          <w:lang w:eastAsia="en-US"/>
        </w:rPr>
      </w:r>
      <w:r w:rsidR="00085F37" w:rsidRPr="00085F37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45675A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Р.</w:t>
      </w:r>
      <w:r w:rsidR="00085F37" w:rsidRPr="00085F37">
        <w:rPr>
          <w:sz w:val="28"/>
          <w:szCs w:val="28"/>
          <w:lang w:eastAsia="en-US"/>
        </w:rPr>
        <w:fldChar w:fldCharType="end"/>
      </w:r>
    </w:p>
    <w:p w14:paraId="159BE19C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Плюсы </w:t>
      </w:r>
      <w:r w:rsidRPr="001174F4">
        <w:rPr>
          <w:sz w:val="28"/>
          <w:szCs w:val="28"/>
          <w:lang w:val="en-US" w:eastAsia="en-US"/>
        </w:rPr>
        <w:t>Request:</w:t>
      </w:r>
    </w:p>
    <w:p w14:paraId="182AE921" w14:textId="0C1B00AF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быстр</w:t>
      </w:r>
      <w:r w:rsidR="00AD7773">
        <w:rPr>
          <w:sz w:val="28"/>
          <w:szCs w:val="28"/>
          <w:lang w:eastAsia="en-US"/>
        </w:rPr>
        <w:t>одействие;</w:t>
      </w:r>
    </w:p>
    <w:p w14:paraId="413E4718" w14:textId="77777777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удобное добавление заголовков и параметров.</w:t>
      </w:r>
    </w:p>
    <w:p w14:paraId="0D3A2EBA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 </w:t>
      </w:r>
      <w:r w:rsidRPr="001174F4">
        <w:rPr>
          <w:sz w:val="28"/>
          <w:szCs w:val="28"/>
          <w:lang w:val="en-US" w:eastAsia="en-US"/>
        </w:rPr>
        <w:t>Request:</w:t>
      </w:r>
    </w:p>
    <w:p w14:paraId="0C1F423B" w14:textId="77777777" w:rsidR="00B336A8" w:rsidRPr="001174F4" w:rsidRDefault="00B336A8" w:rsidP="00D523F7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поиск нужных запросов.</w:t>
      </w:r>
    </w:p>
    <w:p w14:paraId="263C8ECD" w14:textId="77777777" w:rsidR="00420F8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0" w:name="_Toc9365050"/>
      <w:bookmarkStart w:id="71" w:name="_Toc9389375"/>
      <w:bookmarkStart w:id="72" w:name="_Toc969655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инструмента </w:t>
      </w:r>
      <w:r w:rsidR="00420F8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Selenium</w:t>
      </w:r>
      <w:bookmarkEnd w:id="70"/>
      <w:bookmarkEnd w:id="71"/>
      <w:bookmarkEnd w:id="72"/>
    </w:p>
    <w:p w14:paraId="7C3F1F3E" w14:textId="77777777" w:rsidR="00211774" w:rsidRPr="001174F4" w:rsidRDefault="005F6B4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</w:t>
      </w:r>
      <w:r w:rsidR="00211774" w:rsidRPr="001174F4">
        <w:rPr>
          <w:sz w:val="28"/>
          <w:szCs w:val="28"/>
        </w:rPr>
        <w:t xml:space="preserve"> </w:t>
      </w:r>
      <w:proofErr w:type="spellStart"/>
      <w:r w:rsidR="00211774" w:rsidRPr="001174F4">
        <w:rPr>
          <w:sz w:val="28"/>
          <w:szCs w:val="28"/>
        </w:rPr>
        <w:t>вебдрайвер</w:t>
      </w:r>
      <w:proofErr w:type="spellEnd"/>
      <w:r w:rsidRPr="001174F4">
        <w:rPr>
          <w:sz w:val="28"/>
          <w:szCs w:val="28"/>
        </w:rPr>
        <w:t>.</w:t>
      </w:r>
      <w:r w:rsidR="00A00E17" w:rsidRPr="001174F4">
        <w:rPr>
          <w:sz w:val="28"/>
          <w:szCs w:val="28"/>
        </w:rPr>
        <w:t xml:space="preserve"> При создании объекта для работы с </w:t>
      </w:r>
      <w:r w:rsidR="00A00E17" w:rsidRPr="001174F4">
        <w:rPr>
          <w:sz w:val="28"/>
          <w:szCs w:val="28"/>
          <w:lang w:val="en-US"/>
        </w:rPr>
        <w:t>Selenium</w:t>
      </w:r>
      <w:r w:rsidR="00A00E17" w:rsidRPr="001174F4">
        <w:rPr>
          <w:sz w:val="28"/>
          <w:szCs w:val="28"/>
        </w:rPr>
        <w:t xml:space="preserve">, </w:t>
      </w:r>
      <w:r w:rsidR="00211774" w:rsidRPr="001174F4">
        <w:rPr>
          <w:sz w:val="28"/>
          <w:szCs w:val="28"/>
        </w:rPr>
        <w:t xml:space="preserve">в качестве аргумента конструктора нужно указать путь к </w:t>
      </w:r>
      <w:proofErr w:type="spellStart"/>
      <w:r w:rsidR="00211774" w:rsidRPr="001174F4">
        <w:rPr>
          <w:sz w:val="28"/>
          <w:szCs w:val="28"/>
        </w:rPr>
        <w:t>вебдрайверу</w:t>
      </w:r>
      <w:proofErr w:type="spellEnd"/>
      <w:r w:rsidR="00211774" w:rsidRPr="001174F4">
        <w:rPr>
          <w:sz w:val="28"/>
          <w:szCs w:val="28"/>
        </w:rPr>
        <w:t>.</w:t>
      </w:r>
      <w:r w:rsidRPr="001174F4">
        <w:rPr>
          <w:sz w:val="28"/>
          <w:szCs w:val="28"/>
        </w:rPr>
        <w:t xml:space="preserve"> </w:t>
      </w:r>
      <w:r w:rsidR="00211774" w:rsidRPr="001174F4">
        <w:rPr>
          <w:sz w:val="28"/>
          <w:szCs w:val="28"/>
        </w:rPr>
        <w:t>Ниже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приведён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пример</w:t>
      </w:r>
      <w:r w:rsidR="00211774" w:rsidRPr="001174F4">
        <w:rPr>
          <w:sz w:val="28"/>
          <w:szCs w:val="28"/>
          <w:lang w:val="en-US"/>
        </w:rPr>
        <w:t>.</w:t>
      </w:r>
    </w:p>
    <w:p w14:paraId="1C9E8663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__</w:t>
      </w:r>
      <w:proofErr w:type="spellStart"/>
      <w:r w:rsidRPr="001174F4">
        <w:rPr>
          <w:sz w:val="28"/>
          <w:szCs w:val="28"/>
          <w:lang w:val="en-US"/>
        </w:rPr>
        <w:t>file_path_to_Chrome</w:t>
      </w:r>
      <w:proofErr w:type="spellEnd"/>
      <w:r w:rsidRPr="001174F4">
        <w:rPr>
          <w:sz w:val="28"/>
          <w:szCs w:val="28"/>
          <w:lang w:val="en-US"/>
        </w:rPr>
        <w:t xml:space="preserve"> = "E:\Документы\PyCharmProject\Parsing-on-python\chromedriver_win32\chromedriver.exe"</w:t>
      </w:r>
    </w:p>
    <w:p w14:paraId="089636FF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driver = </w:t>
      </w:r>
      <w:proofErr w:type="spellStart"/>
      <w:proofErr w:type="gramStart"/>
      <w:r w:rsidRPr="001174F4">
        <w:rPr>
          <w:sz w:val="28"/>
          <w:szCs w:val="28"/>
          <w:lang w:val="en-US"/>
        </w:rPr>
        <w:t>webdriver.Chrome</w:t>
      </w:r>
      <w:proofErr w:type="spellEnd"/>
      <w:proofErr w:type="gramEnd"/>
      <w:r w:rsidRPr="001174F4">
        <w:rPr>
          <w:sz w:val="28"/>
          <w:szCs w:val="28"/>
          <w:lang w:val="en-US"/>
        </w:rPr>
        <w:t>(self.__</w:t>
      </w:r>
      <w:proofErr w:type="spellStart"/>
      <w:r w:rsidRPr="001174F4">
        <w:rPr>
          <w:sz w:val="28"/>
          <w:szCs w:val="28"/>
          <w:lang w:val="en-US"/>
        </w:rPr>
        <w:t>file_path_to_Chrome</w:t>
      </w:r>
      <w:proofErr w:type="spellEnd"/>
      <w:r w:rsidRPr="001174F4">
        <w:rPr>
          <w:sz w:val="28"/>
          <w:szCs w:val="28"/>
          <w:lang w:val="en-US"/>
        </w:rPr>
        <w:t>)</w:t>
      </w:r>
    </w:p>
    <w:p w14:paraId="05C87C81" w14:textId="77777777" w:rsidR="005F6B46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данном проекте использовался </w:t>
      </w:r>
      <w:proofErr w:type="spellStart"/>
      <w:r w:rsidRPr="001174F4">
        <w:rPr>
          <w:sz w:val="28"/>
          <w:szCs w:val="28"/>
        </w:rPr>
        <w:t>chromedriver</w:t>
      </w:r>
      <w:proofErr w:type="spellEnd"/>
      <w:r w:rsidRPr="001174F4">
        <w:rPr>
          <w:sz w:val="28"/>
          <w:szCs w:val="28"/>
        </w:rPr>
        <w:t>.</w:t>
      </w:r>
      <w:r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 xml:space="preserve">. Также нужно подключить библиотеку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для взаимодействия с браузером.</w:t>
      </w:r>
    </w:p>
    <w:p w14:paraId="775D0640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46C5B797" w14:textId="77777777" w:rsidR="000B3305" w:rsidRPr="001174F4" w:rsidRDefault="000B330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spellStart"/>
      <w:r w:rsidRPr="001174F4">
        <w:rPr>
          <w:sz w:val="28"/>
          <w:szCs w:val="28"/>
          <w:lang w:val="en-US"/>
        </w:rPr>
        <w:t>url</w:t>
      </w:r>
      <w:proofErr w:type="spellEnd"/>
      <w:r w:rsidRPr="001174F4">
        <w:rPr>
          <w:sz w:val="28"/>
          <w:szCs w:val="28"/>
        </w:rPr>
        <w:t xml:space="preserve">) – в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;</w:t>
      </w:r>
    </w:p>
    <w:p w14:paraId="2A20FCE4" w14:textId="77777777" w:rsidR="00420F8F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 w:eastAsia="en-US"/>
        </w:rPr>
        <w:t>find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element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class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name</w:t>
      </w:r>
      <w:r w:rsidR="000B3305" w:rsidRPr="001174F4">
        <w:rPr>
          <w:sz w:val="28"/>
          <w:szCs w:val="28"/>
          <w:lang w:eastAsia="en-US"/>
        </w:rPr>
        <w:t>(</w:t>
      </w:r>
      <w:proofErr w:type="spellStart"/>
      <w:r w:rsidR="000B3305" w:rsidRPr="001174F4">
        <w:rPr>
          <w:sz w:val="28"/>
          <w:szCs w:val="28"/>
          <w:lang w:val="en-US" w:eastAsia="en-US"/>
        </w:rPr>
        <w:t>className</w:t>
      </w:r>
      <w:proofErr w:type="spellEnd"/>
      <w:r w:rsidR="000B3305" w:rsidRPr="001174F4">
        <w:rPr>
          <w:sz w:val="28"/>
          <w:szCs w:val="28"/>
          <w:lang w:eastAsia="en-US"/>
        </w:rPr>
        <w:t xml:space="preserve">) – </w:t>
      </w:r>
      <w:r w:rsidR="000B3305" w:rsidRPr="001174F4">
        <w:rPr>
          <w:sz w:val="28"/>
          <w:szCs w:val="28"/>
        </w:rPr>
        <w:t>в качестве параметра требует строку в виде имени класса. Возвращает список всех элементов, которые соответствуют заданному критерию;</w:t>
      </w:r>
    </w:p>
    <w:p w14:paraId="4E9272EC" w14:textId="77777777" w:rsidR="00211774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attribute</w:t>
      </w:r>
      <w:r w:rsidR="000B3305" w:rsidRPr="001174F4">
        <w:rPr>
          <w:sz w:val="28"/>
          <w:szCs w:val="28"/>
          <w:lang w:eastAsia="en-US"/>
        </w:rPr>
        <w:t>(</w:t>
      </w:r>
      <w:proofErr w:type="spellStart"/>
      <w:r w:rsidR="000B3305" w:rsidRPr="001174F4">
        <w:rPr>
          <w:sz w:val="28"/>
          <w:szCs w:val="28"/>
          <w:lang w:val="en-US" w:eastAsia="en-US"/>
        </w:rPr>
        <w:t>attr</w:t>
      </w:r>
      <w:proofErr w:type="spellEnd"/>
      <w:r w:rsidR="000B3305" w:rsidRPr="001174F4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174F4">
        <w:rPr>
          <w:sz w:val="28"/>
          <w:szCs w:val="28"/>
          <w:lang w:eastAsia="en-US"/>
        </w:rPr>
        <w:t xml:space="preserve"> Для получения текста внутри тэга нужно взять атрибут от «</w:t>
      </w:r>
      <w:proofErr w:type="spellStart"/>
      <w:r w:rsidR="00103F96" w:rsidRPr="001174F4">
        <w:rPr>
          <w:sz w:val="28"/>
          <w:szCs w:val="28"/>
          <w:lang w:eastAsia="en-US"/>
        </w:rPr>
        <w:t>innerHTML</w:t>
      </w:r>
      <w:proofErr w:type="spellEnd"/>
      <w:r w:rsidR="00103F96" w:rsidRPr="001174F4">
        <w:rPr>
          <w:sz w:val="28"/>
          <w:szCs w:val="28"/>
          <w:lang w:eastAsia="en-US"/>
        </w:rPr>
        <w:t>».</w:t>
      </w:r>
    </w:p>
    <w:p w14:paraId="634F9522" w14:textId="18C1329C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Помимо использованных методов, есть все те методы, которые поддерживает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то есть поиск элементов по локаторам. При этом можно </w:t>
      </w:r>
      <w:r w:rsidRPr="001174F4">
        <w:rPr>
          <w:sz w:val="28"/>
          <w:szCs w:val="28"/>
          <w:lang w:eastAsia="en-US"/>
        </w:rPr>
        <w:lastRenderedPageBreak/>
        <w:t xml:space="preserve">выбрать метод с использованием 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, либо без него.</w:t>
      </w:r>
      <w:r w:rsidR="00085F37">
        <w:rPr>
          <w:sz w:val="28"/>
          <w:szCs w:val="28"/>
          <w:lang w:eastAsia="en-US"/>
        </w:rPr>
        <w:t xml:space="preserve"> Полный код программы приведён в </w:t>
      </w:r>
      <w:r w:rsidR="00085F37" w:rsidRPr="00085F37">
        <w:rPr>
          <w:sz w:val="28"/>
          <w:szCs w:val="28"/>
          <w:lang w:eastAsia="en-US"/>
        </w:rPr>
        <w:fldChar w:fldCharType="begin"/>
      </w:r>
      <w:r w:rsidR="00085F37" w:rsidRPr="00085F37">
        <w:rPr>
          <w:sz w:val="28"/>
          <w:szCs w:val="28"/>
          <w:lang w:eastAsia="en-US"/>
        </w:rPr>
        <w:instrText xml:space="preserve"> REF _Ref9539428 \h </w:instrText>
      </w:r>
      <w:r w:rsidR="00085F37">
        <w:rPr>
          <w:sz w:val="28"/>
          <w:szCs w:val="28"/>
          <w:lang w:eastAsia="en-US"/>
        </w:rPr>
        <w:instrText xml:space="preserve"> \* MERGEFORMAT </w:instrText>
      </w:r>
      <w:r w:rsidR="00085F37" w:rsidRPr="00085F37">
        <w:rPr>
          <w:sz w:val="28"/>
          <w:szCs w:val="28"/>
          <w:lang w:eastAsia="en-US"/>
        </w:rPr>
      </w:r>
      <w:r w:rsidR="00085F37" w:rsidRPr="00085F37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343D9B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С.</w:t>
      </w:r>
      <w:r w:rsidR="00085F37" w:rsidRPr="00085F37">
        <w:rPr>
          <w:sz w:val="28"/>
          <w:szCs w:val="28"/>
          <w:lang w:eastAsia="en-US"/>
        </w:rPr>
        <w:fldChar w:fldCharType="end"/>
      </w:r>
    </w:p>
    <w:p w14:paraId="7F192B8A" w14:textId="3402C312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 построении логики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>, чтобы не писать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селекторы или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самостоятельно, как в примере с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 xml:space="preserve">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03A84672" w14:textId="7339788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 как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. Для этого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есть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Но возникает проблема, связанная с типом данных найденных элементов. Они являются </w:t>
      </w:r>
      <w:proofErr w:type="spellStart"/>
      <w:r w:rsidRPr="001174F4">
        <w:rPr>
          <w:sz w:val="28"/>
          <w:szCs w:val="28"/>
        </w:rPr>
        <w:t>несереализуемыми</w:t>
      </w:r>
      <w:proofErr w:type="spellEnd"/>
      <w:r w:rsidRPr="001174F4">
        <w:rPr>
          <w:sz w:val="28"/>
          <w:szCs w:val="28"/>
        </w:rPr>
        <w:t xml:space="preserve"> из-за чего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но дальше передать их библиотеке </w:t>
      </w:r>
      <w:proofErr w:type="spellStart"/>
      <w:r w:rsidRPr="001174F4">
        <w:rPr>
          <w:sz w:val="28"/>
          <w:szCs w:val="28"/>
          <w:lang w:val="en-US"/>
        </w:rPr>
        <w:t>BeautifulSoup</w:t>
      </w:r>
      <w:proofErr w:type="spellEnd"/>
      <w:r w:rsidRPr="001174F4">
        <w:rPr>
          <w:sz w:val="28"/>
          <w:szCs w:val="28"/>
        </w:rPr>
        <w:t xml:space="preserve">. При попытке распараллеливания полученных и </w:t>
      </w:r>
      <w:proofErr w:type="spellStart"/>
      <w:r w:rsidRPr="001174F4">
        <w:rPr>
          <w:sz w:val="28"/>
          <w:szCs w:val="28"/>
        </w:rPr>
        <w:t>переконвентированных</w:t>
      </w:r>
      <w:proofErr w:type="spellEnd"/>
      <w:r w:rsidRPr="001174F4">
        <w:rPr>
          <w:sz w:val="28"/>
          <w:szCs w:val="28"/>
        </w:rPr>
        <w:t xml:space="preserve">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Из-за этой ошибки дальнейшее распараллеливание было не возможным. Есть </w:t>
      </w:r>
      <w:r w:rsidR="0045675A">
        <w:rPr>
          <w:sz w:val="28"/>
          <w:szCs w:val="28"/>
        </w:rPr>
        <w:t>два</w:t>
      </w:r>
      <w:r w:rsidRPr="001174F4">
        <w:rPr>
          <w:sz w:val="28"/>
          <w:szCs w:val="28"/>
        </w:rPr>
        <w:t xml:space="preserve"> способа решить данную проблему.</w:t>
      </w:r>
    </w:p>
    <w:p w14:paraId="69A339E2" w14:textId="7777777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Первый способ заключается в том, что надо повысить максимальную глубину рекурсии с помощью метода</w:t>
      </w:r>
      <w:r w:rsidR="00E77812" w:rsidRPr="001174F4">
        <w:rPr>
          <w:sz w:val="28"/>
          <w:szCs w:val="28"/>
        </w:rPr>
        <w:t xml:space="preserve"> </w:t>
      </w:r>
      <w:proofErr w:type="spellStart"/>
      <w:proofErr w:type="gramStart"/>
      <w:r w:rsidR="00E77812" w:rsidRPr="001174F4">
        <w:rPr>
          <w:sz w:val="28"/>
          <w:szCs w:val="28"/>
        </w:rPr>
        <w:t>sys.setrecursionlimit</w:t>
      </w:r>
      <w:proofErr w:type="spellEnd"/>
      <w:proofErr w:type="gramEnd"/>
      <w:r w:rsidR="00E77812" w:rsidRPr="001174F4">
        <w:rPr>
          <w:sz w:val="28"/>
          <w:szCs w:val="28"/>
        </w:rPr>
        <w:t>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14:paraId="35F09554" w14:textId="24C2D4BC" w:rsidR="00E77812" w:rsidRPr="001174F4" w:rsidRDefault="00E77812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14:paraId="699D8584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5B17F62A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пользователя;</w:t>
      </w:r>
    </w:p>
    <w:p w14:paraId="414B8199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методы для поиска как одного элемента, так и множества;</w:t>
      </w:r>
    </w:p>
    <w:p w14:paraId="090EAAB1" w14:textId="654F0D70" w:rsidR="000B3305" w:rsidRPr="00C63963" w:rsidRDefault="000B3305" w:rsidP="00C63963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C63963">
        <w:rPr>
          <w:sz w:val="28"/>
          <w:szCs w:val="28"/>
        </w:rPr>
        <w:t>.</w:t>
      </w:r>
    </w:p>
    <w:p w14:paraId="12B70F09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:</w:t>
      </w:r>
    </w:p>
    <w:p w14:paraId="13C891BB" w14:textId="190C251E" w:rsidR="000B3305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E77812" w:rsidRPr="001174F4">
        <w:rPr>
          <w:sz w:val="28"/>
          <w:szCs w:val="28"/>
        </w:rPr>
        <w:t>;</w:t>
      </w:r>
    </w:p>
    <w:p w14:paraId="01F8B9B5" w14:textId="1377992C" w:rsidR="00B9279E" w:rsidRPr="00B9279E" w:rsidRDefault="00B9279E" w:rsidP="00B9279E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</w:rPr>
      </w:pPr>
      <w:r w:rsidRPr="001174F4">
        <w:rPr>
          <w:sz w:val="28"/>
          <w:szCs w:val="28"/>
        </w:rPr>
        <w:t>необходимо скачивать дополнительные файлы</w:t>
      </w:r>
      <w:r>
        <w:rPr>
          <w:sz w:val="28"/>
          <w:szCs w:val="28"/>
          <w:lang w:val="en-US"/>
        </w:rPr>
        <w:t>;</w:t>
      </w:r>
    </w:p>
    <w:p w14:paraId="108B7506" w14:textId="77777777" w:rsidR="00B537BE" w:rsidRPr="001174F4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типы объектов являются </w:t>
      </w:r>
      <w:proofErr w:type="spellStart"/>
      <w:r w:rsidRPr="001174F4">
        <w:rPr>
          <w:sz w:val="28"/>
          <w:szCs w:val="28"/>
          <w:lang w:eastAsia="en-US"/>
        </w:rPr>
        <w:t>несереализуемыми</w:t>
      </w:r>
      <w:proofErr w:type="spellEnd"/>
      <w:r w:rsidR="00E77812" w:rsidRPr="001174F4">
        <w:rPr>
          <w:sz w:val="28"/>
          <w:szCs w:val="28"/>
          <w:lang w:eastAsia="en-US"/>
        </w:rPr>
        <w:t>.</w:t>
      </w:r>
      <w:r w:rsidR="00B537BE" w:rsidRPr="001174F4">
        <w:rPr>
          <w:sz w:val="28"/>
          <w:szCs w:val="28"/>
          <w:lang w:eastAsia="en-US"/>
        </w:rPr>
        <w:br w:type="page"/>
      </w:r>
    </w:p>
    <w:p w14:paraId="51152299" w14:textId="77777777" w:rsidR="00B537BE" w:rsidRPr="001174F4" w:rsidRDefault="00B537BE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73" w:name="_Toc9365051"/>
      <w:bookmarkStart w:id="74" w:name="_Toc9389376"/>
      <w:bookmarkStart w:id="75" w:name="_Toc9696557"/>
      <w:r w:rsidRPr="001174F4"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73"/>
      <w:bookmarkEnd w:id="74"/>
      <w:bookmarkEnd w:id="75"/>
    </w:p>
    <w:p w14:paraId="32DD22FF" w14:textId="77777777" w:rsidR="00833697" w:rsidRPr="001174F4" w:rsidRDefault="00DC3FE9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</w:t>
      </w:r>
      <w:r w:rsidR="00E07890">
        <w:rPr>
          <w:sz w:val="28"/>
          <w:szCs w:val="28"/>
          <w:lang w:eastAsia="en-US"/>
        </w:rPr>
        <w:t>ются</w:t>
      </w:r>
      <w:r w:rsidRPr="001174F4">
        <w:rPr>
          <w:sz w:val="28"/>
          <w:szCs w:val="28"/>
          <w:lang w:eastAsia="en-US"/>
        </w:rPr>
        <w:t xml:space="preserve"> распараллеленные версии, так как некоторые </w:t>
      </w:r>
      <w:proofErr w:type="spellStart"/>
      <w:r w:rsidRPr="001174F4">
        <w:rPr>
          <w:sz w:val="28"/>
          <w:szCs w:val="28"/>
          <w:lang w:eastAsia="en-US"/>
        </w:rPr>
        <w:t>нераспараллеленные</w:t>
      </w:r>
      <w:proofErr w:type="spellEnd"/>
      <w:r w:rsidRPr="001174F4">
        <w:rPr>
          <w:sz w:val="28"/>
          <w:szCs w:val="28"/>
          <w:lang w:eastAsia="en-US"/>
        </w:rPr>
        <w:t xml:space="preserve"> версии работают очень долго.</w:t>
      </w:r>
    </w:p>
    <w:p w14:paraId="68945B30" w14:textId="77777777" w:rsidR="006B610A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Сравниваться методы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будут по </w:t>
      </w:r>
      <w:r w:rsidR="006B610A" w:rsidRPr="001174F4">
        <w:rPr>
          <w:sz w:val="28"/>
          <w:szCs w:val="28"/>
          <w:lang w:eastAsia="en-US"/>
        </w:rPr>
        <w:t xml:space="preserve">двум </w:t>
      </w:r>
      <w:r w:rsidRPr="001174F4">
        <w:rPr>
          <w:sz w:val="28"/>
          <w:szCs w:val="28"/>
          <w:lang w:eastAsia="en-US"/>
        </w:rPr>
        <w:t>сайтам</w:t>
      </w:r>
      <w:r w:rsidR="006B610A" w:rsidRPr="001174F4">
        <w:rPr>
          <w:sz w:val="28"/>
          <w:szCs w:val="28"/>
          <w:lang w:eastAsia="en-US"/>
        </w:rPr>
        <w:t xml:space="preserve">: </w:t>
      </w:r>
      <w:proofErr w:type="spellStart"/>
      <w:r w:rsidR="006B610A" w:rsidRPr="001174F4">
        <w:rPr>
          <w:sz w:val="28"/>
          <w:szCs w:val="28"/>
          <w:lang w:val="en-US" w:eastAsia="en-US"/>
        </w:rPr>
        <w:t>MegaBonus</w:t>
      </w:r>
      <w:proofErr w:type="spellEnd"/>
      <w:r w:rsidR="006B610A" w:rsidRPr="001174F4">
        <w:rPr>
          <w:sz w:val="28"/>
          <w:szCs w:val="28"/>
          <w:lang w:eastAsia="en-US"/>
        </w:rPr>
        <w:t xml:space="preserve"> и </w:t>
      </w:r>
      <w:proofErr w:type="spellStart"/>
      <w:r w:rsidR="006B610A" w:rsidRPr="001174F4">
        <w:rPr>
          <w:sz w:val="28"/>
          <w:szCs w:val="28"/>
          <w:lang w:val="en-US" w:eastAsia="en-US"/>
        </w:rPr>
        <w:t>LetyShops</w:t>
      </w:r>
      <w:proofErr w:type="spellEnd"/>
      <w:r w:rsidRPr="001174F4">
        <w:rPr>
          <w:sz w:val="28"/>
          <w:szCs w:val="28"/>
          <w:lang w:eastAsia="en-US"/>
        </w:rPr>
        <w:t>.</w:t>
      </w:r>
    </w:p>
    <w:p w14:paraId="1E7B3661" w14:textId="77777777" w:rsidR="00DE5FDD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proofErr w:type="spellStart"/>
      <w:r w:rsidRPr="001174F4">
        <w:rPr>
          <w:sz w:val="28"/>
          <w:szCs w:val="28"/>
          <w:lang w:val="en-US" w:eastAsia="en-US"/>
        </w:rPr>
        <w:t>MegaBonus</w:t>
      </w:r>
      <w:proofErr w:type="spellEnd"/>
      <w:r w:rsidRPr="001174F4">
        <w:rPr>
          <w:sz w:val="28"/>
          <w:szCs w:val="28"/>
          <w:lang w:eastAsia="en-US"/>
        </w:rPr>
        <w:t xml:space="preserve"> сравниваются реализации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трёх языках. Так как с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совмещенные с ещё одной библиотекой. Для версии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будут сравнения с использованием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77E1D6F7" w14:textId="77777777" w:rsidR="006B610A" w:rsidRPr="001174F4" w:rsidRDefault="006B610A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proofErr w:type="spellStart"/>
      <w:r w:rsidRPr="001174F4">
        <w:rPr>
          <w:sz w:val="28"/>
          <w:szCs w:val="28"/>
          <w:lang w:val="en-US" w:eastAsia="en-US"/>
        </w:rPr>
        <w:t>LetyShops</w:t>
      </w:r>
      <w:proofErr w:type="spellEnd"/>
      <w:r w:rsidRPr="001174F4">
        <w:rPr>
          <w:sz w:val="28"/>
          <w:szCs w:val="28"/>
          <w:lang w:eastAsia="en-US"/>
        </w:rPr>
        <w:t xml:space="preserve"> сравниваются реализации других приведённых библиотек и фреймворков на трёх языках.</w:t>
      </w:r>
    </w:p>
    <w:p w14:paraId="2E00B69F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6" w:name="_Toc9365052"/>
      <w:bookmarkStart w:id="77" w:name="_Toc9389377"/>
      <w:bookmarkStart w:id="78" w:name="_Toc969655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proofErr w:type="spellStart"/>
      <w:r w:rsidR="00251554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MegaBonus</w:t>
      </w:r>
      <w:bookmarkEnd w:id="76"/>
      <w:bookmarkEnd w:id="77"/>
      <w:bookmarkEnd w:id="78"/>
      <w:proofErr w:type="spellEnd"/>
    </w:p>
    <w:p w14:paraId="6C6AB306" w14:textId="18FB9066" w:rsidR="00790FA8" w:rsidRPr="001174F4" w:rsidRDefault="00790FA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A60DC8" w:rsidRPr="001174F4">
        <w:rPr>
          <w:sz w:val="28"/>
          <w:szCs w:val="28"/>
          <w:lang w:eastAsia="en-US"/>
        </w:rPr>
        <w:fldChar w:fldCharType="begin"/>
      </w:r>
      <w:r w:rsidR="00A60DC8" w:rsidRPr="001174F4">
        <w:rPr>
          <w:sz w:val="28"/>
          <w:szCs w:val="28"/>
          <w:lang w:eastAsia="en-US"/>
        </w:rPr>
        <w:instrText xml:space="preserve"> REF _Ref9134722 \h </w:instrText>
      </w:r>
      <w:r w:rsidR="0055090C" w:rsidRPr="001174F4">
        <w:rPr>
          <w:sz w:val="28"/>
          <w:szCs w:val="28"/>
          <w:lang w:eastAsia="en-US"/>
        </w:rPr>
        <w:instrText xml:space="preserve"> \* MERGEFORMAT </w:instrText>
      </w:r>
      <w:r w:rsidR="00A60DC8" w:rsidRPr="001174F4">
        <w:rPr>
          <w:sz w:val="28"/>
          <w:szCs w:val="28"/>
          <w:lang w:eastAsia="en-US"/>
        </w:rPr>
      </w:r>
      <w:r w:rsidR="00A60DC8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12</w:t>
      </w:r>
      <w:r w:rsidR="00A60DC8" w:rsidRPr="001174F4">
        <w:rPr>
          <w:sz w:val="28"/>
          <w:szCs w:val="28"/>
          <w:lang w:eastAsia="en-US"/>
        </w:rPr>
        <w:fldChar w:fldCharType="end"/>
      </w:r>
      <w:r w:rsidR="00A60DC8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#, используя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5462CF09" w14:textId="77777777" w:rsidR="00A60DC8" w:rsidRPr="001174F4" w:rsidRDefault="0017274F" w:rsidP="00451FF4">
      <w:pPr>
        <w:keepNext/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2366F8" wp14:editId="523232E7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DAD6ECC" w14:textId="70985A6B" w:rsidR="00790FA8" w:rsidRPr="00323248" w:rsidRDefault="00A60DC8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9" w:name="_Ref9134722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</w:t>
      </w:r>
      <w:r w:rsidR="00DD1ADE" w:rsidRPr="00323248">
        <w:rPr>
          <w:i w:val="0"/>
          <w:iCs w:val="0"/>
          <w:color w:val="auto"/>
          <w:sz w:val="24"/>
          <w:szCs w:val="24"/>
        </w:rPr>
        <w:t>выполнения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323248" w:rsidRPr="00323248">
        <w:rPr>
          <w:i w:val="0"/>
          <w:iCs w:val="0"/>
          <w:color w:val="auto"/>
          <w:sz w:val="24"/>
          <w:szCs w:val="24"/>
          <w:lang w:val="en-US"/>
        </w:rPr>
        <w:t>Selenium</w:t>
      </w:r>
      <w:r w:rsidR="00323248" w:rsidRPr="00323248">
        <w:rPr>
          <w:i w:val="0"/>
          <w:iCs w:val="0"/>
          <w:color w:val="auto"/>
          <w:sz w:val="24"/>
          <w:szCs w:val="24"/>
        </w:rPr>
        <w:t xml:space="preserve"> в</w:t>
      </w:r>
      <w:r w:rsidRPr="00323248">
        <w:rPr>
          <w:i w:val="0"/>
          <w:iCs w:val="0"/>
          <w:color w:val="auto"/>
          <w:sz w:val="24"/>
          <w:szCs w:val="24"/>
        </w:rPr>
        <w:t xml:space="preserve"> секунда</w:t>
      </w:r>
      <w:bookmarkEnd w:id="79"/>
      <w:r w:rsidR="00DD1ADE" w:rsidRPr="00323248">
        <w:rPr>
          <w:i w:val="0"/>
          <w:iCs w:val="0"/>
          <w:color w:val="auto"/>
          <w:sz w:val="24"/>
          <w:szCs w:val="24"/>
        </w:rPr>
        <w:t>х</w:t>
      </w:r>
    </w:p>
    <w:p w14:paraId="318082D8" w14:textId="6BE90E36" w:rsidR="00A60DC8" w:rsidRPr="001174F4" w:rsidRDefault="00DD1ADE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_Ref9135849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13</w:t>
      </w:r>
      <w:r w:rsidR="0054310E" w:rsidRPr="001174F4">
        <w:rPr>
          <w:sz w:val="28"/>
          <w:szCs w:val="28"/>
          <w:lang w:eastAsia="en-US"/>
        </w:rPr>
        <w:fldChar w:fldCharType="end"/>
      </w:r>
      <w:r w:rsidR="0054310E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,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, используя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и стороннюю библиотеку. Так как на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</w:t>
      </w:r>
      <w:r w:rsidRPr="001174F4">
        <w:rPr>
          <w:sz w:val="28"/>
          <w:szCs w:val="28"/>
          <w:lang w:eastAsia="en-US"/>
        </w:rPr>
        <w:lastRenderedPageBreak/>
        <w:t xml:space="preserve">много вариантов из чего выбирать, среди них также было сделано сравнение по скорости выполнения. Результаты скорости выполнения </w:t>
      </w:r>
      <w:r w:rsidR="00EC3223" w:rsidRPr="001174F4">
        <w:rPr>
          <w:sz w:val="28"/>
          <w:szCs w:val="28"/>
          <w:lang w:eastAsia="en-US"/>
        </w:rPr>
        <w:t xml:space="preserve">парсеров </w:t>
      </w:r>
      <w:r w:rsidRPr="001174F4">
        <w:rPr>
          <w:sz w:val="28"/>
          <w:szCs w:val="28"/>
          <w:lang w:eastAsia="en-US"/>
        </w:rPr>
        <w:t xml:space="preserve">среди библиотек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на</w:t>
      </w:r>
      <w:r w:rsidR="0054310E" w:rsidRPr="001174F4">
        <w:rPr>
          <w:sz w:val="28"/>
          <w:szCs w:val="28"/>
          <w:lang w:eastAsia="en-US"/>
        </w:rPr>
        <w:t xml:space="preserve">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_Ref9135879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14</w:t>
      </w:r>
      <w:r w:rsidR="0054310E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2A286054" w14:textId="77777777" w:rsidR="0054310E" w:rsidRPr="001174F4" w:rsidRDefault="0017274F" w:rsidP="00451FF4">
      <w:pPr>
        <w:keepNext/>
        <w:tabs>
          <w:tab w:val="clear" w:pos="8640"/>
        </w:tabs>
        <w:spacing w:after="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D796AA" wp14:editId="6BBBF449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A043168" w14:textId="63CD2BA7" w:rsidR="0054310E" w:rsidRPr="0017274F" w:rsidRDefault="0054310E" w:rsidP="00451FF4">
      <w:pPr>
        <w:pStyle w:val="af3"/>
        <w:spacing w:after="4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0" w:name="_Ref913584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</w:t>
      </w:r>
      <w:proofErr w:type="spellStart"/>
      <w:r w:rsidRPr="00323248">
        <w:rPr>
          <w:i w:val="0"/>
          <w:iCs w:val="0"/>
          <w:color w:val="auto"/>
          <w:sz w:val="24"/>
          <w:szCs w:val="24"/>
        </w:rPr>
        <w:t>Selenium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и другой библиотеки в секундах</w:t>
      </w:r>
      <w:bookmarkEnd w:id="80"/>
    </w:p>
    <w:p w14:paraId="3DE85A24" w14:textId="77777777" w:rsidR="0054310E" w:rsidRPr="001174F4" w:rsidRDefault="0017274F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979087" wp14:editId="65905632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5D6FE7B" w14:textId="034B5995" w:rsidR="00DD1ADE" w:rsidRPr="00323248" w:rsidRDefault="0054310E" w:rsidP="000326F1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1" w:name="_Ref913587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</w:t>
      </w:r>
      <w:r w:rsidRPr="00323248">
        <w:rPr>
          <w:i w:val="0"/>
          <w:iCs w:val="0"/>
          <w:color w:val="auto"/>
          <w:sz w:val="24"/>
          <w:szCs w:val="24"/>
        </w:rPr>
        <w:t># в секундах</w:t>
      </w:r>
      <w:bookmarkEnd w:id="81"/>
    </w:p>
    <w:p w14:paraId="3AC1E64B" w14:textId="77777777" w:rsidR="000326F1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Из результатов, приведённых выше, можно сделать вывод, что 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приведённые, так как разница между ними незначительная в рамках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>.</w:t>
      </w:r>
    </w:p>
    <w:p w14:paraId="73ED81A2" w14:textId="692AB250" w:rsidR="00251554" w:rsidRPr="001174F4" w:rsidRDefault="000326F1" w:rsidP="000326F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так как версия на </w:t>
      </w:r>
      <w:r>
        <w:rPr>
          <w:sz w:val="28"/>
          <w:szCs w:val="28"/>
          <w:lang w:val="en-US"/>
        </w:rPr>
        <w:t>C</w:t>
      </w:r>
      <w:r w:rsidRPr="00B65201">
        <w:rPr>
          <w:sz w:val="28"/>
          <w:szCs w:val="28"/>
        </w:rPr>
        <w:t xml:space="preserve"># </w:t>
      </w:r>
      <w:r>
        <w:rPr>
          <w:sz w:val="28"/>
          <w:szCs w:val="28"/>
        </w:rPr>
        <w:t>работает намного медленнее.</w:t>
      </w:r>
    </w:p>
    <w:p w14:paraId="79931298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82" w:name="_Toc9365053"/>
      <w:bookmarkStart w:id="83" w:name="_Toc9389378"/>
      <w:bookmarkStart w:id="84" w:name="_Toc9696559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proofErr w:type="spellStart"/>
      <w:r w:rsidR="00251554" w:rsidRPr="001174F4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82"/>
      <w:bookmarkEnd w:id="83"/>
      <w:bookmarkEnd w:id="84"/>
      <w:proofErr w:type="spellEnd"/>
    </w:p>
    <w:p w14:paraId="1A3D3D0B" w14:textId="468FDD48" w:rsidR="00251554" w:rsidRPr="001174F4" w:rsidRDefault="0025155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_Ref9137371 \h 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15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>.</w:t>
      </w:r>
    </w:p>
    <w:p w14:paraId="3A5B9129" w14:textId="77777777" w:rsidR="00251554" w:rsidRPr="001174F4" w:rsidRDefault="00251554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D479D1E" wp14:editId="6F6389BF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5DC9447" w14:textId="2A2E3A12" w:rsidR="00251554" w:rsidRPr="004C3CED" w:rsidRDefault="00251554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5" w:name="_Ref913737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425B86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время выполнения парсеров</w:t>
      </w:r>
      <w:r w:rsidR="00FE7FCD" w:rsidRPr="004C3CED">
        <w:rPr>
          <w:i w:val="0"/>
          <w:iCs w:val="0"/>
          <w:color w:val="auto"/>
          <w:sz w:val="24"/>
          <w:szCs w:val="24"/>
        </w:rPr>
        <w:t xml:space="preserve"> на </w:t>
      </w:r>
      <w:r w:rsidR="00FE7FCD" w:rsidRPr="004C3CED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5"/>
    </w:p>
    <w:p w14:paraId="5A316572" w14:textId="68FB63AA" w:rsidR="00251554" w:rsidRPr="001174F4" w:rsidRDefault="00425B8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_Ref9137414 \h </w:instrText>
      </w:r>
      <w:r w:rsidR="0055090C" w:rsidRPr="001174F4">
        <w:rPr>
          <w:sz w:val="28"/>
          <w:szCs w:val="28"/>
        </w:rPr>
        <w:instrText xml:space="preserve">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16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340DB7B5" w14:textId="7058AAB1" w:rsidR="00FE7FCD" w:rsidRPr="001174F4" w:rsidRDefault="009957F3" w:rsidP="00451FF4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50F5B9" wp14:editId="0BA96627">
            <wp:extent cx="4625163" cy="2721935"/>
            <wp:effectExtent l="0" t="0" r="4445" b="25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CBA47F10-B1A9-4000-A764-8BAA6509C7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>
        <w:rPr>
          <w:noProof/>
        </w:rPr>
        <w:t xml:space="preserve"> </w:t>
      </w:r>
    </w:p>
    <w:p w14:paraId="0D4D66CF" w14:textId="4447075C" w:rsidR="00425B86" w:rsidRPr="004C3CED" w:rsidRDefault="00FE7FCD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86" w:name="_Ref9137414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16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Java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6"/>
    </w:p>
    <w:p w14:paraId="6D6DD4AF" w14:textId="2C99CD15" w:rsidR="00EC3223" w:rsidRPr="001174F4" w:rsidRDefault="00EC322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_Ref9135879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14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#.</w:t>
      </w:r>
    </w:p>
    <w:p w14:paraId="01E1BAC5" w14:textId="1E042D75" w:rsidR="00251554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других парсеров, можно сделать вывод о библиотеках 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. Для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быстрее всего работает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 Для двух других языков программирования не имеет смысл</w:t>
      </w:r>
      <w:r w:rsidR="000326F1">
        <w:rPr>
          <w:sz w:val="28"/>
          <w:szCs w:val="28"/>
        </w:rPr>
        <w:t>а</w:t>
      </w:r>
      <w:r w:rsidRPr="001174F4">
        <w:rPr>
          <w:sz w:val="28"/>
          <w:szCs w:val="28"/>
        </w:rPr>
        <w:t xml:space="preserve"> сравнивать с другими, так как для них выбрана только одна библиотека, которая работает с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кодом.</w:t>
      </w:r>
    </w:p>
    <w:p w14:paraId="4BC6D8D4" w14:textId="77777777" w:rsidR="00FC021A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proofErr w:type="spellStart"/>
      <w:r w:rsidR="00D47C4C" w:rsidRPr="001174F4">
        <w:rPr>
          <w:sz w:val="28"/>
          <w:szCs w:val="28"/>
          <w:lang w:val="en-US"/>
        </w:rPr>
        <w:t>RestSharp</w:t>
      </w:r>
      <w:proofErr w:type="spellEnd"/>
      <w:r w:rsidR="00D47C4C" w:rsidRPr="001174F4">
        <w:rPr>
          <w:sz w:val="28"/>
          <w:szCs w:val="28"/>
        </w:rPr>
        <w:t xml:space="preserve"> и </w:t>
      </w:r>
      <w:proofErr w:type="spellStart"/>
      <w:r w:rsidR="00D47C4C" w:rsidRPr="001174F4">
        <w:rPr>
          <w:sz w:val="28"/>
          <w:szCs w:val="28"/>
          <w:lang w:val="en-US"/>
        </w:rPr>
        <w:t>Unirest</w:t>
      </w:r>
      <w:proofErr w:type="spellEnd"/>
      <w:r w:rsidR="00D47C4C" w:rsidRPr="001174F4">
        <w:rPr>
          <w:sz w:val="28"/>
          <w:szCs w:val="28"/>
        </w:rPr>
        <w:t>.</w:t>
      </w:r>
    </w:p>
    <w:p w14:paraId="26791EE0" w14:textId="77777777" w:rsidR="005509D7" w:rsidRPr="001174F4" w:rsidRDefault="005509D7" w:rsidP="00D523F7">
      <w:pPr>
        <w:tabs>
          <w:tab w:val="clear" w:pos="8640"/>
        </w:tabs>
        <w:spacing w:after="0" w:line="240" w:lineRule="auto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0FA24A66" w14:textId="43FCDB1F" w:rsidR="005509D7" w:rsidRDefault="005509D7" w:rsidP="0014263E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val="en-US"/>
        </w:rPr>
      </w:pPr>
      <w:bookmarkStart w:id="87" w:name="_Toc9365055"/>
      <w:bookmarkStart w:id="88" w:name="_Toc9389380"/>
      <w:bookmarkStart w:id="89" w:name="_Toc9696560"/>
      <w:r w:rsidRPr="001174F4">
        <w:rPr>
          <w:rFonts w:ascii="Times New Roman" w:hAnsi="Times New Roman" w:cs="Times New Roman"/>
        </w:rPr>
        <w:lastRenderedPageBreak/>
        <w:t>Алгоритм</w:t>
      </w:r>
      <w:r w:rsidR="00C63963">
        <w:rPr>
          <w:rFonts w:ascii="Times New Roman" w:hAnsi="Times New Roman" w:cs="Times New Roman"/>
        </w:rPr>
        <w:t>ы</w:t>
      </w:r>
      <w:r w:rsidRPr="001174F4">
        <w:rPr>
          <w:rFonts w:ascii="Times New Roman" w:hAnsi="Times New Roman" w:cs="Times New Roman"/>
        </w:rPr>
        <w:t xml:space="preserve"> </w:t>
      </w:r>
      <w:proofErr w:type="spellStart"/>
      <w:r w:rsidRPr="001174F4">
        <w:rPr>
          <w:rFonts w:ascii="Times New Roman" w:hAnsi="Times New Roman" w:cs="Times New Roman"/>
        </w:rPr>
        <w:t>парсинга</w:t>
      </w:r>
      <w:proofErr w:type="spellEnd"/>
      <w:r w:rsidRPr="001174F4">
        <w:rPr>
          <w:rFonts w:ascii="Times New Roman" w:hAnsi="Times New Roman" w:cs="Times New Roman"/>
        </w:rPr>
        <w:t xml:space="preserve"> сайт</w:t>
      </w:r>
      <w:bookmarkEnd w:id="87"/>
      <w:bookmarkEnd w:id="88"/>
      <w:r w:rsidR="00C63963">
        <w:rPr>
          <w:rFonts w:ascii="Times New Roman" w:hAnsi="Times New Roman" w:cs="Times New Roman"/>
        </w:rPr>
        <w:t>ов</w:t>
      </w:r>
      <w:bookmarkEnd w:id="89"/>
    </w:p>
    <w:p w14:paraId="3912A02B" w14:textId="568BB0D1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90" w:name="_Toc9696561"/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Алгоритм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парсинга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сайта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MegaBonus</w:t>
      </w:r>
      <w:bookmarkEnd w:id="90"/>
      <w:proofErr w:type="spellEnd"/>
    </w:p>
    <w:p w14:paraId="600CE86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proofErr w:type="spellStart"/>
      <w:r w:rsidRPr="001174F4">
        <w:rPr>
          <w:sz w:val="28"/>
          <w:szCs w:val="28"/>
          <w:lang w:val="en-US"/>
        </w:rPr>
        <w:t>MegaBonus</w:t>
      </w:r>
      <w:proofErr w:type="spellEnd"/>
      <w:r w:rsidRPr="001174F4">
        <w:rPr>
          <w:sz w:val="28"/>
          <w:szCs w:val="28"/>
        </w:rPr>
        <w:t xml:space="preserve">. В результате действия алгоритма в списке будут находиться магазины с </w:t>
      </w:r>
      <w:proofErr w:type="spellStart"/>
      <w:r w:rsidRPr="001174F4">
        <w:rPr>
          <w:sz w:val="28"/>
          <w:szCs w:val="28"/>
        </w:rPr>
        <w:t>кэшбэками</w:t>
      </w:r>
      <w:proofErr w:type="spellEnd"/>
      <w:r w:rsidRPr="001174F4">
        <w:rPr>
          <w:sz w:val="28"/>
          <w:szCs w:val="28"/>
        </w:rPr>
        <w:t>.</w:t>
      </w:r>
    </w:p>
    <w:p w14:paraId="6A3D480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 w:rsidRPr="001174F4">
        <w:rPr>
          <w:sz w:val="28"/>
          <w:szCs w:val="28"/>
        </w:rPr>
        <w:t>парсинге</w:t>
      </w:r>
      <w:proofErr w:type="spellEnd"/>
      <w:r w:rsidRPr="001174F4">
        <w:rPr>
          <w:sz w:val="28"/>
          <w:szCs w:val="28"/>
        </w:rPr>
        <w:t xml:space="preserve"> данного сайта.</w:t>
      </w:r>
    </w:p>
    <w:p w14:paraId="4C004739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инструменты для тестирования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</w:t>
      </w:r>
    </w:p>
    <w:p w14:paraId="41B92F06" w14:textId="432F63FB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</w:t>
      </w:r>
      <w:r w:rsidR="0026652D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_Ref9364556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6652D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17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14:paraId="784DC06F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1B96254" wp14:editId="1FFE1E23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588F" w14:textId="2CA5B606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1" w:name="_Ref9364559"/>
      <w:bookmarkStart w:id="92" w:name="_Ref936455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17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1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bookmarkEnd w:id="92"/>
      <w:proofErr w:type="spellEnd"/>
    </w:p>
    <w:p w14:paraId="753E5810" w14:textId="44BCF99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</w:t>
      </w:r>
      <w:r w:rsidRPr="001174F4">
        <w:rPr>
          <w:sz w:val="28"/>
          <w:szCs w:val="28"/>
        </w:rPr>
        <w:lastRenderedPageBreak/>
        <w:t xml:space="preserve">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панели осуществляется поиск элементов.</w:t>
      </w:r>
    </w:p>
    <w:p w14:paraId="7A538C0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 w:rsidRPr="001174F4">
        <w:rPr>
          <w:sz w:val="28"/>
          <w:szCs w:val="28"/>
          <w:lang w:val="en-US"/>
        </w:rPr>
        <w:t>see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more</w:t>
      </w:r>
      <w:r w:rsidRPr="001174F4">
        <w:rPr>
          <w:sz w:val="28"/>
          <w:szCs w:val="28"/>
        </w:rPr>
        <w:t xml:space="preserve">» и активировать его с помощью инструментов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 Пример кода приведён ниже.</w:t>
      </w:r>
    </w:p>
    <w:p w14:paraId="7230EFE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button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("see-more"));</w:t>
      </w:r>
    </w:p>
    <w:p w14:paraId="5A6FF2F1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while (</w:t>
      </w:r>
      <w:proofErr w:type="spellStart"/>
      <w:proofErr w:type="gramStart"/>
      <w:r w:rsidRPr="00D16C5B">
        <w:rPr>
          <w:sz w:val="24"/>
          <w:szCs w:val="24"/>
          <w:lang w:val="en-US"/>
        </w:rPr>
        <w:t>button.Displayed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13C7DDCC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94913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5F937DA3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47B8E5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button.Click</w:t>
      </w:r>
      <w:proofErr w:type="spellEnd"/>
      <w:proofErr w:type="gramEnd"/>
      <w:r w:rsidRPr="00D16C5B">
        <w:rPr>
          <w:sz w:val="24"/>
          <w:szCs w:val="24"/>
          <w:lang w:val="en-US"/>
        </w:rPr>
        <w:t>();</w:t>
      </w:r>
    </w:p>
    <w:p w14:paraId="328D0B80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button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("see-more"));</w:t>
      </w:r>
    </w:p>
    <w:p w14:paraId="67FEECF6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9D593C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193F1AB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3AB10E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Info</w:t>
      </w:r>
      <w:proofErr w:type="gramEnd"/>
      <w:r w:rsidRPr="00D16C5B">
        <w:rPr>
          <w:sz w:val="24"/>
          <w:szCs w:val="24"/>
        </w:rPr>
        <w:t>("Кнопка 'Показать ещё' не была найдена. Поиск продолжится " + e);</w:t>
      </w:r>
    </w:p>
    <w:p w14:paraId="44B52BD7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55FA57A" w14:textId="77777777" w:rsidR="005509D7" w:rsidRPr="00D16C5B" w:rsidRDefault="005509D7" w:rsidP="00197448">
      <w:pPr>
        <w:pStyle w:val="af2"/>
        <w:numPr>
          <w:ilvl w:val="0"/>
          <w:numId w:val="43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15C395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из примера, после нахождения элемента следует цикл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с проверкой на то, что элемент находится на экране. Внутри блока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ещё ищется. Такая обработка событий помогает избежать второй случай.</w:t>
      </w:r>
    </w:p>
    <w:p w14:paraId="7A11DBAF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14:paraId="1A25B140" w14:textId="0A036769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Магазины находятся в списке с тэгом «</w:t>
      </w:r>
      <w:r w:rsidRPr="001174F4">
        <w:rPr>
          <w:sz w:val="28"/>
          <w:szCs w:val="28"/>
          <w:lang w:val="en-US"/>
        </w:rPr>
        <w:t>ul</w:t>
      </w:r>
      <w:r w:rsidRPr="001174F4">
        <w:rPr>
          <w:sz w:val="28"/>
          <w:szCs w:val="28"/>
        </w:rPr>
        <w:t>» с классом «</w:t>
      </w:r>
      <w:proofErr w:type="spellStart"/>
      <w:r w:rsidRPr="001174F4">
        <w:rPr>
          <w:sz w:val="28"/>
          <w:szCs w:val="28"/>
        </w:rPr>
        <w:t>cacheback-block-list</w:t>
      </w:r>
      <w:proofErr w:type="spellEnd"/>
      <w:r w:rsidRPr="001174F4">
        <w:rPr>
          <w:sz w:val="28"/>
          <w:szCs w:val="28"/>
        </w:rPr>
        <w:t>». Элементы данного списка содержат информацию о магазинах в тегах «</w:t>
      </w:r>
      <w:r w:rsidRPr="001174F4">
        <w:rPr>
          <w:sz w:val="28"/>
          <w:szCs w:val="28"/>
          <w:lang w:val="en-US"/>
        </w:rPr>
        <w:t>li</w:t>
      </w:r>
      <w:r w:rsidRPr="001174F4">
        <w:rPr>
          <w:sz w:val="28"/>
          <w:szCs w:val="28"/>
        </w:rPr>
        <w:t xml:space="preserve">». С помощью метода происходит обращение к элементу по классу. После нахождения общего списка, из него извлекаются элементы с информацией. 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_Ref9364633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43D9B" w:rsidRPr="00343D9B">
        <w:rPr>
          <w:sz w:val="28"/>
          <w:szCs w:val="28"/>
        </w:rPr>
        <w:t>Рисун</w:t>
      </w:r>
      <w:r w:rsidR="00343D9B">
        <w:rPr>
          <w:sz w:val="28"/>
          <w:szCs w:val="28"/>
        </w:rPr>
        <w:t>ке</w:t>
      </w:r>
      <w:r w:rsidR="00343D9B" w:rsidRPr="00343D9B">
        <w:rPr>
          <w:sz w:val="28"/>
          <w:szCs w:val="28"/>
        </w:rPr>
        <w:t xml:space="preserve"> </w:t>
      </w:r>
      <w:r w:rsidR="00343D9B" w:rsidRPr="00343D9B">
        <w:rPr>
          <w:noProof/>
          <w:sz w:val="28"/>
          <w:szCs w:val="28"/>
        </w:rPr>
        <w:t>18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изображён выбор конкретного магазина. Пример кода приведён ниже.</w:t>
      </w:r>
    </w:p>
    <w:p w14:paraId="330DB4A6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ul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cacheback</w:t>
      </w:r>
      <w:proofErr w:type="spellEnd"/>
      <w:r w:rsidRPr="00D16C5B">
        <w:rPr>
          <w:sz w:val="24"/>
          <w:szCs w:val="24"/>
          <w:lang w:val="en-US"/>
        </w:rPr>
        <w:t>-block-list"));</w:t>
      </w:r>
    </w:p>
    <w:p w14:paraId="2FD81A53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 xml:space="preserve">var </w:t>
      </w:r>
      <w:proofErr w:type="spellStart"/>
      <w:r w:rsidRPr="00D16C5B">
        <w:rPr>
          <w:sz w:val="24"/>
          <w:szCs w:val="24"/>
          <w:lang w:val="en-US"/>
        </w:rPr>
        <w:t>webElements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ul.FindElements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By.TagName</w:t>
      </w:r>
      <w:proofErr w:type="spellEnd"/>
      <w:r w:rsidRPr="00D16C5B">
        <w:rPr>
          <w:sz w:val="24"/>
          <w:szCs w:val="24"/>
          <w:lang w:val="en-US"/>
        </w:rPr>
        <w:t>("li"));</w:t>
      </w:r>
    </w:p>
    <w:p w14:paraId="1076A9B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1EE3CFC" wp14:editId="4BA6594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080" w14:textId="71F4DE5C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3" w:name="_Ref936463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43D9B">
        <w:rPr>
          <w:i w:val="0"/>
          <w:iCs w:val="0"/>
          <w:noProof/>
          <w:color w:val="auto"/>
          <w:sz w:val="24"/>
          <w:szCs w:val="24"/>
        </w:rPr>
        <w:t>18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3"/>
      <w:r w:rsidRPr="004C3CED">
        <w:rPr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proofErr w:type="spellEnd"/>
    </w:p>
    <w:p w14:paraId="093DBFFC" w14:textId="77777777" w:rsidR="005509D7" w:rsidRPr="004C3CED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элементы списка </w:t>
      </w:r>
      <w:proofErr w:type="spellStart"/>
      <w:r w:rsidRPr="001174F4">
        <w:rPr>
          <w:sz w:val="28"/>
          <w:szCs w:val="28"/>
          <w:lang w:val="en-US"/>
        </w:rPr>
        <w:t>webElements</w:t>
      </w:r>
      <w:proofErr w:type="spellEnd"/>
      <w:r w:rsidRPr="001174F4">
        <w:rPr>
          <w:sz w:val="28"/>
          <w:szCs w:val="28"/>
        </w:rPr>
        <w:t xml:space="preserve"> передаются на вход методу </w:t>
      </w:r>
      <w:proofErr w:type="spellStart"/>
      <w:proofErr w:type="gramStart"/>
      <w:r w:rsidRPr="001174F4">
        <w:rPr>
          <w:sz w:val="28"/>
          <w:szCs w:val="28"/>
          <w:lang w:val="en-US"/>
        </w:rPr>
        <w:t>ParseElements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), который извлекает нужную информацию. Пример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кода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приведён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ниже</w:t>
      </w:r>
      <w:r w:rsidRPr="004C3CED">
        <w:rPr>
          <w:sz w:val="28"/>
          <w:szCs w:val="28"/>
        </w:rPr>
        <w:t>.</w:t>
      </w:r>
    </w:p>
    <w:p w14:paraId="20FAE61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Shop </w:t>
      </w:r>
      <w:proofErr w:type="spellStart"/>
      <w:proofErr w:type="gramStart"/>
      <w:r w:rsidRPr="00D16C5B">
        <w:rPr>
          <w:sz w:val="24"/>
          <w:szCs w:val="24"/>
          <w:lang w:val="en-US"/>
        </w:rPr>
        <w:t>ParseElements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item)</w:t>
      </w:r>
    </w:p>
    <w:p w14:paraId="5459B50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082C1FC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name = </w:t>
      </w:r>
      <w:proofErr w:type="spell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03589E5E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GetFullDiscount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79C02A00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discount = </w:t>
      </w:r>
      <w:proofErr w:type="spell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5C18487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label = </w:t>
      </w:r>
      <w:proofErr w:type="spell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2AA20BC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image = </w:t>
      </w:r>
      <w:proofErr w:type="spell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25AA8A6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GetPage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1A8BE18B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</w:t>
      </w:r>
      <w:proofErr w:type="gramStart"/>
      <w:r w:rsidRPr="00D16C5B">
        <w:rPr>
          <w:sz w:val="24"/>
          <w:szCs w:val="24"/>
          <w:lang w:val="en-US"/>
        </w:rPr>
        <w:t>(!(</w:t>
      </w:r>
      <w:proofErr w:type="spellStart"/>
      <w:proofErr w:type="gramEnd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(name) || </w:t>
      </w:r>
      <w:proofErr w:type="spellStart"/>
      <w:r w:rsidRPr="00D16C5B">
        <w:rPr>
          <w:sz w:val="24"/>
          <w:szCs w:val="24"/>
          <w:lang w:val="en-US"/>
        </w:rPr>
        <w:t>Double.IsNaN</w:t>
      </w:r>
      <w:proofErr w:type="spellEnd"/>
      <w:r w:rsidRPr="00D16C5B">
        <w:rPr>
          <w:sz w:val="24"/>
          <w:szCs w:val="24"/>
          <w:lang w:val="en-US"/>
        </w:rPr>
        <w:t xml:space="preserve">(discount)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(label)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(image)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)))</w:t>
      </w:r>
    </w:p>
    <w:p w14:paraId="0358425A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BF63AA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new </w:t>
      </w:r>
      <w:proofErr w:type="gramStart"/>
      <w:r w:rsidRPr="00D16C5B">
        <w:rPr>
          <w:sz w:val="24"/>
          <w:szCs w:val="24"/>
          <w:lang w:val="en-US"/>
        </w:rPr>
        <w:t>Shop(</w:t>
      </w:r>
      <w:proofErr w:type="gramEnd"/>
      <w:r w:rsidRPr="00D16C5B">
        <w:rPr>
          <w:sz w:val="24"/>
          <w:szCs w:val="24"/>
          <w:lang w:val="en-US"/>
        </w:rPr>
        <w:t xml:space="preserve">name, discount, label, image,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60350F3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E95258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6ACD1AC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598A59B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Как видно из примера, для каждого элемента есть свой метод, в котором содержится логика для извлечения информации.</w:t>
      </w:r>
    </w:p>
    <w:p w14:paraId="2BA12F6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GetName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имя, которое находится в элементе с классом «</w:t>
      </w:r>
      <w:proofErr w:type="spellStart"/>
      <w:r w:rsidRPr="001174F4">
        <w:rPr>
          <w:sz w:val="28"/>
          <w:szCs w:val="28"/>
        </w:rPr>
        <w:t>holder-more</w:t>
      </w:r>
      <w:proofErr w:type="spellEnd"/>
      <w:r w:rsidRPr="001174F4">
        <w:rPr>
          <w:sz w:val="28"/>
          <w:szCs w:val="28"/>
        </w:rPr>
        <w:t>»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FindElement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 локаторов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извлекается текст внутри тэга. Так как в извлечённом тексте не будет самого имени, а, например, будет «Подробнее про </w:t>
      </w:r>
      <w:proofErr w:type="spellStart"/>
      <w:r w:rsidRPr="001174F4">
        <w:rPr>
          <w:sz w:val="28"/>
          <w:szCs w:val="28"/>
        </w:rPr>
        <w:t>кэшбэк</w:t>
      </w:r>
      <w:proofErr w:type="spellEnd"/>
      <w:r w:rsidRPr="001174F4">
        <w:rPr>
          <w:sz w:val="28"/>
          <w:szCs w:val="28"/>
        </w:rPr>
        <w:t xml:space="preserve"> в </w:t>
      </w:r>
      <w:proofErr w:type="spellStart"/>
      <w:r w:rsidRPr="001174F4">
        <w:rPr>
          <w:sz w:val="28"/>
          <w:szCs w:val="28"/>
          <w:lang w:val="en-US"/>
        </w:rPr>
        <w:t>Aliexpress</w:t>
      </w:r>
      <w:proofErr w:type="spellEnd"/>
      <w:r w:rsidRPr="001174F4"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14:paraId="61A36AE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5549623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4964D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</w:t>
      </w:r>
      <w:proofErr w:type="gramStart"/>
      <w:r w:rsidRPr="00D16C5B">
        <w:rPr>
          <w:sz w:val="24"/>
          <w:szCs w:val="24"/>
          <w:lang w:val="en-US"/>
        </w:rPr>
        <w:t>Regex(</w:t>
      </w:r>
      <w:proofErr w:type="gramEnd"/>
      <w:r w:rsidRPr="00D16C5B">
        <w:rPr>
          <w:sz w:val="24"/>
          <w:szCs w:val="24"/>
          <w:lang w:val="en-US"/>
        </w:rPr>
        <w:t>"</w:t>
      </w:r>
      <w:r w:rsidRPr="00D16C5B">
        <w:rPr>
          <w:sz w:val="24"/>
          <w:szCs w:val="24"/>
        </w:rPr>
        <w:t>Подробнее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про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</w:rPr>
        <w:t>кэшбэк</w:t>
      </w:r>
      <w:proofErr w:type="spellEnd"/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в</w:t>
      </w:r>
      <w:r w:rsidRPr="00D16C5B">
        <w:rPr>
          <w:sz w:val="24"/>
          <w:szCs w:val="24"/>
          <w:lang w:val="en-US"/>
        </w:rPr>
        <w:t xml:space="preserve"> ([\\w\\s\\d\\W]+)");</w:t>
      </w:r>
    </w:p>
    <w:p w14:paraId="49AF7BC7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"";</w:t>
      </w:r>
    </w:p>
    <w:p w14:paraId="6C2C671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7E7CE45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850633A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name = </w:t>
      </w:r>
      <w:proofErr w:type="gramStart"/>
      <w:r w:rsidRPr="00D16C5B">
        <w:rPr>
          <w:sz w:val="24"/>
          <w:szCs w:val="24"/>
          <w:lang w:val="en-US"/>
        </w:rPr>
        <w:t>element.FindElement</w:t>
      </w:r>
      <w:proofErr w:type="gramEnd"/>
      <w:r w:rsidRPr="00D16C5B">
        <w:rPr>
          <w:sz w:val="24"/>
          <w:szCs w:val="24"/>
          <w:lang w:val="en-US"/>
        </w:rPr>
        <w:t>(By.ClassName("holder-more")).FindElement(By.TagName("a")).GetAttribute("innerHTML");</w:t>
      </w:r>
    </w:p>
    <w:p w14:paraId="5EFB73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F8BB22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D3E26C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463A64C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6DEF75F1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8C919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B93AA0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420AC2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1D56393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259D0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(name);</w:t>
      </w:r>
    </w:p>
    <w:p w14:paraId="2AA1818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10F280D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2449FE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matcher.Groups</w:t>
      </w:r>
      <w:proofErr w:type="spellEnd"/>
      <w:proofErr w:type="gramEnd"/>
      <w:r w:rsidRPr="00D16C5B">
        <w:rPr>
          <w:sz w:val="24"/>
          <w:szCs w:val="24"/>
          <w:lang w:val="en-US"/>
        </w:rPr>
        <w:t>[1].Value;</w:t>
      </w:r>
    </w:p>
    <w:p w14:paraId="5DB8244F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C55C30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01283665" w14:textId="77777777" w:rsidR="005509D7" w:rsidRPr="00D16C5B" w:rsidRDefault="005509D7" w:rsidP="00197448">
      <w:pPr>
        <w:pStyle w:val="af2"/>
        <w:numPr>
          <w:ilvl w:val="0"/>
          <w:numId w:val="4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EBB798F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r w:rsidRPr="001174F4">
        <w:rPr>
          <w:sz w:val="28"/>
          <w:szCs w:val="28"/>
          <w:lang w:val="en-US"/>
        </w:rPr>
        <w:t>GetFullDiscount</w:t>
      </w:r>
      <w:proofErr w:type="spellEnd"/>
      <w:r w:rsidRPr="001174F4">
        <w:rPr>
          <w:sz w:val="28"/>
          <w:szCs w:val="28"/>
        </w:rPr>
        <w:t xml:space="preserve"> () извлекает из элемента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вместе с валютой, которое находится в дочернем элементе с тэгом «</w:t>
      </w:r>
      <w:proofErr w:type="spellStart"/>
      <w:r w:rsidRPr="001174F4">
        <w:rPr>
          <w:sz w:val="28"/>
          <w:szCs w:val="28"/>
        </w:rPr>
        <w:t>strong</w:t>
      </w:r>
      <w:proofErr w:type="spellEnd"/>
      <w:r w:rsidRPr="001174F4">
        <w:rPr>
          <w:sz w:val="28"/>
          <w:szCs w:val="28"/>
        </w:rPr>
        <w:t>» элемента с тэгом «</w:t>
      </w:r>
      <w:proofErr w:type="spellStart"/>
      <w:r w:rsidRPr="001174F4">
        <w:rPr>
          <w:sz w:val="28"/>
          <w:szCs w:val="28"/>
        </w:rPr>
        <w:t>div</w:t>
      </w:r>
      <w:proofErr w:type="spellEnd"/>
      <w:r w:rsidRPr="001174F4">
        <w:rPr>
          <w:sz w:val="28"/>
          <w:szCs w:val="28"/>
        </w:rPr>
        <w:t>» и классом «</w:t>
      </w:r>
      <w:proofErr w:type="spellStart"/>
      <w:r w:rsidRPr="001174F4">
        <w:rPr>
          <w:sz w:val="28"/>
          <w:szCs w:val="28"/>
        </w:rPr>
        <w:t>your-percentage</w:t>
      </w:r>
      <w:proofErr w:type="spellEnd"/>
      <w:r w:rsidRPr="001174F4">
        <w:rPr>
          <w:sz w:val="28"/>
          <w:szCs w:val="28"/>
        </w:rPr>
        <w:t xml:space="preserve">». Текст извлекается с помощью свойства </w:t>
      </w: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. Пример кода приведён ниже.</w:t>
      </w:r>
    </w:p>
    <w:p w14:paraId="79335DFB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GetFullDiscount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42A9554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3A533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"";</w:t>
      </w:r>
    </w:p>
    <w:p w14:paraId="5996986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01618F5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C4FA5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By.CssSelector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div.your</w:t>
      </w:r>
      <w:proofErr w:type="spellEnd"/>
      <w:r w:rsidRPr="00D16C5B">
        <w:rPr>
          <w:sz w:val="24"/>
          <w:szCs w:val="24"/>
          <w:lang w:val="en-US"/>
        </w:rPr>
        <w:t>-percentage &gt; strong")).Text;</w:t>
      </w:r>
    </w:p>
    <w:p w14:paraId="1DC48724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781438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507C91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6BAB7BC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64277BD0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9C5D691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15C56A1F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5184DAE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0CE161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D31A80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fullDiscount</w:t>
      </w:r>
      <w:proofErr w:type="spellEnd"/>
      <w:r w:rsidRPr="00D16C5B">
        <w:rPr>
          <w:sz w:val="24"/>
          <w:szCs w:val="24"/>
        </w:rPr>
        <w:t>;</w:t>
      </w:r>
    </w:p>
    <w:p w14:paraId="6508C9C5" w14:textId="77777777" w:rsidR="005509D7" w:rsidRPr="00D16C5B" w:rsidRDefault="005509D7" w:rsidP="00197448">
      <w:pPr>
        <w:pStyle w:val="af2"/>
        <w:numPr>
          <w:ilvl w:val="0"/>
          <w:numId w:val="47"/>
        </w:numPr>
        <w:tabs>
          <w:tab w:val="clear" w:pos="8640"/>
        </w:tabs>
        <w:spacing w:after="0" w:line="36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D317C9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GetDiscount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с помощью регулярного выражения извлекает из строки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. После извлечения значения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 Полный код приведён ниже.</w:t>
      </w:r>
    </w:p>
    <w:p w14:paraId="0E8631A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Double </w:t>
      </w:r>
      <w:proofErr w:type="spellStart"/>
      <w:proofErr w:type="gram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4D2CC537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96A32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== null)</w:t>
      </w:r>
    </w:p>
    <w:p w14:paraId="32FCDBC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88B411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logger.Error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7C70C84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Double.NaN</w:t>
      </w:r>
      <w:proofErr w:type="spellEnd"/>
      <w:r w:rsidRPr="00D16C5B">
        <w:rPr>
          <w:sz w:val="24"/>
          <w:szCs w:val="24"/>
          <w:lang w:val="en-US"/>
        </w:rPr>
        <w:t>;</w:t>
      </w:r>
    </w:p>
    <w:p w14:paraId="0DC0B01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4309A9B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Regex("\\d+</w:t>
      </w:r>
      <w:proofErr w:type="gramStart"/>
      <w:r w:rsidRPr="00D16C5B">
        <w:rPr>
          <w:sz w:val="24"/>
          <w:szCs w:val="24"/>
          <w:lang w:val="en-US"/>
        </w:rPr>
        <w:t>[.|</w:t>
      </w:r>
      <w:proofErr w:type="gramEnd"/>
      <w:r w:rsidRPr="00D16C5B">
        <w:rPr>
          <w:sz w:val="24"/>
          <w:szCs w:val="24"/>
          <w:lang w:val="en-US"/>
        </w:rPr>
        <w:t>,]*\\d*");</w:t>
      </w:r>
    </w:p>
    <w:p w14:paraId="47A7F8E3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discount = "";</w:t>
      </w:r>
    </w:p>
    <w:p w14:paraId="1203E85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3AF6381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12D1967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D85B56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discount =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matcher.Value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14:paraId="5D8D4BBE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09FA69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Double.TryParse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Start"/>
      <w:r w:rsidRPr="00D16C5B">
        <w:rPr>
          <w:sz w:val="24"/>
          <w:szCs w:val="24"/>
          <w:lang w:val="en-US"/>
        </w:rPr>
        <w:t>discount.Replace</w:t>
      </w:r>
      <w:proofErr w:type="spellEnd"/>
      <w:proofErr w:type="gramEnd"/>
      <w:r w:rsidRPr="00D16C5B">
        <w:rPr>
          <w:sz w:val="24"/>
          <w:szCs w:val="24"/>
          <w:lang w:val="en-US"/>
        </w:rPr>
        <w:t>('.', ','), out double result))</w:t>
      </w:r>
    </w:p>
    <w:p w14:paraId="57C7D922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8E1D01C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result;</w:t>
      </w:r>
    </w:p>
    <w:p w14:paraId="79F98514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473585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Double.NaN</w:t>
      </w:r>
      <w:proofErr w:type="spellEnd"/>
      <w:r w:rsidRPr="00D16C5B">
        <w:rPr>
          <w:sz w:val="24"/>
          <w:szCs w:val="24"/>
          <w:lang w:val="en-US"/>
        </w:rPr>
        <w:t>;</w:t>
      </w:r>
    </w:p>
    <w:p w14:paraId="0810AFB1" w14:textId="77777777" w:rsidR="005509D7" w:rsidRPr="00D16C5B" w:rsidRDefault="005509D7" w:rsidP="00197448">
      <w:pPr>
        <w:pStyle w:val="af2"/>
        <w:numPr>
          <w:ilvl w:val="0"/>
          <w:numId w:val="4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330C1B1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GetLabel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с помощью регулярного выражения извлекает из строки валюту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. Регулярное выражение содержит валюты, которые могут встретиться </w:t>
      </w:r>
      <w:proofErr w:type="gramStart"/>
      <w:r w:rsidRPr="001174F4">
        <w:rPr>
          <w:sz w:val="28"/>
          <w:szCs w:val="28"/>
        </w:rPr>
        <w:t>во время</w:t>
      </w:r>
      <w:proofErr w:type="gram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>. Пример кода приведён ниже.</w:t>
      </w:r>
    </w:p>
    <w:p w14:paraId="0083531C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4918084E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A036C7A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== null)</w:t>
      </w:r>
    </w:p>
    <w:p w14:paraId="30654A61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E33EB6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logger.Error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00E98CEF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1AD064E0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47BA93C2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Regex("[$%</w:t>
      </w:r>
      <w:proofErr w:type="gramStart"/>
      <w:r w:rsidRPr="00D16C5B">
        <w:rPr>
          <w:sz w:val="24"/>
          <w:szCs w:val="24"/>
          <w:lang w:val="en-US"/>
        </w:rPr>
        <w:t>€]|</w:t>
      </w:r>
      <w:proofErr w:type="spellStart"/>
      <w:proofErr w:type="gramEnd"/>
      <w:r w:rsidRPr="00D16C5B">
        <w:rPr>
          <w:sz w:val="24"/>
          <w:szCs w:val="24"/>
        </w:rPr>
        <w:t>руб</w:t>
      </w:r>
      <w:proofErr w:type="spellEnd"/>
      <w:r w:rsidRPr="00D16C5B">
        <w:rPr>
          <w:sz w:val="24"/>
          <w:szCs w:val="24"/>
          <w:lang w:val="en-US"/>
        </w:rPr>
        <w:t>|(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.)|cent|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|RUB|USD|EUR|SEK|UAH|INR|BRL|GBP|CHF|PLN");</w:t>
      </w:r>
    </w:p>
    <w:p w14:paraId="5BC3492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6DDA9D9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14:paraId="76DC485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D07BD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matcher.Value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14:paraId="082BA42D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460753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5293BEBD" w14:textId="77777777" w:rsidR="005509D7" w:rsidRPr="00D16C5B" w:rsidRDefault="005509D7" w:rsidP="00197448">
      <w:pPr>
        <w:pStyle w:val="af2"/>
        <w:numPr>
          <w:ilvl w:val="0"/>
          <w:numId w:val="4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92C5C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GetImage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картинку, которая находится в элементе с тэгом «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</w:rPr>
        <w:t>» в атрибуте «</w:t>
      </w:r>
      <w:proofErr w:type="spellStart"/>
      <w:r w:rsidRPr="001174F4">
        <w:rPr>
          <w:sz w:val="28"/>
          <w:szCs w:val="28"/>
          <w:lang w:val="en-US"/>
        </w:rPr>
        <w:t>src</w:t>
      </w:r>
      <w:proofErr w:type="spellEnd"/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атрибута. Пример кода приведен ниже.</w:t>
      </w:r>
    </w:p>
    <w:p w14:paraId="3FF774C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1347C858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3DD877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"";</w:t>
      </w:r>
    </w:p>
    <w:p w14:paraId="24A30CF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1E34472E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69B6A1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image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By.TagName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img</w:t>
      </w:r>
      <w:proofErr w:type="spellEnd"/>
      <w:r w:rsidRPr="00D16C5B">
        <w:rPr>
          <w:sz w:val="24"/>
          <w:szCs w:val="24"/>
          <w:lang w:val="en-US"/>
        </w:rPr>
        <w:t>")).</w:t>
      </w:r>
      <w:proofErr w:type="spellStart"/>
      <w:r w:rsidRPr="00D16C5B">
        <w:rPr>
          <w:sz w:val="24"/>
          <w:szCs w:val="24"/>
          <w:lang w:val="en-US"/>
        </w:rPr>
        <w:t>GetAttribute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src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23416E3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202DEB8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1CB07E32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9E5FED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476E13D6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FBC62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ED454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0E873B0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4EFBED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C798617" w14:textId="77777777" w:rsidR="005509D7" w:rsidRPr="00D16C5B" w:rsidRDefault="005509D7" w:rsidP="00197448">
      <w:pPr>
        <w:pStyle w:val="af2"/>
        <w:numPr>
          <w:ilvl w:val="0"/>
          <w:numId w:val="5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image</w:t>
      </w:r>
      <w:proofErr w:type="spellEnd"/>
      <w:r w:rsidRPr="00D16C5B">
        <w:rPr>
          <w:sz w:val="24"/>
          <w:szCs w:val="24"/>
        </w:rPr>
        <w:t>;</w:t>
      </w:r>
    </w:p>
    <w:p w14:paraId="4D19F28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страницу магазина, которая находится в значении атрибута «</w:t>
      </w:r>
      <w:proofErr w:type="spellStart"/>
      <w:r w:rsidRPr="001174F4">
        <w:rPr>
          <w:sz w:val="28"/>
          <w:szCs w:val="28"/>
          <w:lang w:val="en-US"/>
        </w:rPr>
        <w:t>href</w:t>
      </w:r>
      <w:proofErr w:type="spellEnd"/>
      <w:r w:rsidRPr="001174F4">
        <w:rPr>
          <w:sz w:val="28"/>
          <w:szCs w:val="28"/>
        </w:rPr>
        <w:t>» дочернего элементе с тэгом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 </w:t>
      </w:r>
      <w:r w:rsidRPr="001174F4">
        <w:rPr>
          <w:sz w:val="28"/>
          <w:szCs w:val="28"/>
        </w:rPr>
        <w:lastRenderedPageBreak/>
        <w:t>элемента с тэгом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>» и классом «</w:t>
      </w:r>
      <w:proofErr w:type="spellStart"/>
      <w:r w:rsidRPr="001174F4">
        <w:rPr>
          <w:sz w:val="28"/>
          <w:szCs w:val="28"/>
        </w:rPr>
        <w:t>holder-img</w:t>
      </w:r>
      <w:proofErr w:type="spellEnd"/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атрибута. Пример кода приведен ниже.</w:t>
      </w:r>
    </w:p>
    <w:p w14:paraId="777AEF06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14:paraId="4230B7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1F439F8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page = "";</w:t>
      </w:r>
    </w:p>
    <w:p w14:paraId="7160BFC0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27A90EBB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BA6D7A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page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By.CssSelector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div.holder-img</w:t>
      </w:r>
      <w:proofErr w:type="spellEnd"/>
      <w:r w:rsidRPr="00D16C5B">
        <w:rPr>
          <w:sz w:val="24"/>
          <w:szCs w:val="24"/>
          <w:lang w:val="en-US"/>
        </w:rPr>
        <w:t xml:space="preserve"> &gt; a")).</w:t>
      </w:r>
      <w:proofErr w:type="spellStart"/>
      <w:r w:rsidRPr="00D16C5B">
        <w:rPr>
          <w:sz w:val="24"/>
          <w:szCs w:val="24"/>
          <w:lang w:val="en-US"/>
        </w:rPr>
        <w:t>GetAttribute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href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6AABF29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1866B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7CCEC6F4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3B36D0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3569D4FF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1D0A5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4D234F7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14:paraId="5EABDB6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20DA69D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0BD897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page</w:t>
      </w:r>
      <w:proofErr w:type="spellEnd"/>
      <w:r w:rsidRPr="00D16C5B">
        <w:rPr>
          <w:sz w:val="24"/>
          <w:szCs w:val="24"/>
        </w:rPr>
        <w:t>;</w:t>
      </w:r>
    </w:p>
    <w:p w14:paraId="62503995" w14:textId="77777777" w:rsidR="005509D7" w:rsidRPr="00D16C5B" w:rsidRDefault="005509D7" w:rsidP="00197448">
      <w:pPr>
        <w:pStyle w:val="af2"/>
        <w:numPr>
          <w:ilvl w:val="0"/>
          <w:numId w:val="5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3ABDEA50" w14:textId="353FB2D0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proofErr w:type="spellStart"/>
      <w:r w:rsidRPr="001174F4">
        <w:rPr>
          <w:sz w:val="28"/>
          <w:szCs w:val="28"/>
        </w:rPr>
        <w:t>if</w:t>
      </w:r>
      <w:proofErr w:type="spellEnd"/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, который в последствии возвращается.</w:t>
      </w:r>
      <w:r w:rsidR="003B3539">
        <w:rPr>
          <w:sz w:val="28"/>
          <w:szCs w:val="28"/>
        </w:rPr>
        <w:t xml:space="preserve"> Полный код программы приведён в </w:t>
      </w:r>
      <w:r w:rsidR="003B3539" w:rsidRPr="003B3539">
        <w:rPr>
          <w:sz w:val="28"/>
          <w:szCs w:val="28"/>
        </w:rPr>
        <w:fldChar w:fldCharType="begin"/>
      </w:r>
      <w:r w:rsidR="003B3539" w:rsidRPr="003B3539">
        <w:rPr>
          <w:sz w:val="28"/>
          <w:szCs w:val="28"/>
        </w:rPr>
        <w:instrText xml:space="preserve"> REF _Ref9625069 \h </w:instrText>
      </w:r>
      <w:r w:rsidR="003B3539">
        <w:rPr>
          <w:sz w:val="28"/>
          <w:szCs w:val="28"/>
        </w:rPr>
        <w:instrText xml:space="preserve"> \* MERGEFORMAT </w:instrText>
      </w:r>
      <w:r w:rsidR="003B3539" w:rsidRPr="003B3539">
        <w:rPr>
          <w:sz w:val="28"/>
          <w:szCs w:val="28"/>
        </w:rPr>
      </w:r>
      <w:r w:rsidR="003B3539" w:rsidRPr="003B3539">
        <w:rPr>
          <w:sz w:val="28"/>
          <w:szCs w:val="28"/>
        </w:rPr>
        <w:fldChar w:fldCharType="separate"/>
      </w:r>
      <w:r w:rsidR="003B3539" w:rsidRPr="003B3539">
        <w:rPr>
          <w:color w:val="000000" w:themeColor="text1"/>
          <w:sz w:val="28"/>
          <w:szCs w:val="28"/>
        </w:rPr>
        <w:t>Приложени</w:t>
      </w:r>
      <w:r w:rsidR="003B3539">
        <w:rPr>
          <w:color w:val="000000" w:themeColor="text1"/>
          <w:sz w:val="28"/>
          <w:szCs w:val="28"/>
        </w:rPr>
        <w:t>и</w:t>
      </w:r>
      <w:r w:rsidR="003B3539" w:rsidRPr="003B3539">
        <w:rPr>
          <w:color w:val="000000" w:themeColor="text1"/>
          <w:sz w:val="28"/>
          <w:szCs w:val="28"/>
        </w:rPr>
        <w:t xml:space="preserve"> М.</w:t>
      </w:r>
      <w:r w:rsidR="003B3539" w:rsidRPr="003B3539">
        <w:rPr>
          <w:sz w:val="28"/>
          <w:szCs w:val="28"/>
        </w:rPr>
        <w:fldChar w:fldCharType="end"/>
      </w:r>
    </w:p>
    <w:p w14:paraId="0B7962E2" w14:textId="77777777" w:rsidR="005509D7" w:rsidRPr="00C63963" w:rsidRDefault="005509D7" w:rsidP="00C6396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94" w:name="_Toc9365056"/>
      <w:bookmarkStart w:id="95" w:name="_Toc9389381"/>
      <w:bookmarkStart w:id="96" w:name="_Toc9696562"/>
      <w:r w:rsidRPr="00C63963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C63963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C63963">
        <w:rPr>
          <w:rFonts w:ascii="Times New Roman" w:hAnsi="Times New Roman" w:cs="Times New Roman"/>
          <w:sz w:val="28"/>
          <w:szCs w:val="28"/>
        </w:rPr>
        <w:t xml:space="preserve"> сайта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94"/>
      <w:bookmarkEnd w:id="95"/>
      <w:bookmarkEnd w:id="96"/>
      <w:proofErr w:type="spellEnd"/>
    </w:p>
    <w:p w14:paraId="4AD31E5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proofErr w:type="spellStart"/>
      <w:r w:rsidRPr="001174F4">
        <w:rPr>
          <w:sz w:val="28"/>
          <w:szCs w:val="28"/>
          <w:lang w:val="en-US"/>
        </w:rPr>
        <w:t>LetyShops</w:t>
      </w:r>
      <w:proofErr w:type="spellEnd"/>
      <w:r w:rsidRPr="001174F4">
        <w:rPr>
          <w:sz w:val="28"/>
          <w:szCs w:val="28"/>
        </w:rPr>
        <w:t xml:space="preserve">. В результате действия алгоритма в списке будут находиться магазины с </w:t>
      </w:r>
      <w:proofErr w:type="spellStart"/>
      <w:r w:rsidRPr="001174F4">
        <w:rPr>
          <w:sz w:val="28"/>
          <w:szCs w:val="28"/>
        </w:rPr>
        <w:t>кэшбэками</w:t>
      </w:r>
      <w:proofErr w:type="spellEnd"/>
      <w:r w:rsidRPr="001174F4">
        <w:rPr>
          <w:sz w:val="28"/>
          <w:szCs w:val="28"/>
        </w:rPr>
        <w:t>.</w:t>
      </w:r>
    </w:p>
    <w:p w14:paraId="203ED555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 w:rsidRPr="001174F4">
        <w:rPr>
          <w:sz w:val="28"/>
          <w:szCs w:val="28"/>
        </w:rPr>
        <w:t>парсинге</w:t>
      </w:r>
      <w:proofErr w:type="spellEnd"/>
      <w:r w:rsidRPr="001174F4">
        <w:rPr>
          <w:sz w:val="28"/>
          <w:szCs w:val="28"/>
        </w:rPr>
        <w:t xml:space="preserve"> данного сайта.</w:t>
      </w:r>
    </w:p>
    <w:p w14:paraId="258AD16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библиотеку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</w:t>
      </w:r>
    </w:p>
    <w:p w14:paraId="5991419A" w14:textId="5F63BEED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33" w:history="1">
        <w:r w:rsidRPr="001174F4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 w:rsidRPr="001174F4">
        <w:rPr>
          <w:sz w:val="28"/>
          <w:szCs w:val="28"/>
        </w:rPr>
        <w:t>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_Ref9364731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B3539" w:rsidRPr="003B3539">
        <w:rPr>
          <w:sz w:val="28"/>
          <w:szCs w:val="28"/>
        </w:rPr>
        <w:t>Рисун</w:t>
      </w:r>
      <w:r w:rsidR="003B3539">
        <w:rPr>
          <w:sz w:val="28"/>
          <w:szCs w:val="28"/>
        </w:rPr>
        <w:t>ке</w:t>
      </w:r>
      <w:r w:rsidR="003B3539" w:rsidRPr="003B3539">
        <w:rPr>
          <w:sz w:val="28"/>
          <w:szCs w:val="28"/>
        </w:rPr>
        <w:t xml:space="preserve"> </w:t>
      </w:r>
      <w:r w:rsidR="003B3539" w:rsidRPr="003B3539">
        <w:rPr>
          <w:noProof/>
          <w:sz w:val="28"/>
          <w:szCs w:val="28"/>
        </w:rPr>
        <w:t>19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. При просмотре данной страницы следует обратить внимание на саму структуру сайта, </w:t>
      </w:r>
      <w:r w:rsidRPr="001174F4">
        <w:rPr>
          <w:sz w:val="28"/>
          <w:szCs w:val="28"/>
        </w:rPr>
        <w:lastRenderedPageBreak/>
        <w:t>то есть на расположение магазинов, а также на те элементы, которые позволяют получиться следующие магазины.</w:t>
      </w:r>
    </w:p>
    <w:p w14:paraId="348E8637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7BBC871" wp14:editId="0A05741E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BA94" w14:textId="3277A63C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7" w:name="_Ref936473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B3539">
        <w:rPr>
          <w:i w:val="0"/>
          <w:iCs w:val="0"/>
          <w:noProof/>
          <w:color w:val="auto"/>
          <w:sz w:val="24"/>
          <w:szCs w:val="24"/>
        </w:rPr>
        <w:t>19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7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proofErr w:type="spellEnd"/>
    </w:p>
    <w:p w14:paraId="0865AE5D" w14:textId="0D1338A1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B3539" w:rsidRPr="003B3539">
        <w:rPr>
          <w:sz w:val="28"/>
          <w:szCs w:val="28"/>
        </w:rPr>
        <w:t>Рисун</w:t>
      </w:r>
      <w:r w:rsidR="003B3539">
        <w:rPr>
          <w:sz w:val="28"/>
          <w:szCs w:val="28"/>
        </w:rPr>
        <w:t>ке</w:t>
      </w:r>
      <w:r w:rsidR="003B3539" w:rsidRPr="003B3539">
        <w:rPr>
          <w:sz w:val="28"/>
          <w:szCs w:val="28"/>
        </w:rPr>
        <w:t xml:space="preserve"> </w:t>
      </w:r>
      <w:r w:rsidR="003B3539" w:rsidRPr="003B3539">
        <w:rPr>
          <w:noProof/>
          <w:sz w:val="28"/>
          <w:szCs w:val="28"/>
        </w:rPr>
        <w:t>20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3FDEDD28" w14:textId="77777777" w:rsidR="005509D7" w:rsidRPr="001174F4" w:rsidRDefault="005509D7" w:rsidP="00FC6A82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0E4446F1" wp14:editId="6C624D30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2A49" w14:textId="59DE6267" w:rsidR="005509D7" w:rsidRPr="004C3CED" w:rsidRDefault="005509D7" w:rsidP="00FC6A82">
      <w:pPr>
        <w:pStyle w:val="af3"/>
        <w:ind w:firstLine="113"/>
        <w:jc w:val="center"/>
        <w:rPr>
          <w:i w:val="0"/>
          <w:iCs w:val="0"/>
          <w:color w:val="auto"/>
          <w:sz w:val="24"/>
          <w:szCs w:val="24"/>
        </w:rPr>
      </w:pPr>
      <w:bookmarkStart w:id="98" w:name="_Ref936475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B3539">
        <w:rPr>
          <w:i w:val="0"/>
          <w:iCs w:val="0"/>
          <w:noProof/>
          <w:color w:val="auto"/>
          <w:sz w:val="24"/>
          <w:szCs w:val="24"/>
        </w:rPr>
        <w:t>20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8"/>
      <w:r w:rsidRPr="004C3CED">
        <w:rPr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14:paraId="507E1BC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перехода на последующие страницы,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14:paraId="10FD1C75" w14:textId="6744E77D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</w:t>
      </w:r>
      <w:r w:rsidR="005742B6" w:rsidRPr="001174F4">
        <w:rPr>
          <w:sz w:val="28"/>
          <w:szCs w:val="28"/>
        </w:rPr>
        <w:t>и</w:t>
      </w:r>
      <w:r w:rsidRPr="001174F4">
        <w:rPr>
          <w:sz w:val="28"/>
          <w:szCs w:val="28"/>
        </w:rPr>
        <w:t xml:space="preserve"> осуществляется поиск элементов. На</w:t>
      </w:r>
      <w:r w:rsidR="00425E13">
        <w:rPr>
          <w:sz w:val="28"/>
          <w:szCs w:val="28"/>
        </w:rPr>
        <w:t xml:space="preserve"> </w:t>
      </w:r>
      <w:r w:rsidR="00425E13" w:rsidRPr="00425E13">
        <w:rPr>
          <w:sz w:val="28"/>
          <w:szCs w:val="28"/>
        </w:rPr>
        <w:fldChar w:fldCharType="begin"/>
      </w:r>
      <w:r w:rsidR="00425E13" w:rsidRPr="00425E13">
        <w:rPr>
          <w:sz w:val="28"/>
          <w:szCs w:val="28"/>
        </w:rPr>
        <w:instrText xml:space="preserve"> REF _Ref9364785 \h  \* MERGEFORMAT </w:instrText>
      </w:r>
      <w:r w:rsidR="00425E13" w:rsidRPr="00425E13">
        <w:rPr>
          <w:sz w:val="28"/>
          <w:szCs w:val="28"/>
        </w:rPr>
      </w:r>
      <w:r w:rsidR="00425E13" w:rsidRPr="00425E13">
        <w:rPr>
          <w:sz w:val="28"/>
          <w:szCs w:val="28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21</w:t>
      </w:r>
      <w:r w:rsidR="00425E13" w:rsidRPr="00425E13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 выбор конкретного магазина.</w:t>
      </w:r>
    </w:p>
    <w:p w14:paraId="59396295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123808C6" wp14:editId="4A59AC21">
            <wp:extent cx="4104167" cy="39315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31" cy="39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E32C" w14:textId="0922C27A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9" w:name="_Ref9364785"/>
      <w:bookmarkStart w:id="100" w:name="_Ref954006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21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9"/>
      <w:r w:rsidRPr="004C3CED">
        <w:rPr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bookmarkEnd w:id="100"/>
      <w:proofErr w:type="spellEnd"/>
    </w:p>
    <w:p w14:paraId="3D22B7D2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Из предыдущего рисунка видно, что элемент находится в тэге «а»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inner</w:t>
      </w:r>
      <w:proofErr w:type="spellEnd"/>
      <w:r w:rsidRPr="001174F4">
        <w:rPr>
          <w:sz w:val="28"/>
          <w:szCs w:val="28"/>
        </w:rPr>
        <w:t>». Внутри этого элемента содержится вся нужная информация. То есть нужно извлечь все элементы с приведённым ранее классом. Ниже представлен код для извлечения элементов с одной страницы.</w:t>
      </w:r>
    </w:p>
    <w:p w14:paraId="77F2CCE6" w14:textId="77777777" w:rsidR="005509D7" w:rsidRPr="00901CC8" w:rsidRDefault="005509D7" w:rsidP="00D523F7">
      <w:pPr>
        <w:pStyle w:val="af2"/>
        <w:numPr>
          <w:ilvl w:val="0"/>
          <w:numId w:val="60"/>
        </w:numPr>
        <w:tabs>
          <w:tab w:val="clear" w:pos="8640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</w:t>
      </w:r>
      <w:r w:rsidRPr="00901CC8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listOfShops</w:t>
      </w:r>
      <w:proofErr w:type="spellEnd"/>
      <w:r w:rsidRPr="00901CC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QuerySelectorAll</w:t>
      </w:r>
      <w:proofErr w:type="spellEnd"/>
      <w:proofErr w:type="gramEnd"/>
      <w:r w:rsidRPr="00901CC8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proofErr w:type="spellEnd"/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a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>__</w:t>
      </w:r>
      <w:r w:rsidRPr="00D16C5B">
        <w:rPr>
          <w:sz w:val="24"/>
          <w:szCs w:val="24"/>
          <w:lang w:val="en-US"/>
        </w:rPr>
        <w:t>inner</w:t>
      </w:r>
      <w:proofErr w:type="spellEnd"/>
      <w:r w:rsidRPr="00901CC8">
        <w:rPr>
          <w:sz w:val="24"/>
          <w:szCs w:val="24"/>
          <w:lang w:val="en-US"/>
        </w:rPr>
        <w:t>");</w:t>
      </w:r>
    </w:p>
    <w:p w14:paraId="38AB9D0D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селектор,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proofErr w:type="spellStart"/>
      <w:r w:rsidRPr="001174F4">
        <w:rPr>
          <w:sz w:val="28"/>
          <w:szCs w:val="28"/>
          <w:lang w:val="en-US"/>
        </w:rPr>
        <w:t>listOfShops</w:t>
      </w:r>
      <w:proofErr w:type="spellEnd"/>
      <w:r w:rsidRPr="001174F4">
        <w:rPr>
          <w:sz w:val="28"/>
          <w:szCs w:val="28"/>
        </w:rPr>
        <w:t>.</w:t>
      </w:r>
    </w:p>
    <w:p w14:paraId="2AB4BB30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с помощью </w:t>
      </w:r>
      <w:r w:rsidRPr="001174F4">
        <w:rPr>
          <w:sz w:val="28"/>
          <w:szCs w:val="28"/>
          <w:lang w:val="en-US"/>
        </w:rPr>
        <w:t>foreach</w:t>
      </w:r>
      <w:r w:rsidRPr="001174F4">
        <w:rPr>
          <w:sz w:val="28"/>
          <w:szCs w:val="28"/>
        </w:rPr>
        <w:t xml:space="preserve"> 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14:paraId="727DF481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foreach (var item in </w:t>
      </w:r>
      <w:proofErr w:type="spellStart"/>
      <w:r w:rsidRPr="00D16C5B">
        <w:rPr>
          <w:sz w:val="24"/>
          <w:szCs w:val="24"/>
          <w:lang w:val="en-US"/>
        </w:rPr>
        <w:t>listOfShops</w:t>
      </w:r>
      <w:proofErr w:type="spellEnd"/>
      <w:r w:rsidRPr="00D16C5B">
        <w:rPr>
          <w:sz w:val="24"/>
          <w:szCs w:val="24"/>
          <w:lang w:val="en-US"/>
        </w:rPr>
        <w:t>)</w:t>
      </w:r>
    </w:p>
    <w:p w14:paraId="6519F16C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F4FA01D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name = </w:t>
      </w:r>
      <w:proofErr w:type="spell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1CBE573F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Double discount = </w:t>
      </w:r>
      <w:proofErr w:type="spell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4D25D6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label = </w:t>
      </w:r>
      <w:proofErr w:type="spell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3F94FD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GetUrl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51C034A7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 xml:space="preserve">String image = </w:t>
      </w:r>
      <w:proofErr w:type="spell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14:paraId="55B0DE0E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</w:t>
      </w:r>
      <w:proofErr w:type="gramStart"/>
      <w:r w:rsidRPr="00D16C5B">
        <w:rPr>
          <w:sz w:val="24"/>
          <w:szCs w:val="24"/>
          <w:lang w:val="en-US"/>
        </w:rPr>
        <w:t>(!(</w:t>
      </w:r>
      <w:proofErr w:type="spellStart"/>
      <w:proofErr w:type="gramEnd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(name) || </w:t>
      </w:r>
      <w:proofErr w:type="spellStart"/>
      <w:r w:rsidRPr="00D16C5B">
        <w:rPr>
          <w:sz w:val="24"/>
          <w:szCs w:val="24"/>
          <w:lang w:val="en-US"/>
        </w:rPr>
        <w:t>Double.IsNaN</w:t>
      </w:r>
      <w:proofErr w:type="spellEnd"/>
      <w:r w:rsidRPr="00D16C5B">
        <w:rPr>
          <w:sz w:val="24"/>
          <w:szCs w:val="24"/>
          <w:lang w:val="en-US"/>
        </w:rPr>
        <w:t xml:space="preserve">(discount)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(label)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(image)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)))</w:t>
      </w:r>
    </w:p>
    <w:p w14:paraId="7D43B4CB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7BDDA9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Shops.Add</w:t>
      </w:r>
      <w:proofErr w:type="spellEnd"/>
      <w:r w:rsidRPr="00D16C5B">
        <w:rPr>
          <w:sz w:val="24"/>
          <w:szCs w:val="24"/>
          <w:lang w:val="en-US"/>
        </w:rPr>
        <w:t xml:space="preserve">(new </w:t>
      </w:r>
      <w:proofErr w:type="gramStart"/>
      <w:r w:rsidRPr="00D16C5B">
        <w:rPr>
          <w:sz w:val="24"/>
          <w:szCs w:val="24"/>
          <w:lang w:val="en-US"/>
        </w:rPr>
        <w:t>Shop(</w:t>
      </w:r>
      <w:proofErr w:type="gramEnd"/>
      <w:r w:rsidRPr="00D16C5B">
        <w:rPr>
          <w:sz w:val="24"/>
          <w:szCs w:val="24"/>
          <w:lang w:val="en-US"/>
        </w:rPr>
        <w:t xml:space="preserve">name, discount, label, image,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));</w:t>
      </w:r>
    </w:p>
    <w:p w14:paraId="0FF37770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A39AB67" w14:textId="77777777" w:rsidR="005509D7" w:rsidRPr="00D16C5B" w:rsidRDefault="005509D7" w:rsidP="00197448">
      <w:pPr>
        <w:pStyle w:val="af2"/>
        <w:numPr>
          <w:ilvl w:val="0"/>
          <w:numId w:val="35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1714C3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14:paraId="52866E04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GetName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имя, которое находится в элементе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title</w:t>
      </w:r>
      <w:proofErr w:type="spellEnd"/>
      <w:r w:rsidRPr="001174F4">
        <w:rPr>
          <w:sz w:val="28"/>
          <w:szCs w:val="28"/>
        </w:rPr>
        <w:t xml:space="preserve">».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14:paraId="0A376F97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0BC0A90F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9225693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div.b-teaser__title</w:t>
      </w:r>
      <w:proofErr w:type="spellEnd"/>
      <w:r w:rsidRPr="00D16C5B">
        <w:rPr>
          <w:sz w:val="24"/>
          <w:szCs w:val="24"/>
          <w:lang w:val="en-US"/>
        </w:rPr>
        <w:t>").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r w:rsidRPr="00D16C5B">
        <w:rPr>
          <w:sz w:val="24"/>
          <w:szCs w:val="24"/>
          <w:lang w:val="en-US"/>
        </w:rPr>
        <w:t>();</w:t>
      </w:r>
    </w:p>
    <w:p w14:paraId="35603319" w14:textId="77777777" w:rsidR="005509D7" w:rsidRPr="00D16C5B" w:rsidRDefault="005509D7" w:rsidP="00197448">
      <w:pPr>
        <w:pStyle w:val="af2"/>
        <w:numPr>
          <w:ilvl w:val="0"/>
          <w:numId w:val="36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951CED" w14:textId="6A906C78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r w:rsidRPr="001174F4">
        <w:rPr>
          <w:sz w:val="28"/>
          <w:szCs w:val="28"/>
          <w:lang w:val="en-US"/>
        </w:rPr>
        <w:t>GetDiscount</w:t>
      </w:r>
      <w:proofErr w:type="spellEnd"/>
      <w:r w:rsidRPr="001174F4">
        <w:rPr>
          <w:sz w:val="28"/>
          <w:szCs w:val="28"/>
        </w:rPr>
        <w:t xml:space="preserve"> извлекает из элемента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которое может находиться в двух местах в зависимости от того старое значение или новое. Если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не менялось и не помечалось красным, то оно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cash</w:t>
      </w:r>
      <w:proofErr w:type="spellEnd"/>
      <w:r w:rsidRPr="001174F4">
        <w:rPr>
          <w:sz w:val="28"/>
          <w:szCs w:val="28"/>
        </w:rPr>
        <w:t xml:space="preserve">». Если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новое и оно помечено красным, как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22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то путь к элементу будет уже иным. Элемент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new-cash</w:t>
      </w:r>
      <w:proofErr w:type="spellEnd"/>
      <w:r w:rsidRPr="001174F4">
        <w:rPr>
          <w:sz w:val="28"/>
          <w:szCs w:val="28"/>
        </w:rPr>
        <w:t xml:space="preserve">». Далее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нужен для удаления лишних пробелов. После извлечения значения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 Пример кода приведён ниже.</w:t>
      </w:r>
    </w:p>
    <w:p w14:paraId="6183779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private Double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GetDiscount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</w:t>
      </w:r>
      <w:proofErr w:type="spellStart"/>
      <w:proofErr w:type="gramEnd"/>
      <w:r w:rsidRPr="00D16C5B">
        <w:rPr>
          <w:spacing w:val="0"/>
          <w:sz w:val="24"/>
          <w:szCs w:val="24"/>
          <w:lang w:val="en-US" w:eastAsia="en-US"/>
        </w:rPr>
        <w:t>HtmlNode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html)</w:t>
      </w:r>
    </w:p>
    <w:p w14:paraId="0B8F4D8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139EB31A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lastRenderedPageBreak/>
        <w:t>string discount = "";</w:t>
      </w:r>
    </w:p>
    <w:p w14:paraId="4A49AB9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try</w:t>
      </w:r>
    </w:p>
    <w:p w14:paraId="07495E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24B0E01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discount =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html.QuerySelector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div.b-teaser__caption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teaser__cashback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-rate &gt; div &gt; div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span.b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-shop-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").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InnerText.Trim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();</w:t>
      </w:r>
    </w:p>
    <w:p w14:paraId="30929AD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034B0FF0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catch (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NullReferenceException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e)</w:t>
      </w:r>
    </w:p>
    <w:p w14:paraId="71AF17E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65347E6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logger.Info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r w:rsidRPr="00D16C5B">
        <w:rPr>
          <w:spacing w:val="0"/>
          <w:sz w:val="24"/>
          <w:szCs w:val="24"/>
          <w:lang w:eastAsia="en-US"/>
        </w:rPr>
        <w:t>Вторая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попытка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взять</w:t>
      </w:r>
      <w:r w:rsidRPr="00D16C5B">
        <w:rPr>
          <w:spacing w:val="0"/>
          <w:sz w:val="24"/>
          <w:szCs w:val="24"/>
          <w:lang w:val="en-US" w:eastAsia="en-US"/>
        </w:rPr>
        <w:t xml:space="preserve"> discount " + e);</w:t>
      </w:r>
    </w:p>
    <w:p w14:paraId="29E196C6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discount =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html.QuerySelector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div.b-teaser__caption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teaser__cashback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-rate &gt; div &gt; div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span.b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-shop-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teaser__new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-cash").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InnerText.Trim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(); ;</w:t>
      </w:r>
    </w:p>
    <w:p w14:paraId="4E61F89B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1F8B218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if (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Double.TryParse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discount.Replace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('.', ','), out double result))</w:t>
      </w:r>
    </w:p>
    <w:p w14:paraId="379151D7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5CFD88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result;</w:t>
      </w:r>
    </w:p>
    <w:p w14:paraId="05604B8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5A3F2D5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return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Double.NaN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;</w:t>
      </w:r>
    </w:p>
    <w:p w14:paraId="44BA9F7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pacing w:val="0"/>
          <w:sz w:val="24"/>
          <w:szCs w:val="24"/>
          <w:lang w:eastAsia="en-US"/>
        </w:rPr>
        <w:t>}</w:t>
      </w:r>
    </w:p>
    <w:p w14:paraId="4684A20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B7504EE" wp14:editId="034AFF0C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9B71" w14:textId="0608DD5F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01" w:name="_Ref9364818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22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1"/>
      <w:r w:rsidRPr="004C3CED">
        <w:rPr>
          <w:i w:val="0"/>
          <w:iCs w:val="0"/>
          <w:color w:val="auto"/>
          <w:sz w:val="24"/>
          <w:szCs w:val="24"/>
        </w:rPr>
        <w:t xml:space="preserve"> – новое значение </w:t>
      </w:r>
      <w:proofErr w:type="spellStart"/>
      <w:r w:rsidRPr="004C3CED">
        <w:rPr>
          <w:i w:val="0"/>
          <w:iCs w:val="0"/>
          <w:color w:val="auto"/>
          <w:sz w:val="24"/>
          <w:szCs w:val="24"/>
        </w:rPr>
        <w:t>кэшбэка</w:t>
      </w:r>
      <w:proofErr w:type="spellEnd"/>
    </w:p>
    <w:p w14:paraId="21802109" w14:textId="55D30C1E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GetLabel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 из элемента валюту. На сайте есть три вида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по расположению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коде: первый содержит в себе только значение и валюту –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>»; второй содержит в себе слово «до», который расположен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», а потом значение и валюту, которая расположена в том же тэге с таким же классом; третий – </w:t>
      </w:r>
      <w:proofErr w:type="spellStart"/>
      <w:r w:rsidRPr="001174F4">
        <w:rPr>
          <w:sz w:val="28"/>
          <w:szCs w:val="28"/>
        </w:rPr>
        <w:t>кэшбэк</w:t>
      </w:r>
      <w:proofErr w:type="spellEnd"/>
      <w:r w:rsidRPr="001174F4">
        <w:rPr>
          <w:sz w:val="28"/>
          <w:szCs w:val="28"/>
        </w:rPr>
        <w:t xml:space="preserve"> красного цвета, как изображено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6652D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23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  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>--</w:t>
      </w:r>
      <w:proofErr w:type="spellStart"/>
      <w:r w:rsidRPr="001174F4">
        <w:rPr>
          <w:sz w:val="28"/>
          <w:szCs w:val="28"/>
        </w:rPr>
        <w:t>red</w:t>
      </w:r>
      <w:proofErr w:type="spellEnd"/>
      <w:r w:rsidRPr="001174F4">
        <w:rPr>
          <w:sz w:val="28"/>
          <w:szCs w:val="28"/>
        </w:rPr>
        <w:t xml:space="preserve">». Для того, чтобы не писать множество проверок было решено с помощью </w:t>
      </w:r>
      <w:proofErr w:type="spellStart"/>
      <w:r w:rsidRPr="001174F4">
        <w:rPr>
          <w:sz w:val="28"/>
          <w:szCs w:val="28"/>
          <w:lang w:val="en-US"/>
        </w:rPr>
        <w:t>QuerySelectorAll</w:t>
      </w:r>
      <w:proofErr w:type="spellEnd"/>
      <w:r w:rsidRPr="001174F4">
        <w:rPr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», и из коллекции брать последний элемент. Далее с помощью </w:t>
      </w:r>
      <w:proofErr w:type="spellStart"/>
      <w:r w:rsidRPr="001174F4">
        <w:rPr>
          <w:sz w:val="28"/>
          <w:szCs w:val="28"/>
          <w:lang w:val="en-US"/>
        </w:rPr>
        <w:lastRenderedPageBreak/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14:paraId="4B8007B9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09B5198E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3A20BCB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labelList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html.QuerySelectorAll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div.b-teaser__caption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div.b</w:t>
      </w:r>
      <w:proofErr w:type="spellEnd"/>
      <w:r w:rsidRPr="00D16C5B">
        <w:rPr>
          <w:sz w:val="24"/>
          <w:szCs w:val="24"/>
          <w:lang w:val="en-US"/>
        </w:rPr>
        <w:t>-</w:t>
      </w:r>
      <w:proofErr w:type="spellStart"/>
      <w:r w:rsidRPr="00D16C5B">
        <w:rPr>
          <w:sz w:val="24"/>
          <w:szCs w:val="24"/>
          <w:lang w:val="en-US"/>
        </w:rPr>
        <w:t>teaser__cashback</w:t>
      </w:r>
      <w:proofErr w:type="spellEnd"/>
      <w:r w:rsidRPr="00D16C5B">
        <w:rPr>
          <w:sz w:val="24"/>
          <w:szCs w:val="24"/>
          <w:lang w:val="en-US"/>
        </w:rPr>
        <w:t xml:space="preserve">-rate &gt; div &gt; div &gt; </w:t>
      </w:r>
      <w:proofErr w:type="spellStart"/>
      <w:r w:rsidRPr="00D16C5B">
        <w:rPr>
          <w:sz w:val="24"/>
          <w:szCs w:val="24"/>
          <w:lang w:val="en-US"/>
        </w:rPr>
        <w:t>span.b</w:t>
      </w:r>
      <w:proofErr w:type="spellEnd"/>
      <w:r w:rsidRPr="00D16C5B">
        <w:rPr>
          <w:sz w:val="24"/>
          <w:szCs w:val="24"/>
          <w:lang w:val="en-US"/>
        </w:rPr>
        <w:t>-shop-</w:t>
      </w:r>
      <w:proofErr w:type="spellStart"/>
      <w:r w:rsidRPr="00D16C5B">
        <w:rPr>
          <w:sz w:val="24"/>
          <w:szCs w:val="24"/>
          <w:lang w:val="en-US"/>
        </w:rPr>
        <w:t>teaser__label</w:t>
      </w:r>
      <w:proofErr w:type="spellEnd"/>
      <w:r w:rsidRPr="00D16C5B">
        <w:rPr>
          <w:sz w:val="24"/>
          <w:szCs w:val="24"/>
          <w:lang w:val="en-US"/>
        </w:rPr>
        <w:t>");</w:t>
      </w:r>
    </w:p>
    <w:p w14:paraId="7AAB2EDA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labelList.Last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Start"/>
      <w:r w:rsidRPr="00D16C5B">
        <w:rPr>
          <w:sz w:val="24"/>
          <w:szCs w:val="24"/>
          <w:lang w:val="en-US"/>
        </w:rPr>
        <w:t>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proofErr w:type="gramEnd"/>
      <w:r w:rsidRPr="00D16C5B">
        <w:rPr>
          <w:sz w:val="24"/>
          <w:szCs w:val="24"/>
          <w:lang w:val="en-US"/>
        </w:rPr>
        <w:t>();</w:t>
      </w:r>
    </w:p>
    <w:p w14:paraId="143165AC" w14:textId="77777777" w:rsidR="005509D7" w:rsidRPr="00D16C5B" w:rsidRDefault="005509D7" w:rsidP="00197448">
      <w:pPr>
        <w:pStyle w:val="af2"/>
        <w:numPr>
          <w:ilvl w:val="0"/>
          <w:numId w:val="38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16305B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GetUrl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страницу магазина на сайте. Ссылка находится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inner</w:t>
      </w:r>
      <w:proofErr w:type="spellEnd"/>
      <w:r w:rsidRPr="001174F4">
        <w:rPr>
          <w:sz w:val="28"/>
          <w:szCs w:val="28"/>
        </w:rPr>
        <w:t>» в атрибуте «</w:t>
      </w:r>
      <w:proofErr w:type="spellStart"/>
      <w:r w:rsidRPr="001174F4">
        <w:rPr>
          <w:sz w:val="28"/>
          <w:szCs w:val="28"/>
          <w:lang w:val="en-US"/>
        </w:rPr>
        <w:t>href</w:t>
      </w:r>
      <w:proofErr w:type="spellEnd"/>
      <w:r w:rsidRPr="001174F4"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GetAttributeValue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извлекается значение заданного атрибута. Так как ссылка не полная, в начало добавляется основной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сайта. Пример кода приведён ниже.</w:t>
      </w:r>
    </w:p>
    <w:p w14:paraId="5C49E7BA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GetUrl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1A4BAE27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64D101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addressOfSite</w:t>
      </w:r>
      <w:proofErr w:type="spellEnd"/>
      <w:r w:rsidRPr="00D16C5B">
        <w:rPr>
          <w:sz w:val="24"/>
          <w:szCs w:val="24"/>
          <w:lang w:val="en-US"/>
        </w:rPr>
        <w:t xml:space="preserve"> + </w:t>
      </w:r>
      <w:proofErr w:type="spellStart"/>
      <w:proofErr w:type="gramStart"/>
      <w:r w:rsidRPr="00D16C5B">
        <w:rPr>
          <w:sz w:val="24"/>
          <w:szCs w:val="24"/>
          <w:lang w:val="en-US"/>
        </w:rPr>
        <w:t>html.GetAttributeValue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href</w:t>
      </w:r>
      <w:proofErr w:type="spellEnd"/>
      <w:r w:rsidRPr="00D16C5B">
        <w:rPr>
          <w:sz w:val="24"/>
          <w:szCs w:val="24"/>
          <w:lang w:val="en-US"/>
        </w:rPr>
        <w:t>", "");</w:t>
      </w:r>
    </w:p>
    <w:p w14:paraId="0AB2EE1B" w14:textId="77777777" w:rsidR="005509D7" w:rsidRPr="00D16C5B" w:rsidRDefault="005509D7" w:rsidP="00197448">
      <w:pPr>
        <w:pStyle w:val="af2"/>
        <w:numPr>
          <w:ilvl w:val="0"/>
          <w:numId w:val="39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653404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GetImage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картинку магазина на сайте. Ссылка находится в тэге «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</w:rPr>
        <w:t>», который является дочерним элементом тэга «</w:t>
      </w:r>
      <w:proofErr w:type="spellStart"/>
      <w:r w:rsidRPr="001174F4">
        <w:rPr>
          <w:sz w:val="28"/>
          <w:szCs w:val="28"/>
        </w:rPr>
        <w:t>div</w:t>
      </w:r>
      <w:proofErr w:type="spellEnd"/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cover</w:t>
      </w:r>
      <w:proofErr w:type="spellEnd"/>
      <w:r w:rsidRPr="001174F4">
        <w:rPr>
          <w:sz w:val="28"/>
          <w:szCs w:val="28"/>
        </w:rPr>
        <w:t xml:space="preserve">».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переход к элементу. Далее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GetAttributeValue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заданного атрибута. Пример кода приведён ниже.</w:t>
      </w:r>
    </w:p>
    <w:p w14:paraId="7E892563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14:paraId="6E6C400C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E1FA94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div.b-teaser__top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div.b-teaser__cover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img</w:t>
      </w:r>
      <w:proofErr w:type="spellEnd"/>
      <w:r w:rsidRPr="00D16C5B">
        <w:rPr>
          <w:sz w:val="24"/>
          <w:szCs w:val="24"/>
          <w:lang w:val="en-US"/>
        </w:rPr>
        <w:t>").</w:t>
      </w:r>
      <w:proofErr w:type="spellStart"/>
      <w:r w:rsidRPr="00D16C5B">
        <w:rPr>
          <w:sz w:val="24"/>
          <w:szCs w:val="24"/>
          <w:lang w:val="en-US"/>
        </w:rPr>
        <w:t>GetAttributeValue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src</w:t>
      </w:r>
      <w:proofErr w:type="spellEnd"/>
      <w:r w:rsidRPr="00D16C5B">
        <w:rPr>
          <w:sz w:val="24"/>
          <w:szCs w:val="24"/>
          <w:lang w:val="en-US"/>
        </w:rPr>
        <w:t>", "");</w:t>
      </w:r>
    </w:p>
    <w:p w14:paraId="7D56E118" w14:textId="77777777" w:rsidR="005509D7" w:rsidRPr="00D16C5B" w:rsidRDefault="005509D7" w:rsidP="00197448">
      <w:pPr>
        <w:pStyle w:val="af2"/>
        <w:numPr>
          <w:ilvl w:val="0"/>
          <w:numId w:val="40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6540D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1174F4">
        <w:rPr>
          <w:sz w:val="28"/>
          <w:szCs w:val="28"/>
          <w:lang w:val="en-US"/>
        </w:rPr>
        <w:t>if</w:t>
      </w:r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1174F4">
        <w:rPr>
          <w:sz w:val="28"/>
          <w:szCs w:val="28"/>
          <w:lang w:val="en-US"/>
        </w:rPr>
        <w:t>Shop</w:t>
      </w:r>
      <w:r w:rsidRPr="001174F4">
        <w:rPr>
          <w:sz w:val="28"/>
          <w:szCs w:val="28"/>
        </w:rPr>
        <w:t>, который в последствии добавляется в список, где содержатся все магазины.</w:t>
      </w:r>
    </w:p>
    <w:p w14:paraId="52D333CA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</w:t>
      </w:r>
      <w:r w:rsidRPr="001174F4">
        <w:rPr>
          <w:sz w:val="28"/>
          <w:szCs w:val="28"/>
        </w:rPr>
        <w:lastRenderedPageBreak/>
        <w:t xml:space="preserve">а потом передавать в параметр числа. Для того, чтобы узнать максимальное количество страниц, есть 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GetMaxPage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</w:p>
    <w:p w14:paraId="0B76A7A6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GetMaxPage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номер последней страницы сайта. Номер находится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14:paraId="620A47EC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Int32 </w:t>
      </w:r>
      <w:proofErr w:type="spellStart"/>
      <w:proofErr w:type="gramStart"/>
      <w:r w:rsidRPr="00D16C5B">
        <w:rPr>
          <w:sz w:val="24"/>
          <w:szCs w:val="24"/>
          <w:lang w:val="en-US"/>
        </w:rPr>
        <w:t>GetMaxPage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>)</w:t>
      </w:r>
    </w:p>
    <w:p w14:paraId="3F76008D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CFFF6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htmlWeb</w:t>
      </w:r>
      <w:proofErr w:type="spellEnd"/>
      <w:r w:rsidRPr="00D16C5B">
        <w:rPr>
          <w:sz w:val="24"/>
          <w:szCs w:val="24"/>
          <w:lang w:val="en-US"/>
        </w:rPr>
        <w:t xml:space="preserve"> = new </w:t>
      </w:r>
      <w:proofErr w:type="spellStart"/>
      <w:r w:rsidRPr="00D16C5B">
        <w:rPr>
          <w:sz w:val="24"/>
          <w:szCs w:val="24"/>
          <w:lang w:val="en-US"/>
        </w:rPr>
        <w:t>HtmlWeb</w:t>
      </w:r>
      <w:proofErr w:type="spellEnd"/>
    </w:p>
    <w:p w14:paraId="72A2EE3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F9AAAF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OverrideEncoding</w:t>
      </w:r>
      <w:proofErr w:type="spellEnd"/>
      <w:r w:rsidRPr="00D16C5B">
        <w:rPr>
          <w:sz w:val="24"/>
          <w:szCs w:val="24"/>
          <w:lang w:val="en-US"/>
        </w:rPr>
        <w:t xml:space="preserve"> = Encoding.UTF8</w:t>
      </w:r>
    </w:p>
    <w:p w14:paraId="1B9ED6D3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};</w:t>
      </w:r>
    </w:p>
    <w:p w14:paraId="37A41C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document = </w:t>
      </w:r>
      <w:proofErr w:type="spellStart"/>
      <w:r w:rsidRPr="00D16C5B">
        <w:rPr>
          <w:sz w:val="24"/>
          <w:szCs w:val="24"/>
          <w:lang w:val="en-US"/>
        </w:rPr>
        <w:t>htmlWeb.Load</w:t>
      </w:r>
      <w:proofErr w:type="spellEnd"/>
      <w:r w:rsidRPr="00D16C5B">
        <w:rPr>
          <w:sz w:val="24"/>
          <w:szCs w:val="24"/>
          <w:lang w:val="en-US"/>
        </w:rPr>
        <w:t>("https://letyshops.com/</w:t>
      </w:r>
      <w:proofErr w:type="spellStart"/>
      <w:r w:rsidRPr="00D16C5B">
        <w:rPr>
          <w:sz w:val="24"/>
          <w:szCs w:val="24"/>
          <w:lang w:val="en-US"/>
        </w:rPr>
        <w:t>shops?page</w:t>
      </w:r>
      <w:proofErr w:type="spellEnd"/>
      <w:r w:rsidRPr="00D16C5B">
        <w:rPr>
          <w:sz w:val="24"/>
          <w:szCs w:val="24"/>
          <w:lang w:val="en-US"/>
        </w:rPr>
        <w:t>=1");</w:t>
      </w:r>
    </w:p>
    <w:p w14:paraId="2DE8BE3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html = </w:t>
      </w:r>
      <w:proofErr w:type="spellStart"/>
      <w:proofErr w:type="gramStart"/>
      <w:r w:rsidRPr="00D16C5B">
        <w:rPr>
          <w:sz w:val="24"/>
          <w:szCs w:val="24"/>
          <w:lang w:val="en-US"/>
        </w:rPr>
        <w:t>document.DocumentNode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14:paraId="54D53DA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</w:t>
      </w:r>
      <w:proofErr w:type="spellEnd"/>
      <w:r w:rsidRPr="00D16C5B">
        <w:rPr>
          <w:sz w:val="24"/>
          <w:szCs w:val="24"/>
          <w:lang w:val="en-US"/>
        </w:rPr>
        <w:t>-</w:t>
      </w:r>
      <w:proofErr w:type="spellStart"/>
      <w:r w:rsidRPr="00D16C5B">
        <w:rPr>
          <w:sz w:val="24"/>
          <w:szCs w:val="24"/>
          <w:lang w:val="en-US"/>
        </w:rPr>
        <w:t>content.b</w:t>
      </w:r>
      <w:proofErr w:type="spellEnd"/>
      <w:r w:rsidRPr="00D16C5B">
        <w:rPr>
          <w:sz w:val="24"/>
          <w:szCs w:val="24"/>
          <w:lang w:val="en-US"/>
        </w:rPr>
        <w:t xml:space="preserve">-content--shops &gt; ul &gt; </w:t>
      </w:r>
      <w:proofErr w:type="spellStart"/>
      <w:r w:rsidRPr="00D16C5B">
        <w:rPr>
          <w:sz w:val="24"/>
          <w:szCs w:val="24"/>
          <w:lang w:val="en-US"/>
        </w:rPr>
        <w:t>li:nth-child</w:t>
      </w:r>
      <w:proofErr w:type="spellEnd"/>
      <w:r w:rsidRPr="00D16C5B">
        <w:rPr>
          <w:sz w:val="24"/>
          <w:szCs w:val="24"/>
          <w:lang w:val="en-US"/>
        </w:rPr>
        <w:t>(5) &gt; a").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r w:rsidRPr="00D16C5B">
        <w:rPr>
          <w:sz w:val="24"/>
          <w:szCs w:val="24"/>
          <w:lang w:val="en-US"/>
        </w:rPr>
        <w:t>();</w:t>
      </w:r>
    </w:p>
    <w:p w14:paraId="13AA55E8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(Int32.TryParse(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>, out int result))</w:t>
      </w:r>
    </w:p>
    <w:p w14:paraId="08AE67E5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{</w:t>
      </w:r>
    </w:p>
    <w:p w14:paraId="25D48207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result</w:t>
      </w:r>
      <w:proofErr w:type="spellEnd"/>
      <w:r w:rsidRPr="00D16C5B">
        <w:rPr>
          <w:sz w:val="24"/>
          <w:szCs w:val="24"/>
        </w:rPr>
        <w:t>;</w:t>
      </w:r>
    </w:p>
    <w:p w14:paraId="648D051B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109D05A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30;</w:t>
      </w:r>
    </w:p>
    <w:p w14:paraId="408AC39E" w14:textId="77777777" w:rsidR="005509D7" w:rsidRPr="00D16C5B" w:rsidRDefault="005509D7" w:rsidP="00197448">
      <w:pPr>
        <w:pStyle w:val="af2"/>
        <w:numPr>
          <w:ilvl w:val="0"/>
          <w:numId w:val="41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67F63B6" w14:textId="77777777" w:rsidR="005509D7" w:rsidRPr="001174F4" w:rsidRDefault="005509D7" w:rsidP="0019744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14:paraId="0020F265" w14:textId="77777777" w:rsidR="005509D7" w:rsidRPr="00D16C5B" w:rsidRDefault="005509D7" w:rsidP="00D523F7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GetMaxPage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>);</w:t>
      </w:r>
    </w:p>
    <w:p w14:paraId="0AFFC5CA" w14:textId="77777777" w:rsidR="005509D7" w:rsidRPr="00D16C5B" w:rsidRDefault="005509D7" w:rsidP="00934D1D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Parallel.For</w:t>
      </w:r>
      <w:proofErr w:type="spellEnd"/>
      <w:r w:rsidRPr="00D16C5B">
        <w:rPr>
          <w:sz w:val="24"/>
          <w:szCs w:val="24"/>
          <w:lang w:val="en-US"/>
        </w:rPr>
        <w:t xml:space="preserve">(1,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+ 1, </w:t>
      </w:r>
      <w:proofErr w:type="spellStart"/>
      <w:r w:rsidRPr="00D16C5B">
        <w:rPr>
          <w:sz w:val="24"/>
          <w:szCs w:val="24"/>
          <w:lang w:val="en-US"/>
        </w:rPr>
        <w:t>ParseElements</w:t>
      </w:r>
      <w:proofErr w:type="spellEnd"/>
      <w:r w:rsidRPr="00D16C5B">
        <w:rPr>
          <w:sz w:val="24"/>
          <w:szCs w:val="24"/>
          <w:lang w:val="en-US"/>
        </w:rPr>
        <w:t>);</w:t>
      </w:r>
    </w:p>
    <w:p w14:paraId="6E0BFA79" w14:textId="77777777" w:rsidR="00C63963" w:rsidRDefault="00934D1D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Полный код программы приведён в </w:t>
      </w:r>
      <w:r w:rsidRPr="00934D1D">
        <w:rPr>
          <w:sz w:val="28"/>
          <w:szCs w:val="28"/>
        </w:rPr>
        <w:fldChar w:fldCharType="begin"/>
      </w:r>
      <w:r w:rsidRPr="00934D1D">
        <w:rPr>
          <w:sz w:val="28"/>
          <w:szCs w:val="28"/>
        </w:rPr>
        <w:instrText xml:space="preserve"> REF _Ref9625319 \h </w:instrText>
      </w:r>
      <w:r>
        <w:rPr>
          <w:sz w:val="28"/>
          <w:szCs w:val="28"/>
        </w:rPr>
        <w:instrText xml:space="preserve"> \* MERGEFORMAT </w:instrText>
      </w:r>
      <w:r w:rsidRPr="00934D1D">
        <w:rPr>
          <w:sz w:val="28"/>
          <w:szCs w:val="28"/>
        </w:rPr>
      </w:r>
      <w:r w:rsidRPr="00934D1D">
        <w:rPr>
          <w:sz w:val="28"/>
          <w:szCs w:val="28"/>
        </w:rPr>
        <w:fldChar w:fldCharType="separate"/>
      </w:r>
      <w:r w:rsidRPr="00934D1D">
        <w:rPr>
          <w:color w:val="000000" w:themeColor="text1"/>
          <w:sz w:val="28"/>
          <w:szCs w:val="28"/>
        </w:rPr>
        <w:t>Приложени</w:t>
      </w:r>
      <w:r>
        <w:rPr>
          <w:color w:val="000000" w:themeColor="text1"/>
          <w:sz w:val="28"/>
          <w:szCs w:val="28"/>
        </w:rPr>
        <w:t>и</w:t>
      </w:r>
      <w:r w:rsidRPr="00934D1D">
        <w:rPr>
          <w:color w:val="000000" w:themeColor="text1"/>
          <w:sz w:val="28"/>
          <w:szCs w:val="28"/>
        </w:rPr>
        <w:t xml:space="preserve"> Ж.</w:t>
      </w:r>
      <w:r w:rsidRPr="00934D1D">
        <w:rPr>
          <w:sz w:val="28"/>
          <w:szCs w:val="28"/>
        </w:rPr>
        <w:fldChar w:fldCharType="end"/>
      </w:r>
    </w:p>
    <w:p w14:paraId="5D4C5FB3" w14:textId="77777777" w:rsidR="00C63963" w:rsidRPr="00C63963" w:rsidRDefault="00C63963" w:rsidP="00C63963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02" w:name="_Toc9696563"/>
      <w:r w:rsidRPr="00C63963">
        <w:rPr>
          <w:rFonts w:ascii="Times New Roman" w:hAnsi="Times New Roman" w:cs="Times New Roman"/>
          <w:sz w:val="28"/>
          <w:szCs w:val="28"/>
          <w:lang w:eastAsia="en-US"/>
        </w:rPr>
        <w:t xml:space="preserve">Решение проблем при </w:t>
      </w:r>
      <w:proofErr w:type="spellStart"/>
      <w:r w:rsidRPr="00C63963">
        <w:rPr>
          <w:rFonts w:ascii="Times New Roman" w:hAnsi="Times New Roman" w:cs="Times New Roman"/>
          <w:sz w:val="28"/>
          <w:szCs w:val="28"/>
          <w:lang w:eastAsia="en-US"/>
        </w:rPr>
        <w:t>парсинге</w:t>
      </w:r>
      <w:proofErr w:type="spellEnd"/>
      <w:r w:rsidRPr="00C63963">
        <w:rPr>
          <w:rFonts w:ascii="Times New Roman" w:hAnsi="Times New Roman" w:cs="Times New Roman"/>
          <w:sz w:val="28"/>
          <w:szCs w:val="28"/>
          <w:lang w:eastAsia="en-US"/>
        </w:rPr>
        <w:t xml:space="preserve"> сайтов</w:t>
      </w:r>
      <w:bookmarkEnd w:id="102"/>
    </w:p>
    <w:p w14:paraId="56003B68" w14:textId="77777777" w:rsidR="00C63963" w:rsidRPr="001174F4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При </w:t>
      </w:r>
      <w:proofErr w:type="spellStart"/>
      <w:r w:rsidRPr="001174F4">
        <w:rPr>
          <w:sz w:val="28"/>
          <w:szCs w:val="28"/>
          <w:lang w:eastAsia="en-US"/>
        </w:rPr>
        <w:t>парсинге</w:t>
      </w:r>
      <w:proofErr w:type="spellEnd"/>
      <w:r w:rsidRPr="001174F4">
        <w:rPr>
          <w:sz w:val="28"/>
          <w:szCs w:val="28"/>
          <w:lang w:eastAsia="en-US"/>
        </w:rPr>
        <w:t xml:space="preserve">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14:paraId="61F3D567" w14:textId="77777777" w:rsidR="00C63963" w:rsidRPr="006820B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lastRenderedPageBreak/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сайте программа делает частые запросы к одному и тому же ресурсу. Из-за этого некоторые сайты могут быть защищены с помощью блокировки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адреса. Для решения данной проблемы можно добавить время ожидания, например, после нажатия на кнопку должно пройти не меньше пяти секунд. Недостаток этого метода в том, что вычислять время приходится на практике. Другим решением является использование прокси-серверов. Например, </w:t>
      </w:r>
      <w:r>
        <w:rPr>
          <w:sz w:val="28"/>
          <w:szCs w:val="28"/>
          <w:lang w:val="en-US" w:eastAsia="en-US"/>
        </w:rPr>
        <w:t>Selenium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может использовать прокси. </w:t>
      </w:r>
      <w:r w:rsidRPr="001174F4">
        <w:rPr>
          <w:sz w:val="28"/>
          <w:szCs w:val="28"/>
        </w:rPr>
        <w:t>Пример кода приведён ниже.</w:t>
      </w:r>
    </w:p>
    <w:p w14:paraId="624EBB5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 xml:space="preserve">Proxy </w:t>
      </w:r>
      <w:proofErr w:type="spellStart"/>
      <w:r w:rsidRPr="006820B3">
        <w:rPr>
          <w:sz w:val="24"/>
          <w:szCs w:val="24"/>
          <w:lang w:val="en-US" w:eastAsia="en-US"/>
        </w:rPr>
        <w:t>proxy</w:t>
      </w:r>
      <w:proofErr w:type="spellEnd"/>
      <w:r w:rsidRPr="006820B3">
        <w:rPr>
          <w:sz w:val="24"/>
          <w:szCs w:val="24"/>
          <w:lang w:val="en-US" w:eastAsia="en-US"/>
        </w:rPr>
        <w:t xml:space="preserve"> = new </w:t>
      </w:r>
      <w:proofErr w:type="gramStart"/>
      <w:r w:rsidRPr="006820B3">
        <w:rPr>
          <w:sz w:val="24"/>
          <w:szCs w:val="24"/>
          <w:lang w:val="en-US" w:eastAsia="en-US"/>
        </w:rPr>
        <w:t>Proxy(</w:t>
      </w:r>
      <w:proofErr w:type="gramEnd"/>
      <w:r w:rsidRPr="006820B3">
        <w:rPr>
          <w:sz w:val="24"/>
          <w:szCs w:val="24"/>
          <w:lang w:val="en-US" w:eastAsia="en-US"/>
        </w:rPr>
        <w:t>);</w:t>
      </w:r>
    </w:p>
    <w:p w14:paraId="0175DA2B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proofErr w:type="gramStart"/>
      <w:r w:rsidRPr="006820B3">
        <w:rPr>
          <w:sz w:val="24"/>
          <w:szCs w:val="24"/>
          <w:lang w:val="en-US" w:eastAsia="en-US"/>
        </w:rPr>
        <w:t>proxy.setHttpProxy</w:t>
      </w:r>
      <w:proofErr w:type="gramEnd"/>
      <w:r w:rsidRPr="006820B3">
        <w:rPr>
          <w:sz w:val="24"/>
          <w:szCs w:val="24"/>
          <w:lang w:val="en-US" w:eastAsia="en-US"/>
        </w:rPr>
        <w:t>(PROXY).setFtpProxy(PROXY).setSslProxy(PROXY).setSslProxy(PROXY);</w:t>
      </w:r>
    </w:p>
    <w:p w14:paraId="213F43C4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proofErr w:type="spellStart"/>
      <w:r w:rsidRPr="006820B3">
        <w:rPr>
          <w:sz w:val="24"/>
          <w:szCs w:val="24"/>
          <w:lang w:val="en-US" w:eastAsia="en-US"/>
        </w:rPr>
        <w:t>DesiredCapabilities</w:t>
      </w:r>
      <w:proofErr w:type="spellEnd"/>
      <w:r w:rsidRPr="006820B3">
        <w:rPr>
          <w:sz w:val="24"/>
          <w:szCs w:val="24"/>
          <w:lang w:val="en-US" w:eastAsia="en-US"/>
        </w:rPr>
        <w:t xml:space="preserve"> capabilities = </w:t>
      </w:r>
      <w:proofErr w:type="spellStart"/>
      <w:r w:rsidRPr="006820B3">
        <w:rPr>
          <w:sz w:val="24"/>
          <w:szCs w:val="24"/>
          <w:lang w:val="en-US" w:eastAsia="en-US"/>
        </w:rPr>
        <w:t>DesiredCapabilities.firefox</w:t>
      </w:r>
      <w:proofErr w:type="spellEnd"/>
      <w:r w:rsidRPr="006820B3">
        <w:rPr>
          <w:sz w:val="24"/>
          <w:szCs w:val="24"/>
          <w:lang w:val="en-US" w:eastAsia="en-US"/>
        </w:rPr>
        <w:t>();</w:t>
      </w:r>
    </w:p>
    <w:p w14:paraId="13178D20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proofErr w:type="spellStart"/>
      <w:proofErr w:type="gramStart"/>
      <w:r w:rsidRPr="006820B3">
        <w:rPr>
          <w:sz w:val="24"/>
          <w:szCs w:val="24"/>
          <w:lang w:val="en-US" w:eastAsia="en-US"/>
        </w:rPr>
        <w:t>capabilities.setCapability</w:t>
      </w:r>
      <w:proofErr w:type="spellEnd"/>
      <w:proofErr w:type="gramEnd"/>
      <w:r w:rsidRPr="006820B3">
        <w:rPr>
          <w:sz w:val="24"/>
          <w:szCs w:val="24"/>
          <w:lang w:val="en-US" w:eastAsia="en-US"/>
        </w:rPr>
        <w:t>(</w:t>
      </w:r>
      <w:proofErr w:type="spellStart"/>
      <w:r w:rsidRPr="006820B3">
        <w:rPr>
          <w:sz w:val="24"/>
          <w:szCs w:val="24"/>
          <w:lang w:val="en-US" w:eastAsia="en-US"/>
        </w:rPr>
        <w:t>CapabilityType.PROXY</w:t>
      </w:r>
      <w:proofErr w:type="spellEnd"/>
      <w:r w:rsidRPr="006820B3">
        <w:rPr>
          <w:sz w:val="24"/>
          <w:szCs w:val="24"/>
          <w:lang w:val="en-US" w:eastAsia="en-US"/>
        </w:rPr>
        <w:t>, proxy);</w:t>
      </w:r>
    </w:p>
    <w:p w14:paraId="098DB837" w14:textId="77777777" w:rsidR="00C63963" w:rsidRPr="006820B3" w:rsidRDefault="00C63963" w:rsidP="00C63963">
      <w:pPr>
        <w:pStyle w:val="af2"/>
        <w:numPr>
          <w:ilvl w:val="0"/>
          <w:numId w:val="61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 xml:space="preserve">WebDriver driver = new </w:t>
      </w:r>
      <w:proofErr w:type="spellStart"/>
      <w:r w:rsidRPr="006820B3">
        <w:rPr>
          <w:sz w:val="24"/>
          <w:szCs w:val="24"/>
          <w:lang w:val="en-US" w:eastAsia="en-US"/>
        </w:rPr>
        <w:t>FirefoxDriver</w:t>
      </w:r>
      <w:proofErr w:type="spellEnd"/>
      <w:r w:rsidRPr="006820B3">
        <w:rPr>
          <w:sz w:val="24"/>
          <w:szCs w:val="24"/>
          <w:lang w:val="en-US" w:eastAsia="en-US"/>
        </w:rPr>
        <w:t>(capabilities)</w:t>
      </w:r>
    </w:p>
    <w:p w14:paraId="1CE0DEED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данном примере используется браузер </w:t>
      </w:r>
      <w:r>
        <w:rPr>
          <w:sz w:val="28"/>
          <w:szCs w:val="28"/>
          <w:lang w:val="en-US" w:eastAsia="en-US"/>
        </w:rPr>
        <w:t>Firefox</w:t>
      </w:r>
      <w:r w:rsidRPr="006820B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но он также работает для </w:t>
      </w:r>
      <w:r>
        <w:rPr>
          <w:sz w:val="28"/>
          <w:szCs w:val="28"/>
          <w:lang w:val="en-US" w:eastAsia="en-US"/>
        </w:rPr>
        <w:t>Chrome</w:t>
      </w:r>
      <w:r w:rsidRPr="006820B3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качестве </w:t>
      </w:r>
      <w:r>
        <w:rPr>
          <w:sz w:val="28"/>
          <w:szCs w:val="28"/>
          <w:lang w:val="en-US" w:eastAsia="en-US"/>
        </w:rPr>
        <w:t>PROXY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должна быть строка с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прокси-сервера. Недостатком этого метода является постоянный поиск новых </w:t>
      </w:r>
      <w:proofErr w:type="spellStart"/>
      <w:r>
        <w:rPr>
          <w:sz w:val="28"/>
          <w:szCs w:val="28"/>
          <w:lang w:eastAsia="en-US"/>
        </w:rPr>
        <w:t>проски</w:t>
      </w:r>
      <w:proofErr w:type="spellEnd"/>
      <w:r>
        <w:rPr>
          <w:sz w:val="28"/>
          <w:szCs w:val="28"/>
          <w:lang w:eastAsia="en-US"/>
        </w:rPr>
        <w:t>-серверов.</w:t>
      </w:r>
    </w:p>
    <w:p w14:paraId="79D4EA1F" w14:textId="77777777" w:rsidR="00C63963" w:rsidRPr="00537D98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сайта, у которого отсутствует или истекла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– </w:t>
      </w:r>
      <w:proofErr w:type="spellStart"/>
      <w:r w:rsidRPr="00537D98">
        <w:rPr>
          <w:sz w:val="28"/>
          <w:szCs w:val="28"/>
          <w:lang w:eastAsia="en-US"/>
        </w:rPr>
        <w:t>Secure</w:t>
      </w:r>
      <w:proofErr w:type="spellEnd"/>
      <w:r w:rsidRPr="00537D98">
        <w:rPr>
          <w:sz w:val="28"/>
          <w:szCs w:val="28"/>
          <w:lang w:eastAsia="en-US"/>
        </w:rPr>
        <w:t xml:space="preserve"> </w:t>
      </w:r>
      <w:proofErr w:type="spellStart"/>
      <w:r w:rsidRPr="00537D98">
        <w:rPr>
          <w:sz w:val="28"/>
          <w:szCs w:val="28"/>
          <w:lang w:eastAsia="en-US"/>
        </w:rPr>
        <w:t>Sockets</w:t>
      </w:r>
      <w:proofErr w:type="spellEnd"/>
      <w:r w:rsidRPr="00537D98">
        <w:rPr>
          <w:sz w:val="28"/>
          <w:szCs w:val="28"/>
          <w:lang w:eastAsia="en-US"/>
        </w:rPr>
        <w:t xml:space="preserve"> </w:t>
      </w:r>
      <w:proofErr w:type="spellStart"/>
      <w:r w:rsidRPr="00537D98">
        <w:rPr>
          <w:sz w:val="28"/>
          <w:szCs w:val="28"/>
          <w:lang w:eastAsia="en-US"/>
        </w:rPr>
        <w:t>Layer</w:t>
      </w:r>
      <w:proofErr w:type="spellEnd"/>
      <w:r>
        <w:rPr>
          <w:sz w:val="28"/>
          <w:szCs w:val="28"/>
          <w:lang w:eastAsia="en-US"/>
        </w:rPr>
        <w:t xml:space="preserve"> лицензия, может возникнуть проблема при подключении. Для решения данной проблемы можно создать хранилище доверенных </w:t>
      </w:r>
      <w:r>
        <w:rPr>
          <w:sz w:val="28"/>
          <w:szCs w:val="28"/>
          <w:lang w:val="en-US" w:eastAsia="en-US"/>
        </w:rPr>
        <w:t>SSL</w:t>
      </w:r>
      <w:r>
        <w:rPr>
          <w:sz w:val="28"/>
          <w:szCs w:val="28"/>
          <w:lang w:eastAsia="en-US"/>
        </w:rPr>
        <w:t xml:space="preserve"> сертификатов, либо задать специальные параметры для игнорирования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сертификатов</w:t>
      </w:r>
      <w:r w:rsidRPr="006C724D">
        <w:rPr>
          <w:sz w:val="28"/>
          <w:szCs w:val="28"/>
          <w:lang w:eastAsia="en-US"/>
        </w:rPr>
        <w:t xml:space="preserve"> [</w:t>
      </w: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REF _Ref9479328 \r \h  \* MERGEFORMAT </w:instrText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  <w:fldChar w:fldCharType="separate"/>
      </w:r>
      <w:r>
        <w:rPr>
          <w:sz w:val="28"/>
          <w:szCs w:val="28"/>
          <w:lang w:eastAsia="en-US"/>
        </w:rPr>
        <w:t>35</w:t>
      </w:r>
      <w:r>
        <w:rPr>
          <w:sz w:val="28"/>
          <w:szCs w:val="28"/>
          <w:lang w:eastAsia="en-US"/>
        </w:rPr>
        <w:fldChar w:fldCharType="end"/>
      </w:r>
      <w:r w:rsidRPr="006C724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</w:p>
    <w:p w14:paraId="78269C69" w14:textId="77777777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сайта может потребоваться войти в аккаунт, чтобы получиться доступ к более подробной информации. Для решения этой проблемы можно обратиться к специальному запросу, который отвечает за логирование, либо можно использовать </w:t>
      </w:r>
      <w:r>
        <w:rPr>
          <w:sz w:val="28"/>
          <w:szCs w:val="28"/>
          <w:lang w:val="en-US" w:eastAsia="en-US"/>
        </w:rPr>
        <w:t>Selenium</w:t>
      </w:r>
      <w:r w:rsidRPr="00BD6D8F">
        <w:rPr>
          <w:sz w:val="28"/>
          <w:szCs w:val="28"/>
          <w:lang w:eastAsia="en-US"/>
        </w:rPr>
        <w:t>.</w:t>
      </w:r>
    </w:p>
    <w:p w14:paraId="57CC8D0F" w14:textId="7B253E2D" w:rsidR="00C63963" w:rsidRDefault="00C63963" w:rsidP="00C63963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сайта следует обращать внимание на то, как выглядит информация после того, как она была извлечена с сайта. Данные могут быть иной кодировки. Данная проблема решается сменой кодировки.</w:t>
      </w:r>
    </w:p>
    <w:p w14:paraId="3C419ED8" w14:textId="5C94E971" w:rsidR="00B537BE" w:rsidRPr="00934D1D" w:rsidRDefault="00B537BE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eastAsia="en-US"/>
        </w:rPr>
        <w:br w:type="page"/>
      </w:r>
    </w:p>
    <w:p w14:paraId="3C779132" w14:textId="77777777" w:rsidR="00B537BE" w:rsidRPr="001174F4" w:rsidRDefault="00B537BE" w:rsidP="00B763EB">
      <w:pPr>
        <w:pStyle w:val="1"/>
        <w:tabs>
          <w:tab w:val="clear" w:pos="8640"/>
          <w:tab w:val="right" w:pos="0"/>
        </w:tabs>
        <w:spacing w:before="0" w:after="0"/>
        <w:ind w:left="0" w:firstLine="0"/>
        <w:jc w:val="center"/>
        <w:rPr>
          <w:rFonts w:ascii="Times New Roman" w:hAnsi="Times New Roman" w:cs="Times New Roman"/>
          <w:lang w:eastAsia="en-US"/>
        </w:rPr>
      </w:pPr>
      <w:bookmarkStart w:id="103" w:name="_Toc9365057"/>
      <w:bookmarkStart w:id="104" w:name="_Toc9389382"/>
      <w:bookmarkStart w:id="105" w:name="_Toc9696564"/>
      <w:r w:rsidRPr="001174F4"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103"/>
      <w:bookmarkEnd w:id="104"/>
      <w:bookmarkEnd w:id="105"/>
    </w:p>
    <w:p w14:paraId="520A0501" w14:textId="77777777" w:rsidR="00D47C4C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этой главе описано как визуализировались полученные после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данные.</w:t>
      </w:r>
    </w:p>
    <w:p w14:paraId="656EC908" w14:textId="77777777" w:rsidR="00861781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1174F4">
        <w:rPr>
          <w:sz w:val="28"/>
          <w:szCs w:val="28"/>
          <w:lang w:val="en-US" w:eastAsia="en-US"/>
        </w:rPr>
        <w:t>MySQL</w:t>
      </w:r>
      <w:r w:rsidRPr="001174F4"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и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файл.</w:t>
      </w:r>
    </w:p>
    <w:p w14:paraId="662337A8" w14:textId="77777777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Файлы типа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14:paraId="701B1C9E" w14:textId="77777777" w:rsidR="0086178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06" w:name="_Toc9389383"/>
      <w:bookmarkStart w:id="107" w:name="_Toc969656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Использование </w:t>
      </w:r>
      <w:r w:rsidR="00861781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bookmarkEnd w:id="106"/>
      <w:bookmarkEnd w:id="107"/>
    </w:p>
    <w:p w14:paraId="5B25CB83" w14:textId="7777777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14:paraId="53FD5301" w14:textId="6DF9BA2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использовался фреймворк </w:t>
      </w:r>
      <w:r w:rsidRPr="001174F4">
        <w:rPr>
          <w:sz w:val="28"/>
          <w:szCs w:val="28"/>
          <w:lang w:val="en-US" w:eastAsia="en-US"/>
        </w:rPr>
        <w:t>Spring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Hibernate</w:t>
      </w:r>
      <w:r w:rsidRPr="001174F4">
        <w:rPr>
          <w:sz w:val="28"/>
          <w:szCs w:val="28"/>
          <w:lang w:eastAsia="en-US"/>
        </w:rPr>
        <w:t xml:space="preserve">. Результат изображён на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_Ref9381423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23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38663537" w14:textId="77777777" w:rsidR="00473D77" w:rsidRPr="001174F4" w:rsidRDefault="00473D7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6F272814" wp14:editId="2EC98FB2">
            <wp:extent cx="4832633" cy="229552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5" t="15425" b="23972"/>
                    <a:stretch/>
                  </pic:blipFill>
                  <pic:spPr bwMode="auto">
                    <a:xfrm>
                      <a:off x="0" y="0"/>
                      <a:ext cx="4858002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4F61" w14:textId="4B3B70BE" w:rsidR="00473D77" w:rsidRPr="004C3CED" w:rsidRDefault="00473D77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8" w:name="_Ref938142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23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8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E432E4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</w:t>
      </w:r>
      <w:r w:rsidR="0026156A" w:rsidRPr="004C3CED">
        <w:rPr>
          <w:i w:val="0"/>
          <w:iCs w:val="0"/>
          <w:color w:val="auto"/>
          <w:sz w:val="24"/>
          <w:szCs w:val="24"/>
        </w:rPr>
        <w:t xml:space="preserve">, используя </w:t>
      </w:r>
      <w:r w:rsidR="0026156A" w:rsidRPr="004C3CED">
        <w:rPr>
          <w:i w:val="0"/>
          <w:iCs w:val="0"/>
          <w:color w:val="auto"/>
          <w:sz w:val="24"/>
          <w:szCs w:val="24"/>
          <w:lang w:val="en-US"/>
        </w:rPr>
        <w:t>Spring</w:t>
      </w:r>
    </w:p>
    <w:p w14:paraId="5A361241" w14:textId="79005734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1174F4">
        <w:rPr>
          <w:sz w:val="28"/>
          <w:szCs w:val="28"/>
          <w:lang w:val="en-US" w:eastAsia="en-US"/>
        </w:rPr>
        <w:t>ASP</w:t>
      </w:r>
      <w:r w:rsidRPr="001174F4">
        <w:rPr>
          <w:sz w:val="28"/>
          <w:szCs w:val="28"/>
          <w:lang w:eastAsia="en-US"/>
        </w:rPr>
        <w:t>.</w:t>
      </w:r>
      <w:r w:rsidRPr="001174F4">
        <w:rPr>
          <w:sz w:val="28"/>
          <w:szCs w:val="28"/>
          <w:lang w:val="en-US" w:eastAsia="en-US"/>
        </w:rPr>
        <w:t>NET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Entity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Framework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26156A" w:rsidRPr="001174F4">
        <w:rPr>
          <w:sz w:val="28"/>
          <w:szCs w:val="28"/>
          <w:lang w:eastAsia="en-US"/>
        </w:rPr>
        <w:t xml:space="preserve">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_Ref9382000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24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14:paraId="67673588" w14:textId="77777777" w:rsidR="0026156A" w:rsidRPr="001174F4" w:rsidRDefault="0026156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331F052" wp14:editId="3DDD6024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E26" w14:textId="4E1EA1E6" w:rsidR="00473D77" w:rsidRPr="004C3CED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9" w:name="_Ref9382000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24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9"/>
      <w:r w:rsidRPr="004C3CED">
        <w:rPr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ASP</w:t>
      </w:r>
      <w:r w:rsidRPr="004C3CED">
        <w:rPr>
          <w:i w:val="0"/>
          <w:iCs w:val="0"/>
          <w:color w:val="auto"/>
          <w:sz w:val="24"/>
          <w:szCs w:val="24"/>
        </w:rPr>
        <w:t>.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NET</w:t>
      </w:r>
    </w:p>
    <w:p w14:paraId="54C34FA6" w14:textId="311EC6C1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использов</w:t>
      </w:r>
      <w:r w:rsidR="0026156A" w:rsidRPr="001174F4">
        <w:rPr>
          <w:sz w:val="28"/>
          <w:szCs w:val="28"/>
          <w:lang w:eastAsia="en-US"/>
        </w:rPr>
        <w:t xml:space="preserve">ался фреймворк </w:t>
      </w:r>
      <w:r w:rsidR="0026156A" w:rsidRPr="001174F4">
        <w:rPr>
          <w:sz w:val="28"/>
          <w:szCs w:val="28"/>
          <w:lang w:val="en-US" w:eastAsia="en-US"/>
        </w:rPr>
        <w:t>Django</w:t>
      </w:r>
      <w:r w:rsidR="0026156A" w:rsidRPr="001174F4">
        <w:rPr>
          <w:sz w:val="28"/>
          <w:szCs w:val="28"/>
          <w:lang w:eastAsia="en-US"/>
        </w:rPr>
        <w:t xml:space="preserve">. Для доступа к данным использовался внутренний </w:t>
      </w:r>
      <w:r w:rsidR="0026156A" w:rsidRPr="001174F4">
        <w:rPr>
          <w:sz w:val="28"/>
          <w:szCs w:val="28"/>
          <w:lang w:val="en-US" w:eastAsia="en-US"/>
        </w:rPr>
        <w:t>ORM</w:t>
      </w:r>
      <w:r w:rsidR="0026156A" w:rsidRPr="001174F4">
        <w:rPr>
          <w:sz w:val="28"/>
          <w:szCs w:val="28"/>
          <w:lang w:eastAsia="en-US"/>
        </w:rPr>
        <w:t xml:space="preserve"> фреймворка. Результат изображён на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_Ref9382086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25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14:paraId="63D37948" w14:textId="77777777" w:rsidR="0026156A" w:rsidRPr="001174F4" w:rsidRDefault="004C3CE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BE238F" wp14:editId="49672706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A12A" w14:textId="5B9663F5" w:rsidR="0026156A" w:rsidRPr="0095204B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10" w:name="_Ref9382086"/>
      <w:r w:rsidRPr="009520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204B">
        <w:rPr>
          <w:i w:val="0"/>
          <w:iCs w:val="0"/>
          <w:color w:val="auto"/>
          <w:sz w:val="24"/>
          <w:szCs w:val="24"/>
        </w:rPr>
        <w:fldChar w:fldCharType="begin"/>
      </w:r>
      <w:r w:rsidRPr="009520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204B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25</w:t>
      </w:r>
      <w:r w:rsidRPr="0095204B">
        <w:rPr>
          <w:i w:val="0"/>
          <w:iCs w:val="0"/>
          <w:color w:val="auto"/>
          <w:sz w:val="24"/>
          <w:szCs w:val="24"/>
        </w:rPr>
        <w:fldChar w:fldCharType="end"/>
      </w:r>
      <w:bookmarkEnd w:id="110"/>
      <w:r w:rsidRPr="0095204B">
        <w:rPr>
          <w:i w:val="0"/>
          <w:iCs w:val="0"/>
          <w:color w:val="auto"/>
          <w:sz w:val="24"/>
          <w:szCs w:val="24"/>
        </w:rPr>
        <w:t xml:space="preserve"> </w:t>
      </w:r>
      <w:r w:rsidR="0036107B" w:rsidRPr="0095204B">
        <w:rPr>
          <w:i w:val="0"/>
          <w:iCs w:val="0"/>
          <w:color w:val="auto"/>
          <w:sz w:val="24"/>
          <w:szCs w:val="24"/>
        </w:rPr>
        <w:t>–</w:t>
      </w:r>
      <w:r w:rsidRPr="0095204B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сайта, используя </w:t>
      </w:r>
      <w:r w:rsidRPr="0095204B">
        <w:rPr>
          <w:i w:val="0"/>
          <w:iCs w:val="0"/>
          <w:color w:val="auto"/>
          <w:sz w:val="24"/>
          <w:szCs w:val="24"/>
          <w:lang w:val="en-US"/>
        </w:rPr>
        <w:t>Django</w:t>
      </w:r>
    </w:p>
    <w:p w14:paraId="3E939236" w14:textId="77777777" w:rsidR="002615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11" w:name="_Toc9389384"/>
      <w:bookmarkStart w:id="112" w:name="_Toc969656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2615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bookmarkEnd w:id="111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2"/>
    </w:p>
    <w:p w14:paraId="3E5D062C" w14:textId="77777777" w:rsidR="0026156A" w:rsidRPr="001174F4" w:rsidRDefault="0026156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является удобным </w:t>
      </w:r>
      <w:r w:rsidR="001F3640" w:rsidRPr="001174F4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 w:rsidRPr="001174F4">
        <w:rPr>
          <w:sz w:val="28"/>
          <w:szCs w:val="28"/>
          <w:lang w:val="en-US" w:eastAsia="en-US"/>
        </w:rPr>
        <w:t>Excel</w:t>
      </w:r>
      <w:r w:rsidR="001F3640"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11C296AF" w14:textId="704272E7" w:rsidR="001F3640" w:rsidRPr="006C724D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Apache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POI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_Ref9479262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31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Pr="006C724D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fldChar w:fldCharType="begin"/>
      </w:r>
      <w:r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 xml:space="preserve"> _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>9382639 \</w:instrText>
      </w:r>
      <w:r w:rsidRPr="001174F4">
        <w:rPr>
          <w:sz w:val="28"/>
          <w:szCs w:val="28"/>
          <w:lang w:val="en-US" w:eastAsia="en-US"/>
        </w:rPr>
        <w:instrText>h</w:instrText>
      </w:r>
      <w:r w:rsidRPr="006C724D">
        <w:rPr>
          <w:sz w:val="28"/>
          <w:szCs w:val="28"/>
          <w:lang w:eastAsia="en-US"/>
        </w:rPr>
        <w:instrText xml:space="preserve"> </w:instrText>
      </w:r>
      <w:r w:rsidR="00DF57DA" w:rsidRPr="006C724D">
        <w:rPr>
          <w:sz w:val="28"/>
          <w:szCs w:val="28"/>
          <w:lang w:eastAsia="en-US"/>
        </w:rPr>
        <w:instrText xml:space="preserve"> \* </w:instrText>
      </w:r>
      <w:r w:rsidR="00DF57DA" w:rsidRPr="001174F4">
        <w:rPr>
          <w:sz w:val="28"/>
          <w:szCs w:val="28"/>
          <w:lang w:val="en-US" w:eastAsia="en-US"/>
        </w:rPr>
        <w:instrText>MERGEFORMAT</w:instrText>
      </w:r>
      <w:r w:rsidR="00DF57DA"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</w:r>
      <w:r w:rsidRPr="001174F4">
        <w:rPr>
          <w:sz w:val="28"/>
          <w:szCs w:val="28"/>
          <w:lang w:val="en-US"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26</w:t>
      </w:r>
      <w:r w:rsidRPr="001174F4">
        <w:rPr>
          <w:sz w:val="28"/>
          <w:szCs w:val="28"/>
          <w:lang w:val="en-US" w:eastAsia="en-US"/>
        </w:rPr>
        <w:fldChar w:fldCharType="end"/>
      </w:r>
      <w:r w:rsidRPr="006C724D">
        <w:rPr>
          <w:sz w:val="28"/>
          <w:szCs w:val="28"/>
          <w:lang w:eastAsia="en-US"/>
        </w:rPr>
        <w:t>.</w:t>
      </w:r>
    </w:p>
    <w:p w14:paraId="711B8319" w14:textId="77777777" w:rsidR="001F3640" w:rsidRPr="001174F4" w:rsidRDefault="001F3640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550F79C" wp14:editId="48E35694">
            <wp:extent cx="5713730" cy="2114550"/>
            <wp:effectExtent l="0" t="0" r="1270" b="0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55" b="26189"/>
                    <a:stretch/>
                  </pic:blipFill>
                  <pic:spPr bwMode="auto">
                    <a:xfrm>
                      <a:off x="0" y="0"/>
                      <a:ext cx="5728374" cy="21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159E1" w14:textId="6B0058E0" w:rsidR="0026156A" w:rsidRPr="001174F4" w:rsidRDefault="001F3640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3" w:name="_Ref9382639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26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3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36107B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861FA0F" w14:textId="374BAB34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библиотека </w:t>
      </w:r>
      <w:proofErr w:type="spellStart"/>
      <w:r w:rsidRPr="001174F4">
        <w:rPr>
          <w:sz w:val="28"/>
          <w:szCs w:val="28"/>
          <w:lang w:eastAsia="en-US"/>
        </w:rPr>
        <w:t>OfficeOpenXml</w:t>
      </w:r>
      <w:proofErr w:type="spellEnd"/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9479289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45675A" w:rsidRPr="0045675A">
        <w:rPr>
          <w:sz w:val="28"/>
          <w:szCs w:val="28"/>
          <w:lang w:eastAsia="en-US"/>
        </w:rPr>
        <w:t>32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="00586E14" w:rsidRPr="001174F4">
        <w:rPr>
          <w:sz w:val="28"/>
          <w:szCs w:val="28"/>
          <w:lang w:eastAsia="en-US"/>
        </w:rPr>
        <w:t xml:space="preserve">. </w:t>
      </w:r>
      <w:r w:rsidR="00DF57DA" w:rsidRPr="001174F4">
        <w:rPr>
          <w:sz w:val="28"/>
          <w:szCs w:val="28"/>
          <w:lang w:eastAsia="en-US"/>
        </w:rPr>
        <w:t xml:space="preserve">Результат изображён на </w:t>
      </w:r>
      <w:r w:rsidR="0033571F" w:rsidRPr="001174F4">
        <w:rPr>
          <w:sz w:val="28"/>
          <w:szCs w:val="28"/>
          <w:lang w:eastAsia="en-US"/>
        </w:rPr>
        <w:fldChar w:fldCharType="begin"/>
      </w:r>
      <w:r w:rsidR="0033571F" w:rsidRPr="001174F4">
        <w:rPr>
          <w:sz w:val="28"/>
          <w:szCs w:val="28"/>
          <w:lang w:eastAsia="en-US"/>
        </w:rPr>
        <w:instrText xml:space="preserve"> REF _Ref9384661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33571F" w:rsidRPr="001174F4">
        <w:rPr>
          <w:sz w:val="28"/>
          <w:szCs w:val="28"/>
          <w:lang w:eastAsia="en-US"/>
        </w:rPr>
      </w:r>
      <w:r w:rsidR="0033571F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27</w:t>
      </w:r>
      <w:r w:rsidR="0033571F" w:rsidRPr="001174F4">
        <w:rPr>
          <w:sz w:val="28"/>
          <w:szCs w:val="28"/>
          <w:lang w:eastAsia="en-US"/>
        </w:rPr>
        <w:fldChar w:fldCharType="end"/>
      </w:r>
      <w:r w:rsidR="0033571F" w:rsidRPr="001174F4">
        <w:rPr>
          <w:sz w:val="28"/>
          <w:szCs w:val="28"/>
          <w:lang w:eastAsia="en-US"/>
        </w:rPr>
        <w:t>.</w:t>
      </w:r>
    </w:p>
    <w:p w14:paraId="71C2EBCF" w14:textId="77777777" w:rsidR="0036107B" w:rsidRPr="001174F4" w:rsidRDefault="0036107B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FD0426F" wp14:editId="0E850DA3">
            <wp:extent cx="4162425" cy="2076450"/>
            <wp:effectExtent l="0" t="0" r="9525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785" b="37110"/>
                    <a:stretch/>
                  </pic:blipFill>
                  <pic:spPr bwMode="auto">
                    <a:xfrm>
                      <a:off x="0" y="0"/>
                      <a:ext cx="4183976" cy="20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66A6" w14:textId="3A2B9E2A" w:rsidR="001F3640" w:rsidRPr="001174F4" w:rsidRDefault="0036107B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4" w:name="_Ref9384661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27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4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11B7D14A" w14:textId="23E8F40B" w:rsidR="001F3640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Django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proofErr w:type="spellStart"/>
      <w:r w:rsidRPr="001174F4">
        <w:rPr>
          <w:sz w:val="28"/>
          <w:szCs w:val="28"/>
          <w:lang w:eastAsia="en-US"/>
        </w:rPr>
        <w:t>openpyxl</w:t>
      </w:r>
      <w:proofErr w:type="spellEnd"/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9479302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45675A" w:rsidRPr="0045675A">
        <w:rPr>
          <w:sz w:val="28"/>
          <w:szCs w:val="28"/>
          <w:lang w:eastAsia="en-US"/>
        </w:rPr>
        <w:t>33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val="en-US"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 xml:space="preserve"> _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>9386820 \</w:instrText>
      </w:r>
      <w:r w:rsidR="005C2DB8" w:rsidRPr="001174F4">
        <w:rPr>
          <w:sz w:val="28"/>
          <w:szCs w:val="28"/>
          <w:lang w:val="en-US" w:eastAsia="en-US"/>
        </w:rPr>
        <w:instrText>h</w:instrText>
      </w:r>
      <w:r w:rsidR="005C2DB8" w:rsidRPr="001174F4">
        <w:rPr>
          <w:sz w:val="28"/>
          <w:szCs w:val="28"/>
          <w:lang w:eastAsia="en-US"/>
        </w:rPr>
        <w:instrText xml:space="preserve">  \* </w:instrText>
      </w:r>
      <w:r w:rsidR="005C2DB8" w:rsidRPr="001174F4">
        <w:rPr>
          <w:sz w:val="28"/>
          <w:szCs w:val="28"/>
          <w:lang w:val="en-US" w:eastAsia="en-US"/>
        </w:rPr>
        <w:instrText>MERGEFORMAT</w:instrText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</w:r>
      <w:r w:rsidR="005C2DB8" w:rsidRPr="001174F4">
        <w:rPr>
          <w:sz w:val="28"/>
          <w:szCs w:val="28"/>
          <w:lang w:val="en-US"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28</w:t>
      </w:r>
      <w:r w:rsidR="005C2DB8" w:rsidRPr="001174F4">
        <w:rPr>
          <w:sz w:val="28"/>
          <w:szCs w:val="28"/>
          <w:lang w:val="en-US"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53E4B556" w14:textId="77777777" w:rsidR="0031453D" w:rsidRPr="001174F4" w:rsidRDefault="0031453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AA086C5" wp14:editId="539DE81F">
            <wp:extent cx="4343400" cy="2314575"/>
            <wp:effectExtent l="0" t="0" r="0" b="952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5" b="37200"/>
                    <a:stretch/>
                  </pic:blipFill>
                  <pic:spPr bwMode="auto">
                    <a:xfrm>
                      <a:off x="0" y="0"/>
                      <a:ext cx="4361875" cy="23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7997" w14:textId="6EABADC5" w:rsidR="001F3640" w:rsidRPr="001174F4" w:rsidRDefault="0031453D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5" w:name="_Ref9386820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28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5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07FE4510" w14:textId="77777777" w:rsidR="001F3640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16" w:name="_Toc9389385"/>
      <w:bookmarkStart w:id="117" w:name="_Toc9696567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DF57D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CSV</w:t>
      </w:r>
      <w:bookmarkEnd w:id="11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7"/>
    </w:p>
    <w:p w14:paraId="40AC3AEC" w14:textId="77777777" w:rsidR="00DF57DA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2A5D4DD9" w14:textId="5E19BC99" w:rsidR="001F3640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proofErr w:type="spellStart"/>
      <w:r w:rsidRPr="001174F4">
        <w:rPr>
          <w:sz w:val="28"/>
          <w:szCs w:val="28"/>
          <w:lang w:val="en-US" w:eastAsia="en-US"/>
        </w:rPr>
        <w:t>opencsv</w:t>
      </w:r>
      <w:proofErr w:type="spellEnd"/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_Ref9479316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34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_Ref9386847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29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588036B4" w14:textId="77777777" w:rsidR="0031453D" w:rsidRPr="001174F4" w:rsidRDefault="0033571F" w:rsidP="00451FF4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5AE525AE" wp14:editId="11483092">
            <wp:extent cx="3600450" cy="1771650"/>
            <wp:effectExtent l="0" t="0" r="0" b="0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8" b="43379"/>
                    <a:stretch/>
                  </pic:blipFill>
                  <pic:spPr bwMode="auto">
                    <a:xfrm>
                      <a:off x="0" y="0"/>
                      <a:ext cx="3616177" cy="17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6C0F" w14:textId="6B6BB087" w:rsidR="00DF57DA" w:rsidRPr="001174F4" w:rsidRDefault="0031453D" w:rsidP="00451FF4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8" w:name="_Ref9386847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29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8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FA15F07" w14:textId="564E6350" w:rsidR="00DF57DA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использовались стандартные средства в виде </w:t>
      </w:r>
      <w:proofErr w:type="spellStart"/>
      <w:r w:rsidRPr="001174F4">
        <w:rPr>
          <w:sz w:val="28"/>
          <w:szCs w:val="28"/>
          <w:lang w:eastAsia="en-US"/>
        </w:rPr>
        <w:t>StreamWriter</w:t>
      </w:r>
      <w:proofErr w:type="spellEnd"/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_Ref9386868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30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7CC778BD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8EE989A" wp14:editId="2CF0CEDF">
            <wp:extent cx="3914775" cy="2057400"/>
            <wp:effectExtent l="0" t="0" r="9525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4" b="44817"/>
                    <a:stretch/>
                  </pic:blipFill>
                  <pic:spPr bwMode="auto">
                    <a:xfrm>
                      <a:off x="0" y="0"/>
                      <a:ext cx="3935166" cy="20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EBC4" w14:textId="41D6B23E" w:rsidR="001F3640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9" w:name="_Ref9386868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30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9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5FB4707A" w14:textId="11671212" w:rsidR="00EF7CA6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встроенная библиотека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_Ref9386896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31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284BF3F4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193D7EB" wp14:editId="29118AC8">
            <wp:extent cx="4686300" cy="1638300"/>
            <wp:effectExtent l="0" t="0" r="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4669" b="63003"/>
                    <a:stretch/>
                  </pic:blipFill>
                  <pic:spPr bwMode="auto">
                    <a:xfrm>
                      <a:off x="0" y="0"/>
                      <a:ext cx="4692458" cy="16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A63F" w14:textId="5EDE14B5" w:rsidR="00EF7CA6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20" w:name="_Ref9386896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31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20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532860C1" w14:textId="77777777" w:rsidR="00B537BE" w:rsidRPr="001174F4" w:rsidRDefault="00B537BE" w:rsidP="00451FF4">
      <w:pPr>
        <w:tabs>
          <w:tab w:val="clear" w:pos="8640"/>
        </w:tabs>
        <w:spacing w:after="0" w:line="360" w:lineRule="auto"/>
        <w:ind w:firstLine="680"/>
        <w:jc w:val="center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14:paraId="19918617" w14:textId="77777777" w:rsidR="00352C1B" w:rsidRDefault="00352C1B" w:rsidP="00B763EB">
      <w:pPr>
        <w:pStyle w:val="1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  <w:lang w:eastAsia="en-US"/>
        </w:rPr>
      </w:pPr>
      <w:bookmarkStart w:id="121" w:name="_Toc9365059"/>
      <w:bookmarkStart w:id="122" w:name="_Toc9389387"/>
      <w:bookmarkStart w:id="123" w:name="_Toc9696568"/>
      <w:r w:rsidRPr="001174F4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21"/>
      <w:bookmarkEnd w:id="122"/>
      <w:bookmarkEnd w:id="123"/>
    </w:p>
    <w:p w14:paraId="7ED1EE21" w14:textId="1ABCAB30" w:rsid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данной работе были рассмотрены библиотеки для </w:t>
      </w:r>
      <w:proofErr w:type="spellStart"/>
      <w:r>
        <w:rPr>
          <w:sz w:val="28"/>
          <w:szCs w:val="28"/>
          <w:lang w:eastAsia="en-US"/>
        </w:rPr>
        <w:t>парсинга</w:t>
      </w:r>
      <w:proofErr w:type="spellEnd"/>
      <w:r>
        <w:rPr>
          <w:sz w:val="28"/>
          <w:szCs w:val="28"/>
          <w:lang w:eastAsia="en-US"/>
        </w:rPr>
        <w:t xml:space="preserve"> сайтов</w:t>
      </w:r>
      <w:r w:rsidR="00B70FFC">
        <w:rPr>
          <w:sz w:val="28"/>
          <w:szCs w:val="28"/>
          <w:lang w:eastAsia="en-US"/>
        </w:rPr>
        <w:t xml:space="preserve"> на трёх языках программирования</w:t>
      </w:r>
      <w:r>
        <w:rPr>
          <w:sz w:val="28"/>
          <w:szCs w:val="28"/>
          <w:lang w:eastAsia="en-US"/>
        </w:rPr>
        <w:t xml:space="preserve"> и их основной функционал. Помимо этого, были написаны программы, которые, используя библиотеки для </w:t>
      </w:r>
      <w:proofErr w:type="spellStart"/>
      <w:r>
        <w:rPr>
          <w:sz w:val="28"/>
          <w:szCs w:val="28"/>
          <w:lang w:eastAsia="en-US"/>
        </w:rPr>
        <w:t>парсинга</w:t>
      </w:r>
      <w:proofErr w:type="spellEnd"/>
      <w:r>
        <w:rPr>
          <w:sz w:val="28"/>
          <w:szCs w:val="28"/>
          <w:lang w:eastAsia="en-US"/>
        </w:rPr>
        <w:t xml:space="preserve"> сайтов, собирают и систематизируют данные. Также произведён анализ скорости выполнения различных реализаций библиотек.</w:t>
      </w:r>
    </w:p>
    <w:p w14:paraId="55DD5066" w14:textId="3B205441" w:rsidR="00B6520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В ходе анализа скорости выполнения были сделаны выводы, что </w:t>
      </w:r>
      <w:r w:rsidRPr="001174F4">
        <w:rPr>
          <w:sz w:val="28"/>
          <w:szCs w:val="28"/>
        </w:rPr>
        <w:t xml:space="preserve">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</w:t>
      </w:r>
      <w:r>
        <w:rPr>
          <w:sz w:val="28"/>
          <w:szCs w:val="28"/>
        </w:rPr>
        <w:t>версии</w:t>
      </w:r>
      <w:r w:rsidR="00F7169F">
        <w:rPr>
          <w:sz w:val="28"/>
          <w:szCs w:val="28"/>
        </w:rPr>
        <w:t xml:space="preserve"> </w:t>
      </w:r>
      <w:r w:rsidR="00F7169F">
        <w:rPr>
          <w:sz w:val="28"/>
          <w:szCs w:val="28"/>
          <w:lang w:val="en-US"/>
        </w:rPr>
        <w:t>Selenium</w:t>
      </w:r>
      <w:r w:rsidR="00F7169F" w:rsidRPr="00F7169F">
        <w:rPr>
          <w:sz w:val="28"/>
          <w:szCs w:val="28"/>
        </w:rPr>
        <w:t xml:space="preserve"> </w:t>
      </w:r>
      <w:r w:rsidR="00F7169F">
        <w:rPr>
          <w:sz w:val="28"/>
          <w:szCs w:val="28"/>
        </w:rPr>
        <w:t xml:space="preserve">вместе с </w:t>
      </w:r>
      <w:proofErr w:type="spellStart"/>
      <w:r w:rsidR="00B65201">
        <w:rPr>
          <w:sz w:val="28"/>
          <w:szCs w:val="28"/>
          <w:lang w:val="en-US"/>
        </w:rPr>
        <w:t>Jsoup</w:t>
      </w:r>
      <w:proofErr w:type="spellEnd"/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Java</w:t>
      </w:r>
      <w:r w:rsidR="00B65201" w:rsidRPr="00B65201">
        <w:rPr>
          <w:sz w:val="28"/>
          <w:szCs w:val="28"/>
        </w:rPr>
        <w:t xml:space="preserve">, </w:t>
      </w:r>
      <w:r w:rsidR="00B65201">
        <w:rPr>
          <w:sz w:val="28"/>
          <w:szCs w:val="28"/>
        </w:rPr>
        <w:t xml:space="preserve">либо с </w:t>
      </w:r>
      <w:r w:rsidR="00B65201">
        <w:rPr>
          <w:sz w:val="28"/>
          <w:szCs w:val="28"/>
          <w:lang w:val="en-US"/>
        </w:rPr>
        <w:t>Fizzler</w:t>
      </w:r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C</w:t>
      </w:r>
      <w:r w:rsidR="00B65201" w:rsidRPr="00B65201">
        <w:rPr>
          <w:sz w:val="28"/>
          <w:szCs w:val="28"/>
        </w:rPr>
        <w:t>#,</w:t>
      </w:r>
      <w:r w:rsidR="00B65201">
        <w:rPr>
          <w:sz w:val="28"/>
          <w:szCs w:val="28"/>
        </w:rPr>
        <w:t xml:space="preserve"> либо с </w:t>
      </w:r>
      <w:proofErr w:type="spellStart"/>
      <w:r w:rsidR="00B65201">
        <w:rPr>
          <w:sz w:val="28"/>
          <w:szCs w:val="28"/>
          <w:lang w:val="en-US"/>
        </w:rPr>
        <w:t>BeautifulSoup</w:t>
      </w:r>
      <w:proofErr w:type="spellEnd"/>
      <w:r w:rsidR="00B65201" w:rsidRPr="00B65201">
        <w:rPr>
          <w:sz w:val="28"/>
          <w:szCs w:val="28"/>
        </w:rPr>
        <w:t xml:space="preserve"> </w:t>
      </w:r>
      <w:r w:rsidR="00B65201">
        <w:rPr>
          <w:sz w:val="28"/>
          <w:szCs w:val="28"/>
        </w:rPr>
        <w:t xml:space="preserve">на </w:t>
      </w:r>
      <w:r w:rsidR="00B65201">
        <w:rPr>
          <w:sz w:val="28"/>
          <w:szCs w:val="28"/>
          <w:lang w:val="en-US"/>
        </w:rPr>
        <w:t>Python</w:t>
      </w:r>
      <w:r w:rsidR="00B65201">
        <w:rPr>
          <w:sz w:val="28"/>
          <w:szCs w:val="28"/>
        </w:rPr>
        <w:t xml:space="preserve">. </w:t>
      </w: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лучше использовать версию на </w:t>
      </w:r>
      <w:r w:rsidRPr="001174F4">
        <w:rPr>
          <w:sz w:val="28"/>
          <w:szCs w:val="28"/>
          <w:lang w:val="en-US"/>
        </w:rPr>
        <w:t>Java</w:t>
      </w:r>
      <w:r w:rsidR="00B65201">
        <w:rPr>
          <w:sz w:val="28"/>
          <w:szCs w:val="28"/>
        </w:rPr>
        <w:t>.</w:t>
      </w:r>
    </w:p>
    <w:p w14:paraId="01A74C87" w14:textId="68B468A3" w:rsidR="001D6AB9" w:rsidRPr="000326F1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</w:t>
      </w:r>
      <w:r w:rsidR="00B65201">
        <w:rPr>
          <w:sz w:val="28"/>
          <w:szCs w:val="28"/>
        </w:rPr>
        <w:t xml:space="preserve">парсеров, которые реализуют библиотеки для </w:t>
      </w:r>
      <w:proofErr w:type="spellStart"/>
      <w:r w:rsidR="00B65201">
        <w:rPr>
          <w:sz w:val="28"/>
          <w:szCs w:val="28"/>
        </w:rPr>
        <w:t>париснга</w:t>
      </w:r>
      <w:proofErr w:type="spellEnd"/>
      <w:r w:rsidRPr="001174F4">
        <w:rPr>
          <w:sz w:val="28"/>
          <w:szCs w:val="28"/>
        </w:rPr>
        <w:t>, можно сделать</w:t>
      </w:r>
      <w:r w:rsidR="00B65201">
        <w:rPr>
          <w:sz w:val="28"/>
          <w:szCs w:val="28"/>
        </w:rPr>
        <w:t xml:space="preserve"> вывод, что </w:t>
      </w:r>
      <w:r w:rsidRPr="001174F4">
        <w:rPr>
          <w:sz w:val="28"/>
          <w:szCs w:val="28"/>
        </w:rPr>
        <w:t>быстрее всего работа</w:t>
      </w:r>
      <w:r w:rsidR="000326F1">
        <w:rPr>
          <w:sz w:val="28"/>
          <w:szCs w:val="28"/>
        </w:rPr>
        <w:t>ю</w:t>
      </w:r>
      <w:r w:rsidRPr="001174F4">
        <w:rPr>
          <w:sz w:val="28"/>
          <w:szCs w:val="28"/>
        </w:rPr>
        <w:t xml:space="preserve">т </w:t>
      </w:r>
      <w:r w:rsidR="000326F1">
        <w:rPr>
          <w:sz w:val="28"/>
          <w:szCs w:val="28"/>
        </w:rPr>
        <w:t xml:space="preserve">библиотека </w:t>
      </w:r>
      <w:r w:rsidRPr="001174F4">
        <w:rPr>
          <w:sz w:val="28"/>
          <w:szCs w:val="28"/>
          <w:lang w:val="en-US"/>
        </w:rPr>
        <w:t>Fizzler</w:t>
      </w:r>
      <w:r w:rsidR="000326F1">
        <w:rPr>
          <w:sz w:val="28"/>
          <w:szCs w:val="28"/>
        </w:rPr>
        <w:t xml:space="preserve"> на языке программирования </w:t>
      </w:r>
      <w:r w:rsidR="000326F1">
        <w:rPr>
          <w:sz w:val="28"/>
          <w:szCs w:val="28"/>
          <w:lang w:val="en-US"/>
        </w:rPr>
        <w:t>C</w:t>
      </w:r>
      <w:r w:rsidR="000326F1" w:rsidRPr="000326F1">
        <w:rPr>
          <w:sz w:val="28"/>
          <w:szCs w:val="28"/>
        </w:rPr>
        <w:t>#</w:t>
      </w:r>
      <w:r w:rsidR="000326F1">
        <w:rPr>
          <w:sz w:val="28"/>
          <w:szCs w:val="28"/>
        </w:rPr>
        <w:t xml:space="preserve"> и библиотека </w:t>
      </w:r>
      <w:proofErr w:type="spellStart"/>
      <w:r w:rsidR="000326F1">
        <w:rPr>
          <w:sz w:val="28"/>
          <w:szCs w:val="28"/>
          <w:lang w:val="en-US"/>
        </w:rPr>
        <w:t>Jsoup</w:t>
      </w:r>
      <w:proofErr w:type="spellEnd"/>
      <w:r w:rsidR="000326F1" w:rsidRPr="000326F1">
        <w:rPr>
          <w:sz w:val="28"/>
          <w:szCs w:val="28"/>
        </w:rPr>
        <w:t xml:space="preserve"> </w:t>
      </w:r>
      <w:r w:rsidR="000326F1">
        <w:rPr>
          <w:sz w:val="28"/>
          <w:szCs w:val="28"/>
        </w:rPr>
        <w:t xml:space="preserve">на языке программирования </w:t>
      </w:r>
      <w:r w:rsidR="000326F1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56F2D83C" w14:textId="081B4FAF" w:rsidR="001D6AB9" w:rsidRDefault="001D6AB9" w:rsidP="00B6520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Среди библиотек и фреймворков, которые работают с запросами, быстрее</w:t>
      </w:r>
      <w:r w:rsidR="000326F1" w:rsidRPr="000326F1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является </w:t>
      </w:r>
      <w:proofErr w:type="spellStart"/>
      <w:r w:rsidRPr="001174F4">
        <w:rPr>
          <w:sz w:val="28"/>
          <w:szCs w:val="28"/>
          <w:lang w:val="en-US"/>
        </w:rPr>
        <w:t>RestSharp</w:t>
      </w:r>
      <w:proofErr w:type="spellEnd"/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</w:rPr>
        <w:t>.</w:t>
      </w:r>
    </w:p>
    <w:p w14:paraId="56A956A8" w14:textId="77777777" w:rsidR="00F955C0" w:rsidRP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ходе работы были описаны способы решения проблем, возникающие при написании программы и самом </w:t>
      </w:r>
      <w:proofErr w:type="spellStart"/>
      <w:r>
        <w:rPr>
          <w:sz w:val="28"/>
          <w:szCs w:val="28"/>
          <w:lang w:eastAsia="en-US"/>
        </w:rPr>
        <w:t>парсинге</w:t>
      </w:r>
      <w:proofErr w:type="spellEnd"/>
      <w:r>
        <w:rPr>
          <w:sz w:val="28"/>
          <w:szCs w:val="28"/>
          <w:lang w:eastAsia="en-US"/>
        </w:rPr>
        <w:t xml:space="preserve"> сайтов и способы визуализации данных для лучшего ознакомления с ними.</w:t>
      </w:r>
    </w:p>
    <w:p w14:paraId="396E4FCF" w14:textId="77777777" w:rsidR="00352C1B" w:rsidRPr="001174F4" w:rsidRDefault="00352C1B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57F89DCD" w14:textId="77777777" w:rsidR="009F12D8" w:rsidRPr="001174F4" w:rsidRDefault="009F12D8" w:rsidP="009957F3">
      <w:pPr>
        <w:pStyle w:val="1"/>
        <w:numPr>
          <w:ilvl w:val="0"/>
          <w:numId w:val="0"/>
        </w:numPr>
        <w:spacing w:before="0" w:after="0" w:line="360" w:lineRule="auto"/>
        <w:ind w:left="284"/>
        <w:jc w:val="both"/>
        <w:rPr>
          <w:rFonts w:ascii="Times New Roman" w:hAnsi="Times New Roman" w:cs="Times New Roman"/>
        </w:rPr>
      </w:pPr>
      <w:bookmarkStart w:id="124" w:name="_Toc9365060"/>
      <w:bookmarkStart w:id="125" w:name="_Toc9389388"/>
      <w:bookmarkStart w:id="126" w:name="_Toc9696569"/>
      <w:r w:rsidRPr="001174F4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124"/>
      <w:bookmarkEnd w:id="125"/>
      <w:bookmarkEnd w:id="126"/>
    </w:p>
    <w:p w14:paraId="77CAA6FF" w14:textId="77777777" w:rsidR="00976B24" w:rsidRDefault="00976B24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7" w:name="_Ref9476058"/>
      <w:r w:rsidRPr="00976B24">
        <w:rPr>
          <w:spacing w:val="0"/>
          <w:sz w:val="28"/>
          <w:szCs w:val="28"/>
          <w:lang w:val="en-US" w:eastAsia="en-US"/>
        </w:rPr>
        <w:t>Meltwater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https://www.meltwater.com/?ucs 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 англ.</w:t>
      </w:r>
      <w:bookmarkEnd w:id="127"/>
    </w:p>
    <w:p w14:paraId="34758990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8" w:name="_Ref9476187"/>
      <w:proofErr w:type="spellStart"/>
      <w:r w:rsidRPr="00CA2C33">
        <w:rPr>
          <w:spacing w:val="0"/>
          <w:sz w:val="28"/>
          <w:szCs w:val="28"/>
          <w:lang w:eastAsia="en-US"/>
        </w:rPr>
        <w:t>Парсинг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сайтов: как с точки зрения закона выглядит один из самых полезных ИТ- инструментов по миру (и в России)?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https://habr.com/ru/post/340302/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28"/>
    </w:p>
    <w:p w14:paraId="1C2B15C8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9" w:name="_Ref9476293"/>
      <w:r w:rsidRPr="00CA2C33">
        <w:rPr>
          <w:spacing w:val="0"/>
          <w:sz w:val="28"/>
          <w:szCs w:val="28"/>
          <w:lang w:eastAsia="en-US"/>
        </w:rPr>
        <w:t xml:space="preserve">Использование </w:t>
      </w:r>
      <w:proofErr w:type="spellStart"/>
      <w:r w:rsidRPr="00CA2C33">
        <w:rPr>
          <w:spacing w:val="0"/>
          <w:sz w:val="28"/>
          <w:szCs w:val="28"/>
          <w:lang w:eastAsia="en-US"/>
        </w:rPr>
        <w:t>Java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A2C33">
        <w:rPr>
          <w:spacing w:val="0"/>
          <w:sz w:val="28"/>
          <w:szCs w:val="28"/>
          <w:lang w:eastAsia="en-US"/>
        </w:rPr>
        <w:t>JSoup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для анализа кода HTML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https://o7planning.org/ru/10399/jsoup-java-html-parser-tutorial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29"/>
    </w:p>
    <w:p w14:paraId="3BEF6389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0" w:name="_Ref9476392"/>
      <w:proofErr w:type="spellStart"/>
      <w:r w:rsidRPr="00CA2C33">
        <w:rPr>
          <w:spacing w:val="0"/>
          <w:sz w:val="28"/>
          <w:szCs w:val="28"/>
          <w:lang w:eastAsia="en-US"/>
        </w:rPr>
        <w:t>Interface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A2C33">
        <w:rPr>
          <w:spacing w:val="0"/>
          <w:sz w:val="28"/>
          <w:szCs w:val="28"/>
          <w:lang w:eastAsia="en-US"/>
        </w:rPr>
        <w:t>Connection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 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https://jsoup.org/apidocs/org/jsoup/Connection.html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0"/>
    </w:p>
    <w:p w14:paraId="69CA5C5A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1" w:name="_Ref9476470"/>
      <w:proofErr w:type="spellStart"/>
      <w:r w:rsidRPr="00CA2C33">
        <w:rPr>
          <w:spacing w:val="0"/>
          <w:sz w:val="28"/>
          <w:szCs w:val="28"/>
          <w:lang w:eastAsia="en-US"/>
        </w:rPr>
        <w:t>jsoup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: </w:t>
      </w:r>
      <w:proofErr w:type="spellStart"/>
      <w:r w:rsidRPr="00CA2C33">
        <w:rPr>
          <w:spacing w:val="0"/>
          <w:sz w:val="28"/>
          <w:szCs w:val="28"/>
          <w:lang w:eastAsia="en-US"/>
        </w:rPr>
        <w:t>Java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HTML </w:t>
      </w:r>
      <w:proofErr w:type="spellStart"/>
      <w:r w:rsidRPr="00CA2C33">
        <w:rPr>
          <w:spacing w:val="0"/>
          <w:sz w:val="28"/>
          <w:szCs w:val="28"/>
          <w:lang w:eastAsia="en-US"/>
        </w:rPr>
        <w:t>Parser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https://jsoup.org/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1"/>
    </w:p>
    <w:p w14:paraId="1345E3E1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2" w:name="_Ref9476534"/>
      <w:proofErr w:type="spellStart"/>
      <w:r w:rsidRPr="00CA2C33">
        <w:rPr>
          <w:spacing w:val="0"/>
          <w:sz w:val="28"/>
          <w:szCs w:val="28"/>
          <w:lang w:eastAsia="en-US"/>
        </w:rPr>
        <w:t>Class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A2C33">
        <w:rPr>
          <w:spacing w:val="0"/>
          <w:sz w:val="28"/>
          <w:szCs w:val="28"/>
          <w:lang w:eastAsia="en-US"/>
        </w:rPr>
        <w:t>Element</w:t>
      </w:r>
      <w:proofErr w:type="spellEnd"/>
      <w:r w:rsidRPr="00CA2C33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https://jsoup.org/apidocs/org/jsoup/nodes/Element.html#select-java.lang.String-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2"/>
    </w:p>
    <w:p w14:paraId="7B43F9E3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3" w:name="_Ref9476633"/>
      <w:r w:rsidRPr="00CA2C33">
        <w:rPr>
          <w:spacing w:val="0"/>
          <w:sz w:val="28"/>
          <w:szCs w:val="28"/>
          <w:lang w:val="en-US" w:eastAsia="en-US"/>
        </w:rPr>
        <w:t>How To Navigate A URL Using Selenium Web Driver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A2C33">
        <w:rPr>
          <w:spacing w:val="0"/>
          <w:sz w:val="28"/>
          <w:szCs w:val="28"/>
          <w:lang w:val="en-US" w:eastAsia="en-US"/>
        </w:rPr>
        <w:t xml:space="preserve">]: </w:t>
      </w:r>
      <w:proofErr w:type="gramStart"/>
      <w:r w:rsidRPr="00976B24">
        <w:rPr>
          <w:spacing w:val="0"/>
          <w:sz w:val="28"/>
          <w:szCs w:val="28"/>
          <w:lang w:eastAsia="en-US"/>
        </w:rPr>
        <w:t>сайт</w:t>
      </w:r>
      <w:r w:rsidRPr="00CA2C33">
        <w:rPr>
          <w:spacing w:val="0"/>
          <w:sz w:val="28"/>
          <w:szCs w:val="28"/>
          <w:lang w:val="en-US" w:eastAsia="en-US"/>
        </w:rPr>
        <w:t>.</w:t>
      </w:r>
      <w:proofErr w:type="gramEnd"/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A2C33">
        <w:rPr>
          <w:spacing w:val="0"/>
          <w:sz w:val="28"/>
          <w:szCs w:val="28"/>
          <w:lang w:eastAsia="en-US"/>
        </w:rPr>
        <w:t xml:space="preserve">https://www.oodlestechnologies.com/blogs/How-To-Navigate-A-URL-Using-Selenium-Web-Driver/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3"/>
    </w:p>
    <w:p w14:paraId="79D680C8" w14:textId="77777777" w:rsidR="00CA2C33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4" w:name="_Ref9476738"/>
      <w:r w:rsidRPr="0005319A">
        <w:rPr>
          <w:spacing w:val="0"/>
          <w:sz w:val="28"/>
          <w:szCs w:val="28"/>
          <w:lang w:val="en-US" w:eastAsia="en-US"/>
        </w:rPr>
        <w:t xml:space="preserve">Find Element and </w:t>
      </w:r>
      <w:proofErr w:type="spellStart"/>
      <w:r w:rsidRPr="0005319A">
        <w:rPr>
          <w:spacing w:val="0"/>
          <w:sz w:val="28"/>
          <w:szCs w:val="28"/>
          <w:lang w:val="en-US" w:eastAsia="en-US"/>
        </w:rPr>
        <w:t>FindElements</w:t>
      </w:r>
      <w:proofErr w:type="spellEnd"/>
      <w:r w:rsidRPr="0005319A">
        <w:rPr>
          <w:spacing w:val="0"/>
          <w:sz w:val="28"/>
          <w:szCs w:val="28"/>
          <w:lang w:val="en-US" w:eastAsia="en-US"/>
        </w:rPr>
        <w:t xml:space="preserve"> in Selenium WebDriver </w:t>
      </w:r>
      <w:r w:rsidR="00CA2C33" w:rsidRPr="00CA2C33">
        <w:rPr>
          <w:spacing w:val="0"/>
          <w:sz w:val="28"/>
          <w:szCs w:val="28"/>
          <w:lang w:val="en-US" w:eastAsia="en-US"/>
        </w:rPr>
        <w:t>[</w:t>
      </w:r>
      <w:r w:rsidR="00CA2C33" w:rsidRPr="00976B24">
        <w:rPr>
          <w:spacing w:val="0"/>
          <w:sz w:val="28"/>
          <w:szCs w:val="28"/>
          <w:lang w:eastAsia="en-US"/>
        </w:rPr>
        <w:t>Электронный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 </w:t>
      </w:r>
      <w:r w:rsidR="00CA2C33" w:rsidRPr="00976B24">
        <w:rPr>
          <w:spacing w:val="0"/>
          <w:sz w:val="28"/>
          <w:szCs w:val="28"/>
          <w:lang w:eastAsia="en-US"/>
        </w:rPr>
        <w:t>ресурс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]: </w:t>
      </w:r>
      <w:r w:rsidR="00CA2C33" w:rsidRPr="00976B24">
        <w:rPr>
          <w:spacing w:val="0"/>
          <w:sz w:val="28"/>
          <w:szCs w:val="28"/>
          <w:lang w:eastAsia="en-US"/>
        </w:rPr>
        <w:t>сайт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. </w:t>
      </w:r>
      <w:r w:rsidR="00CA2C33"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https://www.guru99.com/find-element-selenium.html </w:t>
      </w:r>
      <w:r w:rsidR="00CA2C33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CA2C33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CA2C33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CA2C33">
        <w:rPr>
          <w:spacing w:val="0"/>
          <w:sz w:val="28"/>
          <w:szCs w:val="28"/>
          <w:lang w:eastAsia="en-US"/>
        </w:rPr>
        <w:t>англ</w:t>
      </w:r>
      <w:r w:rsidR="00CA2C33" w:rsidRPr="00976B24">
        <w:rPr>
          <w:spacing w:val="0"/>
          <w:sz w:val="28"/>
          <w:szCs w:val="28"/>
          <w:lang w:eastAsia="en-US"/>
        </w:rPr>
        <w:t>.</w:t>
      </w:r>
      <w:bookmarkEnd w:id="134"/>
    </w:p>
    <w:p w14:paraId="35177AA8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5" w:name="_Ref9476822"/>
      <w:r w:rsidRPr="0005319A">
        <w:rPr>
          <w:spacing w:val="0"/>
          <w:sz w:val="28"/>
          <w:szCs w:val="28"/>
          <w:lang w:val="en-US" w:eastAsia="en-US"/>
        </w:rPr>
        <w:lastRenderedPageBreak/>
        <w:t>Selenium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WebDriver</w:t>
      </w:r>
      <w:r w:rsidRPr="0005319A">
        <w:rPr>
          <w:spacing w:val="0"/>
          <w:sz w:val="28"/>
          <w:szCs w:val="28"/>
          <w:lang w:eastAsia="en-US"/>
        </w:rPr>
        <w:t>: поиск элементов на странице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http://internetka.in.ua/selenium-webdriver-findelement-by/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5"/>
    </w:p>
    <w:p w14:paraId="60C95E90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6" w:name="_Ref9476894"/>
      <w:proofErr w:type="spellStart"/>
      <w:r w:rsidRPr="0005319A">
        <w:rPr>
          <w:spacing w:val="0"/>
          <w:sz w:val="28"/>
          <w:szCs w:val="28"/>
          <w:lang w:val="en-US" w:eastAsia="en-US"/>
        </w:rPr>
        <w:t>Unirest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for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Java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http://unirest.io/java.html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6"/>
    </w:p>
    <w:p w14:paraId="283DAADB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7" w:name="_Ref9476980"/>
      <w:r w:rsidRPr="0005319A">
        <w:rPr>
          <w:spacing w:val="0"/>
          <w:sz w:val="28"/>
          <w:szCs w:val="28"/>
          <w:lang w:eastAsia="en-US"/>
        </w:rPr>
        <w:t xml:space="preserve">Руководство по </w:t>
      </w:r>
      <w:proofErr w:type="spellStart"/>
      <w:r w:rsidRPr="0005319A">
        <w:rPr>
          <w:spacing w:val="0"/>
          <w:sz w:val="28"/>
          <w:szCs w:val="28"/>
          <w:lang w:val="en-US" w:eastAsia="en-US"/>
        </w:rPr>
        <w:t>Unirest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https://www.codeflow.site/ru/article/unirest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7"/>
    </w:p>
    <w:p w14:paraId="60D066A7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8" w:name="_Ref9477126"/>
      <w:r w:rsidRPr="0005319A">
        <w:rPr>
          <w:spacing w:val="0"/>
          <w:sz w:val="28"/>
          <w:szCs w:val="28"/>
          <w:lang w:eastAsia="en-US"/>
        </w:rPr>
        <w:t>Защита от CSRF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https://djbook.ru/ch14s05.html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8"/>
    </w:p>
    <w:p w14:paraId="35FEFF5E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9" w:name="_Ref9477292"/>
      <w:proofErr w:type="spellStart"/>
      <w:r w:rsidRPr="0005319A">
        <w:rPr>
          <w:spacing w:val="0"/>
          <w:sz w:val="28"/>
          <w:szCs w:val="28"/>
          <w:lang w:eastAsia="en-US"/>
        </w:rPr>
        <w:t>Распарсить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HTML в .NET и выжить: анализ и сравнение библиотек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https://habr.com/ru/post/273807/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9"/>
    </w:p>
    <w:p w14:paraId="129785CE" w14:textId="2F9E1C6F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0" w:name="_Ref9477301"/>
      <w:proofErr w:type="spellStart"/>
      <w:r w:rsidRPr="0005319A">
        <w:rPr>
          <w:spacing w:val="0"/>
          <w:sz w:val="28"/>
          <w:szCs w:val="28"/>
          <w:lang w:eastAsia="en-US"/>
        </w:rPr>
        <w:t>Html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05319A">
        <w:rPr>
          <w:spacing w:val="0"/>
          <w:sz w:val="28"/>
          <w:szCs w:val="28"/>
          <w:lang w:eastAsia="en-US"/>
        </w:rPr>
        <w:t>Agility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05319A">
        <w:rPr>
          <w:spacing w:val="0"/>
          <w:sz w:val="28"/>
          <w:szCs w:val="28"/>
          <w:lang w:eastAsia="en-US"/>
        </w:rPr>
        <w:t>Pack</w:t>
      </w:r>
      <w:proofErr w:type="spellEnd"/>
      <w:r w:rsidRPr="0005319A">
        <w:rPr>
          <w:spacing w:val="0"/>
          <w:sz w:val="28"/>
          <w:szCs w:val="28"/>
          <w:lang w:eastAsia="en-US"/>
        </w:rPr>
        <w:t xml:space="preserve"> </w:t>
      </w:r>
      <w:r w:rsidR="0045675A">
        <w:rPr>
          <w:spacing w:val="0"/>
          <w:sz w:val="28"/>
          <w:szCs w:val="28"/>
          <w:lang w:eastAsia="en-US"/>
        </w:rPr>
        <w:t xml:space="preserve">– </w:t>
      </w:r>
      <w:r w:rsidRPr="0005319A">
        <w:rPr>
          <w:spacing w:val="0"/>
          <w:sz w:val="28"/>
          <w:szCs w:val="28"/>
          <w:lang w:eastAsia="en-US"/>
        </w:rPr>
        <w:t>удобный .NET парсер HTML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https://habr.com/ru/post/112325/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0"/>
    </w:p>
    <w:p w14:paraId="59F4DC58" w14:textId="5343073F" w:rsidR="0005319A" w:rsidRPr="00976B24" w:rsidRDefault="0045675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1" w:name="_Ref9477316"/>
      <w:r w:rsidRPr="0045675A">
        <w:rPr>
          <w:spacing w:val="0"/>
          <w:sz w:val="28"/>
          <w:szCs w:val="28"/>
          <w:lang w:eastAsia="en-US"/>
        </w:rPr>
        <w:t>HAP</w:t>
      </w:r>
      <w:r>
        <w:rPr>
          <w:spacing w:val="0"/>
          <w:sz w:val="28"/>
          <w:szCs w:val="28"/>
          <w:lang w:eastAsia="en-US"/>
        </w:rPr>
        <w:t xml:space="preserve"> – </w:t>
      </w:r>
      <w:proofErr w:type="spellStart"/>
      <w:r w:rsidRPr="0045675A">
        <w:rPr>
          <w:spacing w:val="0"/>
          <w:sz w:val="28"/>
          <w:szCs w:val="28"/>
          <w:lang w:eastAsia="en-US"/>
        </w:rPr>
        <w:t>Documentations</w:t>
      </w:r>
      <w:proofErr w:type="spellEnd"/>
      <w:r w:rsidRPr="0045675A">
        <w:rPr>
          <w:spacing w:val="0"/>
          <w:sz w:val="28"/>
          <w:szCs w:val="28"/>
          <w:lang w:eastAsia="en-US"/>
        </w:rPr>
        <w:t xml:space="preserve"> </w:t>
      </w:r>
      <w:r w:rsidR="0005319A" w:rsidRPr="0005319A">
        <w:rPr>
          <w:spacing w:val="0"/>
          <w:sz w:val="28"/>
          <w:szCs w:val="28"/>
          <w:lang w:eastAsia="en-US"/>
        </w:rPr>
        <w:t>[</w:t>
      </w:r>
      <w:r w:rsidR="0005319A" w:rsidRPr="00976B24">
        <w:rPr>
          <w:spacing w:val="0"/>
          <w:sz w:val="28"/>
          <w:szCs w:val="28"/>
          <w:lang w:eastAsia="en-US"/>
        </w:rPr>
        <w:t>Электронный</w:t>
      </w:r>
      <w:r w:rsidR="0005319A" w:rsidRPr="0005319A">
        <w:rPr>
          <w:spacing w:val="0"/>
          <w:sz w:val="28"/>
          <w:szCs w:val="28"/>
          <w:lang w:eastAsia="en-US"/>
        </w:rPr>
        <w:t xml:space="preserve"> </w:t>
      </w:r>
      <w:r w:rsidR="0005319A" w:rsidRPr="00976B24">
        <w:rPr>
          <w:spacing w:val="0"/>
          <w:sz w:val="28"/>
          <w:szCs w:val="28"/>
          <w:lang w:eastAsia="en-US"/>
        </w:rPr>
        <w:t>ресурс</w:t>
      </w:r>
      <w:r w:rsidR="0005319A" w:rsidRPr="0005319A">
        <w:rPr>
          <w:spacing w:val="0"/>
          <w:sz w:val="28"/>
          <w:szCs w:val="28"/>
          <w:lang w:eastAsia="en-US"/>
        </w:rPr>
        <w:t xml:space="preserve">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="0005319A" w:rsidRPr="0005319A">
        <w:rPr>
          <w:spacing w:val="0"/>
          <w:sz w:val="28"/>
          <w:szCs w:val="28"/>
          <w:lang w:eastAsia="en-US"/>
        </w:rPr>
        <w:t xml:space="preserve">. </w:t>
      </w:r>
      <w:r w:rsidR="0005319A" w:rsidRPr="00976B24">
        <w:rPr>
          <w:spacing w:val="0"/>
          <w:sz w:val="28"/>
          <w:szCs w:val="28"/>
          <w:lang w:eastAsia="en-US"/>
        </w:rPr>
        <w:t xml:space="preserve">URL: </w:t>
      </w:r>
      <w:r w:rsidR="0005319A" w:rsidRPr="0005319A">
        <w:rPr>
          <w:spacing w:val="0"/>
          <w:sz w:val="28"/>
          <w:szCs w:val="28"/>
          <w:lang w:eastAsia="en-US"/>
        </w:rPr>
        <w:t xml:space="preserve">https://html-agility-pack.net/documentation </w:t>
      </w:r>
      <w:r w:rsidR="0005319A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05319A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05319A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0C705E">
        <w:rPr>
          <w:spacing w:val="0"/>
          <w:sz w:val="28"/>
          <w:szCs w:val="28"/>
          <w:lang w:eastAsia="en-US"/>
        </w:rPr>
        <w:t>англ</w:t>
      </w:r>
      <w:r w:rsidR="0005319A" w:rsidRPr="00976B24">
        <w:rPr>
          <w:spacing w:val="0"/>
          <w:sz w:val="28"/>
          <w:szCs w:val="28"/>
          <w:lang w:eastAsia="en-US"/>
        </w:rPr>
        <w:t>.</w:t>
      </w:r>
      <w:bookmarkEnd w:id="141"/>
    </w:p>
    <w:p w14:paraId="21B5F1C4" w14:textId="77777777" w:rsidR="007527A8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2" w:name="_Ref9477390"/>
      <w:proofErr w:type="spellStart"/>
      <w:r w:rsidRPr="000C705E">
        <w:rPr>
          <w:spacing w:val="0"/>
          <w:sz w:val="28"/>
          <w:szCs w:val="28"/>
          <w:lang w:eastAsia="en-US"/>
        </w:rPr>
        <w:t>fizzler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="007527A8" w:rsidRPr="0005319A">
        <w:rPr>
          <w:spacing w:val="0"/>
          <w:sz w:val="28"/>
          <w:szCs w:val="28"/>
          <w:lang w:eastAsia="en-US"/>
        </w:rPr>
        <w:t>[</w:t>
      </w:r>
      <w:r w:rsidR="007527A8" w:rsidRPr="00976B24">
        <w:rPr>
          <w:spacing w:val="0"/>
          <w:sz w:val="28"/>
          <w:szCs w:val="28"/>
          <w:lang w:eastAsia="en-US"/>
        </w:rPr>
        <w:t>Электронный</w:t>
      </w:r>
      <w:r w:rsidR="007527A8" w:rsidRPr="0005319A">
        <w:rPr>
          <w:spacing w:val="0"/>
          <w:sz w:val="28"/>
          <w:szCs w:val="28"/>
          <w:lang w:eastAsia="en-US"/>
        </w:rPr>
        <w:t xml:space="preserve"> </w:t>
      </w:r>
      <w:r w:rsidR="007527A8" w:rsidRPr="00976B24">
        <w:rPr>
          <w:spacing w:val="0"/>
          <w:sz w:val="28"/>
          <w:szCs w:val="28"/>
          <w:lang w:eastAsia="en-US"/>
        </w:rPr>
        <w:t>ресурс</w:t>
      </w:r>
      <w:r w:rsidR="007527A8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7527A8" w:rsidRPr="0005319A">
        <w:rPr>
          <w:spacing w:val="0"/>
          <w:sz w:val="28"/>
          <w:szCs w:val="28"/>
          <w:lang w:eastAsia="en-US"/>
        </w:rPr>
        <w:t xml:space="preserve">. </w:t>
      </w:r>
      <w:r w:rsidR="007527A8"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https://code.google.com/archive/p/fizzler/ </w:t>
      </w:r>
      <w:r w:rsidR="007527A8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7527A8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7527A8"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7527A8" w:rsidRPr="00976B24">
        <w:rPr>
          <w:spacing w:val="0"/>
          <w:sz w:val="28"/>
          <w:szCs w:val="28"/>
          <w:lang w:eastAsia="en-US"/>
        </w:rPr>
        <w:t>.</w:t>
      </w:r>
      <w:bookmarkEnd w:id="142"/>
    </w:p>
    <w:p w14:paraId="5C089EDA" w14:textId="77777777" w:rsidR="000C705E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3" w:name="_Ref9477534"/>
      <w:proofErr w:type="spellStart"/>
      <w:r w:rsidRPr="000C705E">
        <w:rPr>
          <w:spacing w:val="0"/>
          <w:sz w:val="28"/>
          <w:szCs w:val="28"/>
          <w:lang w:eastAsia="en-US"/>
        </w:rPr>
        <w:t>AngleSharp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https://github.com/AngleSharp/AngleSharp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3"/>
    </w:p>
    <w:p w14:paraId="51C3094E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4" w:name="_Ref9477605"/>
      <w:proofErr w:type="spellStart"/>
      <w:r w:rsidRPr="004225C3">
        <w:rPr>
          <w:spacing w:val="0"/>
          <w:sz w:val="28"/>
          <w:szCs w:val="28"/>
          <w:lang w:eastAsia="en-US"/>
        </w:rPr>
        <w:lastRenderedPageBreak/>
        <w:t>CsQuery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https://github.com/jamietre/CsQuery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4"/>
    </w:p>
    <w:p w14:paraId="4248D5B2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5" w:name="_Ref9477752"/>
      <w:proofErr w:type="spellStart"/>
      <w:r w:rsidRPr="004225C3">
        <w:rPr>
          <w:spacing w:val="0"/>
          <w:sz w:val="28"/>
          <w:szCs w:val="28"/>
          <w:lang w:eastAsia="en-US"/>
        </w:rPr>
        <w:t>RestSharp</w:t>
      </w:r>
      <w:proofErr w:type="spellEnd"/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http://restsharp.org/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5"/>
    </w:p>
    <w:p w14:paraId="7F3AD7C4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6" w:name="_Ref9477883"/>
      <w:r w:rsidRPr="004225C3">
        <w:rPr>
          <w:spacing w:val="0"/>
          <w:sz w:val="28"/>
          <w:szCs w:val="28"/>
          <w:lang w:eastAsia="en-US"/>
        </w:rPr>
        <w:t>Json.NET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https://www.newtonsoft.com/json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6"/>
    </w:p>
    <w:p w14:paraId="0F746CB2" w14:textId="77777777" w:rsidR="004225C3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7" w:name="_Ref9478128"/>
      <w:proofErr w:type="spellStart"/>
      <w:r w:rsidRPr="00AB0758">
        <w:rPr>
          <w:spacing w:val="0"/>
          <w:sz w:val="28"/>
          <w:szCs w:val="28"/>
          <w:lang w:eastAsia="en-US"/>
        </w:rPr>
        <w:t>Introduction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r w:rsidR="004225C3" w:rsidRPr="0005319A">
        <w:rPr>
          <w:spacing w:val="0"/>
          <w:sz w:val="28"/>
          <w:szCs w:val="28"/>
          <w:lang w:eastAsia="en-US"/>
        </w:rPr>
        <w:t>[</w:t>
      </w:r>
      <w:r w:rsidR="004225C3" w:rsidRPr="00976B24">
        <w:rPr>
          <w:spacing w:val="0"/>
          <w:sz w:val="28"/>
          <w:szCs w:val="28"/>
          <w:lang w:eastAsia="en-US"/>
        </w:rPr>
        <w:t>Электронный</w:t>
      </w:r>
      <w:r w:rsidR="004225C3" w:rsidRPr="0005319A">
        <w:rPr>
          <w:spacing w:val="0"/>
          <w:sz w:val="28"/>
          <w:szCs w:val="28"/>
          <w:lang w:eastAsia="en-US"/>
        </w:rPr>
        <w:t xml:space="preserve"> </w:t>
      </w:r>
      <w:r w:rsidR="004225C3" w:rsidRPr="00976B24">
        <w:rPr>
          <w:spacing w:val="0"/>
          <w:sz w:val="28"/>
          <w:szCs w:val="28"/>
          <w:lang w:eastAsia="en-US"/>
        </w:rPr>
        <w:t>ресурс</w:t>
      </w:r>
      <w:r w:rsidR="004225C3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4225C3" w:rsidRPr="0005319A">
        <w:rPr>
          <w:spacing w:val="0"/>
          <w:sz w:val="28"/>
          <w:szCs w:val="28"/>
          <w:lang w:eastAsia="en-US"/>
        </w:rPr>
        <w:t xml:space="preserve">. </w:t>
      </w:r>
      <w:r w:rsidR="004225C3"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https://www.seleniumhq.org/docs/01_introducing_selenium.jsp </w:t>
      </w:r>
      <w:r w:rsidR="004225C3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4225C3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4225C3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4225C3">
        <w:rPr>
          <w:spacing w:val="0"/>
          <w:sz w:val="28"/>
          <w:szCs w:val="28"/>
          <w:lang w:eastAsia="en-US"/>
        </w:rPr>
        <w:t>англ</w:t>
      </w:r>
      <w:r w:rsidR="004225C3" w:rsidRPr="00976B24">
        <w:rPr>
          <w:spacing w:val="0"/>
          <w:sz w:val="28"/>
          <w:szCs w:val="28"/>
          <w:lang w:eastAsia="en-US"/>
        </w:rPr>
        <w:t>.</w:t>
      </w:r>
      <w:bookmarkEnd w:id="147"/>
    </w:p>
    <w:p w14:paraId="007AB120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8" w:name="_Ref9478329"/>
      <w:proofErr w:type="spellStart"/>
      <w:r w:rsidRPr="00AB0758">
        <w:rPr>
          <w:spacing w:val="0"/>
          <w:sz w:val="28"/>
          <w:szCs w:val="28"/>
          <w:lang w:eastAsia="en-US"/>
        </w:rPr>
        <w:t>Beautiful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AB0758">
        <w:rPr>
          <w:spacing w:val="0"/>
          <w:sz w:val="28"/>
          <w:szCs w:val="28"/>
          <w:lang w:eastAsia="en-US"/>
        </w:rPr>
        <w:t>Soup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AB0758">
        <w:rPr>
          <w:spacing w:val="0"/>
          <w:sz w:val="28"/>
          <w:szCs w:val="28"/>
          <w:lang w:eastAsia="en-US"/>
        </w:rPr>
        <w:t>Documentation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https://www.crummy.com/software/BeautifulSoup/bs4/doc/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8"/>
    </w:p>
    <w:p w14:paraId="7DE9BE89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9" w:name="_Ref9478335"/>
      <w:proofErr w:type="spellStart"/>
      <w:r w:rsidRPr="00AB0758">
        <w:rPr>
          <w:spacing w:val="0"/>
          <w:sz w:val="28"/>
          <w:szCs w:val="28"/>
          <w:lang w:eastAsia="en-US"/>
        </w:rPr>
        <w:t>BeautifulSoup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AB0758">
        <w:rPr>
          <w:spacing w:val="0"/>
          <w:sz w:val="28"/>
          <w:szCs w:val="28"/>
          <w:lang w:eastAsia="en-US"/>
        </w:rPr>
        <w:t>Parser</w:t>
      </w:r>
      <w:proofErr w:type="spellEnd"/>
      <w:r w:rsidRPr="00AB0758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https://lxml.de/elementsoup.html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9"/>
    </w:p>
    <w:p w14:paraId="0B3F8A88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0" w:name="_Ref9478438"/>
      <w:r w:rsidRPr="00AB0758">
        <w:rPr>
          <w:spacing w:val="0"/>
          <w:sz w:val="28"/>
          <w:szCs w:val="28"/>
          <w:lang w:eastAsia="en-US"/>
        </w:rPr>
        <w:t xml:space="preserve">WEB SCRAPING С ПОМОЩЬЮ SCRAPY И PYTHON 3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https://www.8host.com/blog/web-scraping-s-pomoshhyu-scrapy-i-python-3/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0"/>
    </w:p>
    <w:p w14:paraId="1FB22CB2" w14:textId="77777777" w:rsidR="00AB0758" w:rsidRPr="00976B24" w:rsidRDefault="00175DB0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1" w:name="_Ref9478558"/>
      <w:r w:rsidRPr="00175DB0">
        <w:rPr>
          <w:spacing w:val="0"/>
          <w:sz w:val="28"/>
          <w:szCs w:val="28"/>
          <w:lang w:eastAsia="en-US"/>
        </w:rPr>
        <w:t xml:space="preserve">Подборка примеров </w:t>
      </w:r>
      <w:proofErr w:type="spellStart"/>
      <w:r w:rsidRPr="00175DB0">
        <w:rPr>
          <w:spacing w:val="0"/>
          <w:sz w:val="28"/>
          <w:szCs w:val="28"/>
          <w:lang w:eastAsia="en-US"/>
        </w:rPr>
        <w:t>Scrapy</w:t>
      </w:r>
      <w:proofErr w:type="spellEnd"/>
      <w:r w:rsidRPr="00175DB0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175DB0">
        <w:rPr>
          <w:spacing w:val="0"/>
          <w:sz w:val="28"/>
          <w:szCs w:val="28"/>
          <w:lang w:eastAsia="en-US"/>
        </w:rPr>
        <w:t>LinkExtractor</w:t>
      </w:r>
      <w:proofErr w:type="spellEnd"/>
      <w:r w:rsidRPr="00175DB0">
        <w:rPr>
          <w:spacing w:val="0"/>
          <w:sz w:val="28"/>
          <w:szCs w:val="28"/>
          <w:lang w:eastAsia="en-US"/>
        </w:rPr>
        <w:t xml:space="preserve">, </w:t>
      </w:r>
      <w:proofErr w:type="spellStart"/>
      <w:r w:rsidRPr="00175DB0">
        <w:rPr>
          <w:spacing w:val="0"/>
          <w:sz w:val="28"/>
          <w:szCs w:val="28"/>
          <w:lang w:eastAsia="en-US"/>
        </w:rPr>
        <w:t>Rules</w:t>
      </w:r>
      <w:proofErr w:type="spellEnd"/>
      <w:r w:rsidRPr="00175DB0">
        <w:rPr>
          <w:spacing w:val="0"/>
          <w:sz w:val="28"/>
          <w:szCs w:val="28"/>
          <w:lang w:eastAsia="en-US"/>
        </w:rPr>
        <w:t xml:space="preserve"> для последующих практикумов </w:t>
      </w:r>
      <w:r w:rsidR="00AB0758" w:rsidRPr="0005319A">
        <w:rPr>
          <w:spacing w:val="0"/>
          <w:sz w:val="28"/>
          <w:szCs w:val="28"/>
          <w:lang w:eastAsia="en-US"/>
        </w:rPr>
        <w:t>[</w:t>
      </w:r>
      <w:r w:rsidR="00AB0758" w:rsidRPr="00976B24">
        <w:rPr>
          <w:spacing w:val="0"/>
          <w:sz w:val="28"/>
          <w:szCs w:val="28"/>
          <w:lang w:eastAsia="en-US"/>
        </w:rPr>
        <w:t>Электронный</w:t>
      </w:r>
      <w:r w:rsidR="00AB0758" w:rsidRPr="0005319A">
        <w:rPr>
          <w:spacing w:val="0"/>
          <w:sz w:val="28"/>
          <w:szCs w:val="28"/>
          <w:lang w:eastAsia="en-US"/>
        </w:rPr>
        <w:t xml:space="preserve"> </w:t>
      </w:r>
      <w:r w:rsidR="00AB0758" w:rsidRPr="00976B24">
        <w:rPr>
          <w:spacing w:val="0"/>
          <w:sz w:val="28"/>
          <w:szCs w:val="28"/>
          <w:lang w:eastAsia="en-US"/>
        </w:rPr>
        <w:t>ресурс</w:t>
      </w:r>
      <w:r w:rsidR="00AB0758" w:rsidRPr="0005319A">
        <w:rPr>
          <w:spacing w:val="0"/>
          <w:sz w:val="28"/>
          <w:szCs w:val="28"/>
          <w:lang w:eastAsia="en-US"/>
        </w:rPr>
        <w:t xml:space="preserve">]: </w:t>
      </w:r>
      <w:r w:rsidR="00AB0758">
        <w:rPr>
          <w:spacing w:val="0"/>
          <w:sz w:val="28"/>
          <w:szCs w:val="28"/>
          <w:lang w:eastAsia="en-US"/>
        </w:rPr>
        <w:t>сайт</w:t>
      </w:r>
      <w:r w:rsidR="00AB0758" w:rsidRPr="0005319A">
        <w:rPr>
          <w:spacing w:val="0"/>
          <w:sz w:val="28"/>
          <w:szCs w:val="28"/>
          <w:lang w:eastAsia="en-US"/>
        </w:rPr>
        <w:t xml:space="preserve">. </w:t>
      </w:r>
      <w:r w:rsidR="00AB0758" w:rsidRPr="00976B24">
        <w:rPr>
          <w:spacing w:val="0"/>
          <w:sz w:val="28"/>
          <w:szCs w:val="28"/>
          <w:lang w:eastAsia="en-US"/>
        </w:rPr>
        <w:t xml:space="preserve">URL: </w:t>
      </w:r>
      <w:r w:rsidRPr="00175DB0">
        <w:rPr>
          <w:spacing w:val="0"/>
          <w:sz w:val="28"/>
          <w:szCs w:val="28"/>
          <w:lang w:eastAsia="en-US"/>
        </w:rPr>
        <w:t xml:space="preserve">http://pythonr.blogspot.com/2015/01/scrapy-linkextractor-rules.html </w:t>
      </w:r>
      <w:r w:rsidR="00AB0758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AB0758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AB0758" w:rsidRPr="00976B24">
        <w:rPr>
          <w:spacing w:val="0"/>
          <w:sz w:val="28"/>
          <w:szCs w:val="28"/>
          <w:lang w:eastAsia="en-US"/>
        </w:rPr>
        <w:t xml:space="preserve">. с экрана. Яз. </w:t>
      </w:r>
      <w:r w:rsidR="00AB0758">
        <w:rPr>
          <w:spacing w:val="0"/>
          <w:sz w:val="28"/>
          <w:szCs w:val="28"/>
          <w:lang w:eastAsia="en-US"/>
        </w:rPr>
        <w:t>рус</w:t>
      </w:r>
      <w:r w:rsidR="00AB0758" w:rsidRPr="00976B24">
        <w:rPr>
          <w:spacing w:val="0"/>
          <w:sz w:val="28"/>
          <w:szCs w:val="28"/>
          <w:lang w:eastAsia="en-US"/>
        </w:rPr>
        <w:t>.</w:t>
      </w:r>
      <w:bookmarkEnd w:id="151"/>
    </w:p>
    <w:p w14:paraId="11695F5D" w14:textId="77777777" w:rsidR="00175DB0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2" w:name="_Ref9478785"/>
      <w:proofErr w:type="spellStart"/>
      <w:r w:rsidRPr="00C85259">
        <w:rPr>
          <w:spacing w:val="0"/>
          <w:sz w:val="28"/>
          <w:szCs w:val="28"/>
          <w:lang w:eastAsia="en-US"/>
        </w:rPr>
        <w:t>Scrapy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85259">
        <w:rPr>
          <w:spacing w:val="0"/>
          <w:sz w:val="28"/>
          <w:szCs w:val="28"/>
          <w:lang w:eastAsia="en-US"/>
        </w:rPr>
        <w:t>Tutorial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="00175DB0" w:rsidRPr="0005319A">
        <w:rPr>
          <w:spacing w:val="0"/>
          <w:sz w:val="28"/>
          <w:szCs w:val="28"/>
          <w:lang w:eastAsia="en-US"/>
        </w:rPr>
        <w:t>[</w:t>
      </w:r>
      <w:r w:rsidR="00175DB0" w:rsidRPr="00976B24">
        <w:rPr>
          <w:spacing w:val="0"/>
          <w:sz w:val="28"/>
          <w:szCs w:val="28"/>
          <w:lang w:eastAsia="en-US"/>
        </w:rPr>
        <w:t>Электронный</w:t>
      </w:r>
      <w:r w:rsidR="00175DB0" w:rsidRPr="0005319A">
        <w:rPr>
          <w:spacing w:val="0"/>
          <w:sz w:val="28"/>
          <w:szCs w:val="28"/>
          <w:lang w:eastAsia="en-US"/>
        </w:rPr>
        <w:t xml:space="preserve"> </w:t>
      </w:r>
      <w:r w:rsidR="00175DB0" w:rsidRPr="00976B24">
        <w:rPr>
          <w:spacing w:val="0"/>
          <w:sz w:val="28"/>
          <w:szCs w:val="28"/>
          <w:lang w:eastAsia="en-US"/>
        </w:rPr>
        <w:t>ресурс</w:t>
      </w:r>
      <w:r w:rsidR="00175DB0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175DB0" w:rsidRPr="0005319A">
        <w:rPr>
          <w:spacing w:val="0"/>
          <w:sz w:val="28"/>
          <w:szCs w:val="28"/>
          <w:lang w:eastAsia="en-US"/>
        </w:rPr>
        <w:t xml:space="preserve">. </w:t>
      </w:r>
      <w:r w:rsidR="00175DB0"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https://doc.scrapy.org/en/latest/intro/tutorial.html </w:t>
      </w:r>
      <w:r w:rsidR="00175DB0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175DB0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175DB0" w:rsidRPr="00976B24">
        <w:rPr>
          <w:spacing w:val="0"/>
          <w:sz w:val="28"/>
          <w:szCs w:val="28"/>
          <w:lang w:eastAsia="en-US"/>
        </w:rPr>
        <w:t xml:space="preserve">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175DB0" w:rsidRPr="00976B24">
        <w:rPr>
          <w:spacing w:val="0"/>
          <w:sz w:val="28"/>
          <w:szCs w:val="28"/>
          <w:lang w:eastAsia="en-US"/>
        </w:rPr>
        <w:t>.</w:t>
      </w:r>
      <w:bookmarkEnd w:id="152"/>
    </w:p>
    <w:p w14:paraId="127C3D31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3" w:name="_Ref9478790"/>
      <w:proofErr w:type="spellStart"/>
      <w:r w:rsidRPr="00C85259">
        <w:rPr>
          <w:spacing w:val="0"/>
          <w:sz w:val="28"/>
          <w:szCs w:val="28"/>
          <w:lang w:eastAsia="en-US"/>
        </w:rPr>
        <w:lastRenderedPageBreak/>
        <w:t>Краулер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своими руками. Часть 1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http://pi-code.blogspot.com/2008/12/1.html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3"/>
    </w:p>
    <w:p w14:paraId="43444270" w14:textId="2EF1E1A6" w:rsidR="00C85259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4" w:name="_Ref9478797"/>
      <w:r w:rsidRPr="00C85259">
        <w:rPr>
          <w:spacing w:val="0"/>
          <w:sz w:val="28"/>
          <w:szCs w:val="28"/>
          <w:lang w:eastAsia="en-US"/>
        </w:rPr>
        <w:t xml:space="preserve">Библиотека для </w:t>
      </w:r>
      <w:proofErr w:type="spellStart"/>
      <w:r w:rsidRPr="00C85259">
        <w:rPr>
          <w:spacing w:val="0"/>
          <w:sz w:val="28"/>
          <w:szCs w:val="28"/>
          <w:lang w:eastAsia="en-US"/>
        </w:rPr>
        <w:t>парсинга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сайта </w:t>
      </w:r>
      <w:proofErr w:type="spellStart"/>
      <w:r w:rsidRPr="00C85259">
        <w:rPr>
          <w:spacing w:val="0"/>
          <w:sz w:val="28"/>
          <w:szCs w:val="28"/>
          <w:lang w:eastAsia="en-US"/>
        </w:rPr>
        <w:t>Scrapy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https://tyvik.ru/posts/parsing-scrapy/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4"/>
    </w:p>
    <w:p w14:paraId="5EABE0A6" w14:textId="7E9FA813" w:rsidR="00027609" w:rsidRPr="00976B24" w:rsidRDefault="0045675A" w:rsidP="00027609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5" w:name="_Ref9623492"/>
      <w:proofErr w:type="spellStart"/>
      <w:r w:rsidRPr="0045675A">
        <w:rPr>
          <w:spacing w:val="0"/>
          <w:sz w:val="28"/>
          <w:szCs w:val="28"/>
          <w:lang w:eastAsia="en-US"/>
        </w:rPr>
        <w:t>Quickstart</w:t>
      </w:r>
      <w:proofErr w:type="spellEnd"/>
      <w:r w:rsidRPr="0045675A">
        <w:rPr>
          <w:spacing w:val="0"/>
          <w:sz w:val="28"/>
          <w:szCs w:val="28"/>
          <w:lang w:eastAsia="en-US"/>
        </w:rPr>
        <w:t xml:space="preserve"> </w:t>
      </w:r>
      <w:r w:rsidR="00027609" w:rsidRPr="0005319A">
        <w:rPr>
          <w:spacing w:val="0"/>
          <w:sz w:val="28"/>
          <w:szCs w:val="28"/>
          <w:lang w:eastAsia="en-US"/>
        </w:rPr>
        <w:t>[</w:t>
      </w:r>
      <w:r w:rsidR="00027609" w:rsidRPr="00976B24">
        <w:rPr>
          <w:spacing w:val="0"/>
          <w:sz w:val="28"/>
          <w:szCs w:val="28"/>
          <w:lang w:eastAsia="en-US"/>
        </w:rPr>
        <w:t>Электронный</w:t>
      </w:r>
      <w:r w:rsidR="00027609" w:rsidRPr="0005319A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ресурс</w:t>
      </w:r>
      <w:r w:rsidR="00027609" w:rsidRPr="0005319A">
        <w:rPr>
          <w:spacing w:val="0"/>
          <w:sz w:val="28"/>
          <w:szCs w:val="28"/>
          <w:lang w:eastAsia="en-US"/>
        </w:rPr>
        <w:t xml:space="preserve">]: </w:t>
      </w:r>
      <w:r w:rsidR="00027609">
        <w:rPr>
          <w:spacing w:val="0"/>
          <w:sz w:val="28"/>
          <w:szCs w:val="28"/>
          <w:lang w:eastAsia="en-US"/>
        </w:rPr>
        <w:t>сайт</w:t>
      </w:r>
      <w:r w:rsidR="00027609" w:rsidRPr="0005319A">
        <w:rPr>
          <w:spacing w:val="0"/>
          <w:sz w:val="28"/>
          <w:szCs w:val="28"/>
          <w:lang w:eastAsia="en-US"/>
        </w:rPr>
        <w:t xml:space="preserve">. </w:t>
      </w:r>
      <w:r w:rsidR="00027609" w:rsidRPr="00976B24">
        <w:rPr>
          <w:spacing w:val="0"/>
          <w:sz w:val="28"/>
          <w:szCs w:val="28"/>
          <w:lang w:eastAsia="en-US"/>
        </w:rPr>
        <w:t xml:space="preserve">URL: </w:t>
      </w:r>
      <w:r w:rsidRPr="0045675A">
        <w:rPr>
          <w:spacing w:val="0"/>
          <w:sz w:val="28"/>
          <w:szCs w:val="28"/>
          <w:lang w:eastAsia="en-US"/>
        </w:rPr>
        <w:t>https://2.python-requests.org//en/master/user/quickstart/</w:t>
      </w:r>
      <w:r w:rsidR="00027609" w:rsidRPr="00C85259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="00027609"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="00027609" w:rsidRPr="00976B24">
        <w:rPr>
          <w:spacing w:val="0"/>
          <w:sz w:val="28"/>
          <w:szCs w:val="28"/>
          <w:lang w:eastAsia="en-US"/>
        </w:rPr>
        <w:t>. с экрана. Яз.</w:t>
      </w:r>
      <w:r w:rsidR="00027609">
        <w:rPr>
          <w:spacing w:val="0"/>
          <w:sz w:val="28"/>
          <w:szCs w:val="28"/>
          <w:lang w:eastAsia="en-US"/>
        </w:rPr>
        <w:t xml:space="preserve"> </w:t>
      </w:r>
      <w:r>
        <w:rPr>
          <w:spacing w:val="0"/>
          <w:sz w:val="28"/>
          <w:szCs w:val="28"/>
          <w:lang w:eastAsia="en-US"/>
        </w:rPr>
        <w:t>англ</w:t>
      </w:r>
      <w:r w:rsidR="00027609" w:rsidRPr="00976B24">
        <w:rPr>
          <w:spacing w:val="0"/>
          <w:sz w:val="28"/>
          <w:szCs w:val="28"/>
          <w:lang w:eastAsia="en-US"/>
        </w:rPr>
        <w:t>.</w:t>
      </w:r>
      <w:bookmarkEnd w:id="155"/>
    </w:p>
    <w:p w14:paraId="2CB5A106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6" w:name="_Ref9478974"/>
      <w:proofErr w:type="spellStart"/>
      <w:r w:rsidRPr="00C85259">
        <w:rPr>
          <w:spacing w:val="0"/>
          <w:sz w:val="28"/>
          <w:szCs w:val="28"/>
          <w:lang w:eastAsia="en-US"/>
        </w:rPr>
        <w:t>Python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: модуль </w:t>
      </w:r>
      <w:proofErr w:type="spellStart"/>
      <w:r w:rsidRPr="00C85259">
        <w:rPr>
          <w:spacing w:val="0"/>
          <w:sz w:val="28"/>
          <w:szCs w:val="28"/>
          <w:lang w:eastAsia="en-US"/>
        </w:rPr>
        <w:t>requests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https://rtfm.co.ua/python-modul-requests/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6"/>
    </w:p>
    <w:p w14:paraId="4EEF30F4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7" w:name="_Ref9479262"/>
      <w:r w:rsidRPr="00C85259">
        <w:rPr>
          <w:spacing w:val="0"/>
          <w:sz w:val="28"/>
          <w:szCs w:val="28"/>
          <w:lang w:eastAsia="en-US"/>
        </w:rPr>
        <w:t xml:space="preserve">Работа с </w:t>
      </w:r>
      <w:proofErr w:type="spellStart"/>
      <w:r w:rsidRPr="00C85259">
        <w:rPr>
          <w:spacing w:val="0"/>
          <w:sz w:val="28"/>
          <w:szCs w:val="28"/>
          <w:lang w:eastAsia="en-US"/>
        </w:rPr>
        <w:t>Excel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в </w:t>
      </w:r>
      <w:proofErr w:type="spellStart"/>
      <w:r w:rsidRPr="00C85259">
        <w:rPr>
          <w:spacing w:val="0"/>
          <w:sz w:val="28"/>
          <w:szCs w:val="28"/>
          <w:lang w:eastAsia="en-US"/>
        </w:rPr>
        <w:t>Java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через </w:t>
      </w:r>
      <w:proofErr w:type="spellStart"/>
      <w:r w:rsidRPr="00C85259">
        <w:rPr>
          <w:spacing w:val="0"/>
          <w:sz w:val="28"/>
          <w:szCs w:val="28"/>
          <w:lang w:eastAsia="en-US"/>
        </w:rPr>
        <w:t>Apache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POI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https://tproger.ru/translations/how-to-read-write-excel-file-java-poi-example/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7"/>
    </w:p>
    <w:p w14:paraId="4935EF4F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8" w:name="_Ref9479289"/>
      <w:r w:rsidRPr="00C85259">
        <w:rPr>
          <w:spacing w:val="0"/>
          <w:sz w:val="28"/>
          <w:szCs w:val="28"/>
          <w:lang w:val="en-US" w:eastAsia="en-US"/>
        </w:rPr>
        <w:t>Create Excel Files in C#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https://www.codebyamir.com/blog/create-excel-files-in-c-sharp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8"/>
    </w:p>
    <w:p w14:paraId="352A8E67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9" w:name="_Ref9479302"/>
      <w:r w:rsidRPr="00C85259">
        <w:rPr>
          <w:spacing w:val="0"/>
          <w:sz w:val="28"/>
          <w:szCs w:val="28"/>
          <w:lang w:val="en-US" w:eastAsia="en-US"/>
        </w:rPr>
        <w:t>A Python library to read/write Excel 2010 xlsx/</w:t>
      </w:r>
      <w:proofErr w:type="spellStart"/>
      <w:r w:rsidRPr="00C85259">
        <w:rPr>
          <w:spacing w:val="0"/>
          <w:sz w:val="28"/>
          <w:szCs w:val="28"/>
          <w:lang w:val="en-US" w:eastAsia="en-US"/>
        </w:rPr>
        <w:t>xlsm</w:t>
      </w:r>
      <w:proofErr w:type="spellEnd"/>
      <w:r w:rsidRPr="00C85259">
        <w:rPr>
          <w:spacing w:val="0"/>
          <w:sz w:val="28"/>
          <w:szCs w:val="28"/>
          <w:lang w:val="en-US" w:eastAsia="en-US"/>
        </w:rPr>
        <w:t xml:space="preserve"> files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https://openpyxl.readthedocs.io/en/stable/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9"/>
    </w:p>
    <w:p w14:paraId="3CA5E40E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0" w:name="_Ref9479316"/>
      <w:proofErr w:type="spellStart"/>
      <w:r w:rsidRPr="00C85259">
        <w:rPr>
          <w:spacing w:val="0"/>
          <w:sz w:val="28"/>
          <w:szCs w:val="28"/>
          <w:lang w:eastAsia="en-US"/>
        </w:rPr>
        <w:t>Opencsv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85259">
        <w:rPr>
          <w:spacing w:val="0"/>
          <w:sz w:val="28"/>
          <w:szCs w:val="28"/>
          <w:lang w:eastAsia="en-US"/>
        </w:rPr>
        <w:t>Users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proofErr w:type="spellStart"/>
      <w:r w:rsidRPr="00C85259">
        <w:rPr>
          <w:spacing w:val="0"/>
          <w:sz w:val="28"/>
          <w:szCs w:val="28"/>
          <w:lang w:eastAsia="en-US"/>
        </w:rPr>
        <w:t>Guide</w:t>
      </w:r>
      <w:proofErr w:type="spellEnd"/>
      <w:r w:rsidRPr="00C85259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="006C724D"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http://opencsv.sourceforge.net/#writing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0"/>
    </w:p>
    <w:p w14:paraId="57BD0AB2" w14:textId="6DDC6462" w:rsidR="009F12D8" w:rsidRPr="0045675A" w:rsidRDefault="006C724D" w:rsidP="0045675A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1" w:name="_Ref9479328"/>
      <w:r w:rsidRPr="006C724D">
        <w:rPr>
          <w:spacing w:val="0"/>
          <w:sz w:val="28"/>
          <w:szCs w:val="28"/>
          <w:lang w:val="en-US" w:eastAsia="en-US"/>
        </w:rPr>
        <w:t xml:space="preserve">How to connect via HTTPS using </w:t>
      </w:r>
      <w:proofErr w:type="spellStart"/>
      <w:r w:rsidRPr="006C724D">
        <w:rPr>
          <w:spacing w:val="0"/>
          <w:sz w:val="28"/>
          <w:szCs w:val="28"/>
          <w:lang w:val="en-US" w:eastAsia="en-US"/>
        </w:rPr>
        <w:t>Jsoup</w:t>
      </w:r>
      <w:proofErr w:type="spellEnd"/>
      <w:r w:rsidRPr="006C724D">
        <w:rPr>
          <w:spacing w:val="0"/>
          <w:sz w:val="28"/>
          <w:szCs w:val="28"/>
          <w:lang w:val="en-US" w:eastAsia="en-US"/>
        </w:rPr>
        <w:t xml:space="preserve">?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6C724D">
        <w:rPr>
          <w:spacing w:val="0"/>
          <w:sz w:val="28"/>
          <w:szCs w:val="28"/>
          <w:lang w:eastAsia="en-US"/>
        </w:rPr>
        <w:t>https://stackoverflow.com/questions/7744075/how-to-connect-via-https-using-jsoup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</w:t>
      </w:r>
      <w:proofErr w:type="spellStart"/>
      <w:r w:rsidRPr="00976B24">
        <w:rPr>
          <w:spacing w:val="0"/>
          <w:sz w:val="28"/>
          <w:szCs w:val="28"/>
          <w:lang w:eastAsia="en-US"/>
        </w:rPr>
        <w:t>Загл</w:t>
      </w:r>
      <w:proofErr w:type="spellEnd"/>
      <w:r w:rsidRPr="00976B24">
        <w:rPr>
          <w:spacing w:val="0"/>
          <w:sz w:val="28"/>
          <w:szCs w:val="28"/>
          <w:lang w:eastAsia="en-US"/>
        </w:rPr>
        <w:t>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1"/>
      <w:r w:rsidR="009F12D8" w:rsidRPr="0045675A">
        <w:rPr>
          <w:spacing w:val="0"/>
          <w:sz w:val="28"/>
          <w:szCs w:val="28"/>
          <w:lang w:eastAsia="en-US"/>
        </w:rPr>
        <w:br w:type="page"/>
      </w:r>
    </w:p>
    <w:p w14:paraId="0A5034DF" w14:textId="34292854" w:rsidR="006B5A2A" w:rsidRDefault="007F1245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2" w:name="_Toc9365061"/>
      <w:bookmarkStart w:id="163" w:name="_Toc9389389"/>
      <w:bookmarkStart w:id="164" w:name="_Ref9537472"/>
      <w:bookmarkStart w:id="165" w:name="_Ref9625491"/>
      <w:bookmarkStart w:id="166" w:name="_Toc9696570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r w:rsidR="0012567F" w:rsidRPr="001174F4">
        <w:rPr>
          <w:rFonts w:ascii="Times New Roman" w:hAnsi="Times New Roman" w:cs="Times New Roman"/>
          <w:color w:val="000000" w:themeColor="text1"/>
        </w:rPr>
        <w:t>.</w:t>
      </w:r>
      <w:r w:rsidR="00A25217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="00A25217"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62"/>
      <w:bookmarkEnd w:id="163"/>
      <w:bookmarkEnd w:id="164"/>
      <w:bookmarkEnd w:id="165"/>
      <w:bookmarkEnd w:id="166"/>
      <w:proofErr w:type="spellEnd"/>
    </w:p>
    <w:p w14:paraId="63661B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.regex.Pattern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F321F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.stream.Collectors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0EE88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.stream.Stream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9FB4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61E55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1EA86D7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public 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implements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ParserInterface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3E7C11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B62A7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Logger.getLogger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LetyShopsParser.class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3F88E2B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16E50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005176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pool;</w:t>
      </w:r>
    </w:p>
    <w:p w14:paraId="5E5F5ED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&lt;List&lt;Shop&gt;&gt;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BC78C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@Value("${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parsing.site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}")</w:t>
      </w:r>
    </w:p>
    <w:p w14:paraId="01755F7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addressOfSite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EDB76F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7011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A4E59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LetyShopsParser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1ACD37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DE23B3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Runtime.getRuntime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availableProcessors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7B0705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this.pool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Executors.newFixedThreadPool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(THREADS);</w:t>
      </w:r>
    </w:p>
    <w:p w14:paraId="57676D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ExecutorCompletionService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&lt;&gt;(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this.pool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35E0B8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("[$%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€]|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руб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|(р.)|cent");</w:t>
      </w:r>
    </w:p>
    <w:p w14:paraId="090430F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("\\d+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[.|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,]*\\d*");</w:t>
      </w:r>
    </w:p>
    <w:p w14:paraId="00D733F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F097F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B01C7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E5EB59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426874E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3C59E49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BasicConfigurator.configure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FA33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13461F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LinkedList&lt;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4435B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result;</w:t>
      </w:r>
    </w:p>
    <w:p w14:paraId="271940B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1; i &lt;=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 i++) {</w:t>
      </w:r>
    </w:p>
    <w:p w14:paraId="0ED5A8A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final int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finalI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i;</w:t>
      </w:r>
    </w:p>
    <w:p w14:paraId="35B474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completionService.submit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(() -&gt;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finalI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)));</w:t>
      </w:r>
    </w:p>
    <w:p w14:paraId="66DF63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2FBEC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result =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futures.stream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().flatMap(getFutureStream()).collect(Collectors.toList());</w:t>
      </w:r>
    </w:p>
    <w:p w14:paraId="35BCF08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2C63456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7695CC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018FD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PreDestroy</w:t>
      </w:r>
      <w:proofErr w:type="spellEnd"/>
    </w:p>
    <w:p w14:paraId="79B4D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destroy(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28B590C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pool.shutdown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880E54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3E9E3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ECBD95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Function&lt;Future&lt;List&lt;Shop&gt;&gt;, Stream&lt;? extends Shop&gt;&gt;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getFutureStream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0D5CAF4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 -&gt; {</w:t>
      </w:r>
    </w:p>
    <w:p w14:paraId="37BCE8C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653AAD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it.get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).stream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1718283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InterruptedException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|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14CC72E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2608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Stream.empty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4B3448C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2FD7F5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};</w:t>
      </w:r>
    </w:p>
    <w:p w14:paraId="0B01449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AB1D6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371B34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int i) throws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5BF81A4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Document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document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Jsoup.connect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("https://letyshops.com/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shops?page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=" + i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).get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8146A4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Elements items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document.getElementsByClass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teaser__inner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223D51B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pageResult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new LinkedList&lt;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257507B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(Element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items) {</w:t>
      </w:r>
    </w:p>
    <w:p w14:paraId="15B4D0D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54BCA3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63CB908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1373FC2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639C789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04CA592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= null &amp; image != null &amp; (discount !=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&amp; discount != 0) &amp; label != null) {</w:t>
      </w:r>
    </w:p>
    <w:p w14:paraId="61CBC88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name, discount, label,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image);</w:t>
      </w:r>
    </w:p>
    <w:p w14:paraId="61D97B5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pageResult.add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6F5DF30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2412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903DF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pageResult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4A2DD1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707A7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BA9EB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00BA504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teaser__title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").text();</w:t>
      </w:r>
    </w:p>
    <w:p w14:paraId="06A681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CCE25F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930BD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633A1D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("b-teaser__cover").first().getElementsByTag("img").attr("src");</w:t>
      </w:r>
    </w:p>
    <w:p w14:paraId="479A2F3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1213F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D94D3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417F0D1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("b-shop-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").text();</w:t>
      </w:r>
    </w:p>
    <w:p w14:paraId="42269F5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(label);</w:t>
      </w:r>
    </w:p>
    <w:p w14:paraId="5EBC66C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7CC0091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label.substring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matcher.start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(),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matcher.end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6E2A33B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40EC4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"";</w:t>
      </w:r>
    </w:p>
    <w:p w14:paraId="258EA40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C38893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F61FC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getPagesOnTheSite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302D48A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addressOfSite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item.attr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54489C6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A44F8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8B54B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Element item) {</w:t>
      </w:r>
    </w:p>
    <w:p w14:paraId="0E3DE1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item.getElementsByClass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("b-shop-teaser__cash-value-row").first().text();</w:t>
      </w:r>
    </w:p>
    <w:p w14:paraId="7702A0D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trueDiscount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"";</w:t>
      </w:r>
    </w:p>
    <w:p w14:paraId="3AE0F7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(discount);</w:t>
      </w:r>
    </w:p>
    <w:p w14:paraId="6386A7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3FCE350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trueDiscount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4D6375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91716D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55D351E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Double.parseDouble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trueDiscount.replace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(',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','.'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));</w:t>
      </w:r>
    </w:p>
    <w:p w14:paraId="26FAD0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NumberFormatException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7F1FC12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04219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2CA31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1D9A55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A7BD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F1F997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int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getMaxPage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7A4F0DB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5CF361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Elements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Jsoup.connect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("https://letyshops.com/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shops?page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=1")</w:t>
      </w:r>
    </w:p>
    <w:p w14:paraId="395C261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.get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</w:t>
      </w:r>
    </w:p>
    <w:p w14:paraId="1F2E30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getElementsByClass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("b-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pagination__item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4A0B3B2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Integer.parseInt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elements.get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elements.size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 - 2).text());</w:t>
      </w:r>
    </w:p>
    <w:p w14:paraId="2BE9B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3FE27B3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6E9D5AD8" w14:textId="77777777" w:rsidR="004C62D8" w:rsidRPr="0014263E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</w:t>
      </w:r>
      <w:r w:rsidRPr="0014263E">
        <w:rPr>
          <w:rFonts w:ascii="Consolas" w:hAnsi="Consolas"/>
          <w:sz w:val="19"/>
          <w:szCs w:val="19"/>
          <w:lang w:val="en-US"/>
        </w:rPr>
        <w:t xml:space="preserve"> 0;</w:t>
      </w:r>
    </w:p>
    <w:p w14:paraId="25B3125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14263E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61D2A562" w14:textId="77777777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29FCEC98" w14:textId="691F9962" w:rsidR="004C62D8" w:rsidRPr="009B3160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208F932" w14:textId="77777777" w:rsidR="00FA5439" w:rsidRPr="009B3160" w:rsidRDefault="006B5A2A" w:rsidP="00E44467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316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D4CD71E" w14:textId="5F0F7847" w:rsidR="004C62D8" w:rsidRDefault="002931D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7" w:name="_Toc9365062"/>
      <w:bookmarkStart w:id="168" w:name="_Toc9389390"/>
      <w:bookmarkStart w:id="169" w:name="_Ref9537447"/>
      <w:bookmarkStart w:id="170" w:name="_Toc969657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Б</w:t>
      </w:r>
      <w:r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67"/>
      <w:bookmarkEnd w:id="168"/>
      <w:bookmarkEnd w:id="169"/>
      <w:bookmarkEnd w:id="170"/>
    </w:p>
    <w:p w14:paraId="700704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package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.parsing.parsingmethods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83BCC7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91FE5B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.parsing.customannotation.Timer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7BD95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.parsing.domains.shop.MegaBonus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F10891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867CB2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.log4j.BasicConfigurator;</w:t>
      </w:r>
    </w:p>
    <w:p w14:paraId="30E8D5C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.log4j.Logger;</w:t>
      </w:r>
    </w:p>
    <w:p w14:paraId="6F5D3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.selenium.By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621B3F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.selenium.WebDriver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3602D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6D51A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org.openqa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.selenium.chrome.ChromeDriver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86BEF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org.springframework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.stereotype.Component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3FD3C19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9B74F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868DC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9DF7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D4ED2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3FBEB3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27B2D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.concurrent.Future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A8646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.regex.Matcher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C581B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.regex.Pattern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B1146C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9C8CA3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3701EB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public 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WebDriverMegaBonusParser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implements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ParserInterface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5FACF4F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Logger.getLogger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WebDriverMegaBonusParser.class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93D8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77FCB0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Подробнее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про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кэшбэк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в ([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\\w\\s\\d\\W]+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)");</w:t>
      </w:r>
    </w:p>
    <w:p w14:paraId="1C9D21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("\\d+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[.|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,]*\\d*");</w:t>
      </w:r>
    </w:p>
    <w:p w14:paraId="5313DC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Pattern.compile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("[$%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€]|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руб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|(р.)|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cent|р|Р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3BF9E7F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D4535E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"https://megabonus.com/feed";</w:t>
      </w:r>
    </w:p>
    <w:p w14:paraId="63313E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addressOfSite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"https://megabonus.com";</w:t>
      </w:r>
    </w:p>
    <w:p w14:paraId="7325500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97D2E2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260A5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pool;</w:t>
      </w:r>
    </w:p>
    <w:p w14:paraId="60AC7C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WebDriverMegaBonusParser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5442171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Executors.newFixedThreadPool(Runtime.getRuntime(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).availableProcessors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067CE2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1CD3A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CEFD1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75391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BFD53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7073ECC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2A50626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BasicConfigurator.configure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8DB82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81CD44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System.setProperty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webdriver.chrome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", "chromedriver_win32/chromedriver.exe");</w:t>
      </w:r>
    </w:p>
    <w:p w14:paraId="1507A3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611435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5F461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FB1A5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log.info(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WebDriverMegaBonusParser.class.getSimpleName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 + " is working");</w:t>
      </w:r>
    </w:p>
    <w:p w14:paraId="222F118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2BFC37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List&lt;Future&lt;Shop&gt;&gt; futures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11BB06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WebDriver driver = new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ChromeDriver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4F0653C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driver.get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addressForParsing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40C8A5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button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By.className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("see-more"));</w:t>
      </w:r>
    </w:p>
    <w:p w14:paraId="6C933F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button.isDisplayed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67E500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try {</w:t>
      </w:r>
    </w:p>
    <w:p w14:paraId="575101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button.click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9A5CFB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By.className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("see-more"));</w:t>
      </w:r>
    </w:p>
    <w:p w14:paraId="491D9EA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(Exception e) {</w:t>
      </w:r>
    </w:p>
    <w:p w14:paraId="105D49D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65E65B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1497A8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AEE79E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listOfElements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By.className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cacheback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-block-list"));</w:t>
      </w:r>
    </w:p>
    <w:p w14:paraId="79C7DCE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&gt; elements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listOfElements.findElements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By.tagName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("li"));</w:t>
      </w:r>
    </w:p>
    <w:p w14:paraId="03733E8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driver.close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773361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elements) {</w:t>
      </w:r>
    </w:p>
    <w:p w14:paraId="0933CA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futures.add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pool.submit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(() -&gt;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(element)));</w:t>
      </w:r>
    </w:p>
    <w:p w14:paraId="22F7F88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056B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futures) {</w:t>
      </w:r>
    </w:p>
    <w:p w14:paraId="50F9999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12850C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Shop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153E10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shop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091285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result.add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(shop);</w:t>
      </w:r>
    </w:p>
    <w:p w14:paraId="26A4ECB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14:paraId="2019BBA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InterruptedException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|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16412F6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5DC4DA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63F9E7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545DCA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642FDE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B6A10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0BB1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Shop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0EAAEE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4E91F26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500D37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Double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261DD5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6181ED3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507747D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(element);</w:t>
      </w:r>
    </w:p>
    <w:p w14:paraId="0B0C585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= null &amp; image != null &amp; label != null &amp; discount !=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&amp;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!= null) {</w:t>
      </w:r>
    </w:p>
    <w:p w14:paraId="73A64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new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MegaBonus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name, discount, label,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image);</w:t>
      </w:r>
    </w:p>
    <w:p w14:paraId="4DD4F2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D739A4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56F2A7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FDAC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FC03A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6C7E53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551F60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7459189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By.cssSelector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div.holder-img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&gt; a\"")).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getAttribute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1910C7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33B0025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2561F7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D02E9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3C4032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1BAD0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6EFFBC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F9B164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2BB18A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50A688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0B59897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By.cssSelector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("\"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div.your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-percentage &gt; strong\"")).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getText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04FA91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BBD6E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4D459E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02F10C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4664FC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40EDE0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968C2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30AFF1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37EA403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== null) {</w:t>
      </w:r>
    </w:p>
    <w:p w14:paraId="30AE9D2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5CECD5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9A8279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patternForLabel.matcher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2304CE4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0A69AF7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137D3A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6488A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67FB018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37582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1BB9F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38BA40A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== null) {</w:t>
      </w:r>
    </w:p>
    <w:p w14:paraId="5C4F0D5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FBF0E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F8928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"";</w:t>
      </w:r>
    </w:p>
    <w:p w14:paraId="0BF43A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patternForDiscount.matcher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fullDiscount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336AC8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22959D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discount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0C0AD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AC90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6D8819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Double.parseDouble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(discount);</w:t>
      </w:r>
    </w:p>
    <w:p w14:paraId="1957EA7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NumberFormatException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5CCA04B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4D247AA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B8281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8AE2E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D3E27B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85FD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73688F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image;</w:t>
      </w:r>
    </w:p>
    <w:p w14:paraId="0D5FA6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298CB9B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image =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By.tagName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img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getAttribute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src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16BE65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2136571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3CB80B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7B93DC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283F28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image;</w:t>
      </w:r>
    </w:p>
    <w:p w14:paraId="4AFC814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3F794D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C151F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E44467">
        <w:rPr>
          <w:rFonts w:ascii="Consolas" w:hAnsi="Consolas"/>
          <w:sz w:val="19"/>
          <w:szCs w:val="19"/>
          <w:lang w:val="en-US"/>
        </w:rPr>
        <w:t>WebElement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element) {</w:t>
      </w:r>
    </w:p>
    <w:p w14:paraId="31775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name;</w:t>
      </w:r>
    </w:p>
    <w:p w14:paraId="4960797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5207CC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name =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element.findElement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(By.className("holder-more")).findElement(By.tagName("a")).getAttribute("innerHTML");</w:t>
      </w:r>
    </w:p>
    <w:p w14:paraId="1A60DBF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0E3EA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12A055B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2C04AA0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9FC1EB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patternForName.matcher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(name);</w:t>
      </w:r>
    </w:p>
    <w:p w14:paraId="68325D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matcher.find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 {</w:t>
      </w:r>
    </w:p>
    <w:p w14:paraId="6F293D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matcher.group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(1);</w:t>
      </w:r>
    </w:p>
    <w:p w14:paraId="1C1CC5AF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6D8986D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0E5C5CE0" w14:textId="77777777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6F8629C9" w14:textId="0863B799" w:rsidR="003455A5" w:rsidRPr="009B3160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463734F4" w14:textId="77777777" w:rsidR="004C62D8" w:rsidRPr="009B3160" w:rsidRDefault="004C62D8" w:rsidP="00E44467">
      <w:pPr>
        <w:tabs>
          <w:tab w:val="clear" w:pos="8640"/>
        </w:tabs>
        <w:spacing w:after="0" w:line="240" w:lineRule="auto"/>
        <w:jc w:val="left"/>
        <w:rPr>
          <w:b/>
          <w:color w:val="000000" w:themeColor="text1"/>
          <w:sz w:val="28"/>
          <w:szCs w:val="28"/>
        </w:rPr>
      </w:pPr>
      <w:r w:rsidRPr="009B3160">
        <w:rPr>
          <w:color w:val="000000" w:themeColor="text1"/>
        </w:rPr>
        <w:br w:type="page"/>
      </w:r>
    </w:p>
    <w:p w14:paraId="683B1038" w14:textId="586DDFC9" w:rsidR="009F6C6A" w:rsidRPr="00A7532F" w:rsidRDefault="009F6C6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1" w:name="_Ref9532983"/>
      <w:bookmarkStart w:id="172" w:name="_Ref9537377"/>
      <w:bookmarkStart w:id="173" w:name="_Ref9537648"/>
      <w:bookmarkStart w:id="174" w:name="_Toc969657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03C9B">
        <w:rPr>
          <w:rFonts w:ascii="Times New Roman" w:hAnsi="Times New Roman" w:cs="Times New Roman"/>
          <w:color w:val="000000" w:themeColor="text1"/>
        </w:rPr>
        <w:t>Г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для сайта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proofErr w:type="spellEnd"/>
      <w:r w:rsidR="00F00D75" w:rsidRPr="00F00D75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71"/>
      <w:bookmarkEnd w:id="172"/>
      <w:bookmarkEnd w:id="173"/>
      <w:bookmarkEnd w:id="174"/>
      <w:proofErr w:type="spellEnd"/>
    </w:p>
    <w:p w14:paraId="50822DF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package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.parsing.parsingmethods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D2A3D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873859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com.jayway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.jsonpath.JsonPath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12D8C21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com.mashape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.unirest.http.HttpResponse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09B4DE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com.mashape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.unirest.http.Unirest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107F3A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com.mashape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.unirest.http.exceptions.UnirestException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291A2C2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.parsing.customannotation.Timer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C1B89C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.parsing.domains.shop.Kopikot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781D84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com.turchenkov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.parsing.domains.shop.Shop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B52B50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.log4j.BasicConfigurator;</w:t>
      </w:r>
    </w:p>
    <w:p w14:paraId="3EF849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org.apache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.log4j.Logger;</w:t>
      </w:r>
    </w:p>
    <w:p w14:paraId="561855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org.springframework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.stereotype.Component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E88F2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6DA261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javax.annotation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.PreDestroy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59F3E22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java.io.IOException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D64A1EA" w14:textId="0341145E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8756774" w14:textId="72B70F7F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4B0EB90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0EDD7DB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22BA69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.concurrent.Executors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3FA3175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java.util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.concurrent.Future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6EC45E8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E6BDB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ADD2C0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public 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KopikotParser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implements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ParserInterface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{</w:t>
      </w:r>
    </w:p>
    <w:p w14:paraId="61EFFF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262F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Logger.getLogger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KopikotParser.class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6F21DE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171FAD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ExecutorService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pool;</w:t>
      </w:r>
    </w:p>
    <w:p w14:paraId="5CB0CE5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5E9B1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KopikotParser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71580F5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Runtime.getRuntime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availableProcessors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5A5284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Executors.newFixedThreadPool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(THREADS);</w:t>
      </w:r>
    </w:p>
    <w:p w14:paraId="2AC27B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F56E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FAFBE6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542804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1E3DE0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parsing(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46E7C1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BasicConfigurator.configure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43EC59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5D3C4E3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6D90FB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HttpResponse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&lt;String&gt; response = null;</w:t>
      </w:r>
    </w:p>
    <w:p w14:paraId="6E1AC7A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0; i &lt;= 2000; i += 100) {</w:t>
      </w:r>
    </w:p>
    <w:p w14:paraId="146AAD2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"https://d289b99uqa0t82.cloudfront.net/sites/5/campaigns_limit_100_offset_" + i + "_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order_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popularity.json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";</w:t>
      </w:r>
    </w:p>
    <w:p w14:paraId="5B80CC3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72826A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response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Unirest.get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</w:p>
    <w:p w14:paraId="5A600DD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("User-Agent", 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PostmanRuntime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/7.11.0")</w:t>
      </w:r>
    </w:p>
    <w:p w14:paraId="31FEDE7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("Accept", "*/*")</w:t>
      </w:r>
    </w:p>
    <w:p w14:paraId="19A98F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("Cache-Control", "no-cache")</w:t>
      </w:r>
    </w:p>
    <w:p w14:paraId="18FC1FF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("Postman-Token", "ac6a192d-72f5-4238-9321-55c1308e9846,09ec761f-7c53-4696-bf5a-dc44918e73c5")</w:t>
      </w:r>
    </w:p>
    <w:p w14:paraId="1B62826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("Host", "d289b99uqa0t82.cloudfront.net")</w:t>
      </w:r>
    </w:p>
    <w:p w14:paraId="2D3143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("accept-encoding", "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gzip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deflate")</w:t>
      </w:r>
    </w:p>
    <w:p w14:paraId="55FFBA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("Connection", "keep-alive")</w:t>
      </w:r>
    </w:p>
    <w:p w14:paraId="4E9B926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.header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("cache-control", "no-cache")</w:t>
      </w:r>
    </w:p>
    <w:p w14:paraId="414CAFF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asString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36069CA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UnirestException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36B5507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 + " : " + i);</w:t>
      </w:r>
    </w:p>
    <w:p w14:paraId="64DBF6B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break;</w:t>
      </w:r>
    </w:p>
    <w:p w14:paraId="6594810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D26CC6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HttpResponse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&lt;String&gt;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response;</w:t>
      </w:r>
    </w:p>
    <w:p w14:paraId="247B48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finalResponse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28A2F1B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futures.add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pool.submit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(() -&gt;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finalResponse.getBody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())));</w:t>
      </w:r>
    </w:p>
    <w:p w14:paraId="0E1F34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E3B33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0462B8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(Future&lt;List&lt;Shop&gt;&gt;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future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futures) {</w:t>
      </w:r>
    </w:p>
    <w:p w14:paraId="3EFFCF5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6C2813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result.addAll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future.get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1EE40CC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InterruptedException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|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ExecutionException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2DCBC4A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7D440CA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36A5BE7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F89328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D632CB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Unirest.shutdown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00B76EF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1829486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02CAB01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4D25B8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050F15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EC0E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390DB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PreDestroy</w:t>
      </w:r>
      <w:proofErr w:type="spellEnd"/>
    </w:p>
    <w:p w14:paraId="39D0A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destroy(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 {</w:t>
      </w:r>
    </w:p>
    <w:p w14:paraId="13DEF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pool.shutdown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();</w:t>
      </w:r>
    </w:p>
    <w:p w14:paraId="6B8D5F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9A82D0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3D511C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parseElements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String response) {</w:t>
      </w:r>
    </w:p>
    <w:p w14:paraId="1017F92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elements = 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ArrayList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&lt;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);</w:t>
      </w:r>
    </w:p>
    <w:p w14:paraId="02BD27C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List&lt;Object&gt; items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(response,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$..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items[*]");</w:t>
      </w:r>
    </w:p>
    <w:p w14:paraId="2DACC1E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(Object 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item :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 items) {</w:t>
      </w:r>
    </w:p>
    <w:p w14:paraId="5796CF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4FB0930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440502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0F4A5A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3290179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(item);</w:t>
      </w:r>
    </w:p>
    <w:p w14:paraId="5CE694C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= null &amp; image != null &amp; (discount !=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&amp; discount != 0) &amp; label != null &amp;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!= null) {</w:t>
      </w:r>
    </w:p>
    <w:p w14:paraId="14E5D58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elements.add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 xml:space="preserve">new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Kopikot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(name, discount, label,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, image));</w:t>
      </w:r>
    </w:p>
    <w:p w14:paraId="503E84D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97A5D2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653A9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elements;</w:t>
      </w:r>
    </w:p>
    <w:p w14:paraId="42ABF6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11907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E11CE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4D1F59D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commission.max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.unit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46C620F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label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39EB5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label;</w:t>
      </w:r>
    </w:p>
    <w:p w14:paraId="1543B5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183B0F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427F5A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C06E06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EDCA59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41CA67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Object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commission.max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.amount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0CE14B7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discount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3A1844C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50147E5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Double.parseDouble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discount.toString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());</w:t>
      </w:r>
    </w:p>
    <w:p w14:paraId="3D405C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NumberFormatException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e) {</w:t>
      </w:r>
    </w:p>
    <w:p w14:paraId="691637E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log.error</w:t>
      </w:r>
      <w:proofErr w:type="spellEnd"/>
      <w:proofErr w:type="gramEnd"/>
      <w:r w:rsidRPr="00E44467">
        <w:rPr>
          <w:rFonts w:ascii="Consolas" w:hAnsi="Consolas"/>
          <w:sz w:val="19"/>
          <w:szCs w:val="19"/>
          <w:lang w:val="en-US"/>
        </w:rPr>
        <w:t>(e);</w:t>
      </w:r>
    </w:p>
    <w:p w14:paraId="146B72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9212E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}</w:t>
      </w:r>
    </w:p>
    <w:p w14:paraId="08EF4B1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F2059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Double.NaN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;</w:t>
      </w:r>
    </w:p>
    <w:p w14:paraId="771FA4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3EAC14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0063D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7A7EB0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$.image.url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69537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image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41E02A7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image;</w:t>
      </w:r>
    </w:p>
    <w:p w14:paraId="4FC9EC8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082B91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0203E2A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A1BE49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1D0AE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getShopPage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343780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page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"$.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5044E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id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"$.id");</w:t>
      </w:r>
    </w:p>
    <w:p w14:paraId="7D9A4A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page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 &amp; id != null) {</w:t>
      </w:r>
    </w:p>
    <w:p w14:paraId="2315FD5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"https://www.kopikot.ru/stores/" + page + "/" + id;</w:t>
      </w:r>
    </w:p>
    <w:p w14:paraId="1DA447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26427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75F19E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671C2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55002A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</w:t>
      </w:r>
      <w:proofErr w:type="spellStart"/>
      <w:proofErr w:type="gramStart"/>
      <w:r w:rsidRPr="00E44467">
        <w:rPr>
          <w:rFonts w:ascii="Consolas" w:hAnsi="Consolas"/>
          <w:sz w:val="19"/>
          <w:szCs w:val="19"/>
          <w:lang w:val="en-US"/>
        </w:rPr>
        <w:t>getName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Object item) {</w:t>
      </w:r>
    </w:p>
    <w:p w14:paraId="29825A2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JsonPath.read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(item, "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$.title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");</w:t>
      </w:r>
    </w:p>
    <w:p w14:paraId="08C90D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</w:t>
      </w:r>
      <w:proofErr w:type="gramStart"/>
      <w:r w:rsidRPr="00E44467">
        <w:rPr>
          <w:rFonts w:ascii="Consolas" w:hAnsi="Consolas"/>
          <w:sz w:val="19"/>
          <w:szCs w:val="19"/>
          <w:lang w:val="en-US"/>
        </w:rPr>
        <w:t>name !</w:t>
      </w:r>
      <w:proofErr w:type="gramEnd"/>
      <w:r w:rsidRPr="00E44467">
        <w:rPr>
          <w:rFonts w:ascii="Consolas" w:hAnsi="Consolas"/>
          <w:sz w:val="19"/>
          <w:szCs w:val="19"/>
          <w:lang w:val="en-US"/>
        </w:rPr>
        <w:t>= null) {</w:t>
      </w:r>
    </w:p>
    <w:p w14:paraId="242A86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name;</w:t>
      </w:r>
    </w:p>
    <w:p w14:paraId="0E84B1F7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14:paraId="13AC16DE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14:paraId="4BF5F6B9" w14:textId="77777777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14:paraId="7D667D7F" w14:textId="3606FA43" w:rsidR="009A1A6A" w:rsidRPr="009B3160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14:paraId="3CEA1381" w14:textId="77777777" w:rsidR="009F6C6A" w:rsidRPr="00F00D75" w:rsidRDefault="009F6C6A" w:rsidP="00E44467">
      <w:pPr>
        <w:tabs>
          <w:tab w:val="clear" w:pos="8640"/>
        </w:tabs>
        <w:spacing w:after="0" w:line="240" w:lineRule="auto"/>
        <w:jc w:val="left"/>
      </w:pPr>
      <w:r w:rsidRPr="00F00D75">
        <w:br w:type="page"/>
      </w:r>
    </w:p>
    <w:p w14:paraId="30BB78EA" w14:textId="49558383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75" w:name="_Toc9365064"/>
      <w:bookmarkStart w:id="176" w:name="_Toc9389392"/>
      <w:bookmarkStart w:id="177" w:name="_Ref9537741"/>
      <w:bookmarkStart w:id="178" w:name="_Ref9538689"/>
      <w:bookmarkStart w:id="179" w:name="_Toc9696573"/>
      <w:bookmarkEnd w:id="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03C9B">
        <w:rPr>
          <w:rFonts w:ascii="Times New Roman" w:hAnsi="Times New Roman" w:cs="Times New Roman"/>
          <w:color w:val="000000" w:themeColor="text1"/>
        </w:rPr>
        <w:t>Д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75"/>
      <w:bookmarkEnd w:id="176"/>
      <w:bookmarkEnd w:id="177"/>
      <w:bookmarkEnd w:id="178"/>
      <w:bookmarkEnd w:id="179"/>
      <w:proofErr w:type="spellEnd"/>
    </w:p>
    <w:p w14:paraId="6C9E688A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41D5FDC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5F339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EFCBD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0EE28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B8E72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2C81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System.Globalization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19C8B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System.IO;</w:t>
      </w:r>
    </w:p>
    <w:p w14:paraId="0D9587B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C8322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0DBF73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4CBF4B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F78FD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FA602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EB3C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7161E8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4175B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1F12B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CA551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5D3B1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30;</w:t>
      </w:r>
    </w:p>
    <w:p w14:paraId="3EE52A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=1";</w:t>
      </w:r>
    </w:p>
    <w:p w14:paraId="789D68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=";</w:t>
      </w:r>
    </w:p>
    <w:p w14:paraId="49B5CF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"https://letyshops.com";</w:t>
      </w:r>
    </w:p>
    <w:p w14:paraId="5EF09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E94EC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24D2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5B49EE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D41F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</w:p>
    <w:p w14:paraId="06A947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38D9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OverrideEncoding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Encoding.UTF8</w:t>
      </w:r>
    </w:p>
    <w:p w14:paraId="4B0E99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A16E8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452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4093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56FA3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6EBE4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2B8A4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507DE4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 i++)</w:t>
      </w:r>
    </w:p>
    <w:p w14:paraId="08B1F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E087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i);</w:t>
      </w:r>
    </w:p>
    <w:p w14:paraId="14DC41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nodes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document.DocumentNode.SelectNodes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("*//a[@class='b-teaser__inner']");</w:t>
      </w:r>
    </w:p>
    <w:p w14:paraId="60CEE9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(nodes, node =&gt;</w:t>
      </w:r>
    </w:p>
    <w:p w14:paraId="7CEFF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C8A35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shop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(node);</w:t>
      </w:r>
    </w:p>
    <w:p w14:paraId="7D2D0F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44C29E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79522A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(shop);</w:t>
      </w:r>
    </w:p>
    <w:p w14:paraId="603D49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2A3D8FD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16C4A8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818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2621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7144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263C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12F6C9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0AE7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5FC3AA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06441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5138BF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09138A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4DB0EC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175E90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1CB8D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ConvertString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8F63B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60C4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05B34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6085B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9AE0D5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45419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0BE7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("*//div[@class='b-teaser__title']").InnerText;</w:t>
      </w:r>
    </w:p>
    <w:p w14:paraId="2506EB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(name))</w:t>
      </w:r>
    </w:p>
    <w:p w14:paraId="1584CE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2F25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name.Trim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466456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529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5BF8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06D0E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D67D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49A69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6AFBA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6E95B0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FADB8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9AD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("*//span[@class='b-shop-teaser__cash']").InnerText;</w:t>
      </w:r>
    </w:p>
    <w:p w14:paraId="3C4472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(discount))</w:t>
      </w:r>
    </w:p>
    <w:p w14:paraId="28EBBF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71E6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6530F8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2B8D9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882AF2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3885B8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12E13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5857B5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("*//span[@class='b-shop-teaser__new-cash']").InnerText;</w:t>
      </w:r>
    </w:p>
    <w:p w14:paraId="37EA49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(discount))</w:t>
      </w:r>
    </w:p>
    <w:p w14:paraId="32141F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8FCFEB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CC414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95F2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783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6C255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867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567B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1ACD77C2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332AF268" w14:textId="4053CEE4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"";</w:t>
      </w:r>
    </w:p>
    <w:p w14:paraId="11A251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try</w:t>
      </w:r>
    </w:p>
    <w:p w14:paraId="1B0A69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76BC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label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("//span[4]").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B222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(label))</w:t>
      </w:r>
    </w:p>
    <w:p w14:paraId="490DB3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2D9E82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350E10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7AB3A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EFE6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5458E79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1BA9E71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F5D53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label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("//span[3]").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A5A534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(label))</w:t>
      </w:r>
    </w:p>
    <w:p w14:paraId="5638F6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25279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1100B648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</w:p>
    <w:p w14:paraId="635D9B55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91CE80B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4FEB183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9EC94F4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34250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12286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2495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node.GetAttributeValue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", "");</w:t>
      </w:r>
    </w:p>
    <w:p w14:paraId="436A17F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5826E6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565F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78EBC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D9FC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AA7A6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CAAD7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11994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node)</w:t>
      </w:r>
    </w:p>
    <w:p w14:paraId="1D5E09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B8D4F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("*//div[@class='b-teaser__cover']/img").GetAttributeValue("src", "");</w:t>
      </w:r>
    </w:p>
    <w:p w14:paraId="373B21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(image))</w:t>
      </w:r>
    </w:p>
    <w:p w14:paraId="727DFD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679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image;</w:t>
      </w:r>
    </w:p>
    <w:p w14:paraId="6DA20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BADDB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7B783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648A3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BAD61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657672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C1A94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2B6D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document.DocumentNode.SelectSingleNode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("//ul[@class='b-pagination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-pagination']/li[5]");</w:t>
      </w:r>
    </w:p>
    <w:p w14:paraId="6B326F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08F60C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50A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C6D52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8F961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int.TryParse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maxPageString.InnerText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out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maxPageInt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320B31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27A3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maxPageInt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600E1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DD7E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1E448BB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B01F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DB84A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100E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CFA25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57F52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GetHTML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083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63C9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pageUrl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"";</w:t>
      </w:r>
    </w:p>
    <w:p w14:paraId="6CC1A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HttpWebRequest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WebRequest.Create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5C53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using (var response =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HttpWebResponse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request.GetResponse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())</w:t>
      </w:r>
    </w:p>
    <w:p w14:paraId="0B1BF4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A8D84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response.StatusCode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HttpStatusCode.OK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321092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DCFB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response.GetResponseStream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899B7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3C13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56A3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A2215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response.CharacterSet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18A0DB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        {</w:t>
      </w:r>
    </w:p>
    <w:p w14:paraId="6E116F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DFCDA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8549E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else</w:t>
      </w:r>
    </w:p>
    <w:p w14:paraId="415FED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{</w:t>
      </w:r>
    </w:p>
    <w:p w14:paraId="181FEC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receiveStream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Encoding.GetEncoding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response.CharacterSet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));</w:t>
      </w:r>
    </w:p>
    <w:p w14:paraId="1BB389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19DC5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pageUrl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streamReader.ReadToEnd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2CB6B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streamReader.Close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8E30A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3923A0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6D29E1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9075E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pageUrl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AB5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666B0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C9873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ConvertString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 text)</w:t>
      </w:r>
    </w:p>
    <w:p w14:paraId="7F863CC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BD5FB73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WebUtility.HtmlDecode</w:t>
      </w:r>
      <w:proofErr w:type="spellEnd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(text);</w:t>
      </w:r>
    </w:p>
    <w:p w14:paraId="3B1C594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99A8F6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231A8745" w14:textId="497B3CC0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4BC428E0" w14:textId="3DC717F3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0" w:name="_Toc9365065"/>
      <w:bookmarkStart w:id="181" w:name="_Toc9389393"/>
      <w:bookmarkStart w:id="182" w:name="_Ref9533035"/>
      <w:bookmarkStart w:id="183" w:name="_Ref9537770"/>
      <w:bookmarkStart w:id="184" w:name="_Ref9538713"/>
      <w:bookmarkStart w:id="185" w:name="_Ref9625319"/>
      <w:bookmarkStart w:id="186" w:name="_Toc9696574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Ж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80"/>
      <w:bookmarkEnd w:id="181"/>
      <w:bookmarkEnd w:id="182"/>
      <w:bookmarkEnd w:id="183"/>
      <w:bookmarkEnd w:id="184"/>
      <w:bookmarkEnd w:id="185"/>
      <w:bookmarkEnd w:id="186"/>
    </w:p>
    <w:p w14:paraId="59B9D5A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HtmlAgilityPack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9458E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C89FE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4E5447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A817F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5164F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3F5444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34A5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Fizzler.Systems.HtmlAgilityPack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6FFFF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5F28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56320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6D909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4F4F1E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9422B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6A9DE4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6568B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01274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30;</w:t>
      </w:r>
    </w:p>
    <w:p w14:paraId="5AAB93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=1";</w:t>
      </w:r>
    </w:p>
    <w:p w14:paraId="035574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=";</w:t>
      </w:r>
    </w:p>
    <w:p w14:paraId="00524D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"https://letyshops.com";</w:t>
      </w:r>
    </w:p>
    <w:p w14:paraId="707E7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E5F4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 get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 set; }</w:t>
      </w:r>
    </w:p>
    <w:p w14:paraId="693D3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C4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BC45E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776BDA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156E3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D6816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D2D18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60E5F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061F0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FizzlerParsing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185D22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80D0F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8222D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23ACD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4FC8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72359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 i)</w:t>
      </w:r>
    </w:p>
    <w:p w14:paraId="422F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3FE25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</w:p>
    <w:p w14:paraId="67E2C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1037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OverrideEncoding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Encoding.UTF8</w:t>
      </w:r>
    </w:p>
    <w:p w14:paraId="7D4A04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1B9F9B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addressOfSiteForParsing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i);</w:t>
      </w:r>
    </w:p>
    <w:p w14:paraId="551F75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2EC4E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listOfShops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html.QuerySelectorAll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-teaser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a.b-teaser__inner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2E8B6C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listOfShops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35BBE3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4142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1446DB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Double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D619D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24DFF8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3F3E7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5B0A42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339B8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FFBF3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));</w:t>
      </w:r>
    </w:p>
    <w:p w14:paraId="2FC02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A57B6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129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}</w:t>
      </w:r>
    </w:p>
    <w:p w14:paraId="6D32BB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E43DE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1CCC1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943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div.b-teaser__title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E4C10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72BC2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4CD16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3AE9B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0F91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html.QuerySelectorAll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7751C8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labelList.Last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78DF3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C008B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1C35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4244AA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5C62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addressOfSite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html.GetAttributeValue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", "");</w:t>
      </w:r>
    </w:p>
    <w:p w14:paraId="764C6B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CD53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B5EB7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0BA74CF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C414C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div.b-teaser__top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div.b-teaser__cover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GetAttributeValue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", "");</w:t>
      </w:r>
    </w:p>
    <w:p w14:paraId="60205B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4692C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E596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HtmlNode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html)</w:t>
      </w:r>
    </w:p>
    <w:p w14:paraId="3FC184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E096E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4AEC7A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D1CAEE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6F4A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487BCF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0D03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5EAAE6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D6567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164BB3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teaser__new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-cash").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 ;</w:t>
      </w:r>
    </w:p>
    <w:p w14:paraId="712C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6B83E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discount.Replace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('.', ','), out double result))</w:t>
      </w:r>
    </w:p>
    <w:p w14:paraId="754676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B30B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66517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6F3D4C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DB67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B9BB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1113A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CFB4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FEB7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</w:t>
      </w:r>
      <w:proofErr w:type="spellEnd"/>
    </w:p>
    <w:p w14:paraId="6FE0F6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53C1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OverrideEncoding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Encoding.UTF8</w:t>
      </w:r>
    </w:p>
    <w:p w14:paraId="3C456D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4E8CBE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htmlWeb.Load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=1");</w:t>
      </w:r>
    </w:p>
    <w:p w14:paraId="08646B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document.DocumentNode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F7F67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content.b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-content--shops &gt; ul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li:nth-child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(5) &gt; a").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25C1D4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out int result))</w:t>
      </w:r>
    </w:p>
    <w:p w14:paraId="180896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1C810D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result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;</w:t>
      </w:r>
    </w:p>
    <w:p w14:paraId="1DF953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3F60E5CD" w14:textId="202A0B27" w:rsidR="001D4E59" w:rsidRPr="001174F4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30;   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}    }}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35CCDCE" w14:textId="12D87FD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87" w:name="_Toc9365066"/>
      <w:bookmarkStart w:id="188" w:name="_Toc9389394"/>
      <w:bookmarkStart w:id="189" w:name="_Ref9537873"/>
      <w:bookmarkStart w:id="190" w:name="_Ref9538815"/>
      <w:bookmarkStart w:id="191" w:name="_Toc9696575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И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187"/>
      <w:bookmarkEnd w:id="188"/>
      <w:bookmarkEnd w:id="189"/>
      <w:bookmarkEnd w:id="190"/>
      <w:bookmarkEnd w:id="191"/>
      <w:proofErr w:type="spellEnd"/>
    </w:p>
    <w:p w14:paraId="05C02237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AngleSharp.Html.Parser</w:t>
      </w:r>
      <w:proofErr w:type="spellEnd"/>
      <w:proofErr w:type="gram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6ED49E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8383B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05E7D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33EF88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75951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8973F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System.Globalization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D63B3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4E749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180017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688DE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BD8FF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ED62E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69C68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7F9280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326120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53384D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1F2E3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_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30;</w:t>
      </w:r>
    </w:p>
    <w:p w14:paraId="4DFDF0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&lt;Shop&gt; shops;</w:t>
      </w:r>
    </w:p>
    <w:p w14:paraId="21FA52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"https://letyshops.com";</w:t>
      </w:r>
    </w:p>
    <w:p w14:paraId="1B45C0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E0280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11B68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77E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this.shops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&lt;Shop&gt;();</w:t>
      </w:r>
    </w:p>
    <w:p w14:paraId="1B2E85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C3D0E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D31BB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7FDB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AAD71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1AD74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</w:p>
    <w:p w14:paraId="4F76A1E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2E98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379C4D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258BE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webClient.DownloadString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=1");</w:t>
      </w:r>
    </w:p>
    <w:p w14:paraId="21891E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(html);</w:t>
      </w:r>
    </w:p>
    <w:p w14:paraId="246164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+ 1,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7532A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5C861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908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50EC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 i)</w:t>
      </w:r>
    </w:p>
    <w:p w14:paraId="189E88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E5BF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</w:t>
      </w:r>
      <w:proofErr w:type="spellEnd"/>
    </w:p>
    <w:p w14:paraId="4CE14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8C294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5BC86F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335D3E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 + i;</w:t>
      </w:r>
    </w:p>
    <w:p w14:paraId="1B2A0C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html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webClient.DownloadString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(page);</w:t>
      </w:r>
    </w:p>
    <w:p w14:paraId="3731F9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34D3F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parser.ParseDocument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(html).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QuerySelectorAll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-teaser-list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-teaser &gt; a");</w:t>
      </w:r>
    </w:p>
    <w:p w14:paraId="158BF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result)</w:t>
      </w:r>
    </w:p>
    <w:p w14:paraId="34B2BC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7F19B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1AE545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68B468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6C0F31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1DF8DF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6F9D41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7ED798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00626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(new Shop(name,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));</w:t>
      </w:r>
    </w:p>
    <w:p w14:paraId="76EFE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A124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FF3AB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0274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3342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522556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D7BC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 +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item.GetAttribute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0F9BC1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4CFA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3EBF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634B25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4DA98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item.QuerySelector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div.b-teaser__top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div.b-teaser__cover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611598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481EA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71A2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21CAD0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CA781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item.QuerySelectorAll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div.b-teaser__caption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-rate &gt; div &gt; div 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").Last().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TextContent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11596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74337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78F1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BE40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36C404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EF6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discount;</w:t>
      </w:r>
    </w:p>
    <w:p w14:paraId="343CAD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discounts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16E139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discounts.Count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 == 0)</w:t>
      </w:r>
    </w:p>
    <w:p w14:paraId="595B11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C86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("b-shop-teaser__new-cash").First().TextContent;</w:t>
      </w:r>
    </w:p>
    <w:p w14:paraId="4378FE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(temp,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3BB1C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C525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4DD2AC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63217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("b-shop-teaser__cash").First().TextContent;</w:t>
      </w:r>
    </w:p>
    <w:p w14:paraId="6AC05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(temp,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6FDFD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96EC9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AFF26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discount;</w:t>
      </w:r>
    </w:p>
    <w:p w14:paraId="7980B7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1917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FAE5C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AngleSharp.Dom.IElement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2F1149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4692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item.GetElementsByClassName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("b-teaser__title").First().InnerHtml.ToString().Substring(17);</w:t>
      </w:r>
    </w:p>
    <w:p w14:paraId="3F79C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name.Substring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(0,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name.Length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- 13);</w:t>
      </w:r>
    </w:p>
    <w:p w14:paraId="3D1BD3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F823F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2DCCA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Int32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 html)</w:t>
      </w:r>
    </w:p>
    <w:p w14:paraId="1B6120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8397E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HtmlParser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50B194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parser.ParseDocument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(html).GetElementsByClassName("b-pagination__link");</w:t>
      </w:r>
    </w:p>
    <w:p w14:paraId="478F16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576EAC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E92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(Int32.TryParse(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result.Last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TextContent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out int page))</w:t>
      </w:r>
    </w:p>
    <w:p w14:paraId="4A6741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{</w:t>
      </w:r>
    </w:p>
    <w:p w14:paraId="76555D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page;</w:t>
      </w:r>
    </w:p>
    <w:p w14:paraId="43EDD8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68F89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BAD997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InvalidOperationException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e)</w:t>
      </w:r>
    </w:p>
    <w:p w14:paraId="6DE502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05A0E9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("Элемент не найден " + e);</w:t>
      </w:r>
    </w:p>
    <w:p w14:paraId="0920C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4921CE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_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defaultPage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;</w:t>
      </w:r>
    </w:p>
    <w:p w14:paraId="3104D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21B4C5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1A5013A2" w14:textId="2F0747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D0DDF62" w14:textId="3530144D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92" w:name="_Toc9365067"/>
      <w:bookmarkStart w:id="193" w:name="_Toc9389395"/>
      <w:bookmarkStart w:id="194" w:name="_Ref9537892"/>
      <w:bookmarkStart w:id="195" w:name="_Ref9538843"/>
      <w:bookmarkStart w:id="196" w:name="_Toc9696576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К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192"/>
      <w:bookmarkEnd w:id="193"/>
      <w:bookmarkEnd w:id="194"/>
      <w:bookmarkEnd w:id="195"/>
      <w:bookmarkEnd w:id="196"/>
      <w:proofErr w:type="spellEnd"/>
    </w:p>
    <w:p w14:paraId="2C77F9A9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CsQuery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1B1A60F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73C42D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DDE52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50C41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22ACD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F1A8A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System.Globalization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84AE7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CB2736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50233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08BE8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4258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8ECCD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CsQueryParsing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0F8708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A6258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9F3EF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=";</w:t>
      </w:r>
    </w:p>
    <w:p w14:paraId="5E3CD5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int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defaultMaxpage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20;</w:t>
      </w:r>
    </w:p>
    <w:p w14:paraId="5EDA1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 get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 set; }</w:t>
      </w:r>
    </w:p>
    <w:p w14:paraId="6F1647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CsQueryParsing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4CD54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3147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17E3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2B2BA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D9EDF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12E732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A92D8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CsQueryParsing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7E93FD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0E684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 i++)</w:t>
      </w:r>
    </w:p>
    <w:p w14:paraId="5181BC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316B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CQ.CreateFromUrl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(address + i);</w:t>
      </w:r>
    </w:p>
    <w:p w14:paraId="780487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a.b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-teaser__inner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"];</w:t>
      </w:r>
    </w:p>
    <w:p w14:paraId="60DAC7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=&gt;</w:t>
      </w:r>
    </w:p>
    <w:p w14:paraId="44214F2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CE57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A174A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((shop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0A7F0A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46C610D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(shop);</w:t>
      </w:r>
    </w:p>
    <w:p w14:paraId="37817E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7DE923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74135B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986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BBB2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32B790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73DC6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F32B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36CF31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B0DA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CQ.CreateDocument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domObject.InnerHTML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CAB78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494BDE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7EB29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2475D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(document);</w:t>
      </w:r>
    </w:p>
    <w:p w14:paraId="57618F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54D7F5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7BF544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B424D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099C2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213F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6192AD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{</w:t>
      </w:r>
    </w:p>
    <w:p w14:paraId="530C44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18A1CA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D00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6BB1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F80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9990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DF998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"https://letyshops.com" +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domObject.Attributes.GetAttribute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3B628C0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EA37D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1198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4B0E5E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157E1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].First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Attr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&lt;string&gt;("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2384D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654E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89091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1D26F5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A9CB5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document[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"].Last().Text().Trim();</w:t>
      </w:r>
    </w:p>
    <w:p w14:paraId="68E540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3DD988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D4CF8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F102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74F2F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754F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teaser__cash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"].First().Text().Trim();</w:t>
      </w:r>
    </w:p>
    <w:p w14:paraId="018DA8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String.IsNullOrWhiteSpace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(discount))</w:t>
      </w:r>
    </w:p>
    <w:p w14:paraId="328B4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339D6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span.b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-shop-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teaser__new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-cash"].First().Text().Trim();</w:t>
      </w:r>
    </w:p>
    <w:p w14:paraId="7CEF2B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637B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NumberStyles.Number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CultureInfo.InvariantCulture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out double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trueDiscount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49949B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514630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trueDiscount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A27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7B9D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C5ED8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D9982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241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 document)</w:t>
      </w:r>
    </w:p>
    <w:p w14:paraId="64361A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AA47F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div.b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-teaser__title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"].First().Text().Trim();</w:t>
      </w:r>
    </w:p>
    <w:p w14:paraId="63C36A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CD98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6C5A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3DA97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3FDB5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CQ.CreateFromUrl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("https://letyshops.com/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shops?page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=1");</w:t>
      </w:r>
    </w:p>
    <w:p w14:paraId="671DC5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numbers = document["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a.b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-pagination__link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"];</w:t>
      </w:r>
    </w:p>
    <w:p w14:paraId="7C2E23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numbers[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numbers.Length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- 2].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InnerText.Trim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(), out Int32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</w:t>
      </w:r>
    </w:p>
    <w:p w14:paraId="1110FBD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39A1D47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maxPage</w:t>
      </w:r>
      <w:proofErr w:type="spellEnd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A621325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F8550EC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defaultMaxpage</w:t>
      </w:r>
      <w:proofErr w:type="spellEnd"/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87E6FD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943EA0" w14:textId="77777777" w:rsidR="00E44467" w:rsidRPr="009B3160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}</w:t>
      </w:r>
    </w:p>
    <w:p w14:paraId="683F688C" w14:textId="03336595" w:rsidR="001D4E59" w:rsidRPr="009B3160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9B3160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  <w:r w:rsidR="001D4E59" w:rsidRPr="009B3160">
        <w:rPr>
          <w:color w:val="000000" w:themeColor="text1"/>
          <w:sz w:val="28"/>
          <w:szCs w:val="28"/>
          <w:lang w:val="en-US"/>
        </w:rPr>
        <w:br w:type="page"/>
      </w:r>
    </w:p>
    <w:p w14:paraId="639ABAAB" w14:textId="2314DE2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97" w:name="_Toc9365068"/>
      <w:bookmarkStart w:id="198" w:name="_Toc9389396"/>
      <w:bookmarkStart w:id="199" w:name="_Ref9538898"/>
      <w:bookmarkStart w:id="200" w:name="_Toc9696577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15839">
        <w:rPr>
          <w:rFonts w:ascii="Times New Roman" w:hAnsi="Times New Roman" w:cs="Times New Roman"/>
          <w:color w:val="000000" w:themeColor="text1"/>
        </w:rPr>
        <w:t>Л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197"/>
      <w:bookmarkEnd w:id="198"/>
      <w:proofErr w:type="spellEnd"/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для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</w:rPr>
        <w:t>сайта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103C9B"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99"/>
      <w:bookmarkEnd w:id="200"/>
    </w:p>
    <w:p w14:paraId="7C2DFC18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Newtonsoft.Json.Linq</w:t>
      </w:r>
      <w:proofErr w:type="spellEnd"/>
      <w:proofErr w:type="gram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B2D2F7D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F8391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56518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2738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442106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1FF4D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A453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CAB46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1CCA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44BFA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E1E3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01DD47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108E6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6D7BC8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0D3209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E96ED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 get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 set; }</w:t>
      </w:r>
    </w:p>
    <w:p w14:paraId="7F128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48C69C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19C24A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A7BF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7764F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0CFF4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4DB69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06219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E87FE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RestSharpParsing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523CF5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 pages = new int[]</w:t>
      </w:r>
    </w:p>
    <w:p w14:paraId="07A745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712D1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0,100,200,300,400,500,600,700,800,900,1000,1100,1200,1300</w:t>
      </w:r>
    </w:p>
    <w:p w14:paraId="6803E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7A10D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List&lt;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&gt;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List&lt;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3194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(pages, page =&gt;</w:t>
      </w:r>
    </w:p>
    <w:p w14:paraId="2C0DB5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F43B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48A53C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5FE5A0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GetJSon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(page));</w:t>
      </w:r>
    </w:p>
    <w:p w14:paraId="09D090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133A7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55B2A1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FBFF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(e);</w:t>
      </w:r>
    </w:p>
    <w:p w14:paraId="1E72C2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33A5F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01EC38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item =&gt;</w:t>
      </w:r>
    </w:p>
    <w:p w14:paraId="5E46F0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97A6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6EDB5A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035B1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(item));</w:t>
      </w:r>
    </w:p>
    <w:p w14:paraId="56ECF9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383F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4DDB9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918E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(e);</w:t>
      </w:r>
    </w:p>
    <w:p w14:paraId="4C4D97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7B9F0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1341BC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BD76C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2658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FF9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3E44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GetJSon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int i)</w:t>
      </w:r>
    </w:p>
    <w:p w14:paraId="67D7E6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0A645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$"https://d289b99uqa0t82.cloudfront.net/sites/5/campaigns_limit_100_offset_{i}_order_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popularity.json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";</w:t>
      </w:r>
    </w:p>
    <w:p w14:paraId="65B9DB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client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RestClient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62937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RestRequest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Method.GET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63B2E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("cache-control", "no-cache");</w:t>
      </w:r>
    </w:p>
    <w:p w14:paraId="77731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("Connection", "keep-alive");</w:t>
      </w:r>
    </w:p>
    <w:p w14:paraId="1538C2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("accept-encoding", 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gzip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 deflate");</w:t>
      </w:r>
    </w:p>
    <w:p w14:paraId="3D9282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("Host", "d289b99uqa0t82.cloudfront.net");</w:t>
      </w:r>
    </w:p>
    <w:p w14:paraId="38B3C5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("Postman-Token", "048aef15-143b-4f61-8c44-60467f64a33d,e85413f5-28a6-4878-b792-942c640071cc");</w:t>
      </w:r>
    </w:p>
    <w:p w14:paraId="63ACE8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("Cache-Control", "no-cache");</w:t>
      </w:r>
    </w:p>
    <w:p w14:paraId="7B7026E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("Accept", "*/*");</w:t>
      </w:r>
    </w:p>
    <w:p w14:paraId="189275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request.AddHeader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("User-Agent", 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PostmanRuntime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/7.11.0");</w:t>
      </w:r>
    </w:p>
    <w:p w14:paraId="45A1E9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IRestResponse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response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client.Execute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(request);</w:t>
      </w:r>
    </w:p>
    <w:p w14:paraId="6F8FD1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JObject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jsonParse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JObject.Parse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response.Content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B63C7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jsonParse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["items"];</w:t>
      </w:r>
    </w:p>
    <w:p w14:paraId="3DD9260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listOfItems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E95AE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F4876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E797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4A3D5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43D9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1EC05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69D9C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78BE5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CEF56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44E017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63ECF7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EBED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9F513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A0899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06F47E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CAC13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2064BF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4139E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FB7E1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5EFC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030596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87E62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token["title"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386FC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C93B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97BF8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53F486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6E5CBA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token["image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8C1E4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16472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595EA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43639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D125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"https://www.kopikot.ru/stores/" + token["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 + "/" + token["id"].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75967E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991FA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03AB4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471B58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F0BF80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token["commission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"max"]["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original_amount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0937F4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discount.Replace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('.', ','), out double result))</w:t>
      </w:r>
    </w:p>
    <w:p w14:paraId="42B7F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9514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1D352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C4267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A8305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F643B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357F1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JToken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token)</w:t>
      </w:r>
    </w:p>
    <w:p w14:paraId="6FD9CD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19EC2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token["commission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"][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"max"]["unit"].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ToString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128B2C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002F99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1F81CF8" w14:textId="3D2F3C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667C30AE" w14:textId="3D2DBC1E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1" w:name="_Toc9365069"/>
      <w:bookmarkStart w:id="202" w:name="_Toc9389397"/>
      <w:bookmarkStart w:id="203" w:name="_Ref9538932"/>
      <w:bookmarkStart w:id="204" w:name="_Ref9625069"/>
      <w:bookmarkStart w:id="205" w:name="_Toc9696578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М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#</w:t>
      </w:r>
      <w:bookmarkEnd w:id="201"/>
      <w:bookmarkEnd w:id="202"/>
      <w:bookmarkEnd w:id="203"/>
      <w:bookmarkEnd w:id="204"/>
      <w:bookmarkEnd w:id="205"/>
    </w:p>
    <w:p w14:paraId="278EE7C4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NLog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05E23AB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OpenQA.Selenium</w:t>
      </w:r>
      <w:proofErr w:type="spell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68B2C51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OpenQA.Selenium.Chrome</w:t>
      </w:r>
      <w:proofErr w:type="spellEnd"/>
      <w:proofErr w:type="gramEnd"/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442F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net.Models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CBFF6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B6BF3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System.Collections.Concurrent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277618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78A27C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System.Linq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C89DA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F8A4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167E36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using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System.Web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2F7F8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DFCB6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045F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net.BLL.Parsing_Methods</w:t>
      </w:r>
      <w:proofErr w:type="spellEnd"/>
    </w:p>
    <w:p w14:paraId="39E2CB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4CA29A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WebDriverParsing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: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IParser</w:t>
      </w:r>
      <w:proofErr w:type="spellEnd"/>
    </w:p>
    <w:p w14:paraId="150601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277EF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readonly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Logger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LogManager.GetCurrentClassLogger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(); </w:t>
      </w:r>
    </w:p>
    <w:p w14:paraId="6E2F90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1B744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Parsing(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ED572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A063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logger.Info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typeof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WebDriverParsing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).Name);</w:t>
      </w:r>
    </w:p>
    <w:p w14:paraId="4D1EBB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&lt;Shop&gt; shops = new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ConcurrentBag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&lt;Shop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&gt;(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F1D29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IWebDriver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driver = new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ChromeDriver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0CDD47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driver.Navigate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GoToUrl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("https://megabonus.com/feed");</w:t>
      </w:r>
    </w:p>
    <w:p w14:paraId="200BF4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button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By.ClassName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("see-more"));</w:t>
      </w:r>
    </w:p>
    <w:p w14:paraId="05BE22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while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button.Displayed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6A34A1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302A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52D313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6938B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button.Click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6554DF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By.ClassName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("see-more"));</w:t>
      </w:r>
    </w:p>
    <w:p w14:paraId="0410C3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21663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FEFE5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147D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Info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Кнопка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'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Показать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ещё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'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не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была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найдена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.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Поиск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продолжится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e);</w:t>
      </w:r>
    </w:p>
    <w:p w14:paraId="2B553A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FC4F7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2595E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ul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By.ClassName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cacheback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-block-list"));</w:t>
      </w:r>
    </w:p>
    <w:p w14:paraId="797BA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ul.FindElements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By.TagName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("li"));</w:t>
      </w:r>
    </w:p>
    <w:p w14:paraId="18B793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Parallel.ForEach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=&gt;</w:t>
      </w:r>
    </w:p>
    <w:p w14:paraId="55A8E5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830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shop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7CA74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 !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= null)</w:t>
      </w:r>
    </w:p>
    <w:p w14:paraId="380FD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53ACC9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shops.Add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(shop);</w:t>
      </w:r>
    </w:p>
    <w:p w14:paraId="26AD9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D16EA2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2321C6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driver.Close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61CF4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shops.ToList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();</w:t>
      </w:r>
    </w:p>
    <w:p w14:paraId="672B5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5575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F68D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ParseElements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item)</w:t>
      </w:r>
    </w:p>
    <w:p w14:paraId="6A9426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09822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77FD8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7E9EA5A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74548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var label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7FCA6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2287C5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(item);</w:t>
      </w:r>
    </w:p>
    <w:p w14:paraId="4DB79A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(!(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(name)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Double.IsNaN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(discount)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(label)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(image) ||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String.IsNullOrEmpty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)))</w:t>
      </w:r>
    </w:p>
    <w:p w14:paraId="17AA19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3A178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Shop(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name, discount, label, image,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url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4A2468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07773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1A7B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B1A75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217C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GetPage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0CC0E0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E7C74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"";</w:t>
      </w:r>
    </w:p>
    <w:p w14:paraId="678B92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06CF5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F0E2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page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By.CssSelector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div.holder-img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&gt; a")).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href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7C4EF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C43F6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564AAE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1DAE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FCE500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8E15159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6FA82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236481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1B8F1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F1C3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page;</w:t>
      </w:r>
    </w:p>
    <w:p w14:paraId="481D4E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74BF3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C2AA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GetLabel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72042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44A7B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587774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BCB4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576C45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6FBF04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2A9D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Regex("[$%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€]|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руб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|(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.)|cent|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|RUB|USD|EUR|SEK|UAH|INR|BRL|GBP|CHF|PLN");</w:t>
      </w:r>
    </w:p>
    <w:p w14:paraId="13E364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regex.Match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158CD4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matcher.Success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6B42D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9402E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0E3B442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B2BCD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6E03B6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D85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D7F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1E7371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C2C5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== null)</w:t>
      </w:r>
    </w:p>
    <w:p w14:paraId="441C91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7050B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logger.Error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3794FB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697C0E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74AFDC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Regex("\\d+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[.|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,]*\\d*");</w:t>
      </w:r>
    </w:p>
    <w:p w14:paraId="72F67E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755A32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regex.Match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2049FF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matcher.Success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51ED37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74B0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matcher.Value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BB494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A708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Double.TryParse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discount.Replace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('.', ','), out double result))</w:t>
      </w:r>
    </w:p>
    <w:p w14:paraId="57FFEB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0041F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9389F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C5582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Double.NaN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5779B5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3373B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90446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241A1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3911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"";</w:t>
      </w:r>
    </w:p>
    <w:p w14:paraId="6070C4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13041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34684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By.CssSelector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div.your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-percentage &gt; strong")).Text;</w:t>
      </w:r>
    </w:p>
    <w:p w14:paraId="1362D95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9938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05DDC4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D900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4AFBF6B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F34ACB6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62D2A0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45766F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8D9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209AC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fullDiscount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;</w:t>
      </w:r>
    </w:p>
    <w:p w14:paraId="383D9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D2AA56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190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GetImage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533E25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2338D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"";</w:t>
      </w:r>
    </w:p>
    <w:p w14:paraId="5EC1B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490BDC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25F1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image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By.TagName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img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")).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GetAttribute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src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");</w:t>
      </w:r>
    </w:p>
    <w:p w14:paraId="35BF7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8ECA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16F2DA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B0E4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063DC8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B4A3BA6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9DF0B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3CDC14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20844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23712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image;</w:t>
      </w:r>
    </w:p>
    <w:p w14:paraId="45CB86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E8D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C2E0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GetName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</w:t>
      </w:r>
      <w:proofErr w:type="spellStart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IWebElement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element)</w:t>
      </w:r>
    </w:p>
    <w:p w14:paraId="442C09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8674D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= new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Regex(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Подробнее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кэшбэк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([\\w\\s\\d\\W]+)");</w:t>
      </w:r>
    </w:p>
    <w:p w14:paraId="5E213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"";</w:t>
      </w:r>
    </w:p>
    <w:p w14:paraId="3C3D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30B934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C2B26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name = </w:t>
      </w:r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element.FindElement</w:t>
      </w:r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(By.ClassName("holder-more")).FindElement(By.TagName("a")).GetAttribute("innerHTML");</w:t>
      </w:r>
    </w:p>
    <w:p w14:paraId="2E62F7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AEEA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426DD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25E9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NullReferenceException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|| e is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NoSuchElementException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6B6F9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30770CA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logger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Error</w:t>
      </w:r>
      <w:proofErr w:type="spellEnd"/>
      <w:proofErr w:type="gramEnd"/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e</w:t>
      </w: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>);</w:t>
      </w:r>
    </w:p>
    <w:p w14:paraId="3F7ECE5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return null;</w:t>
      </w:r>
    </w:p>
    <w:p w14:paraId="7EBE10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9C5E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5F30D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Match matcher =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regex.Match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(name);</w:t>
      </w:r>
    </w:p>
    <w:p w14:paraId="08543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matcher.Success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)</w:t>
      </w:r>
    </w:p>
    <w:p w14:paraId="2128EFC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A83E32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</w:t>
      </w:r>
      <w:proofErr w:type="spellStart"/>
      <w:proofErr w:type="gramStart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matcher.Groups</w:t>
      </w:r>
      <w:proofErr w:type="spellEnd"/>
      <w:proofErr w:type="gramEnd"/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[1].Value;</w:t>
      </w:r>
    </w:p>
    <w:p w14:paraId="70AE805F" w14:textId="77777777" w:rsidR="00E44467" w:rsidRPr="00C63963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C63963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717FAC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C63963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</w:t>
      </w:r>
      <w:proofErr w:type="spellStart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return</w:t>
      </w:r>
      <w:proofErr w:type="spellEnd"/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null;</w:t>
      </w:r>
    </w:p>
    <w:p w14:paraId="4A0D85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03D8E5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5647434" w14:textId="32DB6774" w:rsidR="001D4E59" w:rsidRPr="00E44467" w:rsidRDefault="00E44467" w:rsidP="00E4446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10043306" w14:textId="340B519E" w:rsidR="001D4E59" w:rsidRPr="00103C9B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14:paraId="3305054C" w14:textId="594EA63D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6" w:name="_Toc9365070"/>
      <w:bookmarkStart w:id="207" w:name="_Toc9389398"/>
      <w:bookmarkStart w:id="208" w:name="_Ref9538975"/>
      <w:bookmarkStart w:id="209" w:name="_Ref9539067"/>
      <w:bookmarkStart w:id="210" w:name="_Toc969657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A5B6D">
        <w:rPr>
          <w:rFonts w:ascii="Times New Roman" w:hAnsi="Times New Roman" w:cs="Times New Roman"/>
          <w:color w:val="000000" w:themeColor="text1"/>
        </w:rPr>
        <w:t>Н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Be</w:t>
      </w:r>
      <w:r w:rsidR="004A5B6D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utifulSoup</w:t>
      </w:r>
      <w:bookmarkEnd w:id="206"/>
      <w:bookmarkEnd w:id="207"/>
      <w:bookmarkEnd w:id="208"/>
      <w:bookmarkEnd w:id="209"/>
      <w:bookmarkEnd w:id="210"/>
      <w:proofErr w:type="spellEnd"/>
    </w:p>
    <w:p w14:paraId="7ACECC9B" w14:textId="441B49DB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multiprocessing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Pool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parsing_methods.valueForParsing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parsing_methods.parsingAbstractClass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parsing_methods.shop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Shop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BS4Parsing(Parsing):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get_name_class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type(self).__name__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E44467">
        <w:rPr>
          <w:rFonts w:ascii="Consolas" w:hAnsi="Consolas"/>
          <w:sz w:val="19"/>
          <w:szCs w:val="19"/>
          <w:lang w:val="en-US"/>
        </w:rPr>
        <w:t>parsing(self):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Возвращает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список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элементов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 xml:space="preserve">range(1,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v.url_for_parsing_letyShops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str(i))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self.parse_elements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result: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items: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shops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parse_elements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shops: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name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image = 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name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image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result.append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(Shop(name=name, discount=discount, label=label, image=image,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result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teaser__cover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src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teaser__inner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v.clear_url_letyShops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)[-1]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--red'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label.text.strip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teaser__cash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teaser__new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-cash'</w:t>
      </w:r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discount.text.strip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shop.find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teaser__title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r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requests.get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r.text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ConnectionError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(self.__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pages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pagination__link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int(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print_array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array: []):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len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(array) &gt; 0: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array: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print(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item.__str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</w:rPr>
        <w:t>Пустой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</w:rPr>
        <w:t>список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color w:val="000000"/>
          <w:sz w:val="19"/>
          <w:szCs w:val="19"/>
          <w:lang w:val="en-US"/>
        </w:rPr>
        <w:br/>
      </w:r>
    </w:p>
    <w:p w14:paraId="62A90382" w14:textId="77777777" w:rsidR="001D4E59" w:rsidRPr="00E44467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08F87656" w14:textId="7ED4198F" w:rsidR="001D4E59" w:rsidRPr="0014263E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1" w:name="_Toc9365071"/>
      <w:bookmarkStart w:id="212" w:name="_Toc9389399"/>
      <w:bookmarkStart w:id="213" w:name="_Ref9539096"/>
      <w:bookmarkStart w:id="214" w:name="_Toc9696580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2A184E">
        <w:rPr>
          <w:rFonts w:ascii="Times New Roman" w:hAnsi="Times New Roman" w:cs="Times New Roman"/>
          <w:color w:val="000000" w:themeColor="text1"/>
        </w:rPr>
        <w:t>П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211"/>
      <w:bookmarkEnd w:id="212"/>
      <w:bookmarkEnd w:id="213"/>
      <w:bookmarkEnd w:id="214"/>
      <w:proofErr w:type="spellEnd"/>
    </w:p>
    <w:p w14:paraId="46E024B6" w14:textId="77777777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csv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json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datetime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datetime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scrapy.crawler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CrawlerProcess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scrapy.linkextractors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LinkExtractor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scrapy.spiders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Rule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parsing_methods.valueForParsing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soup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v.letyShops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pages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pagination__link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int(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page.get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new_pages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get_Html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requests.get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r.text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ConnectionError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MainClassForScrapy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Класс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для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запуска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паука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записи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данных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json"""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PyCharmProject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/Django/files/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shops.json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self.delete_file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time.time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CrawlerProcess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process.crawl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ArcadySpider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process.start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end_time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time.time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self.create_file_with_time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end_time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-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self.create_json_file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get_data_from_json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io.open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'r'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data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json.load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file.close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data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create_json_file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io.open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self.file_name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'a+'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json.dump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(shops, file, indent=2,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ensure_ascii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file.close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delete_file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os.path.exists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os.remove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create_file_with_time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timer):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now_date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datetime.today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file_name_for_time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PyCharmProject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/Django/files/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times_of_scrapy_for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_' </w:t>
      </w:r>
      <w:r w:rsidRPr="00E44467">
        <w:rPr>
          <w:rFonts w:ascii="Consolas" w:hAnsi="Consolas"/>
          <w:sz w:val="19"/>
          <w:szCs w:val="19"/>
          <w:lang w:val="en-US"/>
        </w:rPr>
        <w:t>\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     + str(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now_date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).replace(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':'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'.'</w:t>
      </w:r>
      <w:r w:rsidRPr="00E44467">
        <w:rPr>
          <w:rFonts w:ascii="Consolas" w:hAnsi="Consolas"/>
          <w:sz w:val="19"/>
          <w:szCs w:val="19"/>
          <w:lang w:val="en-US"/>
        </w:rPr>
        <w:t xml:space="preserve">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'.csv'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with </w:t>
      </w:r>
      <w:r w:rsidRPr="00E44467">
        <w:rPr>
          <w:rFonts w:ascii="Consolas" w:hAnsi="Consolas"/>
          <w:sz w:val="19"/>
          <w:szCs w:val="19"/>
          <w:lang w:val="en-US"/>
        </w:rPr>
        <w:t>open(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file_name_for_time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'w'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columns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csv.DictWriter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(file, fieldnames=columns)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{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ArcadySpider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>: timer,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datetime.today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writer.writerow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new_time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ArcadySpider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scrapy.Spider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arcady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"https://letyshops.com/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shops?page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="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clear_address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allowed_domains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start_urls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 xml:space="preserve">range(1,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max_page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start_urls.append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(address 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__())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rules = 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Rule(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LinkExtractor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(allow=(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''</w:t>
      </w:r>
      <w:r w:rsidRPr="00E44467">
        <w:rPr>
          <w:rFonts w:ascii="Consolas" w:hAnsi="Consolas"/>
          <w:sz w:val="19"/>
          <w:szCs w:val="19"/>
          <w:lang w:val="en-US"/>
        </w:rPr>
        <w:t>)), callback=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"parse"</w:t>
      </w:r>
      <w:r w:rsidRPr="00E44467">
        <w:rPr>
          <w:rFonts w:ascii="Consolas" w:hAnsi="Consolas"/>
          <w:sz w:val="19"/>
          <w:szCs w:val="19"/>
          <w:lang w:val="en-US"/>
        </w:rPr>
        <w:t>, follow=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parse(self, response):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response.xpath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'//div[@class="b-teaser"]'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i, 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enumerate(shops):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 = {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'discount'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'label'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'image'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(shop, i)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items.append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items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teaser__title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"]//text()'</w:t>
      </w:r>
      <w:r w:rsidRPr="00E44467">
        <w:rPr>
          <w:rFonts w:ascii="Consolas" w:hAnsi="Consolas"/>
          <w:sz w:val="19"/>
          <w:szCs w:val="19"/>
          <w:lang w:val="en-US"/>
        </w:rPr>
        <w:t>).get().strip()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']//a[@class="b-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teaser__inner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"]/@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href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self.clear_address.__str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[0]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teaser__cash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teaser__new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print(discount)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b-shop-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teaser__label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--red"]/text()'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shop.xpath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index.__str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 xml:space="preserve">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teaser__cover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"]/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/@</w:t>
      </w:r>
      <w:proofErr w:type="spellStart"/>
      <w:r w:rsidRPr="00E44467">
        <w:rPr>
          <w:rFonts w:ascii="Consolas" w:hAnsi="Consolas"/>
          <w:b/>
          <w:bCs/>
          <w:sz w:val="19"/>
          <w:szCs w:val="19"/>
          <w:lang w:val="en-US"/>
        </w:rPr>
        <w:t>src</w:t>
      </w:r>
      <w:proofErr w:type="spellEnd"/>
      <w:r w:rsidRPr="00E4446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main = </w:t>
      </w:r>
      <w:proofErr w:type="spellStart"/>
      <w:r w:rsidRPr="00E44467">
        <w:rPr>
          <w:rFonts w:ascii="Consolas" w:hAnsi="Consolas"/>
          <w:sz w:val="19"/>
          <w:szCs w:val="19"/>
          <w:lang w:val="en-US"/>
        </w:rPr>
        <w:t>MainClassForScrapy</w:t>
      </w:r>
      <w:proofErr w:type="spellEnd"/>
      <w:r w:rsidRPr="00E44467">
        <w:rPr>
          <w:rFonts w:ascii="Consolas" w:hAnsi="Consolas"/>
          <w:sz w:val="19"/>
          <w:szCs w:val="19"/>
          <w:lang w:val="en-US"/>
        </w:rPr>
        <w:t>()</w:t>
      </w:r>
    </w:p>
    <w:p w14:paraId="7524FC0B" w14:textId="77777777" w:rsidR="004A5B6D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27A4CB5D" w14:textId="0C3DF876" w:rsidR="004A5B6D" w:rsidRPr="0014263E" w:rsidRDefault="004A5B6D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5" w:name="_Ref9539382"/>
      <w:bookmarkStart w:id="216" w:name="_Toc9696581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Р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Реализация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парсера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помощью</w:t>
      </w:r>
      <w:r w:rsidRPr="009B3160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Requests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для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сайта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15"/>
      <w:bookmarkEnd w:id="216"/>
    </w:p>
    <w:p w14:paraId="781A6BB3" w14:textId="77777777" w:rsidR="004A5B6D" w:rsidRPr="00103C9B" w:rsidRDefault="004A5B6D" w:rsidP="004A5B6D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json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time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multiprocessing.pool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Pool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requests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parsing_methods.parsingAbstractClass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Parsing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parsing_methods.shop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Shop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RequestsParsing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(Parsing):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get_name_class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type(self).__name__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__address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"https://www.kopikot.ru/"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__(self):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parsing(self):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</w:rPr>
        <w:t>Возвращает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список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элементов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i = [0, 100, 200, 300, 400, 500, 600, 700, 800, 900, 1000, 1100, 1200, 1300]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all_items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self.get_json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, i))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self.parse_elements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all_items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shops.append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shops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get_json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"https://d289b99uqa0t82.cloudfront.net/sites/5/campaigns_limit_100_offset_" </w:t>
      </w:r>
      <w:r w:rsidRPr="00103C9B">
        <w:rPr>
          <w:rFonts w:ascii="Consolas" w:hAnsi="Consolas"/>
          <w:sz w:val="19"/>
          <w:szCs w:val="19"/>
          <w:lang w:val="en-US"/>
        </w:rPr>
        <w:t>+ str(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i)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"_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order_popularity.json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 xml:space="preserve">payload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headers = {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'User-Agent'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PostmanRuntime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/7.11.0"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"*/*"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'Postman-Token'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"b6eeb7b4-63dd-454e-b213-6d2d62b74946,1e851911-db3b-4406-88de-5ffc9ecbaa5d"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'Host'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"d289b99uqa0t82.cloudfront.net"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'accept-encoding'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gzip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, deflate"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'Connection'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"keep-alive"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}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response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requests.request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"GET"</w:t>
      </w:r>
      <w:r w:rsidRPr="00103C9B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, data=payload, headers=headers)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data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json.loads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response.text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items = data[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"items"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parse_elements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items):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name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lastRenderedPageBreak/>
        <w:t xml:space="preserve">            discount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label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image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page = self.__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result.append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(Shop(name=name, discount=discount, label=label, image=image,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=page))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result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"title"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discount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original_amount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float(discount)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ValueError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return None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"unit"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"image"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id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"id"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103C9B">
        <w:rPr>
          <w:rFonts w:ascii="Consolas" w:hAnsi="Consolas"/>
          <w:b/>
          <w:bCs/>
          <w:sz w:val="19"/>
          <w:szCs w:val="19"/>
          <w:lang w:val="en-US"/>
        </w:rPr>
        <w:t>url</w:t>
      </w:r>
      <w:proofErr w:type="spellEnd"/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self.__address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 xml:space="preserve"> + url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"/" </w:t>
      </w:r>
      <w:r w:rsidRPr="00103C9B">
        <w:rPr>
          <w:rFonts w:ascii="Consolas" w:hAnsi="Consolas"/>
          <w:sz w:val="19"/>
          <w:szCs w:val="19"/>
          <w:lang w:val="en-US"/>
        </w:rPr>
        <w:t>+ id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print_array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(self, array: []):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len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(array) &gt; 0: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array: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print(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item.__str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__())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</w:rPr>
        <w:t>Пустой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</w:rPr>
        <w:t>список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parser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RequestsParsing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result = </w:t>
      </w:r>
      <w:proofErr w:type="spellStart"/>
      <w:r w:rsidRPr="00103C9B">
        <w:rPr>
          <w:rFonts w:ascii="Consolas" w:hAnsi="Consolas"/>
          <w:sz w:val="19"/>
          <w:szCs w:val="19"/>
          <w:lang w:val="en-US"/>
        </w:rPr>
        <w:t>parser.parsing</w:t>
      </w:r>
      <w:proofErr w:type="spellEnd"/>
      <w:r w:rsidRPr="00103C9B">
        <w:rPr>
          <w:rFonts w:ascii="Consolas" w:hAnsi="Consolas"/>
          <w:sz w:val="19"/>
          <w:szCs w:val="19"/>
          <w:lang w:val="en-US"/>
        </w:rPr>
        <w:t>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print(item)</w:t>
      </w:r>
    </w:p>
    <w:p w14:paraId="654F20A8" w14:textId="77777777" w:rsidR="004A5B6D" w:rsidRDefault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</w:p>
    <w:p w14:paraId="4CA40F75" w14:textId="5EB4C089" w:rsidR="00F94222" w:rsidRPr="004A5B6D" w:rsidRDefault="004A5B6D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14:paraId="42079E3E" w14:textId="5CD1263C" w:rsidR="00F94222" w:rsidRPr="0014263E" w:rsidRDefault="00F94222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17" w:name="_Toc9365072"/>
      <w:bookmarkStart w:id="218" w:name="_Toc9389400"/>
      <w:bookmarkStart w:id="219" w:name="_Ref9539428"/>
      <w:bookmarkStart w:id="220" w:name="_Toc9696582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4A5B6D">
        <w:rPr>
          <w:rFonts w:ascii="Times New Roman" w:hAnsi="Times New Roman" w:cs="Times New Roman"/>
          <w:color w:val="000000" w:themeColor="text1"/>
        </w:rPr>
        <w:t>С</w:t>
      </w:r>
      <w:r w:rsidRPr="00E44467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217"/>
      <w:bookmarkEnd w:id="218"/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44467">
        <w:rPr>
          <w:rFonts w:ascii="Times New Roman" w:hAnsi="Times New Roman" w:cs="Times New Roman"/>
          <w:color w:val="000000" w:themeColor="text1"/>
        </w:rPr>
        <w:t>и</w:t>
      </w:r>
      <w:r w:rsidR="00E44467" w:rsidRPr="0014263E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="00D523F7">
        <w:rPr>
          <w:rFonts w:ascii="Times New Roman" w:hAnsi="Times New Roman" w:cs="Times New Roman"/>
          <w:color w:val="000000" w:themeColor="text1"/>
          <w:lang w:val="en-US"/>
        </w:rPr>
        <w:t>BeautifulSoup</w:t>
      </w:r>
      <w:bookmarkEnd w:id="219"/>
      <w:bookmarkEnd w:id="220"/>
      <w:proofErr w:type="spellEnd"/>
    </w:p>
    <w:p w14:paraId="3775B2B1" w14:textId="77777777" w:rsidR="00D523F7" w:rsidRPr="00D523F7" w:rsidRDefault="00D523F7" w:rsidP="00D523F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logging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re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time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multiprocessing.pool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Pool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bs4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selenium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parsing_methods.parsingAbstractClass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Parsing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parsing_methods.shop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Shop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(Parsing):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get_name_class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type(self).__name__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logging.getLogger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logger.setLevel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(logging.INFO)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create the logging file handler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logging.FileHandler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"WebDriverParsing.log"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formatter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logging.Formatter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'[%(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asctime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)s] p%(process)s {%(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lineno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)d} %(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levelname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)s - %(message)s'</w:t>
      </w:r>
      <w:r w:rsidRPr="00D523F7">
        <w:rPr>
          <w:rFonts w:ascii="Consolas" w:hAnsi="Consolas"/>
          <w:sz w:val="19"/>
          <w:szCs w:val="19"/>
          <w:lang w:val="en-US"/>
        </w:rPr>
        <w:t>,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'%m-%d %H:%M:%S'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fh.setFormatter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(formatter)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add handler to logger object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logger.addHandler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file_path_to_Chrome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"E:\</w:t>
      </w:r>
      <w:r w:rsidRPr="00D523F7">
        <w:rPr>
          <w:rFonts w:ascii="Consolas" w:hAnsi="Consolas"/>
          <w:b/>
          <w:bCs/>
          <w:sz w:val="19"/>
          <w:szCs w:val="19"/>
        </w:rPr>
        <w:t>Документы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\PyCharmProject\Parsing-on-python\chromedriver_win32\chromedriver.exe"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 xml:space="preserve">address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"https://megabonus.com/feed"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init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__(self):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parsing(self):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</w:rPr>
        <w:t>Возвращает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список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элементов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global </w:t>
      </w:r>
      <w:r w:rsidRPr="00D523F7">
        <w:rPr>
          <w:rFonts w:ascii="Consolas" w:hAnsi="Consolas"/>
          <w:sz w:val="19"/>
          <w:szCs w:val="19"/>
          <w:lang w:val="en-US"/>
        </w:rPr>
        <w:t>driver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webdriver.Chrome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file_path_to_Chrome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driver.get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self.address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driver.find_element_by_class_name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button.click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while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button.is_displayed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button.click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driver.find_element_by_class_name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ul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"cacheback-block-list"</w:t>
      </w:r>
      <w:r w:rsidRPr="00D523F7">
        <w:rPr>
          <w:rFonts w:ascii="Consolas" w:hAnsi="Consolas"/>
          <w:sz w:val="19"/>
          <w:szCs w:val="19"/>
          <w:lang w:val="en-US"/>
        </w:rPr>
        <w:t>).get_attribute(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"outerHTML"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soup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(ul,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shops_str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[]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soup.find_all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"li"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shops: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shops_str.append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shop.__str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__())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pool = Pool(processes=4)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result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pool.map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func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self.parse_elements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iterable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shops_str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result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finally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driver.close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parse_elements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soup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BeautifulSoup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(element,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lxml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name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discount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label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image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self.get_image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self.get_url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name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label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image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 xml:space="preserve">Shop(name=name, discount=discount, label=label, image=image,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=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b/>
          <w:bCs/>
          <w:sz w:val="19"/>
          <w:szCs w:val="19"/>
        </w:rPr>
        <w:t>Подробнее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про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proofErr w:type="spellStart"/>
      <w:r w:rsidRPr="00D523F7">
        <w:rPr>
          <w:rFonts w:ascii="Consolas" w:hAnsi="Consolas"/>
          <w:b/>
          <w:bCs/>
          <w:sz w:val="19"/>
          <w:szCs w:val="19"/>
        </w:rPr>
        <w:t>кэшбэк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в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([\\w\\s\\d\\W]+)"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'holder-more'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name_search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re.search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pattern_for_name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, name)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name_search.group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(1)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percent_cashback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).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text.strip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"\\d+[.|,]*\\d*"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discount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re.search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float(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discount.group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(0))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(self,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"[$%€]|</w:t>
      </w:r>
      <w:proofErr w:type="spellStart"/>
      <w:r w:rsidRPr="00D523F7">
        <w:rPr>
          <w:rFonts w:ascii="Consolas" w:hAnsi="Consolas"/>
          <w:b/>
          <w:bCs/>
          <w:sz w:val="19"/>
          <w:szCs w:val="19"/>
        </w:rPr>
        <w:t>руб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|(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.)|cent|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|RUB|USD|EUR|SEK|UAH|INR|BRL|GBP|CHF|PLN"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label_search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re.search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pattern_for_label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full_discount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label_search.group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(0)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get_image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src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get_url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self.address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element.find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img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proofErr w:type="spellStart"/>
      <w:r w:rsidRPr="00D523F7">
        <w:rPr>
          <w:rFonts w:ascii="Consolas" w:hAnsi="Consolas"/>
          <w:b/>
          <w:bCs/>
          <w:sz w:val="19"/>
          <w:szCs w:val="19"/>
          <w:lang w:val="en-US"/>
        </w:rPr>
        <w:t>href</w:t>
      </w:r>
      <w:proofErr w:type="spellEnd"/>
      <w:r w:rsidRPr="00D523F7">
        <w:rPr>
          <w:rFonts w:ascii="Consolas" w:hAnsi="Consolas"/>
          <w:b/>
          <w:bCs/>
          <w:sz w:val="19"/>
          <w:szCs w:val="19"/>
          <w:lang w:val="en-US"/>
        </w:rPr>
        <w:t>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self.logger.error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__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print_array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(self, array: []):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item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array: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item.__str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__())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proofErr w:type="spellStart"/>
      <w:r w:rsidRPr="00D523F7">
        <w:rPr>
          <w:rFonts w:ascii="Consolas" w:hAnsi="Consolas"/>
          <w:sz w:val="19"/>
          <w:szCs w:val="19"/>
          <w:lang w:val="en-US"/>
        </w:rPr>
        <w:t>webDriverParsing.parsing</w:t>
      </w:r>
      <w:proofErr w:type="spellEnd"/>
      <w:r w:rsidRPr="00D523F7">
        <w:rPr>
          <w:rFonts w:ascii="Consolas" w:hAnsi="Consolas"/>
          <w:sz w:val="19"/>
          <w:szCs w:val="19"/>
          <w:lang w:val="en-US"/>
        </w:rPr>
        <w:t>()</w:t>
      </w:r>
    </w:p>
    <w:p w14:paraId="474164B4" w14:textId="2AB3E992" w:rsidR="0091339A" w:rsidRPr="004A5B6D" w:rsidRDefault="0091339A" w:rsidP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</w:p>
    <w:sectPr w:rsidR="0091339A" w:rsidRPr="004A5B6D" w:rsidSect="00972508">
      <w:footerReference w:type="default" r:id="rId47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3105F7" w14:textId="77777777" w:rsidR="00D0121C" w:rsidRDefault="00D0121C">
      <w:r>
        <w:separator/>
      </w:r>
    </w:p>
    <w:p w14:paraId="30BEB996" w14:textId="77777777" w:rsidR="00D0121C" w:rsidRDefault="00D0121C"/>
  </w:endnote>
  <w:endnote w:type="continuationSeparator" w:id="0">
    <w:p w14:paraId="4DCA356F" w14:textId="77777777" w:rsidR="00D0121C" w:rsidRDefault="00D0121C">
      <w:r>
        <w:continuationSeparator/>
      </w:r>
    </w:p>
    <w:p w14:paraId="6170C242" w14:textId="77777777" w:rsidR="00D0121C" w:rsidRDefault="00D012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7A392" w14:textId="77777777" w:rsidR="00C63963" w:rsidRDefault="00C6396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88ABE6A" w14:textId="77777777" w:rsidR="00C63963" w:rsidRPr="00017F61" w:rsidRDefault="00C63963" w:rsidP="00F754E0">
        <w:pPr>
          <w:pStyle w:val="a6"/>
          <w:tabs>
            <w:tab w:val="clear" w:pos="8640"/>
            <w:tab w:val="right" w:pos="9638"/>
          </w:tabs>
          <w:jc w:val="right"/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22135" w14:textId="77777777" w:rsidR="00D0121C" w:rsidRDefault="00D0121C">
      <w:r>
        <w:separator/>
      </w:r>
    </w:p>
    <w:p w14:paraId="5BE0F8A5" w14:textId="77777777" w:rsidR="00D0121C" w:rsidRDefault="00D0121C"/>
  </w:footnote>
  <w:footnote w:type="continuationSeparator" w:id="0">
    <w:p w14:paraId="513248BD" w14:textId="77777777" w:rsidR="00D0121C" w:rsidRDefault="00D0121C">
      <w:r>
        <w:continuationSeparator/>
      </w:r>
    </w:p>
    <w:p w14:paraId="111D515B" w14:textId="77777777" w:rsidR="00D0121C" w:rsidRDefault="00D012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437"/>
    <w:multiLevelType w:val="hybridMultilevel"/>
    <w:tmpl w:val="018A6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27A10"/>
    <w:multiLevelType w:val="hybridMultilevel"/>
    <w:tmpl w:val="3CE2FFA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2C7F90"/>
    <w:multiLevelType w:val="multilevel"/>
    <w:tmpl w:val="CBB8CC9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25346"/>
    <w:multiLevelType w:val="hybridMultilevel"/>
    <w:tmpl w:val="DAC8D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9D4052E"/>
    <w:multiLevelType w:val="hybridMultilevel"/>
    <w:tmpl w:val="D08C0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11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27F04"/>
    <w:multiLevelType w:val="hybridMultilevel"/>
    <w:tmpl w:val="11D0D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4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7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5" w15:restartNumberingAfterBreak="0">
    <w:nsid w:val="5D55521C"/>
    <w:multiLevelType w:val="hybridMultilevel"/>
    <w:tmpl w:val="A64658B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6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8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9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0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2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3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4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5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6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7" w15:restartNumberingAfterBreak="0">
    <w:nsid w:val="6FCD6C65"/>
    <w:multiLevelType w:val="hybridMultilevel"/>
    <w:tmpl w:val="6CBAA8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8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9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0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3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1"/>
  </w:num>
  <w:num w:numId="3">
    <w:abstractNumId w:val="15"/>
  </w:num>
  <w:num w:numId="4">
    <w:abstractNumId w:val="10"/>
  </w:num>
  <w:num w:numId="5">
    <w:abstractNumId w:val="51"/>
  </w:num>
  <w:num w:numId="6">
    <w:abstractNumId w:val="22"/>
  </w:num>
  <w:num w:numId="7">
    <w:abstractNumId w:val="29"/>
  </w:num>
  <w:num w:numId="8">
    <w:abstractNumId w:val="18"/>
  </w:num>
  <w:num w:numId="9">
    <w:abstractNumId w:val="55"/>
  </w:num>
  <w:num w:numId="10">
    <w:abstractNumId w:val="26"/>
  </w:num>
  <w:num w:numId="11">
    <w:abstractNumId w:val="65"/>
  </w:num>
  <w:num w:numId="12">
    <w:abstractNumId w:val="52"/>
  </w:num>
  <w:num w:numId="13">
    <w:abstractNumId w:val="20"/>
  </w:num>
  <w:num w:numId="14">
    <w:abstractNumId w:val="62"/>
  </w:num>
  <w:num w:numId="15">
    <w:abstractNumId w:val="19"/>
  </w:num>
  <w:num w:numId="16">
    <w:abstractNumId w:val="53"/>
  </w:num>
  <w:num w:numId="17">
    <w:abstractNumId w:val="35"/>
  </w:num>
  <w:num w:numId="18">
    <w:abstractNumId w:val="28"/>
  </w:num>
  <w:num w:numId="19">
    <w:abstractNumId w:val="32"/>
  </w:num>
  <w:num w:numId="20">
    <w:abstractNumId w:val="41"/>
  </w:num>
  <w:num w:numId="21">
    <w:abstractNumId w:val="49"/>
  </w:num>
  <w:num w:numId="22">
    <w:abstractNumId w:val="16"/>
  </w:num>
  <w:num w:numId="23">
    <w:abstractNumId w:val="34"/>
  </w:num>
  <w:num w:numId="24">
    <w:abstractNumId w:val="13"/>
  </w:num>
  <w:num w:numId="25">
    <w:abstractNumId w:val="54"/>
  </w:num>
  <w:num w:numId="26">
    <w:abstractNumId w:val="3"/>
  </w:num>
  <w:num w:numId="27">
    <w:abstractNumId w:val="17"/>
  </w:num>
  <w:num w:numId="28">
    <w:abstractNumId w:val="25"/>
  </w:num>
  <w:num w:numId="29">
    <w:abstractNumId w:val="48"/>
  </w:num>
  <w:num w:numId="30">
    <w:abstractNumId w:val="37"/>
  </w:num>
  <w:num w:numId="31">
    <w:abstractNumId w:val="23"/>
  </w:num>
  <w:num w:numId="32">
    <w:abstractNumId w:val="56"/>
  </w:num>
  <w:num w:numId="33">
    <w:abstractNumId w:val="46"/>
  </w:num>
  <w:num w:numId="34">
    <w:abstractNumId w:val="7"/>
  </w:num>
  <w:num w:numId="35">
    <w:abstractNumId w:val="8"/>
  </w:num>
  <w:num w:numId="36">
    <w:abstractNumId w:val="38"/>
  </w:num>
  <w:num w:numId="37">
    <w:abstractNumId w:val="43"/>
  </w:num>
  <w:num w:numId="38">
    <w:abstractNumId w:val="14"/>
  </w:num>
  <w:num w:numId="39">
    <w:abstractNumId w:val="24"/>
  </w:num>
  <w:num w:numId="40">
    <w:abstractNumId w:val="42"/>
  </w:num>
  <w:num w:numId="41">
    <w:abstractNumId w:val="11"/>
  </w:num>
  <w:num w:numId="42">
    <w:abstractNumId w:val="0"/>
  </w:num>
  <w:num w:numId="43">
    <w:abstractNumId w:val="61"/>
  </w:num>
  <w:num w:numId="44">
    <w:abstractNumId w:val="5"/>
  </w:num>
  <w:num w:numId="45">
    <w:abstractNumId w:val="50"/>
  </w:num>
  <w:num w:numId="46">
    <w:abstractNumId w:val="40"/>
  </w:num>
  <w:num w:numId="47">
    <w:abstractNumId w:val="63"/>
  </w:num>
  <w:num w:numId="48">
    <w:abstractNumId w:val="2"/>
  </w:num>
  <w:num w:numId="49">
    <w:abstractNumId w:val="31"/>
  </w:num>
  <w:num w:numId="50">
    <w:abstractNumId w:val="64"/>
  </w:num>
  <w:num w:numId="51">
    <w:abstractNumId w:val="30"/>
  </w:num>
  <w:num w:numId="52">
    <w:abstractNumId w:val="4"/>
  </w:num>
  <w:num w:numId="53">
    <w:abstractNumId w:val="36"/>
  </w:num>
  <w:num w:numId="54">
    <w:abstractNumId w:val="39"/>
  </w:num>
  <w:num w:numId="55">
    <w:abstractNumId w:val="58"/>
  </w:num>
  <w:num w:numId="56">
    <w:abstractNumId w:val="60"/>
  </w:num>
  <w:num w:numId="57">
    <w:abstractNumId w:val="47"/>
  </w:num>
  <w:num w:numId="58">
    <w:abstractNumId w:val="27"/>
  </w:num>
  <w:num w:numId="59">
    <w:abstractNumId w:val="33"/>
  </w:num>
  <w:num w:numId="60">
    <w:abstractNumId w:val="59"/>
  </w:num>
  <w:num w:numId="61">
    <w:abstractNumId w:val="57"/>
  </w:num>
  <w:num w:numId="62">
    <w:abstractNumId w:val="45"/>
  </w:num>
  <w:num w:numId="63">
    <w:abstractNumId w:val="9"/>
  </w:num>
  <w:num w:numId="64">
    <w:abstractNumId w:val="12"/>
  </w:num>
  <w:num w:numId="65">
    <w:abstractNumId w:val="6"/>
  </w:num>
  <w:num w:numId="66">
    <w:abstractNumId w:val="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27609"/>
    <w:rsid w:val="000326F1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319A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5F37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05E"/>
    <w:rsid w:val="000C7F5D"/>
    <w:rsid w:val="000D135F"/>
    <w:rsid w:val="000D1AB7"/>
    <w:rsid w:val="000D59AD"/>
    <w:rsid w:val="000D6B80"/>
    <w:rsid w:val="000E0314"/>
    <w:rsid w:val="000F3D6D"/>
    <w:rsid w:val="000F3F44"/>
    <w:rsid w:val="000F5CB1"/>
    <w:rsid w:val="001023BA"/>
    <w:rsid w:val="00103C9B"/>
    <w:rsid w:val="00103F96"/>
    <w:rsid w:val="00104D6D"/>
    <w:rsid w:val="00104E76"/>
    <w:rsid w:val="00105851"/>
    <w:rsid w:val="00106F70"/>
    <w:rsid w:val="001072A6"/>
    <w:rsid w:val="00107DE1"/>
    <w:rsid w:val="00110D36"/>
    <w:rsid w:val="00110DEE"/>
    <w:rsid w:val="001115BB"/>
    <w:rsid w:val="0011255C"/>
    <w:rsid w:val="00112BDD"/>
    <w:rsid w:val="0011441D"/>
    <w:rsid w:val="00115839"/>
    <w:rsid w:val="00115B1D"/>
    <w:rsid w:val="001168EB"/>
    <w:rsid w:val="001174F4"/>
    <w:rsid w:val="00117A4F"/>
    <w:rsid w:val="001228E7"/>
    <w:rsid w:val="00123AAB"/>
    <w:rsid w:val="0012567F"/>
    <w:rsid w:val="001269F7"/>
    <w:rsid w:val="00132FAC"/>
    <w:rsid w:val="00132FF9"/>
    <w:rsid w:val="00134F5D"/>
    <w:rsid w:val="0014084D"/>
    <w:rsid w:val="0014263E"/>
    <w:rsid w:val="001459BD"/>
    <w:rsid w:val="001463B8"/>
    <w:rsid w:val="0015261D"/>
    <w:rsid w:val="00153CFC"/>
    <w:rsid w:val="00156FE4"/>
    <w:rsid w:val="00161F3F"/>
    <w:rsid w:val="0016261E"/>
    <w:rsid w:val="00165EA1"/>
    <w:rsid w:val="0017274F"/>
    <w:rsid w:val="00173C9D"/>
    <w:rsid w:val="00175DB0"/>
    <w:rsid w:val="00181002"/>
    <w:rsid w:val="0018426A"/>
    <w:rsid w:val="00187200"/>
    <w:rsid w:val="00190EC1"/>
    <w:rsid w:val="00191DA4"/>
    <w:rsid w:val="001928A6"/>
    <w:rsid w:val="00194043"/>
    <w:rsid w:val="00197448"/>
    <w:rsid w:val="001A369E"/>
    <w:rsid w:val="001B379A"/>
    <w:rsid w:val="001B3FAA"/>
    <w:rsid w:val="001B690A"/>
    <w:rsid w:val="001B6F85"/>
    <w:rsid w:val="001B7B27"/>
    <w:rsid w:val="001C2B5C"/>
    <w:rsid w:val="001C324C"/>
    <w:rsid w:val="001D0ACA"/>
    <w:rsid w:val="001D306B"/>
    <w:rsid w:val="001D4E59"/>
    <w:rsid w:val="001D527D"/>
    <w:rsid w:val="001D6AB9"/>
    <w:rsid w:val="001D78B0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3154F"/>
    <w:rsid w:val="00237CCA"/>
    <w:rsid w:val="00245437"/>
    <w:rsid w:val="002511C3"/>
    <w:rsid w:val="00251554"/>
    <w:rsid w:val="002550B6"/>
    <w:rsid w:val="002551DA"/>
    <w:rsid w:val="00255B6D"/>
    <w:rsid w:val="00260BBA"/>
    <w:rsid w:val="0026156A"/>
    <w:rsid w:val="0026652D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4E"/>
    <w:rsid w:val="002A1893"/>
    <w:rsid w:val="002A44AE"/>
    <w:rsid w:val="002A6AC7"/>
    <w:rsid w:val="002B1060"/>
    <w:rsid w:val="002B3D5B"/>
    <w:rsid w:val="002B5430"/>
    <w:rsid w:val="002B60F8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4DDC"/>
    <w:rsid w:val="002F58C9"/>
    <w:rsid w:val="002F774E"/>
    <w:rsid w:val="00302424"/>
    <w:rsid w:val="00307D7F"/>
    <w:rsid w:val="00312D7F"/>
    <w:rsid w:val="0031453D"/>
    <w:rsid w:val="00314BFF"/>
    <w:rsid w:val="00323248"/>
    <w:rsid w:val="00330476"/>
    <w:rsid w:val="0033571F"/>
    <w:rsid w:val="003359B5"/>
    <w:rsid w:val="00342687"/>
    <w:rsid w:val="00343D9B"/>
    <w:rsid w:val="003446D5"/>
    <w:rsid w:val="003455A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50A4"/>
    <w:rsid w:val="0036657E"/>
    <w:rsid w:val="00371848"/>
    <w:rsid w:val="0037303E"/>
    <w:rsid w:val="003771EA"/>
    <w:rsid w:val="0037764C"/>
    <w:rsid w:val="003778F3"/>
    <w:rsid w:val="00387CE5"/>
    <w:rsid w:val="003908C5"/>
    <w:rsid w:val="00391C21"/>
    <w:rsid w:val="00396AFD"/>
    <w:rsid w:val="00396D98"/>
    <w:rsid w:val="00396F98"/>
    <w:rsid w:val="003A1165"/>
    <w:rsid w:val="003A2059"/>
    <w:rsid w:val="003A5251"/>
    <w:rsid w:val="003A5439"/>
    <w:rsid w:val="003A7875"/>
    <w:rsid w:val="003B1A33"/>
    <w:rsid w:val="003B3539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25C3"/>
    <w:rsid w:val="00423BF4"/>
    <w:rsid w:val="00424BC7"/>
    <w:rsid w:val="00425B86"/>
    <w:rsid w:val="00425CE4"/>
    <w:rsid w:val="00425E13"/>
    <w:rsid w:val="00431A59"/>
    <w:rsid w:val="00434025"/>
    <w:rsid w:val="0043684C"/>
    <w:rsid w:val="00443F19"/>
    <w:rsid w:val="00450E98"/>
    <w:rsid w:val="00451FF4"/>
    <w:rsid w:val="00454966"/>
    <w:rsid w:val="00454C7F"/>
    <w:rsid w:val="0045675A"/>
    <w:rsid w:val="0045692D"/>
    <w:rsid w:val="00466CBD"/>
    <w:rsid w:val="00473D77"/>
    <w:rsid w:val="00480C0C"/>
    <w:rsid w:val="00481751"/>
    <w:rsid w:val="004918CA"/>
    <w:rsid w:val="00495BB3"/>
    <w:rsid w:val="004A0AC1"/>
    <w:rsid w:val="004A5B6D"/>
    <w:rsid w:val="004B3EDF"/>
    <w:rsid w:val="004B7C77"/>
    <w:rsid w:val="004C253F"/>
    <w:rsid w:val="004C3CED"/>
    <w:rsid w:val="004C4757"/>
    <w:rsid w:val="004C62D8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28D"/>
    <w:rsid w:val="004D5687"/>
    <w:rsid w:val="004D659B"/>
    <w:rsid w:val="004D6963"/>
    <w:rsid w:val="004E4437"/>
    <w:rsid w:val="004E4A59"/>
    <w:rsid w:val="00510696"/>
    <w:rsid w:val="00512601"/>
    <w:rsid w:val="0051501E"/>
    <w:rsid w:val="0051662D"/>
    <w:rsid w:val="005218D7"/>
    <w:rsid w:val="00522FDC"/>
    <w:rsid w:val="00523911"/>
    <w:rsid w:val="00526D53"/>
    <w:rsid w:val="00527559"/>
    <w:rsid w:val="00530D18"/>
    <w:rsid w:val="00537D9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77752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125EE"/>
    <w:rsid w:val="0062076C"/>
    <w:rsid w:val="00627CAC"/>
    <w:rsid w:val="0063163C"/>
    <w:rsid w:val="00632496"/>
    <w:rsid w:val="006324F3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820B3"/>
    <w:rsid w:val="006902B1"/>
    <w:rsid w:val="006B1257"/>
    <w:rsid w:val="006B5A2A"/>
    <w:rsid w:val="006B610A"/>
    <w:rsid w:val="006B7C12"/>
    <w:rsid w:val="006C0314"/>
    <w:rsid w:val="006C2F9B"/>
    <w:rsid w:val="006C6864"/>
    <w:rsid w:val="006C724D"/>
    <w:rsid w:val="006D02F9"/>
    <w:rsid w:val="006D0371"/>
    <w:rsid w:val="006D54E3"/>
    <w:rsid w:val="006D6586"/>
    <w:rsid w:val="006D7498"/>
    <w:rsid w:val="006E2202"/>
    <w:rsid w:val="006E519E"/>
    <w:rsid w:val="006E599F"/>
    <w:rsid w:val="006E6E10"/>
    <w:rsid w:val="006E7907"/>
    <w:rsid w:val="006E7A83"/>
    <w:rsid w:val="006E7FC0"/>
    <w:rsid w:val="006F1347"/>
    <w:rsid w:val="006F1B61"/>
    <w:rsid w:val="006F60EA"/>
    <w:rsid w:val="00701367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41B7B"/>
    <w:rsid w:val="00742A6E"/>
    <w:rsid w:val="00743039"/>
    <w:rsid w:val="0074727E"/>
    <w:rsid w:val="00751AED"/>
    <w:rsid w:val="007527A8"/>
    <w:rsid w:val="007542F1"/>
    <w:rsid w:val="007613E3"/>
    <w:rsid w:val="00761B66"/>
    <w:rsid w:val="00767CA0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57A5"/>
    <w:rsid w:val="007963F7"/>
    <w:rsid w:val="007A2E07"/>
    <w:rsid w:val="007B72A6"/>
    <w:rsid w:val="007C1F6B"/>
    <w:rsid w:val="007C54F3"/>
    <w:rsid w:val="007D4A64"/>
    <w:rsid w:val="007D522B"/>
    <w:rsid w:val="007E30B4"/>
    <w:rsid w:val="007E4333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04D25"/>
    <w:rsid w:val="00810AB9"/>
    <w:rsid w:val="008127FF"/>
    <w:rsid w:val="008133AE"/>
    <w:rsid w:val="00817C85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92943"/>
    <w:rsid w:val="00894275"/>
    <w:rsid w:val="00897E3F"/>
    <w:rsid w:val="008A4174"/>
    <w:rsid w:val="008A4486"/>
    <w:rsid w:val="008A5D3B"/>
    <w:rsid w:val="008B13FD"/>
    <w:rsid w:val="008B22F8"/>
    <w:rsid w:val="008B4DCC"/>
    <w:rsid w:val="008B61F5"/>
    <w:rsid w:val="008B69BB"/>
    <w:rsid w:val="008C07FC"/>
    <w:rsid w:val="008C1576"/>
    <w:rsid w:val="008C2E3E"/>
    <w:rsid w:val="008C5D55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CC8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4D1D"/>
    <w:rsid w:val="00935823"/>
    <w:rsid w:val="009369E6"/>
    <w:rsid w:val="00941210"/>
    <w:rsid w:val="00943E19"/>
    <w:rsid w:val="00946A6B"/>
    <w:rsid w:val="0095204B"/>
    <w:rsid w:val="00954AD2"/>
    <w:rsid w:val="00955FCF"/>
    <w:rsid w:val="00961C20"/>
    <w:rsid w:val="00962B91"/>
    <w:rsid w:val="00967BAE"/>
    <w:rsid w:val="00972508"/>
    <w:rsid w:val="0097309B"/>
    <w:rsid w:val="009746EA"/>
    <w:rsid w:val="00976AA6"/>
    <w:rsid w:val="00976B24"/>
    <w:rsid w:val="00980B45"/>
    <w:rsid w:val="00980ED9"/>
    <w:rsid w:val="009837DE"/>
    <w:rsid w:val="00984DE3"/>
    <w:rsid w:val="009912A8"/>
    <w:rsid w:val="00993A9D"/>
    <w:rsid w:val="00994751"/>
    <w:rsid w:val="009957F3"/>
    <w:rsid w:val="009958B2"/>
    <w:rsid w:val="009972BC"/>
    <w:rsid w:val="009A1A6A"/>
    <w:rsid w:val="009A3842"/>
    <w:rsid w:val="009A62B9"/>
    <w:rsid w:val="009A6EEF"/>
    <w:rsid w:val="009B006D"/>
    <w:rsid w:val="009B0DA4"/>
    <w:rsid w:val="009B3160"/>
    <w:rsid w:val="009C0381"/>
    <w:rsid w:val="009C43E5"/>
    <w:rsid w:val="009D124B"/>
    <w:rsid w:val="009D44EE"/>
    <w:rsid w:val="009D77AC"/>
    <w:rsid w:val="009E1723"/>
    <w:rsid w:val="009E22C8"/>
    <w:rsid w:val="009E6976"/>
    <w:rsid w:val="009F12D8"/>
    <w:rsid w:val="009F4B93"/>
    <w:rsid w:val="009F6C6A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3DAC"/>
    <w:rsid w:val="00A54EF9"/>
    <w:rsid w:val="00A60DC8"/>
    <w:rsid w:val="00A634C1"/>
    <w:rsid w:val="00A64D78"/>
    <w:rsid w:val="00A66CE5"/>
    <w:rsid w:val="00A7088E"/>
    <w:rsid w:val="00A71DFE"/>
    <w:rsid w:val="00A7423E"/>
    <w:rsid w:val="00A7532F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9704D"/>
    <w:rsid w:val="00AA3EFD"/>
    <w:rsid w:val="00AA4C43"/>
    <w:rsid w:val="00AA5FF3"/>
    <w:rsid w:val="00AB0758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D7773"/>
    <w:rsid w:val="00AE5A78"/>
    <w:rsid w:val="00AF54C4"/>
    <w:rsid w:val="00B02B8D"/>
    <w:rsid w:val="00B053D0"/>
    <w:rsid w:val="00B101C4"/>
    <w:rsid w:val="00B13D76"/>
    <w:rsid w:val="00B20AE3"/>
    <w:rsid w:val="00B23D88"/>
    <w:rsid w:val="00B30447"/>
    <w:rsid w:val="00B3052A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65201"/>
    <w:rsid w:val="00B70FFC"/>
    <w:rsid w:val="00B71B2C"/>
    <w:rsid w:val="00B71ECA"/>
    <w:rsid w:val="00B763EB"/>
    <w:rsid w:val="00B80166"/>
    <w:rsid w:val="00B807A3"/>
    <w:rsid w:val="00B9279E"/>
    <w:rsid w:val="00B94329"/>
    <w:rsid w:val="00B95D8B"/>
    <w:rsid w:val="00B9702A"/>
    <w:rsid w:val="00B9777A"/>
    <w:rsid w:val="00BA246D"/>
    <w:rsid w:val="00BA45B1"/>
    <w:rsid w:val="00BA6333"/>
    <w:rsid w:val="00BA7F25"/>
    <w:rsid w:val="00BB434F"/>
    <w:rsid w:val="00BC033F"/>
    <w:rsid w:val="00BC2B71"/>
    <w:rsid w:val="00BC327C"/>
    <w:rsid w:val="00BD4EEF"/>
    <w:rsid w:val="00BD6D0B"/>
    <w:rsid w:val="00BD6D8F"/>
    <w:rsid w:val="00BD6E04"/>
    <w:rsid w:val="00BE4DFA"/>
    <w:rsid w:val="00BF0536"/>
    <w:rsid w:val="00BF2AC6"/>
    <w:rsid w:val="00BF6BBA"/>
    <w:rsid w:val="00BF70E0"/>
    <w:rsid w:val="00C02410"/>
    <w:rsid w:val="00C02F0C"/>
    <w:rsid w:val="00C04C9C"/>
    <w:rsid w:val="00C058CF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3963"/>
    <w:rsid w:val="00C641F9"/>
    <w:rsid w:val="00C6547B"/>
    <w:rsid w:val="00C660BB"/>
    <w:rsid w:val="00C67CB5"/>
    <w:rsid w:val="00C7026A"/>
    <w:rsid w:val="00C77136"/>
    <w:rsid w:val="00C85259"/>
    <w:rsid w:val="00C859EF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A2C33"/>
    <w:rsid w:val="00CB7609"/>
    <w:rsid w:val="00CD05E8"/>
    <w:rsid w:val="00CD1686"/>
    <w:rsid w:val="00CD5412"/>
    <w:rsid w:val="00CD77B1"/>
    <w:rsid w:val="00CE19F0"/>
    <w:rsid w:val="00CE46C8"/>
    <w:rsid w:val="00CF2991"/>
    <w:rsid w:val="00CF7BAF"/>
    <w:rsid w:val="00D0121C"/>
    <w:rsid w:val="00D0210C"/>
    <w:rsid w:val="00D03FB8"/>
    <w:rsid w:val="00D0699E"/>
    <w:rsid w:val="00D121C7"/>
    <w:rsid w:val="00D16C5B"/>
    <w:rsid w:val="00D20F2E"/>
    <w:rsid w:val="00D242B9"/>
    <w:rsid w:val="00D2492F"/>
    <w:rsid w:val="00D24F45"/>
    <w:rsid w:val="00D30037"/>
    <w:rsid w:val="00D33775"/>
    <w:rsid w:val="00D33A20"/>
    <w:rsid w:val="00D45FFB"/>
    <w:rsid w:val="00D463AA"/>
    <w:rsid w:val="00D46CDC"/>
    <w:rsid w:val="00D47599"/>
    <w:rsid w:val="00D47C4C"/>
    <w:rsid w:val="00D504DF"/>
    <w:rsid w:val="00D5163B"/>
    <w:rsid w:val="00D523F7"/>
    <w:rsid w:val="00D56E68"/>
    <w:rsid w:val="00D647B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D3B21"/>
    <w:rsid w:val="00DE5FDD"/>
    <w:rsid w:val="00DF57DA"/>
    <w:rsid w:val="00DF5DD6"/>
    <w:rsid w:val="00E02174"/>
    <w:rsid w:val="00E03189"/>
    <w:rsid w:val="00E05E07"/>
    <w:rsid w:val="00E07890"/>
    <w:rsid w:val="00E114CC"/>
    <w:rsid w:val="00E11F80"/>
    <w:rsid w:val="00E12279"/>
    <w:rsid w:val="00E143F1"/>
    <w:rsid w:val="00E17458"/>
    <w:rsid w:val="00E23021"/>
    <w:rsid w:val="00E262D7"/>
    <w:rsid w:val="00E3116C"/>
    <w:rsid w:val="00E34289"/>
    <w:rsid w:val="00E351F1"/>
    <w:rsid w:val="00E35386"/>
    <w:rsid w:val="00E3607C"/>
    <w:rsid w:val="00E432E4"/>
    <w:rsid w:val="00E44467"/>
    <w:rsid w:val="00E455AF"/>
    <w:rsid w:val="00E52D89"/>
    <w:rsid w:val="00E540B8"/>
    <w:rsid w:val="00E579B3"/>
    <w:rsid w:val="00E66F1F"/>
    <w:rsid w:val="00E66F2E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3223"/>
    <w:rsid w:val="00ED117B"/>
    <w:rsid w:val="00ED2A64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00D75"/>
    <w:rsid w:val="00F06CB3"/>
    <w:rsid w:val="00F175D8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169F"/>
    <w:rsid w:val="00F740A7"/>
    <w:rsid w:val="00F754E0"/>
    <w:rsid w:val="00F81DF6"/>
    <w:rsid w:val="00F84E80"/>
    <w:rsid w:val="00F94222"/>
    <w:rsid w:val="00F94F00"/>
    <w:rsid w:val="00F955C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33C"/>
    <w:rsid w:val="00FC368C"/>
    <w:rsid w:val="00FC6A82"/>
    <w:rsid w:val="00FD39A9"/>
    <w:rsid w:val="00FE1B0A"/>
    <w:rsid w:val="00FE60B3"/>
    <w:rsid w:val="00FE6879"/>
    <w:rsid w:val="00FE7992"/>
    <w:rsid w:val="00FE7A0B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5E4056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numPr>
        <w:numId w:val="52"/>
      </w:numPr>
      <w:spacing w:before="28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52"/>
      </w:numPr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52"/>
      </w:numPr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52"/>
      </w:numPr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52"/>
      </w:numPr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numPr>
        <w:ilvl w:val="5"/>
        <w:numId w:val="52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numPr>
        <w:ilvl w:val="6"/>
        <w:numId w:val="52"/>
      </w:numPr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numPr>
        <w:ilvl w:val="7"/>
        <w:numId w:val="52"/>
      </w:numPr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numPr>
        <w:ilvl w:val="8"/>
        <w:numId w:val="52"/>
      </w:numPr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sh4brands.ru/" TargetMode="External"/><Relationship Id="rId26" Type="http://schemas.openxmlformats.org/officeDocument/2006/relationships/chart" Target="charts/chart1.xml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kopikot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letyshops.com/shops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chart" Target="charts/chart4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opikot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www.kopikot.ru/" TargetMode="External"/><Relationship Id="rId28" Type="http://schemas.openxmlformats.org/officeDocument/2006/relationships/chart" Target="charts/chart3.xm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kopikot.ru/" TargetMode="External"/><Relationship Id="rId22" Type="http://schemas.openxmlformats.org/officeDocument/2006/relationships/image" Target="media/image9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Java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5B1-41CE-BBCB-76815EB10C3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5B1-41CE-BBCB-76815EB10C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B1-41CE-BBCB-76815EB10C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31D-44DA-AD06-6140301F78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1D-44DA-AD06-6140301F78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4C2D-4660-9562-3B14DD3185D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C2D-4660-9562-3B14DD3185DE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2D-4660-9562-3B14DD3185DE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2D-4660-9562-3B14DD3185D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C2D-4660-9562-3B14DD31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7.2906730667323082E-3"/>
                </c:manualLayout>
              </c:layout>
              <c:tx>
                <c:rich>
                  <a:bodyPr/>
                  <a:lstStyle/>
                  <a:p>
                    <a:fld id="{392D66F1-EF5B-486C-8035-8BE877A5C3D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9A4-478F-B7E6-E915E230441A}"/>
                </c:ext>
              </c:extLst>
            </c:dLbl>
            <c:dLbl>
              <c:idx val="1"/>
              <c:layout>
                <c:manualLayout>
                  <c:x val="-1.5301507384822984E-16"/>
                  <c:y val="-1.0908943795434939E-2"/>
                </c:manualLayout>
              </c:layout>
              <c:tx>
                <c:rich>
                  <a:bodyPr/>
                  <a:lstStyle/>
                  <a:p>
                    <a:fld id="{347C405C-11E0-47BF-A3C9-3331F337CC8F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9A4-478F-B7E6-E915E230441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 Jsoup</c:v>
                </c:pt>
                <c:pt idx="1">
                  <c:v> Unirest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4.1021999999999998</c:v>
                </c:pt>
                <c:pt idx="1">
                  <c:v>3.9745999999999997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9A4-478F-B7E6-E915E230441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37333496"/>
        <c:axId val="355216224"/>
      </c:barChart>
      <c:catAx>
        <c:axId val="437333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5216224"/>
        <c:crosses val="autoZero"/>
        <c:auto val="1"/>
        <c:lblAlgn val="ctr"/>
        <c:lblOffset val="100"/>
        <c:noMultiLvlLbl val="0"/>
      </c:catAx>
      <c:valAx>
        <c:axId val="355216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7333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6EA798-E412-4DAA-BC90-EF16B3C3B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0</TotalTime>
  <Pages>102</Pages>
  <Words>21553</Words>
  <Characters>122858</Characters>
  <Application>Microsoft Office Word</Application>
  <DocSecurity>0</DocSecurity>
  <Lines>1023</Lines>
  <Paragraphs>288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2</cp:revision>
  <cp:lastPrinted>2019-05-23T18:07:00Z</cp:lastPrinted>
  <dcterms:created xsi:type="dcterms:W3CDTF">2019-05-25T13:27:00Z</dcterms:created>
  <dcterms:modified xsi:type="dcterms:W3CDTF">2019-05-25T13:27:00Z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