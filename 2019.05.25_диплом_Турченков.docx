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A76B" w14:textId="77777777" w:rsidR="00C67CB5" w:rsidRPr="001174F4" w:rsidRDefault="00C67CB5" w:rsidP="00D523F7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14:paraId="31BC8B63" w14:textId="5C06F53D" w:rsidR="008F08C4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93C34CD" w14:textId="77777777" w:rsidR="00C67CB5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14:paraId="05C25C2A" w14:textId="77777777" w:rsidR="00C67CB5" w:rsidRPr="001174F4" w:rsidRDefault="00C67CB5" w:rsidP="00D523F7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0C5679DF" w14:textId="77777777" w:rsidR="00C67CB5" w:rsidRPr="001174F4" w:rsidRDefault="00C67CB5" w:rsidP="00D523F7">
      <w:pPr>
        <w:spacing w:after="119" w:line="259" w:lineRule="auto"/>
        <w:ind w:left="58"/>
        <w:jc w:val="center"/>
        <w:rPr>
          <w:sz w:val="28"/>
          <w:szCs w:val="28"/>
        </w:rPr>
      </w:pPr>
    </w:p>
    <w:p w14:paraId="6C8E25D8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14:paraId="244EB466" w14:textId="11FB1A4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Анализ методов парсинга сайтов</w:t>
      </w:r>
    </w:p>
    <w:p w14:paraId="7A6B7A4D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14:paraId="083FE69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14:paraId="167E0A3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14:paraId="7C59E3BF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F83107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14:paraId="021ABB36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Турченкова Павла Александровича</w:t>
      </w:r>
    </w:p>
    <w:p w14:paraId="568CB945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FAC5DD0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14:paraId="4297EBEC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5942A436" w14:textId="77777777" w:rsidR="00C67CB5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14:paraId="6CA27F89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31039565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14:paraId="71870972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64825EBC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78794A1B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01CD8A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Заф. кафедрой</w:t>
      </w:r>
    </w:p>
    <w:p w14:paraId="4DB07FC5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07228123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51C0C3A7" w14:textId="77777777" w:rsidR="009D44EE" w:rsidRPr="001174F4" w:rsidRDefault="009D44EE" w:rsidP="00E44467">
      <w:pPr>
        <w:spacing w:after="119" w:line="259" w:lineRule="auto"/>
        <w:jc w:val="left"/>
        <w:rPr>
          <w:sz w:val="28"/>
          <w:szCs w:val="28"/>
        </w:rPr>
      </w:pPr>
    </w:p>
    <w:p w14:paraId="6B1EB063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361B430" w14:textId="77777777" w:rsidR="00AA4C43" w:rsidRPr="001174F4" w:rsidRDefault="00AA4C43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0BFB7DC0" w14:textId="77777777" w:rsidR="00017F61" w:rsidRPr="001174F4" w:rsidRDefault="00017F61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4A13EBAB" w14:textId="77777777" w:rsidR="00017F61" w:rsidRPr="001174F4" w:rsidRDefault="00C67CB5" w:rsidP="00972508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EndPr/>
      <w:sdtContent>
        <w:p w14:paraId="7944CC72" w14:textId="77777777" w:rsidR="00017F61" w:rsidRPr="00306D40" w:rsidRDefault="00017F61" w:rsidP="00306D40">
          <w:pPr>
            <w:pStyle w:val="afd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06D4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58CD57" w14:textId="5C340774" w:rsidR="00306D40" w:rsidRPr="00306D40" w:rsidRDefault="00017F61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306D40">
            <w:rPr>
              <w:sz w:val="28"/>
              <w:szCs w:val="28"/>
            </w:rPr>
            <w:fldChar w:fldCharType="begin"/>
          </w:r>
          <w:r w:rsidRPr="00306D40">
            <w:rPr>
              <w:sz w:val="28"/>
              <w:szCs w:val="28"/>
            </w:rPr>
            <w:instrText xml:space="preserve"> TOC \o "1-3" \h \z \u </w:instrText>
          </w:r>
          <w:r w:rsidRPr="00306D40">
            <w:rPr>
              <w:sz w:val="28"/>
              <w:szCs w:val="28"/>
            </w:rPr>
            <w:fldChar w:fldCharType="separate"/>
          </w:r>
          <w:hyperlink w:anchor="_Toc971493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Введение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A6523" w14:textId="4B14CB63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7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6C416" w14:textId="50F0F752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8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D47B2" w14:textId="6AC09B43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3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_Toc9714939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47159" w14:textId="0426D7E2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3C92" w14:textId="3BDC064D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1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2.3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993B1" w14:textId="7BF9E974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2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#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C172" w14:textId="28E68CE2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3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3.1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10B94" w14:textId="2FD04071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4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60C73" w14:textId="676DA749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6FE4" w14:textId="42344182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6" w:history="1"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96F0B" w14:textId="5253321F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7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5E485" w14:textId="662BDFFF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8" w:history="1"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C8EF9" w14:textId="0F577307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49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_Toc9714949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592F7" w14:textId="6455C2E1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4.1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28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3E385" w14:textId="3E44CED9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1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C64B2" w14:textId="1592601D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2" w:history="1">
            <w:r w:rsidR="00306D40" w:rsidRPr="00306D40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FD26A" w14:textId="17F98A98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3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E680" w14:textId="3FD66040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4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2ACF7" w14:textId="48EFCAE4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38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27239" w14:textId="7AF2207E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5.2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4BD29" w14:textId="5ADCA615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7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Алгоритмы парсинга сайтов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9C089" w14:textId="6B073E8F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8" w:history="1"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6.1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Алгоритм парсинга сайта MegaBonus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C1E29" w14:textId="366CAD32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5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6.2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_Toc9714959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48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DF54C" w14:textId="7D66095F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0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6.3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81564" w14:textId="00B706B9" w:rsidR="00306D40" w:rsidRPr="00306D40" w:rsidRDefault="00FC45A9" w:rsidP="00306D40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1" w:history="1">
            <w:r w:rsidR="00306D40" w:rsidRPr="00306D40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95A51" w14:textId="2425048C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2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7.1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AD016" w14:textId="2B9C0BE6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3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7.2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57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D9CBB" w14:textId="22DA1F35" w:rsidR="00306D40" w:rsidRPr="00306D40" w:rsidRDefault="00FC45A9" w:rsidP="00306D40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4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7.3</w:t>
            </w:r>
            <w:r w:rsidR="00306D40" w:rsidRPr="00306D40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59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2895F" w14:textId="0E1F2951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5" w:history="1">
            <w:r w:rsidR="00306D40" w:rsidRPr="00306D40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D00BE" w14:textId="5402A414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23CFB" w14:textId="0EFE98AF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7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A5FB7" w14:textId="626D21AE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8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 Java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69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6FD51" w14:textId="38895998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6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В.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.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_Toc9714969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72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106C8" w14:textId="6EBAF9ED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0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_Toc9714970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E1853" w14:textId="6E550EED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1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_Toc9714971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79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7F0C2" w14:textId="09DF16CB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2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_Toc9714972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81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C1CB1" w14:textId="4012EA9C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3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_Toc9714973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84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58073" w14:textId="32142FB0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4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RestSharp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для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сайта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_Toc9714974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86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DA6EC" w14:textId="124CF869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5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Selenium C#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_Toc9714975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89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9A233" w14:textId="6825FD29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6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_Toc9714976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93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038AC" w14:textId="5D05C7EB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7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_Toc9714977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95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AF687" w14:textId="64433843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8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П.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Requests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для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сайта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_Toc9714978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98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05CED" w14:textId="7BFF03FD" w:rsidR="00306D40" w:rsidRPr="00306D40" w:rsidRDefault="00FC45A9" w:rsidP="00306D4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714979" w:history="1">
            <w:r w:rsidR="00306D40" w:rsidRPr="00306D40">
              <w:rPr>
                <w:rStyle w:val="af4"/>
                <w:noProof/>
                <w:sz w:val="28"/>
                <w:szCs w:val="28"/>
              </w:rPr>
              <w:t xml:space="preserve">Приложение Р. Реализация парсера с помощью 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Selenium Python </w:t>
            </w:r>
            <w:r w:rsidR="00306D40" w:rsidRPr="00306D40">
              <w:rPr>
                <w:rStyle w:val="af4"/>
                <w:noProof/>
                <w:sz w:val="28"/>
                <w:szCs w:val="28"/>
              </w:rPr>
              <w:t>и</w:t>
            </w:r>
            <w:r w:rsidR="00306D40" w:rsidRPr="00306D40">
              <w:rPr>
                <w:rStyle w:val="af4"/>
                <w:noProof/>
                <w:sz w:val="28"/>
                <w:szCs w:val="28"/>
                <w:lang w:val="en-US"/>
              </w:rPr>
              <w:t xml:space="preserve"> BeautifulSoup</w:t>
            </w:r>
            <w:r w:rsidR="00306D40" w:rsidRPr="00306D40">
              <w:rPr>
                <w:noProof/>
                <w:webHidden/>
                <w:sz w:val="28"/>
                <w:szCs w:val="28"/>
              </w:rPr>
              <w:tab/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begin"/>
            </w:r>
            <w:r w:rsidR="00306D40" w:rsidRPr="00306D40">
              <w:rPr>
                <w:noProof/>
                <w:webHidden/>
                <w:sz w:val="28"/>
                <w:szCs w:val="28"/>
              </w:rPr>
              <w:instrText xml:space="preserve"> PAGEREF _Toc9714979 \h </w:instrText>
            </w:r>
            <w:r w:rsidR="00306D40" w:rsidRPr="00306D40">
              <w:rPr>
                <w:noProof/>
                <w:webHidden/>
                <w:sz w:val="28"/>
                <w:szCs w:val="28"/>
              </w:rPr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3FC8">
              <w:rPr>
                <w:noProof/>
                <w:webHidden/>
                <w:sz w:val="28"/>
                <w:szCs w:val="28"/>
              </w:rPr>
              <w:t>100</w:t>
            </w:r>
            <w:r w:rsidR="00306D40" w:rsidRPr="00306D4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0F1C" w14:textId="7F185A9A" w:rsidR="00017F61" w:rsidRPr="001174F4" w:rsidRDefault="00017F61" w:rsidP="00306D40">
          <w:pPr>
            <w:spacing w:after="0" w:line="360" w:lineRule="auto"/>
            <w:jc w:val="left"/>
            <w:rPr>
              <w:sz w:val="28"/>
              <w:szCs w:val="28"/>
            </w:rPr>
          </w:pPr>
          <w:r w:rsidRPr="00306D40">
            <w:rPr>
              <w:sz w:val="28"/>
              <w:szCs w:val="28"/>
            </w:rPr>
            <w:fldChar w:fldCharType="end"/>
          </w:r>
        </w:p>
      </w:sdtContent>
    </w:sdt>
    <w:p w14:paraId="53E59DBB" w14:textId="77777777" w:rsidR="00017F61" w:rsidRPr="001174F4" w:rsidRDefault="00017F61" w:rsidP="00E44467">
      <w:pPr>
        <w:spacing w:after="119" w:line="259" w:lineRule="auto"/>
        <w:jc w:val="left"/>
        <w:rPr>
          <w:sz w:val="28"/>
          <w:szCs w:val="28"/>
        </w:rPr>
      </w:pPr>
    </w:p>
    <w:p w14:paraId="2AE0F2BD" w14:textId="77777777" w:rsidR="00017F61" w:rsidRPr="001174F4" w:rsidRDefault="00017F61" w:rsidP="00E44467">
      <w:pPr>
        <w:spacing w:after="0" w:line="360" w:lineRule="auto"/>
        <w:jc w:val="left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14:paraId="12CD1467" w14:textId="77777777" w:rsidR="0091339A" w:rsidRPr="001174F4" w:rsidRDefault="00B57E60" w:rsidP="00C63963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3" w:name="_Toc9389357"/>
      <w:bookmarkStart w:id="4" w:name="_Toc9714936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14:paraId="609481CB" w14:textId="77777777" w:rsidR="00976AA6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парсинга сайтов становится всё значительнее.</w:t>
      </w:r>
    </w:p>
    <w:p w14:paraId="3C442270" w14:textId="6863E02C" w:rsidR="00E66F2E" w:rsidRPr="00E66F2E" w:rsidRDefault="00E66F2E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Парсинг</w:t>
      </w:r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 w:rsidR="00C058CF"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</w:t>
      </w:r>
      <w:r w:rsidR="00C058CF">
        <w:rPr>
          <w:color w:val="000000" w:themeColor="text1"/>
          <w:sz w:val="28"/>
          <w:szCs w:val="28"/>
        </w:rPr>
        <w:t>собирает</w:t>
      </w:r>
      <w:r w:rsidRPr="008A4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14:paraId="1CE9E66D" w14:textId="05651697" w:rsidR="00976AA6" w:rsidRPr="00CA2C33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</w:t>
      </w:r>
      <w:r w:rsidR="000D1AB7">
        <w:rPr>
          <w:sz w:val="28"/>
          <w:szCs w:val="28"/>
        </w:rPr>
        <w:t>е</w:t>
      </w:r>
      <w:r w:rsidRPr="001174F4">
        <w:rPr>
          <w:sz w:val="28"/>
          <w:szCs w:val="28"/>
        </w:rPr>
        <w:t>т достаточное количество компаний, которые занимаются парсингом и анализом сайтов. Например, компания Meltwater,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>, которые разрабатывают программы для парсинга,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54399EDD" w14:textId="66481B61" w:rsidR="00E66F2E" w:rsidRPr="00E66F2E" w:rsidRDefault="00E66F2E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парсинга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а также анализ приведённых реализаций. Для этого необходимо решить следующие задачи: отобрать библиотеки для парсинга, реализовать программы, используя библиотеки, сравнить реализации</w:t>
      </w:r>
      <w:r w:rsidR="00C058CF">
        <w:rPr>
          <w:sz w:val="28"/>
          <w:szCs w:val="28"/>
        </w:rPr>
        <w:t xml:space="preserve"> по скорости выполнения парсинга</w:t>
      </w:r>
      <w:r>
        <w:rPr>
          <w:sz w:val="28"/>
          <w:szCs w:val="28"/>
        </w:rPr>
        <w:t xml:space="preserve"> и дать оценку.</w:t>
      </w:r>
    </w:p>
    <w:p w14:paraId="4B2B2191" w14:textId="3DA341E8" w:rsidR="00972508" w:rsidRDefault="000F5CB1" w:rsidP="00972508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14:paraId="5E5D366B" w14:textId="77777777" w:rsidR="00540BE3" w:rsidRPr="001174F4" w:rsidRDefault="00540BE3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714937"/>
      <w:r w:rsidRPr="001174F4">
        <w:rPr>
          <w:rFonts w:ascii="Times New Roman" w:hAnsi="Times New Roman" w:cs="Times New Roman"/>
        </w:rPr>
        <w:lastRenderedPageBreak/>
        <w:t>Отбор библиотек для парсинга</w:t>
      </w:r>
      <w:bookmarkEnd w:id="5"/>
      <w:bookmarkEnd w:id="6"/>
      <w:bookmarkEnd w:id="7"/>
    </w:p>
    <w:p w14:paraId="38FD9C0F" w14:textId="46456430" w:rsidR="00710345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парсинга сайтов были отобраны специальные библиотеки</w:t>
      </w:r>
      <w:r w:rsidR="006820B3">
        <w:rPr>
          <w:sz w:val="28"/>
          <w:szCs w:val="28"/>
        </w:rPr>
        <w:t xml:space="preserve"> для парсинга</w:t>
      </w:r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 xml:space="preserve">Приведённые ниже библиотеки </w:t>
      </w:r>
      <w:r w:rsidR="00117A4F">
        <w:rPr>
          <w:sz w:val="28"/>
          <w:szCs w:val="28"/>
        </w:rPr>
        <w:t>были отобраны</w:t>
      </w:r>
      <w:r w:rsidR="00A9704D">
        <w:rPr>
          <w:sz w:val="28"/>
          <w:szCs w:val="28"/>
        </w:rPr>
        <w:t xml:space="preserve"> из-за удобства</w:t>
      </w:r>
      <w:r w:rsidR="00117A4F">
        <w:rPr>
          <w:sz w:val="28"/>
          <w:szCs w:val="28"/>
        </w:rPr>
        <w:t xml:space="preserve"> в использовании</w:t>
      </w:r>
      <w:r w:rsidR="00A9704D">
        <w:rPr>
          <w:sz w:val="28"/>
          <w:szCs w:val="28"/>
        </w:rPr>
        <w:t xml:space="preserve"> и работоспособности с приведёнными для примеров сайтов.</w:t>
      </w:r>
    </w:p>
    <w:p w14:paraId="7458C895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14:paraId="0D13F3DE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>;</w:t>
      </w:r>
    </w:p>
    <w:p w14:paraId="517F4950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Unirest.</w:t>
      </w:r>
    </w:p>
    <w:p w14:paraId="1B2C6EB6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14:paraId="129FFE22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HtmlAgilityPack;</w:t>
      </w:r>
    </w:p>
    <w:p w14:paraId="1EE512CE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14:paraId="550F2201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AngleSharp;</w:t>
      </w:r>
    </w:p>
    <w:p w14:paraId="409870E8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CsQuery;</w:t>
      </w:r>
    </w:p>
    <w:p w14:paraId="33304761" w14:textId="77777777" w:rsidR="00710345" w:rsidRPr="001174F4" w:rsidRDefault="00710345" w:rsidP="0077000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2" w:hanging="35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>.</w:t>
      </w:r>
    </w:p>
    <w:p w14:paraId="5E2F1892" w14:textId="51063E29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</w:t>
      </w:r>
      <w:r w:rsidR="00117A4F">
        <w:rPr>
          <w:sz w:val="28"/>
          <w:szCs w:val="28"/>
        </w:rPr>
        <w:t>средства</w:t>
      </w:r>
      <w:r w:rsidRPr="001174F4">
        <w:rPr>
          <w:sz w:val="28"/>
          <w:szCs w:val="28"/>
        </w:rPr>
        <w:t>:</w:t>
      </w:r>
    </w:p>
    <w:p w14:paraId="4FCE8C0E" w14:textId="6F98A00C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BeatifulSoup;</w:t>
      </w:r>
    </w:p>
    <w:p w14:paraId="41DFC7F5" w14:textId="2212D51F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Request;</w:t>
      </w:r>
    </w:p>
    <w:p w14:paraId="4106D7CC" w14:textId="0E103296" w:rsidR="00710345" w:rsidRPr="001B6F85" w:rsidRDefault="00710345" w:rsidP="001B6F85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B6F85">
        <w:rPr>
          <w:sz w:val="28"/>
          <w:szCs w:val="28"/>
        </w:rPr>
        <w:t xml:space="preserve">фреймворк </w:t>
      </w:r>
      <w:r w:rsidRPr="001B6F85">
        <w:rPr>
          <w:sz w:val="28"/>
          <w:szCs w:val="28"/>
          <w:lang w:val="en-US"/>
        </w:rPr>
        <w:t>Scrapy</w:t>
      </w:r>
      <w:r w:rsidRPr="001B6F85">
        <w:rPr>
          <w:sz w:val="28"/>
          <w:szCs w:val="28"/>
        </w:rPr>
        <w:t>.</w:t>
      </w:r>
    </w:p>
    <w:p w14:paraId="3E918620" w14:textId="74646155" w:rsidR="005F6B46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</w:t>
      </w:r>
      <w:r w:rsidR="00770007" w:rsidRPr="001174F4">
        <w:rPr>
          <w:sz w:val="28"/>
          <w:szCs w:val="28"/>
        </w:rPr>
        <w:t xml:space="preserve">бесплатных </w:t>
      </w:r>
      <w:r w:rsidR="009958B2" w:rsidRPr="001174F4">
        <w:rPr>
          <w:sz w:val="28"/>
          <w:szCs w:val="28"/>
        </w:rPr>
        <w:t>программных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14:paraId="6FD34B5F" w14:textId="77777777" w:rsidR="00B537BE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случае с парсингом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</w:t>
      </w:r>
      <w:r w:rsidRPr="001174F4">
        <w:rPr>
          <w:sz w:val="28"/>
          <w:szCs w:val="28"/>
        </w:rPr>
        <w:lastRenderedPageBreak/>
        <w:t>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14:paraId="17FF5BDF" w14:textId="77777777" w:rsidR="00E77255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9365035"/>
      <w:bookmarkStart w:id="9" w:name="_Toc9389360"/>
      <w:bookmarkStart w:id="10" w:name="_Toc9714938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8"/>
      <w:bookmarkEnd w:id="9"/>
      <w:bookmarkEnd w:id="10"/>
    </w:p>
    <w:p w14:paraId="3A744444" w14:textId="77777777" w:rsidR="0091339A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парсинга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r w:rsidR="0091339A" w:rsidRPr="001174F4">
        <w:rPr>
          <w:sz w:val="28"/>
          <w:szCs w:val="28"/>
          <w:lang w:val="en-US"/>
        </w:rPr>
        <w:t>Jsoup</w:t>
      </w:r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r w:rsidR="00A07129" w:rsidRPr="001174F4">
        <w:rPr>
          <w:sz w:val="28"/>
          <w:szCs w:val="28"/>
          <w:lang w:val="en-US"/>
        </w:rPr>
        <w:t>Unirest</w:t>
      </w:r>
      <w:r w:rsidR="00A07129" w:rsidRPr="001174F4">
        <w:rPr>
          <w:sz w:val="28"/>
          <w:szCs w:val="28"/>
        </w:rPr>
        <w:t>.</w:t>
      </w:r>
    </w:p>
    <w:p w14:paraId="196BBEC5" w14:textId="77777777" w:rsidR="00775DB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9365036"/>
      <w:bookmarkStart w:id="12" w:name="_Toc9389361"/>
      <w:bookmarkStart w:id="13" w:name="_Toc9714939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1"/>
      <w:bookmarkEnd w:id="12"/>
      <w:bookmarkEnd w:id="13"/>
    </w:p>
    <w:p w14:paraId="55824BC7" w14:textId="7FA6DA28" w:rsidR="00044D2E" w:rsidRPr="00CA2C33" w:rsidRDefault="00044D2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JQuery</w:t>
      </w:r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02A204B0" w14:textId="77777777" w:rsidR="00AC6F55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</w:t>
      </w:r>
      <w:r w:rsidR="00CA1F6A" w:rsidRPr="001174F4">
        <w:rPr>
          <w:sz w:val="28"/>
          <w:szCs w:val="28"/>
        </w:rPr>
        <w:t xml:space="preserve">с помощью библиотеки </w:t>
      </w:r>
      <w:r w:rsidR="00CA1F6A" w:rsidRPr="001174F4">
        <w:rPr>
          <w:sz w:val="28"/>
          <w:szCs w:val="28"/>
          <w:lang w:val="en-US"/>
        </w:rPr>
        <w:t>Jsoup</w:t>
      </w:r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14:paraId="1C9A7CED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Connection для заданного URL, и используется для получения и анализа HTML-страницы;</w:t>
      </w:r>
    </w:p>
    <w:p w14:paraId="6DB75149" w14:textId="77777777" w:rsidR="00563EE2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2CB64F69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 xml:space="preserve">()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69114C94" w14:textId="77777777" w:rsidR="00C363A4" w:rsidRPr="001174F4" w:rsidRDefault="0043402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«Mozilla/5.0 (Windows NT 6.2; Win64; x64) AppleWebKit/537.36 (KHTML, like Gecko) Chrome/32.0.1667.0 Safari/537.36».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14:paraId="57B3B703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>нализирует код HTML и возвращает объект Document;</w:t>
      </w:r>
    </w:p>
    <w:p w14:paraId="2480C17D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getElementsByClass(String className)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14:paraId="7A8B9240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lastRenderedPageBreak/>
        <w:t>getElementsByTag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tagName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14:paraId="5776AA25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attr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14:paraId="7E6A21E2" w14:textId="77777777" w:rsidR="009972BC" w:rsidRPr="001174F4" w:rsidRDefault="009972BC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 xml:space="preserve">()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14:paraId="48A2D024" w14:textId="77777777" w:rsidR="00705B8B" w:rsidRPr="001174F4" w:rsidRDefault="00705B8B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14:paraId="4E1E1060" w14:textId="7EE5C62D" w:rsidR="00CD1686" w:rsidRDefault="0052391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selectFirst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r w:rsidR="00892943" w:rsidRPr="001174F4">
        <w:rPr>
          <w:sz w:val="28"/>
          <w:szCs w:val="28"/>
          <w:lang w:val="en-US"/>
        </w:rPr>
        <w:t>cssQuery</w:t>
      </w:r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</w:t>
      </w:r>
    </w:p>
    <w:p w14:paraId="0FD77127" w14:textId="07C40C1E" w:rsidR="008F409C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bookmarkStart w:id="14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>ри построении логики парсинга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1</w:t>
      </w:r>
      <w:r w:rsidR="009E1723" w:rsidRPr="001174F4">
        <w:rPr>
          <w:sz w:val="28"/>
          <w:szCs w:val="28"/>
        </w:rPr>
        <w:t>.</w:t>
      </w:r>
      <w:r w:rsidR="00CD1686">
        <w:rPr>
          <w:sz w:val="28"/>
          <w:szCs w:val="28"/>
        </w:rPr>
        <w:t xml:space="preserve"> </w:t>
      </w:r>
      <w:r w:rsidR="00CD1686" w:rsidRPr="00CD1686">
        <w:rPr>
          <w:sz w:val="28"/>
          <w:szCs w:val="28"/>
        </w:rPr>
        <w:t xml:space="preserve">Полный код программы приведён в </w:t>
      </w:r>
      <w:r w:rsidR="00D24768">
        <w:rPr>
          <w:sz w:val="28"/>
          <w:szCs w:val="28"/>
        </w:rPr>
        <w:t>Приложении А.</w:t>
      </w:r>
    </w:p>
    <w:bookmarkEnd w:id="14"/>
    <w:p w14:paraId="7BEF01E4" w14:textId="77777777" w:rsidR="00421A3A" w:rsidRPr="001174F4" w:rsidRDefault="00421A3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r w:rsidR="009E1723" w:rsidRPr="001174F4">
        <w:rPr>
          <w:sz w:val="28"/>
          <w:szCs w:val="28"/>
        </w:rPr>
        <w:t>Jsoup</w:t>
      </w:r>
      <w:r w:rsidRPr="001174F4">
        <w:rPr>
          <w:sz w:val="28"/>
          <w:szCs w:val="28"/>
        </w:rPr>
        <w:t>:</w:t>
      </w:r>
    </w:p>
    <w:p w14:paraId="1B2881BD" w14:textId="77777777" w:rsidR="00421A3A" w:rsidRPr="001174F4" w:rsidRDefault="009E1723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14:paraId="7C05F78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>множество методов, которые облегчают парсинг сайтов</w:t>
      </w:r>
      <w:r w:rsidRPr="001174F4">
        <w:rPr>
          <w:sz w:val="28"/>
          <w:szCs w:val="28"/>
        </w:rPr>
        <w:t>;</w:t>
      </w:r>
    </w:p>
    <w:p w14:paraId="0BF56437" w14:textId="77777777" w:rsidR="009E1723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;</w:t>
      </w:r>
    </w:p>
    <w:p w14:paraId="60123CC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14:paraId="36B1FA2E" w14:textId="77777777" w:rsidR="009E1723" w:rsidRPr="001174F4" w:rsidRDefault="00BF053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r w:rsidRPr="001174F4">
        <w:rPr>
          <w:sz w:val="28"/>
          <w:szCs w:val="28"/>
          <w:lang w:val="en-US"/>
        </w:rPr>
        <w:t>Jsoup</w:t>
      </w:r>
      <w:r w:rsidR="009E1723" w:rsidRPr="001174F4">
        <w:rPr>
          <w:sz w:val="28"/>
          <w:szCs w:val="28"/>
        </w:rPr>
        <w:t>:</w:t>
      </w:r>
    </w:p>
    <w:p w14:paraId="64D77B6B" w14:textId="77777777" w:rsidR="00421A3A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r w:rsidR="009E1723" w:rsidRPr="001174F4">
        <w:rPr>
          <w:sz w:val="28"/>
          <w:szCs w:val="28"/>
        </w:rPr>
        <w:t>Jsoup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парсить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14:paraId="39A6A75D" w14:textId="77777777" w:rsidR="009E1723" w:rsidRPr="001174F4" w:rsidRDefault="009E1723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Jsoup не поддерживает XPath.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14:paraId="7E87ADAE" w14:textId="0D2B8321" w:rsidR="0026652D" w:rsidRPr="0026652D" w:rsidRDefault="00421A3A" w:rsidP="0026652D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first().</w:t>
      </w:r>
    </w:p>
    <w:p w14:paraId="13A6002F" w14:textId="77777777" w:rsidR="0026652D" w:rsidRPr="001174F4" w:rsidRDefault="0026652D" w:rsidP="0026652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EA66D0D" wp14:editId="31B27B84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D7F3" w14:textId="1248CAFE" w:rsidR="0026652D" w:rsidRPr="00323248" w:rsidRDefault="0026652D" w:rsidP="0026652D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5" w:name="_Ref9013033"/>
      <w:bookmarkStart w:id="16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323248">
        <w:rPr>
          <w:i w:val="0"/>
          <w:iCs w:val="0"/>
          <w:color w:val="auto"/>
          <w:sz w:val="24"/>
          <w:szCs w:val="24"/>
        </w:rPr>
        <w:t xml:space="preserve"> –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6"/>
    </w:p>
    <w:p w14:paraId="5577DD2C" w14:textId="77777777" w:rsidR="00CD77B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9365037"/>
      <w:bookmarkStart w:id="18" w:name="_Toc9389362"/>
      <w:bookmarkStart w:id="19" w:name="_Toc9714940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7"/>
      <w:bookmarkEnd w:id="18"/>
      <w:bookmarkEnd w:id="19"/>
    </w:p>
    <w:p w14:paraId="726CCEC0" w14:textId="77777777" w:rsidR="007243B9" w:rsidRPr="001174F4" w:rsidRDefault="007243B9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вебдрайвер</w:t>
      </w:r>
      <w:r w:rsidR="00CA1F6A" w:rsidRPr="001174F4">
        <w:rPr>
          <w:sz w:val="28"/>
          <w:szCs w:val="28"/>
        </w:rPr>
        <w:t xml:space="preserve"> и подключить его через setProperty(String key, String value),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«webdriver.chrome.driver»,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>. В данном проекте использовался chromedriver</w:t>
      </w:r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14:paraId="53449FEC" w14:textId="77777777" w:rsidR="00CA1F6A" w:rsidRPr="001174F4" w:rsidRDefault="00CA1F6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0AB80A76" w14:textId="77777777" w:rsidR="00107DE1" w:rsidRPr="001174F4" w:rsidRDefault="00CA1F6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14:paraId="51760FA8" w14:textId="77777777" w:rsidR="00B71ECA" w:rsidRPr="00CA2C33" w:rsidRDefault="00107DE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</w:t>
      </w:r>
      <w:r w:rsidRPr="001174F4">
        <w:rPr>
          <w:sz w:val="28"/>
          <w:szCs w:val="28"/>
        </w:rPr>
        <w:lastRenderedPageBreak/>
        <w:t xml:space="preserve">этого метода и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>использовать такие методы, как back(), forward(), refresh();</w:t>
      </w:r>
    </w:p>
    <w:p w14:paraId="3943821D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By, который задает критерий поиска. Возвращает элемент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который соответствует заданному критерию;</w:t>
      </w:r>
    </w:p>
    <w:p w14:paraId="6DE36375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findElements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>принимает класс By</w:t>
      </w:r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14:paraId="476B5FF0" w14:textId="77777777" w:rsidR="00ED4D86" w:rsidRPr="001174F4" w:rsidRDefault="00ED4D8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14:paraId="7D4C4B55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By.id – в качестве локатора используется атрибут id элемента страницы;</w:t>
      </w:r>
    </w:p>
    <w:p w14:paraId="72F2F137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By.name – в качестве локатора используется атрибут name элемента страницы;</w:t>
      </w:r>
    </w:p>
    <w:p w14:paraId="6D1CB633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By.xpath – используется для поиска элемента по XPath выражению;</w:t>
      </w:r>
    </w:p>
    <w:p w14:paraId="0186C009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By.tagName – поиск по имени HTML тега;</w:t>
      </w:r>
    </w:p>
    <w:p w14:paraId="2981D656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By.className – поиск по классу элемента;</w:t>
      </w:r>
    </w:p>
    <w:p w14:paraId="75087C81" w14:textId="77777777" w:rsidR="00017F61" w:rsidRPr="00F06CB3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By.cssSelector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селектору;</w:t>
      </w:r>
    </w:p>
    <w:p w14:paraId="619D4F58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By.linkText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14:paraId="6AF9C98B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By.partialLinkText – поиск ссылки по части с указанным текстом.</w:t>
      </w:r>
    </w:p>
    <w:p w14:paraId="0BB5CCE4" w14:textId="77777777" w:rsidR="00ED4D86" w:rsidRPr="001174F4" w:rsidRDefault="00ED4D86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r w:rsidR="00103F96" w:rsidRPr="001174F4">
        <w:rPr>
          <w:sz w:val="28"/>
          <w:szCs w:val="28"/>
          <w:lang w:val="en-US"/>
        </w:rPr>
        <w:t>innerHTML</w:t>
      </w:r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14:paraId="5881EFD0" w14:textId="621A802A" w:rsidR="00ED4D86" w:rsidRPr="001174F4" w:rsidRDefault="00D30037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 xml:space="preserve">(), который позволяет взаимодействовать с активными объектами такими как </w:t>
      </w:r>
      <w:r w:rsidRPr="001174F4">
        <w:rPr>
          <w:sz w:val="28"/>
          <w:szCs w:val="28"/>
        </w:rPr>
        <w:lastRenderedPageBreak/>
        <w:t>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r w:rsidRPr="001174F4">
        <w:rPr>
          <w:sz w:val="28"/>
          <w:szCs w:val="28"/>
          <w:lang w:val="en-US"/>
        </w:rPr>
        <w:t>isDisplayed</w:t>
      </w:r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BF3FC8" w:rsidRPr="00BF3FC8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Полный код программы приведён в </w:t>
      </w:r>
      <w:r w:rsidR="00D24768">
        <w:rPr>
          <w:sz w:val="28"/>
          <w:szCs w:val="28"/>
        </w:rPr>
        <w:t>Приложении Б.</w:t>
      </w:r>
    </w:p>
    <w:p w14:paraId="0BD9E61E" w14:textId="02FC184F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D24768">
        <w:rPr>
          <w:sz w:val="28"/>
          <w:szCs w:val="28"/>
        </w:rPr>
        <w:t>рисунке 1</w:t>
      </w:r>
      <w:r w:rsidRPr="001174F4">
        <w:rPr>
          <w:sz w:val="28"/>
          <w:szCs w:val="28"/>
        </w:rPr>
        <w:t>.</w:t>
      </w:r>
    </w:p>
    <w:p w14:paraId="415DC16C" w14:textId="77777777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44D232BC" w14:textId="77777777" w:rsidR="0051501E" w:rsidRPr="001174F4" w:rsidRDefault="0051501E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14:paraId="4EF142B8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18996051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14:paraId="4F10C43D" w14:textId="77777777" w:rsidR="00BF0536" w:rsidRPr="001174F4" w:rsidRDefault="00BF053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14:paraId="51453692" w14:textId="77777777" w:rsidR="00BF0536" w:rsidRPr="001174F4" w:rsidRDefault="00BF0536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14:paraId="674B53C8" w14:textId="77777777" w:rsidR="00044326" w:rsidRPr="001174F4" w:rsidRDefault="00B23D8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14:paraId="4FDA0A34" w14:textId="77777777" w:rsidR="007243B9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9093840"/>
      <w:bookmarkStart w:id="21" w:name="_Toc9365038"/>
      <w:bookmarkStart w:id="22" w:name="_Toc9389363"/>
      <w:bookmarkStart w:id="23" w:name="_Toc9714941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0"/>
      <w:bookmarkEnd w:id="21"/>
      <w:bookmarkEnd w:id="22"/>
      <w:bookmarkEnd w:id="23"/>
    </w:p>
    <w:p w14:paraId="7AC651F7" w14:textId="64270FD5" w:rsidR="00D87C2C" w:rsidRPr="001174F4" w:rsidRDefault="00D87C2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 xml:space="preserve"> </w:t>
      </w:r>
      <w:r w:rsidR="00D47599">
        <w:rPr>
          <w:sz w:val="28"/>
          <w:szCs w:val="28"/>
        </w:rPr>
        <w:t>–</w:t>
      </w:r>
      <w:r w:rsidRPr="001174F4">
        <w:rPr>
          <w:sz w:val="28"/>
          <w:szCs w:val="28"/>
        </w:rPr>
        <w:t xml:space="preserve">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r w:rsidRPr="001174F4">
        <w:rPr>
          <w:sz w:val="28"/>
          <w:szCs w:val="28"/>
          <w:lang w:val="en-US"/>
        </w:rPr>
        <w:t>Mashape</w:t>
      </w:r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BF3FC8" w:rsidRPr="00BF3FC8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5437235" w14:textId="77777777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Заголовки и параметры передаются с помощью API header() и fields().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asJson(). Кроме этого метода есть другие варианты, например asBinary(), asString() и asObject().</w:t>
      </w:r>
    </w:p>
    <w:p w14:paraId="2781304D" w14:textId="4C56EB5B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.headers (&lt;String, Object&gt;) и .fields (&lt;String, String&gt;)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(&lt;String, Object&gt;)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(&lt;String, Object&gt;)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226B3AB" w14:textId="77777777" w:rsidR="00EF33AF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14:paraId="41C77BB7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14:paraId="1CE1F81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23F777A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lastRenderedPageBreak/>
        <w:t>Map&lt;String, String&gt; header = new HashMap&lt;&gt;();</w:t>
      </w:r>
    </w:p>
    <w:p w14:paraId="67B7023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header.put("User-Agent", "PostmanRuntime/7.11.0");</w:t>
      </w:r>
    </w:p>
    <w:p w14:paraId="72DCADB4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header.put("Accept", "*/*");</w:t>
      </w:r>
    </w:p>
    <w:p w14:paraId="1700B54C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1137F57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header.put("Postman-Token", "ac6a192d-72f5-4238-9321-55c1308e9846,09ec761f-7c53-4696-bf5a-dc44918e73c5");</w:t>
      </w:r>
    </w:p>
    <w:p w14:paraId="2AD062F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header.put("Host", "d289b99uqa0t82.cloudfront.net");</w:t>
      </w:r>
    </w:p>
    <w:p w14:paraId="1771994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header.put("accept-encoding", "gzip, deflate");</w:t>
      </w:r>
    </w:p>
    <w:p w14:paraId="7C12738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header.put("Connection", "keep-alive");</w:t>
      </w:r>
    </w:p>
    <w:p w14:paraId="6AE65B4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22499CC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7D101EE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6E7DC4D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69F4D540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70A5E92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.headers(header)</w:t>
      </w:r>
    </w:p>
    <w:p w14:paraId="27EEE63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1301E269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4A578C3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1BAC05E9" w14:textId="77777777" w:rsidR="002B5430" w:rsidRPr="00F06CB3" w:rsidRDefault="002B5430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316B77E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02E31ACE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14:paraId="5D88146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488446E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15A2052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03ADA50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37A1E0C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58391233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.header("User-Agent", "PostmanRuntime/7.11.0")</w:t>
      </w:r>
    </w:p>
    <w:p w14:paraId="207C1B8D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.header("Accept", "*/*")</w:t>
      </w:r>
    </w:p>
    <w:p w14:paraId="5439AEB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14:paraId="43F068B0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.header("Postman-Token", "ac6a192d-72f5-4238-9321-55c1308e9846,09ec761f-7c53-4696-bf5a-dc44918e73c5")</w:t>
      </w:r>
    </w:p>
    <w:p w14:paraId="78ED095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.header("Host", "d289b99uqa0t82.cloudfront.net")</w:t>
      </w:r>
    </w:p>
    <w:p w14:paraId="388C53E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.header("accept-encoding", "gzip, deflate")</w:t>
      </w:r>
    </w:p>
    <w:p w14:paraId="7A7BA42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.header("Connection", "keep-alive")</w:t>
      </w:r>
    </w:p>
    <w:p w14:paraId="74554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14:paraId="05A5357A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2E0133C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7F2D3F4C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05E2422C" w14:textId="77777777" w:rsidR="002B5430" w:rsidRPr="00F06CB3" w:rsidRDefault="002B5430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54113354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32EAF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finalResponse = response;</w:t>
      </w:r>
    </w:p>
    <w:p w14:paraId="7A261AF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(finalResponse != null) {</w:t>
      </w:r>
    </w:p>
    <w:p w14:paraId="22E5F5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futures.add(pool.submit(() -&gt; parseElements(finalResponse.getBody())));</w:t>
      </w:r>
    </w:p>
    <w:p w14:paraId="6B14E6E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1BEA6BA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6FBEC87C" w14:textId="58186115" w:rsidR="00AA3EFD" w:rsidRPr="000D1DC0" w:rsidRDefault="00AA3EFD" w:rsidP="00D523F7">
      <w:pPr>
        <w:spacing w:after="0" w:line="360" w:lineRule="auto"/>
        <w:ind w:firstLine="680"/>
        <w:rPr>
          <w:sz w:val="28"/>
          <w:szCs w:val="28"/>
        </w:rPr>
      </w:pPr>
      <w:r w:rsidRPr="00AA3EFD">
        <w:rPr>
          <w:sz w:val="28"/>
          <w:szCs w:val="28"/>
        </w:rPr>
        <w:t xml:space="preserve">Полный код программы приведён в </w:t>
      </w:r>
      <w:r w:rsidR="000D1DC0">
        <w:rPr>
          <w:sz w:val="28"/>
          <w:szCs w:val="28"/>
        </w:rPr>
        <w:t>Приложении В.</w:t>
      </w:r>
    </w:p>
    <w:p w14:paraId="0B2FDF53" w14:textId="03124A73" w:rsidR="008C07FC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14:paraId="469732D7" w14:textId="77777777" w:rsidR="008C07FC" w:rsidRPr="001174F4" w:rsidRDefault="008C07F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r w:rsidR="002B66D3" w:rsidRPr="001174F4">
        <w:rPr>
          <w:sz w:val="28"/>
          <w:szCs w:val="28"/>
          <w:lang w:val="en-US"/>
        </w:rPr>
        <w:t>javaScript</w:t>
      </w:r>
      <w:r w:rsidR="002B66D3" w:rsidRPr="001174F4">
        <w:rPr>
          <w:sz w:val="28"/>
          <w:szCs w:val="28"/>
        </w:rPr>
        <w:t xml:space="preserve"> страницы.</w:t>
      </w:r>
    </w:p>
    <w:p w14:paraId="31864B15" w14:textId="6BCE521B" w:rsidR="002B66D3" w:rsidRPr="001174F4" w:rsidRDefault="002B66D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XMLHttpRequest,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D24768">
        <w:rPr>
          <w:sz w:val="28"/>
          <w:szCs w:val="28"/>
        </w:rPr>
        <w:t>рисунке 2.</w:t>
      </w:r>
    </w:p>
    <w:p w14:paraId="07FB2A77" w14:textId="77777777" w:rsidR="00E34289" w:rsidRPr="001174F4" w:rsidRDefault="00E34289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2D33B10" wp14:editId="2C8DD44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5CC" w14:textId="44C22BC6" w:rsidR="00E34289" w:rsidRPr="00323248" w:rsidRDefault="00E34289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4" w:name="_Ref9711301"/>
      <w:bookmarkStart w:id="25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4"/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5"/>
    </w:p>
    <w:p w14:paraId="074EC04A" w14:textId="25D8124D" w:rsidR="008B22F8" w:rsidRPr="001174F4" w:rsidRDefault="008B22F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на</w:t>
      </w:r>
      <w:r w:rsidR="006F586F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2</w:t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</w:t>
      </w:r>
      <w:r w:rsidR="00EF5210" w:rsidRPr="001174F4">
        <w:rPr>
          <w:sz w:val="28"/>
          <w:szCs w:val="28"/>
        </w:rPr>
        <w:lastRenderedPageBreak/>
        <w:t xml:space="preserve">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</w:t>
      </w:r>
      <w:r w:rsidR="006F586F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3</w:t>
      </w:r>
      <w:r w:rsidRPr="006F586F">
        <w:rPr>
          <w:sz w:val="28"/>
          <w:szCs w:val="28"/>
        </w:rPr>
        <w:t>.</w:t>
      </w:r>
    </w:p>
    <w:p w14:paraId="73338DCD" w14:textId="77777777" w:rsidR="008B22F8" w:rsidRPr="001174F4" w:rsidRDefault="008B22F8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8150D7E" wp14:editId="3AB37DFB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726" w14:textId="24AB9C65" w:rsidR="008B22F8" w:rsidRPr="00323248" w:rsidRDefault="008B22F8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711354"/>
      <w:bookmarkStart w:id="27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7"/>
    </w:p>
    <w:p w14:paraId="2DBD2215" w14:textId="77777777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14:paraId="4BD138B9" w14:textId="4E47F425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="00D24768">
        <w:rPr>
          <w:sz w:val="28"/>
          <w:szCs w:val="28"/>
        </w:rPr>
        <w:t>рисунке 4</w:t>
      </w:r>
      <w:r w:rsidR="006F586F" w:rsidRPr="006F586F">
        <w:rPr>
          <w:sz w:val="28"/>
          <w:szCs w:val="28"/>
        </w:rPr>
        <w:t>.</w:t>
      </w:r>
    </w:p>
    <w:p w14:paraId="3479FAC8" w14:textId="77777777" w:rsidR="002B5430" w:rsidRPr="001174F4" w:rsidRDefault="002B543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F4CC8B" wp14:editId="00B13EA0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A1DF" w14:textId="5A38C4F0" w:rsidR="002B5430" w:rsidRPr="00323248" w:rsidRDefault="002B5430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8" w:name="_Ref9711428"/>
      <w:bookmarkStart w:id="29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9"/>
    </w:p>
    <w:p w14:paraId="1BCCD256" w14:textId="1D2937B4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="00D24768">
        <w:rPr>
          <w:sz w:val="28"/>
          <w:szCs w:val="28"/>
        </w:rPr>
        <w:t>рисунке 5</w:t>
      </w:r>
      <w:r w:rsidR="006F586F" w:rsidRPr="006F586F">
        <w:rPr>
          <w:sz w:val="28"/>
          <w:szCs w:val="28"/>
        </w:rPr>
        <w:t>.</w:t>
      </w:r>
    </w:p>
    <w:p w14:paraId="1BADFD6B" w14:textId="77777777" w:rsidR="00466CBD" w:rsidRPr="001174F4" w:rsidRDefault="00466CB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44735403" wp14:editId="15E3D774">
            <wp:extent cx="6345575" cy="3835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556" cy="38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2FB" w14:textId="7413F80F" w:rsidR="00466CBD" w:rsidRPr="00323248" w:rsidRDefault="00466CB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0" w:name="_Ref9711447"/>
      <w:bookmarkStart w:id="31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0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1"/>
    </w:p>
    <w:p w14:paraId="2CE24178" w14:textId="77777777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14:paraId="7EF65CDA" w14:textId="44345968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D24768">
        <w:rPr>
          <w:sz w:val="28"/>
          <w:szCs w:val="28"/>
        </w:rPr>
        <w:t>рисунке 6</w:t>
      </w:r>
      <w:r w:rsidR="006F586F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D24768">
        <w:rPr>
          <w:sz w:val="28"/>
          <w:szCs w:val="28"/>
        </w:rPr>
        <w:t>рисунке 7</w:t>
      </w:r>
      <w:r w:rsidR="004C41F1" w:rsidRPr="004C41F1">
        <w:rPr>
          <w:sz w:val="28"/>
          <w:szCs w:val="28"/>
        </w:rPr>
        <w:t>.</w:t>
      </w:r>
    </w:p>
    <w:p w14:paraId="4C55033E" w14:textId="77777777" w:rsidR="00ED4393" w:rsidRPr="001174F4" w:rsidRDefault="00980B45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8C6E1A7" wp14:editId="4BE95A03">
            <wp:extent cx="6054710" cy="14876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04" cy="1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8AA" w14:textId="55752A38" w:rsidR="00980B45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2" w:name="_Ref9711467"/>
      <w:bookmarkStart w:id="33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2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33"/>
    </w:p>
    <w:p w14:paraId="2A0CB51D" w14:textId="77777777" w:rsidR="00ED4393" w:rsidRPr="001174F4" w:rsidRDefault="00EF521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CCA0D3" wp14:editId="29B2B752">
            <wp:extent cx="5403269" cy="3411941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71" cy="3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DFB" w14:textId="1A527A55" w:rsidR="00EF5210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4" w:name="_Ref9364702"/>
      <w:bookmarkStart w:id="35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4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5"/>
    </w:p>
    <w:p w14:paraId="6D9284DB" w14:textId="2F9FB9E0" w:rsidR="00ED4393" w:rsidRPr="001174F4" w:rsidRDefault="00ED439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D24768">
        <w:rPr>
          <w:sz w:val="28"/>
          <w:szCs w:val="28"/>
        </w:rPr>
        <w:t>рисунке 7</w:t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csrfmiddlewaretoken.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 У поля с именем csrfmiddlewaretoken значением является хэш для идентификатора сессии и 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BF3FC8">
        <w:rPr>
          <w:sz w:val="28"/>
          <w:szCs w:val="28"/>
        </w:rPr>
        <w:t>12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="00D24768">
        <w:rPr>
          <w:sz w:val="28"/>
          <w:szCs w:val="28"/>
        </w:rPr>
        <w:t>рисунке 8</w:t>
      </w:r>
      <w:r w:rsidR="004C41F1" w:rsidRPr="004C41F1">
        <w:rPr>
          <w:sz w:val="28"/>
          <w:szCs w:val="28"/>
        </w:rPr>
        <w:t>.</w:t>
      </w:r>
    </w:p>
    <w:p w14:paraId="28FFBB1F" w14:textId="77777777" w:rsidR="00ED4393" w:rsidRPr="001174F4" w:rsidRDefault="00ED439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15A340C" wp14:editId="6C8B7896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6DF3" w14:textId="57C1E4DC" w:rsidR="00ED4393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6" w:name="_Ref9711742"/>
      <w:bookmarkStart w:id="37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6"/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7"/>
    </w:p>
    <w:p w14:paraId="0C18ED61" w14:textId="77777777" w:rsidR="00C95C0D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14:paraId="33575D82" w14:textId="4879A9C6" w:rsidR="004D1AC2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</w:t>
      </w:r>
      <w:r w:rsidRPr="001174F4">
        <w:rPr>
          <w:sz w:val="28"/>
          <w:szCs w:val="28"/>
        </w:rPr>
        <w:lastRenderedPageBreak/>
        <w:t xml:space="preserve">программирования и какие библиотеки использовать. Пример изображен на </w:t>
      </w:r>
      <w:r w:rsidR="00D24768">
        <w:rPr>
          <w:sz w:val="28"/>
          <w:szCs w:val="28"/>
        </w:rPr>
        <w:t>рисунке 9</w:t>
      </w:r>
      <w:r w:rsidR="004C41F1" w:rsidRPr="004C41F1">
        <w:rPr>
          <w:sz w:val="28"/>
          <w:szCs w:val="28"/>
        </w:rPr>
        <w:t>.</w:t>
      </w:r>
    </w:p>
    <w:p w14:paraId="39AB11B4" w14:textId="77777777" w:rsidR="00C95C0D" w:rsidRPr="001174F4" w:rsidRDefault="00C95C0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D9E1697" wp14:editId="74D581AF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92F" w14:textId="16F7CC6C" w:rsidR="004D1AC2" w:rsidRPr="00323248" w:rsidRDefault="00C95C0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8" w:name="_Ref9711757"/>
      <w:bookmarkStart w:id="39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8"/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9"/>
    </w:p>
    <w:p w14:paraId="22AE7544" w14:textId="77777777" w:rsidR="00450E98" w:rsidRPr="001174F4" w:rsidRDefault="00B625F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r w:rsidR="00DF5DD6" w:rsidRPr="001174F4">
        <w:rPr>
          <w:sz w:val="28"/>
          <w:szCs w:val="28"/>
          <w:lang w:val="en-US"/>
        </w:rPr>
        <w:t>JsonPath</w:t>
      </w:r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r w:rsidR="00450E98" w:rsidRPr="001174F4">
        <w:rPr>
          <w:sz w:val="28"/>
          <w:szCs w:val="28"/>
          <w:lang w:val="en-US"/>
        </w:rPr>
        <w:t>Kopikot</w:t>
      </w:r>
      <w:r w:rsidR="00450E98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  <w:lang w:val="en-US"/>
        </w:rPr>
        <w:t>ru</w:t>
      </w:r>
      <w:r w:rsidR="00450E98" w:rsidRPr="001174F4">
        <w:rPr>
          <w:sz w:val="28"/>
          <w:szCs w:val="28"/>
        </w:rPr>
        <w:t>.</w:t>
      </w:r>
    </w:p>
    <w:p w14:paraId="19D5687A" w14:textId="77777777" w:rsidR="00450E98" w:rsidRPr="00F06CB3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List&lt;Object&gt; items = JsonPath.read(response, "$..items[*]");</w:t>
      </w:r>
    </w:p>
    <w:p w14:paraId="2B15E1B2" w14:textId="77777777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14:paraId="0180272F" w14:textId="77777777" w:rsidR="00450E98" w:rsidRPr="004C41F1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4C41F1">
        <w:rPr>
          <w:sz w:val="24"/>
          <w:szCs w:val="24"/>
          <w:lang w:val="en-US"/>
        </w:rPr>
        <w:t>String label = JsonPath.read(item, "$.commission.max.unit");</w:t>
      </w:r>
    </w:p>
    <w:p w14:paraId="2C6BEE6C" w14:textId="01D1A011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</w:t>
      </w:r>
      <w:r w:rsidR="002A184E">
        <w:rPr>
          <w:sz w:val="28"/>
          <w:szCs w:val="28"/>
        </w:rPr>
        <w:t xml:space="preserve"> Полный код программы</w:t>
      </w:r>
      <w:r w:rsidR="00103C9B">
        <w:rPr>
          <w:sz w:val="28"/>
          <w:szCs w:val="28"/>
        </w:rPr>
        <w:t xml:space="preserve"> приведён</w:t>
      </w:r>
      <w:r w:rsidR="002A184E">
        <w:rPr>
          <w:sz w:val="28"/>
          <w:szCs w:val="28"/>
        </w:rPr>
        <w:t xml:space="preserve"> в </w:t>
      </w:r>
      <w:r w:rsidR="00D24768">
        <w:rPr>
          <w:sz w:val="28"/>
          <w:szCs w:val="28"/>
        </w:rPr>
        <w:t>Приложении В.</w:t>
      </w:r>
    </w:p>
    <w:p w14:paraId="43A66F7D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Unirest:</w:t>
      </w:r>
    </w:p>
    <w:p w14:paraId="630FF3F9" w14:textId="3F7A6251" w:rsidR="00C53314" w:rsidRPr="001174F4" w:rsidRDefault="00804D25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быстродействие.</w:t>
      </w:r>
    </w:p>
    <w:p w14:paraId="760F8CA4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Unirest:</w:t>
      </w:r>
    </w:p>
    <w:p w14:paraId="4D937314" w14:textId="77777777" w:rsidR="00292274" w:rsidRPr="001174F4" w:rsidRDefault="00C53314" w:rsidP="00D523F7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14:paraId="2CB297B7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40" w:name="_Toc9365039"/>
      <w:bookmarkStart w:id="41" w:name="_Toc9389364"/>
      <w:bookmarkStart w:id="42" w:name="_Toc9714942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40"/>
      <w:bookmarkEnd w:id="41"/>
      <w:bookmarkEnd w:id="42"/>
    </w:p>
    <w:p w14:paraId="5A730BF7" w14:textId="77777777" w:rsidR="00563E1D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r w:rsidR="00563E1D" w:rsidRPr="001174F4">
        <w:rPr>
          <w:sz w:val="28"/>
          <w:szCs w:val="28"/>
          <w:lang w:val="en-US"/>
        </w:rPr>
        <w:t>HtmlAgilityPack</w:t>
      </w:r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AngleSharp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CsQuery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RestSharp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14:paraId="0A9EDD53" w14:textId="77777777" w:rsidR="00761B6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Toc9365040"/>
      <w:bookmarkStart w:id="44" w:name="_Toc9389365"/>
      <w:bookmarkStart w:id="45" w:name="_Toc9714943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43"/>
      <w:bookmarkEnd w:id="44"/>
      <w:bookmarkEnd w:id="45"/>
    </w:p>
    <w:p w14:paraId="0B9D5D6C" w14:textId="3FD2441B" w:rsidR="00AC21DA" w:rsidRPr="007527A8" w:rsidRDefault="00C5331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HtmlAgilityPack</w:t>
      </w:r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r w:rsidR="007331D3" w:rsidRPr="007331D3">
        <w:rPr>
          <w:sz w:val="28"/>
          <w:lang w:eastAsia="en-US"/>
        </w:rPr>
        <w:t>eXtensible Stylesheet Language Transformations</w:t>
      </w:r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14:paraId="2F15A86A" w14:textId="77777777" w:rsidR="007F254C" w:rsidRDefault="007F254C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 w:rsidR="00DD281A">
        <w:rPr>
          <w:sz w:val="28"/>
        </w:rPr>
        <w:t xml:space="preserve">парсера </w:t>
      </w:r>
      <w:r>
        <w:rPr>
          <w:sz w:val="28"/>
          <w:lang w:val="en-US" w:eastAsia="en-US"/>
        </w:rPr>
        <w:t>HtmlAgilityPack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6CEABC7A" w14:textId="77777777" w:rsidR="007F254C" w:rsidRDefault="000D6B80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0D6B80">
        <w:rPr>
          <w:sz w:val="28"/>
          <w:lang w:eastAsia="en-US"/>
        </w:rPr>
        <w:t xml:space="preserve">SelectNodes(string xpath)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r w:rsidRPr="000D6B80">
        <w:rPr>
          <w:sz w:val="28"/>
        </w:rPr>
        <w:t xml:space="preserve">HtmlAgilityPack.HtmlNodeCollection,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XPath</w:t>
      </w:r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r w:rsidRPr="000D6B80">
        <w:rPr>
          <w:sz w:val="28"/>
        </w:rPr>
        <w:t>XPath выражени</w:t>
      </w:r>
      <w:r>
        <w:rPr>
          <w:sz w:val="28"/>
        </w:rPr>
        <w:t>ю. Метод в</w:t>
      </w:r>
      <w:r w:rsidRPr="000D6B80">
        <w:rPr>
          <w:sz w:val="28"/>
        </w:rPr>
        <w:t>ыбирает список узлов, соответствующих XPath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14:paraId="044D8996" w14:textId="77777777" w:rsidR="005A2283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SelectSingleNode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xpath</w:t>
      </w:r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>ервый HtmlAgilityPack.HtmlNode, соответствующий запросу XPath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HtmlNode,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14:paraId="2DA3FD4F" w14:textId="77777777" w:rsidR="009912A8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r w:rsidR="009912A8">
        <w:rPr>
          <w:sz w:val="28"/>
          <w:lang w:val="en-US"/>
        </w:rPr>
        <w:t>HtmlDocument</w:t>
      </w:r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14:paraId="073993EC" w14:textId="77777777" w:rsidR="009912A8" w:rsidRPr="008D779F" w:rsidRDefault="009912A8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46" w:name="_Hlk9040167"/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 xml:space="preserve">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14:paraId="46EC7E81" w14:textId="768F1556" w:rsidR="007331D3" w:rsidRPr="007331D3" w:rsidRDefault="007331D3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D24768">
        <w:rPr>
          <w:sz w:val="28"/>
          <w:szCs w:val="28"/>
        </w:rPr>
        <w:t>Приложении Г.</w:t>
      </w:r>
    </w:p>
    <w:bookmarkEnd w:id="46"/>
    <w:p w14:paraId="79BDF66C" w14:textId="77777777" w:rsidR="000D6B80" w:rsidRDefault="007331D3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HtmlAgilityPack:</w:t>
      </w:r>
    </w:p>
    <w:p w14:paraId="07A38C17" w14:textId="15A45A79" w:rsidR="007331D3" w:rsidRDefault="00804D25" w:rsidP="00D523F7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XPath </w:t>
      </w:r>
      <w:r>
        <w:rPr>
          <w:sz w:val="28"/>
          <w:lang w:eastAsia="en-US"/>
        </w:rPr>
        <w:t>выражениями.</w:t>
      </w:r>
    </w:p>
    <w:p w14:paraId="284215C4" w14:textId="77777777" w:rsidR="007331D3" w:rsidRDefault="007331D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14:paraId="0A49B7A7" w14:textId="77777777" w:rsidR="007331D3" w:rsidRPr="007331D3" w:rsidRDefault="004214A7" w:rsidP="00D523F7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14:paraId="49174507" w14:textId="77777777" w:rsidR="004214A7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7" w:name="_Toc9365041"/>
      <w:bookmarkStart w:id="48" w:name="_Toc9389366"/>
      <w:bookmarkStart w:id="49" w:name="_Toc971494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7"/>
      <w:bookmarkEnd w:id="48"/>
      <w:bookmarkEnd w:id="49"/>
    </w:p>
    <w:p w14:paraId="1CC002B3" w14:textId="0592727E" w:rsidR="004214A7" w:rsidRPr="001B7B2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r w:rsidR="00F740A7">
        <w:rPr>
          <w:sz w:val="28"/>
          <w:lang w:val="en-US" w:eastAsia="en-US"/>
        </w:rPr>
        <w:t>css</w:t>
      </w:r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>. Реализация по умолчанию основана на HTMLAgilityPack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E44467">
        <w:rPr>
          <w:sz w:val="28"/>
          <w:lang w:eastAsia="en-US"/>
        </w:rPr>
        <w:instrText xml:space="preserve"> \* MERGEFORMAT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14:paraId="0D3448C0" w14:textId="77777777" w:rsidR="004214A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29D79850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r>
        <w:rPr>
          <w:sz w:val="28"/>
          <w:lang w:val="en-US"/>
        </w:rPr>
        <w:t>HtmlDocument</w:t>
      </w:r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14:paraId="4EFAEF22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HtmlNode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BB4BC6D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HtmlNode</w:t>
      </w:r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14:paraId="2FAD699B" w14:textId="77777777" w:rsidR="008D779F" w:rsidRPr="008D779F" w:rsidRDefault="008D779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>совпадение по названию атрибута в старшем элементе. Если совпадений нет, то вернётся второй аргумент.</w:t>
      </w:r>
    </w:p>
    <w:p w14:paraId="2AB92824" w14:textId="615F57BC" w:rsidR="008D779F" w:rsidRPr="007331D3" w:rsidRDefault="008D779F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D24768">
        <w:rPr>
          <w:sz w:val="28"/>
          <w:szCs w:val="28"/>
        </w:rPr>
        <w:t>Приложении Д.</w:t>
      </w:r>
    </w:p>
    <w:p w14:paraId="1C45B5D6" w14:textId="77777777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</w:t>
      </w:r>
      <w:r w:rsidRPr="00E143F1">
        <w:rPr>
          <w:sz w:val="28"/>
          <w:lang w:eastAsia="en-US"/>
        </w:rPr>
        <w:t>:</w:t>
      </w:r>
    </w:p>
    <w:p w14:paraId="5617EB50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r>
        <w:rPr>
          <w:sz w:val="28"/>
          <w:lang w:val="en-US" w:eastAsia="en-US"/>
        </w:rPr>
        <w:t>HtmlAgilitypack</w:t>
      </w:r>
      <w:r w:rsidRPr="008D779F">
        <w:rPr>
          <w:sz w:val="28"/>
          <w:lang w:eastAsia="en-US"/>
        </w:rPr>
        <w:t>;</w:t>
      </w:r>
    </w:p>
    <w:p w14:paraId="6EAB47F5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14:paraId="3BF4716C" w14:textId="77777777" w:rsidR="008D779F" w:rsidRP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14:paraId="2BB019F9" w14:textId="77777777" w:rsidR="008D779F" w:rsidRPr="008D779F" w:rsidRDefault="008D779F" w:rsidP="00D523F7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селекторами.</w:t>
      </w:r>
    </w:p>
    <w:p w14:paraId="1DE121DA" w14:textId="77777777" w:rsidR="008D779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0" w:name="_Toc9365042"/>
      <w:bookmarkStart w:id="51" w:name="_Toc9389367"/>
      <w:bookmarkStart w:id="52" w:name="_Toc971494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50"/>
      <w:bookmarkEnd w:id="51"/>
      <w:bookmarkEnd w:id="52"/>
    </w:p>
    <w:p w14:paraId="60DC6B1B" w14:textId="2F3B154B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8D779F">
        <w:rPr>
          <w:sz w:val="28"/>
          <w:lang w:eastAsia="en-US"/>
        </w:rPr>
        <w:t xml:space="preserve">AngleSharp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querySelector</w:t>
      </w:r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или querySelectorAll</w:t>
      </w:r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14:paraId="0305CC85" w14:textId="77777777" w:rsidR="00D30037" w:rsidRDefault="00D3003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 w:rsidR="00DD281A">
        <w:rPr>
          <w:sz w:val="28"/>
          <w:lang w:val="en-US" w:eastAsia="en-US"/>
        </w:rPr>
        <w:t>AngleSharp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1083B867" w14:textId="77777777" w:rsidR="00045E2E" w:rsidRDefault="00DD281A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ParseDocument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>Метод парсит переданный аргумент и возвращает результат.</w:t>
      </w:r>
    </w:p>
    <w:p w14:paraId="2845EFBC" w14:textId="77777777" w:rsidR="008D779F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GetElementsByClassName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classNames</w:t>
      </w:r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E0ABF23" w14:textId="77777777" w:rsidR="00045E2E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eastAsia="en-US"/>
        </w:rPr>
        <w:t>GetElementsByTagName(string tagName)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lastRenderedPageBreak/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D537244" w14:textId="77777777" w:rsidR="009225B8" w:rsidRDefault="009225B8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9225B8">
        <w:rPr>
          <w:sz w:val="28"/>
          <w:lang w:val="en-US" w:eastAsia="en-US"/>
        </w:rPr>
        <w:t>GetAttribute</w:t>
      </w:r>
      <w:r w:rsidRPr="009225B8">
        <w:rPr>
          <w:sz w:val="28"/>
          <w:lang w:eastAsia="en-US"/>
        </w:rPr>
        <w:t>(</w:t>
      </w:r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14:paraId="2553584C" w14:textId="1E95C4BF" w:rsidR="00345F47" w:rsidRDefault="00345F4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345F47">
        <w:rPr>
          <w:sz w:val="28"/>
          <w:lang w:eastAsia="en-US"/>
        </w:rPr>
        <w:t>QuerySelector</w:t>
      </w:r>
      <w:r w:rsidR="004F184F" w:rsidRPr="00345F47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(string selectors)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IElement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96F1AED" w14:textId="77777777" w:rsidR="00345F47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IElement</w:t>
      </w:r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14:paraId="0668BC3C" w14:textId="4CE455CF" w:rsidR="00045E2E" w:rsidRPr="00045E2E" w:rsidRDefault="00045E2E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Text</w:t>
      </w:r>
      <w:r w:rsidR="004F184F">
        <w:rPr>
          <w:sz w:val="28"/>
          <w:lang w:val="en-US"/>
        </w:rPr>
        <w:t>Context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r>
        <w:rPr>
          <w:sz w:val="28"/>
          <w:lang w:val="en-US"/>
        </w:rPr>
        <w:t>InnerHtml</w:t>
      </w:r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14:paraId="7B09FDDE" w14:textId="77777777" w:rsidR="00045E2E" w:rsidRDefault="00045E2E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r>
        <w:rPr>
          <w:sz w:val="28"/>
          <w:lang w:val="en-US" w:eastAsia="en-US"/>
        </w:rPr>
        <w:t>WebClient</w:t>
      </w:r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14:paraId="495D3711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WebClient webClient = new WebClient</w:t>
      </w:r>
    </w:p>
    <w:p w14:paraId="1816661D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14:paraId="2E581F5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14:paraId="05B6CD9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14:paraId="50F98E77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"https://letyshops.com/shops?page=" + i;</w:t>
      </w:r>
    </w:p>
    <w:p w14:paraId="10DB540F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html = webClient.DownloadString(page);</w:t>
      </w:r>
    </w:p>
    <w:p w14:paraId="49347B58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HtmlParser parser = new HtmlParser();</w:t>
      </w:r>
    </w:p>
    <w:p w14:paraId="51E04D81" w14:textId="31F2C029" w:rsidR="009225B8" w:rsidRPr="00E11F80" w:rsidRDefault="009225B8" w:rsidP="00E11F80">
      <w:pPr>
        <w:pStyle w:val="af2"/>
        <w:numPr>
          <w:ilvl w:val="0"/>
          <w:numId w:val="16"/>
        </w:numPr>
        <w:spacing w:after="0" w:line="36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result = parser.ParseDocument(html).GetElementsByClassName("b-teaser");</w:t>
      </w:r>
    </w:p>
    <w:p w14:paraId="1534F338" w14:textId="4BFE00F2" w:rsidR="00AA3EFD" w:rsidRDefault="00AA3EF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242B9">
        <w:rPr>
          <w:color w:val="000000" w:themeColor="text1"/>
          <w:sz w:val="28"/>
          <w:szCs w:val="28"/>
        </w:rPr>
        <w:t>Полный код программы приведён в</w:t>
      </w:r>
      <w:r>
        <w:rPr>
          <w:color w:val="000000" w:themeColor="text1"/>
          <w:sz w:val="28"/>
          <w:szCs w:val="28"/>
        </w:rPr>
        <w:t xml:space="preserve"> </w:t>
      </w:r>
      <w:r w:rsidR="00D24768">
        <w:rPr>
          <w:color w:val="000000" w:themeColor="text1"/>
          <w:sz w:val="28"/>
          <w:szCs w:val="28"/>
        </w:rPr>
        <w:t>Приложении Ж.</w:t>
      </w:r>
    </w:p>
    <w:p w14:paraId="250A3232" w14:textId="499FDED8" w:rsidR="00045E2E" w:rsidRPr="003908C5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AngleSharp</w:t>
      </w:r>
      <w:r w:rsidRPr="003908C5">
        <w:rPr>
          <w:sz w:val="28"/>
          <w:lang w:eastAsia="en-US"/>
        </w:rPr>
        <w:t>:</w:t>
      </w:r>
    </w:p>
    <w:p w14:paraId="5BEB85E5" w14:textId="77777777" w:rsidR="007542F1" w:rsidRDefault="007542F1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14:paraId="757C7E80" w14:textId="77777777" w:rsidR="005964A8" w:rsidRPr="005964A8" w:rsidRDefault="005964A8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</w:p>
    <w:p w14:paraId="440DEC4F" w14:textId="77777777" w:rsidR="009225B8" w:rsidRPr="005964A8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AngleShrap</w:t>
      </w:r>
      <w:r w:rsidRPr="005964A8">
        <w:rPr>
          <w:sz w:val="28"/>
          <w:lang w:eastAsia="en-US"/>
        </w:rPr>
        <w:t>:</w:t>
      </w:r>
    </w:p>
    <w:p w14:paraId="652F7D9F" w14:textId="77777777" w:rsidR="009225B8" w:rsidRPr="005964A8" w:rsidRDefault="00345F47" w:rsidP="00D523F7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14:paraId="69F31E51" w14:textId="77777777" w:rsidR="009225B8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53" w:name="_Toc9365043"/>
      <w:bookmarkStart w:id="54" w:name="_Toc9389368"/>
      <w:bookmarkStart w:id="55" w:name="_Toc9714946"/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библиотеки </w:t>
      </w:r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53"/>
      <w:bookmarkEnd w:id="54"/>
      <w:bookmarkEnd w:id="55"/>
    </w:p>
    <w:p w14:paraId="2EDEF64C" w14:textId="650AD691" w:rsidR="009225B8" w:rsidRDefault="00345F4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1B7B27">
        <w:rPr>
          <w:sz w:val="28"/>
          <w:lang w:val="en-US" w:eastAsia="en-US"/>
        </w:rPr>
        <w:t>CsQuery</w:t>
      </w:r>
      <w:r w:rsidRPr="00901CC8">
        <w:rPr>
          <w:sz w:val="28"/>
          <w:lang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901CC8">
        <w:rPr>
          <w:sz w:val="28"/>
          <w:lang w:eastAsia="en-US"/>
        </w:rPr>
        <w:t xml:space="preserve"> </w:t>
      </w:r>
      <w:r w:rsidRPr="001B7B27">
        <w:rPr>
          <w:sz w:val="28"/>
          <w:lang w:val="en-US" w:eastAsia="en-US"/>
        </w:rPr>
        <w:t>jQuery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для</w:t>
      </w:r>
      <w:r w:rsidRPr="00901CC8">
        <w:rPr>
          <w:sz w:val="28"/>
          <w:lang w:eastAsia="en-US"/>
        </w:rPr>
        <w:t xml:space="preserve"> .</w:t>
      </w:r>
      <w:r w:rsidRPr="001B7B27">
        <w:rPr>
          <w:sz w:val="28"/>
          <w:lang w:val="en-US" w:eastAsia="en-US"/>
        </w:rPr>
        <w:t>NET</w:t>
      </w:r>
      <w:r w:rsidRPr="00901CC8">
        <w:rPr>
          <w:sz w:val="28"/>
          <w:lang w:eastAsia="en-US"/>
        </w:rPr>
        <w:t xml:space="preserve">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Pr="00345F47">
        <w:rPr>
          <w:sz w:val="28"/>
          <w:lang w:eastAsia="en-US"/>
        </w:rPr>
        <w:t xml:space="preserve"> селекторы CSS2 и CSS3, все методы манипулирования DOM в jQuery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14:paraId="3A9B9887" w14:textId="77777777" w:rsidR="00DC577F" w:rsidRDefault="00DC577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</w:t>
      </w:r>
      <w:r>
        <w:rPr>
          <w:sz w:val="28"/>
          <w:lang w:val="en-US" w:eastAsia="en-US"/>
        </w:rPr>
        <w:t>CsQuery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7E37417D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CreateFromUrl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url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14:paraId="28D85F6F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GetAttribute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14:paraId="0FD1E517" w14:textId="77777777" w:rsidR="000E0314" w:rsidRPr="00DC577F" w:rsidRDefault="00D91295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91295">
        <w:rPr>
          <w:sz w:val="28"/>
          <w:lang w:val="en-US" w:eastAsia="en-US"/>
        </w:rPr>
        <w:t>CreateDocument</w:t>
      </w:r>
      <w:r w:rsidRPr="00D91295">
        <w:rPr>
          <w:sz w:val="28"/>
          <w:lang w:eastAsia="en-US"/>
        </w:rPr>
        <w:t>(</w:t>
      </w:r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14:paraId="024E6CF0" w14:textId="20BF257F" w:rsidR="00DC577F" w:rsidRDefault="00D91295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this[string selector] { get;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="00A822A4">
        <w:rPr>
          <w:sz w:val="28"/>
          <w:lang w:eastAsia="en-US"/>
        </w:rPr>
        <w:t xml:space="preserve"> селектор.</w:t>
      </w:r>
      <w:r w:rsidR="00103C9B">
        <w:rPr>
          <w:sz w:val="28"/>
          <w:lang w:eastAsia="en-US"/>
        </w:rPr>
        <w:t xml:space="preserve"> </w:t>
      </w:r>
      <w:r w:rsidR="00103C9B">
        <w:rPr>
          <w:sz w:val="28"/>
          <w:szCs w:val="28"/>
        </w:rPr>
        <w:t xml:space="preserve">Полный код программы приведён в </w:t>
      </w:r>
      <w:r w:rsidR="00D24768">
        <w:rPr>
          <w:sz w:val="28"/>
          <w:szCs w:val="28"/>
        </w:rPr>
        <w:t>Приложении И.</w:t>
      </w:r>
    </w:p>
    <w:p w14:paraId="15B5F4E7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CsQuery:</w:t>
      </w:r>
    </w:p>
    <w:p w14:paraId="700AD894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парсинга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14:paraId="6B238BBE" w14:textId="77777777" w:rsidR="00F740A7" w:rsidRPr="00A822A4" w:rsidRDefault="00F740A7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css </w:t>
      </w:r>
      <w:r>
        <w:rPr>
          <w:sz w:val="28"/>
          <w:lang w:eastAsia="en-US"/>
        </w:rPr>
        <w:t>селекторами;</w:t>
      </w:r>
    </w:p>
    <w:p w14:paraId="4DB4E5A5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14:paraId="2FDABAE4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CsQuery</w:t>
      </w:r>
      <w:r>
        <w:rPr>
          <w:sz w:val="28"/>
          <w:lang w:eastAsia="en-US"/>
        </w:rPr>
        <w:t>:</w:t>
      </w:r>
    </w:p>
    <w:p w14:paraId="75408F65" w14:textId="77777777" w:rsidR="00F740A7" w:rsidRPr="00F740A7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селекторами;</w:t>
      </w:r>
    </w:p>
    <w:p w14:paraId="48CA1C56" w14:textId="77777777" w:rsidR="00A822A4" w:rsidRPr="00A822A4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14:paraId="0CADF8D2" w14:textId="77777777" w:rsidR="007304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6" w:name="_Toc9365044"/>
      <w:bookmarkStart w:id="57" w:name="_Toc9389369"/>
      <w:bookmarkStart w:id="58" w:name="_Toc9714947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56"/>
      <w:bookmarkEnd w:id="57"/>
      <w:bookmarkEnd w:id="58"/>
    </w:p>
    <w:p w14:paraId="092F4125" w14:textId="1C69D29D" w:rsidR="007613E3" w:rsidRDefault="007613E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BF3FC8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14:paraId="74E2EC66" w14:textId="16660B35" w:rsidR="007613E3" w:rsidRDefault="00495BB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BF3FC8">
        <w:rPr>
          <w:sz w:val="28"/>
          <w:szCs w:val="28"/>
        </w:rPr>
        <w:t xml:space="preserve">Описание библиотеки </w:t>
      </w:r>
      <w:r w:rsidR="00BF3FC8" w:rsidRPr="001174F4">
        <w:rPr>
          <w:sz w:val="28"/>
          <w:szCs w:val="28"/>
          <w:lang w:val="en-US"/>
        </w:rPr>
        <w:t>Unirest</w:t>
      </w:r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14:paraId="4093FB97" w14:textId="77777777" w:rsidR="007F5E5F" w:rsidRPr="00901FFA" w:rsidRDefault="007F5E5F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r>
        <w:rPr>
          <w:sz w:val="28"/>
          <w:lang w:val="en-US"/>
        </w:rPr>
        <w:t>RestClient</w:t>
      </w:r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r w:rsidR="00901FFA">
        <w:rPr>
          <w:sz w:val="28"/>
          <w:lang w:val="en-US"/>
        </w:rPr>
        <w:t>RestRequest</w:t>
      </w:r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r>
        <w:rPr>
          <w:sz w:val="28"/>
          <w:lang w:val="en-US"/>
        </w:rPr>
        <w:t>AddHeader</w:t>
      </w:r>
      <w:r w:rsidRPr="007F5E5F">
        <w:rPr>
          <w:sz w:val="28"/>
        </w:rPr>
        <w:t xml:space="preserve">() </w:t>
      </w:r>
      <w:r>
        <w:rPr>
          <w:sz w:val="28"/>
        </w:rPr>
        <w:t xml:space="preserve">и </w:t>
      </w:r>
      <w:r>
        <w:rPr>
          <w:sz w:val="28"/>
          <w:lang w:val="en-US"/>
        </w:rPr>
        <w:t>AddParameter</w:t>
      </w:r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r w:rsidR="00901FFA">
        <w:rPr>
          <w:sz w:val="28"/>
          <w:lang w:val="en-US"/>
        </w:rPr>
        <w:t>RestClient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 xml:space="preserve">(),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r w:rsidR="00901FFA">
        <w:rPr>
          <w:sz w:val="28"/>
          <w:lang w:val="en-US"/>
        </w:rPr>
        <w:t>IRestResponse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14:paraId="0827B77C" w14:textId="11DE653E" w:rsidR="004E4437" w:rsidRPr="00AA3EFD" w:rsidRDefault="004E4437" w:rsidP="00D523F7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  <w:r w:rsidR="00AA3EFD" w:rsidRPr="00AA3EFD">
        <w:rPr>
          <w:sz w:val="28"/>
        </w:rPr>
        <w:t>.</w:t>
      </w:r>
    </w:p>
    <w:p w14:paraId="76B6CB89" w14:textId="44033DBC" w:rsidR="004E4437" w:rsidRPr="00EF33AF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r w:rsidR="00AA3EFD">
          <w:rPr>
            <w:rStyle w:val="af4"/>
            <w:color w:val="auto"/>
            <w:sz w:val="28"/>
            <w:u w:val="none"/>
            <w:lang w:val="en-US"/>
          </w:rPr>
          <w:t>Kopikot</w:t>
        </w:r>
        <w:r w:rsidR="00AA3EFD" w:rsidRPr="00AA3EFD">
          <w:rPr>
            <w:rStyle w:val="af4"/>
            <w:color w:val="auto"/>
            <w:sz w:val="28"/>
            <w:u w:val="none"/>
          </w:rPr>
          <w:t>.</w:t>
        </w:r>
        <w:r w:rsidR="00AA3EFD">
          <w:rPr>
            <w:rStyle w:val="af4"/>
            <w:color w:val="auto"/>
            <w:sz w:val="28"/>
            <w:u w:val="none"/>
            <w:lang w:val="en-US"/>
          </w:rPr>
          <w:t>ru</w:t>
        </w:r>
      </w:hyperlink>
      <w:r>
        <w:rPr>
          <w:sz w:val="28"/>
        </w:rPr>
        <w:t>, который в последствии обрабатывается.</w:t>
      </w:r>
    </w:p>
    <w:p w14:paraId="5DAB4F83" w14:textId="77777777" w:rsidR="004E4437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14:paraId="1499C53C" w14:textId="7777777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string url = $"https://d289b99uqa0t82.cloudfront.net/sites/5/campaigns_limit_100_offset_{i}_order_popularity.json";</w:t>
      </w:r>
    </w:p>
    <w:p w14:paraId="6A303AB4" w14:textId="10FA264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client = new RestClient(url);</w:t>
      </w:r>
    </w:p>
    <w:p w14:paraId="5748F62A" w14:textId="7CD0EB1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request = new RestRequest(Method.GET);</w:t>
      </w:r>
    </w:p>
    <w:p w14:paraId="25187CE1" w14:textId="05ABDF7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Dictionary&lt;String, String&gt; headers = new Dictionary&lt;string, string&gt;()</w:t>
      </w:r>
    </w:p>
    <w:p w14:paraId="377B927D" w14:textId="7E34E242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1AAF9B95" w14:textId="5EA6E53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5DF05242" w14:textId="15D77F1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"Connection", "keep-alive" },</w:t>
      </w:r>
    </w:p>
    <w:p w14:paraId="6790917B" w14:textId="3F849CD8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"accept-encoding", "gzip, deflate"},</w:t>
      </w:r>
    </w:p>
    <w:p w14:paraId="3029FDEA" w14:textId="0017B5C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"Host", "d289b99uqa0t82.cloudfront.net"},</w:t>
      </w:r>
    </w:p>
    <w:p w14:paraId="55FED8DE" w14:textId="79E0F10A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"Postman-Token", "048aef15-143b-4f61-8c44-60467f64a33d,e85413f5-28a6-4878-b792-942c640071cc" },</w:t>
      </w:r>
    </w:p>
    <w:p w14:paraId="2CD294D7" w14:textId="249913FE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25A4CDEE" w14:textId="185BC4AF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"Accept", "*/*"},</w:t>
      </w:r>
    </w:p>
    <w:p w14:paraId="3E7CE46D" w14:textId="6D27F36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lastRenderedPageBreak/>
        <w:t>{ "User-Agent", "PostmanRuntime/7.11.0"},</w:t>
      </w:r>
    </w:p>
    <w:p w14:paraId="5853EF94" w14:textId="4814618B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};</w:t>
      </w:r>
    </w:p>
    <w:p w14:paraId="271AF3A2" w14:textId="53675179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foreach (var item in headers)</w:t>
      </w:r>
    </w:p>
    <w:p w14:paraId="500152C9" w14:textId="631FC90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5DD1C70E" w14:textId="0BC02F9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request.AddHeader(item.Key , item.Value);</w:t>
      </w:r>
    </w:p>
    <w:p w14:paraId="53CE3C5A" w14:textId="019125B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</w:t>
      </w:r>
    </w:p>
    <w:p w14:paraId="5BCA2240" w14:textId="3F1A1776" w:rsidR="00AA3EFD" w:rsidRPr="00AA3EFD" w:rsidRDefault="00AA3EFD" w:rsidP="00E11F80">
      <w:pPr>
        <w:pStyle w:val="af2"/>
        <w:numPr>
          <w:ilvl w:val="0"/>
          <w:numId w:val="65"/>
        </w:numPr>
        <w:spacing w:after="0" w:line="36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IRestResponse response = client.Execute(request);</w:t>
      </w:r>
    </w:p>
    <w:p w14:paraId="144AA3F7" w14:textId="0A50E0BB" w:rsidR="004E4437" w:rsidRPr="007E4333" w:rsidRDefault="004E4437" w:rsidP="00E11F80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7E4333">
        <w:rPr>
          <w:sz w:val="28"/>
          <w:szCs w:val="28"/>
        </w:rPr>
        <w:t>:</w:t>
      </w:r>
    </w:p>
    <w:p w14:paraId="046EE7B8" w14:textId="77777777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string url = $"https://d289b99uqa0t82.cloudfront.net/sites/5/campaigns_limit_100_offset_{i}_order_popularity.json";</w:t>
      </w:r>
    </w:p>
    <w:p w14:paraId="2DBC306C" w14:textId="2287F291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client = new RestClient(url);</w:t>
      </w:r>
    </w:p>
    <w:p w14:paraId="279A6A04" w14:textId="54715C59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request = new RestRequest(Method.GET);</w:t>
      </w:r>
    </w:p>
    <w:p w14:paraId="69E1D991" w14:textId="1BF09A9A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18647FC5" w14:textId="7867B85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request.AddHeader("Connection", "keep-alive");</w:t>
      </w:r>
    </w:p>
    <w:p w14:paraId="62867837" w14:textId="3E18F7B8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request.AddHeader("accept-encoding", "gzip, deflate");</w:t>
      </w:r>
    </w:p>
    <w:p w14:paraId="5BBEB30A" w14:textId="5EE41433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request.AddHeader("Host", "d289b99uqa0t82.cloudfront.net");</w:t>
      </w:r>
    </w:p>
    <w:p w14:paraId="3DE77766" w14:textId="6EE7D7D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request.AddHeader("Postman-Token", "048aef15-143b-4f61-8c44-60467f64a33d,e85413f5-28a6-4878-b792-942c640071cc");</w:t>
      </w:r>
    </w:p>
    <w:p w14:paraId="73DC6C0D" w14:textId="4F515CB4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6A2A336B" w14:textId="7F5E455F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request.AddHeader("Accept", "*/*");</w:t>
      </w:r>
    </w:p>
    <w:p w14:paraId="70038415" w14:textId="5E984180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request.AddHeader("User-Agent", "PostmanRuntime/7.11.0");</w:t>
      </w:r>
    </w:p>
    <w:p w14:paraId="7FD80AF4" w14:textId="5BB56DC8" w:rsidR="004A5B6D" w:rsidRPr="00E11F80" w:rsidRDefault="007E4333" w:rsidP="00E11F80">
      <w:pPr>
        <w:pStyle w:val="af2"/>
        <w:numPr>
          <w:ilvl w:val="0"/>
          <w:numId w:val="66"/>
        </w:numPr>
        <w:spacing w:after="0" w:line="36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IRestResponse response = client.Execute(request);</w:t>
      </w:r>
    </w:p>
    <w:p w14:paraId="5C68EAA8" w14:textId="71157F94" w:rsidR="004D528D" w:rsidRDefault="004D528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Полный код </w:t>
      </w:r>
      <w:r w:rsidR="00A7532F">
        <w:rPr>
          <w:sz w:val="28"/>
          <w:lang w:eastAsia="en-US"/>
        </w:rPr>
        <w:t>программы приведён в</w:t>
      </w:r>
      <w:r w:rsidR="00D24768">
        <w:rPr>
          <w:sz w:val="28"/>
          <w:lang w:eastAsia="en-US"/>
        </w:rPr>
        <w:t xml:space="preserve"> </w:t>
      </w:r>
      <w:r w:rsidR="00D24768">
        <w:rPr>
          <w:sz w:val="28"/>
          <w:szCs w:val="28"/>
          <w:lang w:eastAsia="en-US"/>
        </w:rPr>
        <w:t>Приложении К.</w:t>
      </w:r>
    </w:p>
    <w:p w14:paraId="1CBFDAFA" w14:textId="686AF3B8" w:rsidR="00BF70E0" w:rsidRDefault="00BF70E0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Также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как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Unirest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для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упрощения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построения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запроса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используется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бесплатная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программа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Postman</w:t>
      </w:r>
      <w:r w:rsidRPr="007E433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r w:rsidR="00776F1F">
        <w:rPr>
          <w:sz w:val="28"/>
          <w:lang w:val="en-US" w:eastAsia="en-US"/>
        </w:rPr>
        <w:t>RestSharp</w:t>
      </w:r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E4333" w:rsidRPr="007E4333">
        <w:rPr>
          <w:sz w:val="28"/>
          <w:lang w:eastAsia="en-US"/>
        </w:rPr>
        <w:t xml:space="preserve"> </w:t>
      </w:r>
      <w:r w:rsidR="007E4333">
        <w:rPr>
          <w:sz w:val="28"/>
          <w:lang w:eastAsia="en-US"/>
        </w:rPr>
        <w:t xml:space="preserve">для сайта </w:t>
      </w:r>
      <w:r w:rsidR="007E4333">
        <w:rPr>
          <w:sz w:val="28"/>
          <w:lang w:val="en-US" w:eastAsia="en-US"/>
        </w:rPr>
        <w:t>Cash</w:t>
      </w:r>
      <w:r w:rsidR="007E4333" w:rsidRPr="007E4333">
        <w:rPr>
          <w:sz w:val="28"/>
          <w:lang w:eastAsia="en-US"/>
        </w:rPr>
        <w:t>4</w:t>
      </w:r>
      <w:r w:rsidR="007E4333">
        <w:rPr>
          <w:sz w:val="28"/>
          <w:lang w:val="en-US" w:eastAsia="en-US"/>
        </w:rPr>
        <w:t>Brands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D24768">
        <w:rPr>
          <w:sz w:val="28"/>
          <w:lang w:eastAsia="en-US"/>
        </w:rPr>
        <w:t xml:space="preserve"> </w:t>
      </w:r>
      <w:r w:rsidR="00D24768">
        <w:rPr>
          <w:sz w:val="28"/>
          <w:szCs w:val="28"/>
          <w:lang w:eastAsia="en-US"/>
        </w:rPr>
        <w:t>рисунке 10</w:t>
      </w:r>
      <w:r w:rsidR="004C41F1">
        <w:rPr>
          <w:sz w:val="28"/>
          <w:szCs w:val="28"/>
          <w:lang w:eastAsia="en-US"/>
        </w:rPr>
        <w:t>.</w:t>
      </w:r>
    </w:p>
    <w:p w14:paraId="074073AE" w14:textId="77777777" w:rsidR="00776F1F" w:rsidRDefault="00776F1F" w:rsidP="00451FF4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 wp14:anchorId="3DDD06D1" wp14:editId="5CAACFEB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846F" w14:textId="51414F2C" w:rsidR="00776F1F" w:rsidRPr="00323248" w:rsidRDefault="00776F1F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9" w:name="_Ref9711964"/>
      <w:bookmarkStart w:id="60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59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60"/>
    </w:p>
    <w:p w14:paraId="4BBF6A95" w14:textId="7E4C6839" w:rsidR="00F44D68" w:rsidRDefault="0041562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r>
        <w:rPr>
          <w:sz w:val="28"/>
          <w:lang w:val="en-US"/>
        </w:rPr>
        <w:t>Kopikot</w:t>
      </w:r>
      <w:r w:rsidRPr="00450E98">
        <w:rPr>
          <w:sz w:val="28"/>
        </w:rPr>
        <w:t>.</w:t>
      </w:r>
      <w:r>
        <w:rPr>
          <w:sz w:val="28"/>
          <w:lang w:val="en-US"/>
        </w:rPr>
        <w:t>ru</w:t>
      </w:r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E44467" w:rsidRPr="00E44467">
        <w:rPr>
          <w:sz w:val="28"/>
        </w:rPr>
        <w:instrText xml:space="preserve"> \* </w:instrText>
      </w:r>
      <w:r w:rsidR="00E44467">
        <w:rPr>
          <w:sz w:val="28"/>
          <w:lang w:val="en-US"/>
        </w:rPr>
        <w:instrText>MERGEFORMAT</w:instrText>
      </w:r>
      <w:r w:rsidR="00E44467" w:rsidRPr="00E44467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BF3FC8" w:rsidRPr="00BF3FC8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14:paraId="0968A69B" w14:textId="77777777" w:rsidR="00F44D68" w:rsidRP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тпиа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14:paraId="0ECC3EEF" w14:textId="77777777" w:rsidR="00F44D68" w:rsidRPr="00132D6B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 w:rsidRPr="00F44D68">
        <w:rPr>
          <w:sz w:val="28"/>
          <w:lang w:val="en-US"/>
        </w:rPr>
        <w:t>JObject</w:t>
      </w:r>
      <w:r w:rsidRPr="00132D6B">
        <w:rPr>
          <w:sz w:val="28"/>
          <w:lang w:val="en-US"/>
        </w:rPr>
        <w:t xml:space="preserve"> </w:t>
      </w:r>
      <w:r w:rsidRPr="00F44D68">
        <w:rPr>
          <w:sz w:val="28"/>
          <w:lang w:val="en-US"/>
        </w:rPr>
        <w:t>jsonParse</w:t>
      </w:r>
      <w:r w:rsidRPr="00132D6B">
        <w:rPr>
          <w:sz w:val="28"/>
          <w:lang w:val="en-US"/>
        </w:rPr>
        <w:t xml:space="preserve"> = </w:t>
      </w:r>
      <w:r w:rsidRPr="00F44D68">
        <w:rPr>
          <w:sz w:val="28"/>
          <w:lang w:val="en-US"/>
        </w:rPr>
        <w:t>JObject</w:t>
      </w:r>
      <w:r w:rsidRPr="00132D6B">
        <w:rPr>
          <w:sz w:val="28"/>
          <w:lang w:val="en-US"/>
        </w:rPr>
        <w:t>.</w:t>
      </w:r>
      <w:r w:rsidRPr="00F44D68">
        <w:rPr>
          <w:sz w:val="28"/>
          <w:lang w:val="en-US"/>
        </w:rPr>
        <w:t>Parse</w:t>
      </w:r>
      <w:r w:rsidRPr="00132D6B">
        <w:rPr>
          <w:sz w:val="28"/>
          <w:lang w:val="en-US"/>
        </w:rPr>
        <w:t>(</w:t>
      </w:r>
      <w:r w:rsidRPr="00F44D68">
        <w:rPr>
          <w:sz w:val="28"/>
          <w:lang w:val="en-US"/>
        </w:rPr>
        <w:t>response</w:t>
      </w:r>
      <w:r w:rsidRPr="00132D6B">
        <w:rPr>
          <w:sz w:val="28"/>
          <w:lang w:val="en-US"/>
        </w:rPr>
        <w:t>.</w:t>
      </w:r>
      <w:r w:rsidRPr="00F44D68">
        <w:rPr>
          <w:sz w:val="28"/>
          <w:lang w:val="en-US"/>
        </w:rPr>
        <w:t>Content</w:t>
      </w:r>
      <w:r w:rsidRPr="00132D6B">
        <w:rPr>
          <w:sz w:val="28"/>
          <w:lang w:val="en-US"/>
        </w:rPr>
        <w:t>);</w:t>
      </w:r>
    </w:p>
    <w:p w14:paraId="4C971A42" w14:textId="77777777" w:rsid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r w:rsidRPr="00F44D68">
        <w:rPr>
          <w:sz w:val="28"/>
        </w:rPr>
        <w:t>JToken this[object key]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кэшбэка. </w:t>
      </w:r>
    </w:p>
    <w:p w14:paraId="5BD74219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14:paraId="6C0F970A" w14:textId="77777777" w:rsidR="00F44D68" w:rsidRPr="00F06CB3" w:rsidRDefault="00F44D68" w:rsidP="00D523F7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listOfItems = jsonParse["items"];</w:t>
      </w:r>
    </w:p>
    <w:p w14:paraId="2D22524B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14:paraId="7B2F953B" w14:textId="75F7B436" w:rsidR="00B336A8" w:rsidRPr="00BF3FC8" w:rsidRDefault="00F44D68" w:rsidP="00BF3FC8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token["commission"]["max"]["unit"].ToString();</w:t>
      </w:r>
    </w:p>
    <w:p w14:paraId="6B7CE48E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 w:rsidR="00F44D68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3158F99F" w14:textId="5CB35E78" w:rsidR="00415628" w:rsidRPr="00C53314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</w:t>
      </w:r>
      <w:r w:rsidR="00AD7773">
        <w:rPr>
          <w:sz w:val="28"/>
        </w:rPr>
        <w:t>стродействие.</w:t>
      </w:r>
    </w:p>
    <w:p w14:paraId="3D6D211A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 w:rsidR="006D54E3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1E9BC235" w14:textId="77777777" w:rsidR="00044326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14:paraId="587623F9" w14:textId="77777777" w:rsidR="0004432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1" w:name="_Toc9365045"/>
      <w:bookmarkStart w:id="62" w:name="_Toc9389370"/>
      <w:bookmarkStart w:id="63" w:name="_Toc9714948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61"/>
      <w:bookmarkEnd w:id="62"/>
      <w:bookmarkEnd w:id="63"/>
    </w:p>
    <w:p w14:paraId="474EF48D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вебдрайвер,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14:paraId="3B08B10C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577CDB72" w14:textId="77777777" w:rsidR="00783E56" w:rsidRPr="00AB0758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().</w:t>
      </w:r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</w:t>
      </w:r>
      <w:r w:rsidR="00783E56" w:rsidRPr="00B71ECA">
        <w:rPr>
          <w:sz w:val="28"/>
        </w:rPr>
        <w:lastRenderedPageBreak/>
        <w:t xml:space="preserve">Используя </w:t>
      </w: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r w:rsidR="00783E56" w:rsidRPr="00B71ECA">
        <w:rPr>
          <w:sz w:val="28"/>
        </w:rPr>
        <w:t xml:space="preserve">ack(), </w:t>
      </w:r>
      <w:r>
        <w:rPr>
          <w:sz w:val="28"/>
          <w:lang w:val="en-US"/>
        </w:rPr>
        <w:t>F</w:t>
      </w:r>
      <w:r w:rsidR="00783E56" w:rsidRPr="00B71ECA">
        <w:rPr>
          <w:sz w:val="28"/>
        </w:rPr>
        <w:t>orward()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r w:rsidR="00783E56" w:rsidRPr="00B71ECA">
        <w:rPr>
          <w:sz w:val="28"/>
        </w:rPr>
        <w:t>efresh()</w:t>
      </w:r>
      <w:r w:rsidR="00783E56">
        <w:rPr>
          <w:sz w:val="28"/>
        </w:rPr>
        <w:t>;</w:t>
      </w:r>
    </w:p>
    <w:p w14:paraId="6BFB8631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14:paraId="2B580794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>
        <w:rPr>
          <w:sz w:val="28"/>
        </w:rPr>
        <w:t>, которые соответствуют заданному критерию;</w:t>
      </w:r>
    </w:p>
    <w:p w14:paraId="6B278351" w14:textId="77777777" w:rsidR="00783E56" w:rsidRDefault="00783E5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14:paraId="65E5B05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>d – в качестве локатора используется атрибут id элемента страницы;</w:t>
      </w:r>
    </w:p>
    <w:p w14:paraId="37ABB607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N</w:t>
      </w:r>
      <w:r w:rsidRPr="00ED4D86">
        <w:rPr>
          <w:sz w:val="28"/>
        </w:rPr>
        <w:t>ame – в качестве локатора используется атрибут name элемента страницы;</w:t>
      </w:r>
    </w:p>
    <w:p w14:paraId="51730701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X</w:t>
      </w:r>
      <w:r w:rsidRPr="00ED4D86">
        <w:rPr>
          <w:sz w:val="28"/>
        </w:rPr>
        <w:t>path – используется для поиска элемента по XPath выражению;</w:t>
      </w:r>
    </w:p>
    <w:p w14:paraId="44E090BF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T</w:t>
      </w:r>
      <w:r w:rsidRPr="00ED4D86">
        <w:rPr>
          <w:sz w:val="28"/>
        </w:rPr>
        <w:t>agName – поиск по имени HTML тега;</w:t>
      </w:r>
    </w:p>
    <w:p w14:paraId="761DD1FD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14:paraId="710DD89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ssSelector – используется для поиска элемента по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14:paraId="3B3BC2B2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L</w:t>
      </w:r>
      <w:r w:rsidRPr="00ED4D86">
        <w:rPr>
          <w:sz w:val="28"/>
        </w:rPr>
        <w:t>inkText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14:paraId="7EA90166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 w:rsidRPr="004C253F">
        <w:t xml:space="preserve"> </w:t>
      </w:r>
      <w:r w:rsidR="004C253F" w:rsidRPr="004C253F">
        <w:rPr>
          <w:sz w:val="28"/>
          <w:lang w:val="en-US"/>
        </w:rPr>
        <w:t>PartialLinkText</w:t>
      </w:r>
      <w:r w:rsidRPr="00ED4D86">
        <w:rPr>
          <w:sz w:val="28"/>
        </w:rPr>
        <w:t xml:space="preserve"> – поиск ссылки по части с указанным текстом.</w:t>
      </w:r>
    </w:p>
    <w:p w14:paraId="34A7A4FC" w14:textId="77777777" w:rsidR="00783E56" w:rsidRPr="00ED4D86" w:rsidRDefault="004C253F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r w:rsidR="00783E56" w:rsidRPr="00ED4D86">
        <w:rPr>
          <w:sz w:val="28"/>
        </w:rPr>
        <w:t>(</w:t>
      </w:r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14:paraId="1E712600" w14:textId="37DADDFD" w:rsidR="00783E56" w:rsidRPr="00AB0758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BF3FC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  <w:r w:rsidR="004A5B6D">
        <w:rPr>
          <w:sz w:val="28"/>
        </w:rPr>
        <w:t xml:space="preserve"> Полный код программы приведён в </w:t>
      </w:r>
      <w:r w:rsidR="00D24768">
        <w:rPr>
          <w:sz w:val="28"/>
          <w:szCs w:val="28"/>
        </w:rPr>
        <w:t>Приложении Л.</w:t>
      </w:r>
      <w:r w:rsidR="006324F5" w:rsidRPr="00AB0758">
        <w:rPr>
          <w:sz w:val="28"/>
        </w:rPr>
        <w:t xml:space="preserve"> </w:t>
      </w:r>
    </w:p>
    <w:p w14:paraId="75CB884B" w14:textId="2CC429FE" w:rsidR="00423BF4" w:rsidRDefault="00423BF4" w:rsidP="00D523F7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E55E86">
        <w:rPr>
          <w:sz w:val="28"/>
        </w:rPr>
        <w:t>рисунке 1</w:t>
      </w:r>
      <w:r w:rsidRPr="0051501E">
        <w:rPr>
          <w:sz w:val="28"/>
        </w:rPr>
        <w:t>.</w:t>
      </w:r>
    </w:p>
    <w:p w14:paraId="1C388B3A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14:paraId="4041EBCA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14:paraId="3BFF754E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14:paraId="524411C5" w14:textId="77777777" w:rsidR="00423BF4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14:paraId="186A83A4" w14:textId="77777777" w:rsidR="00423BF4" w:rsidRPr="00BF0536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14:paraId="4948F295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14:paraId="25CA91E9" w14:textId="3BCBA41A" w:rsidR="00555D8B" w:rsidRPr="003908C5" w:rsidRDefault="00423BF4" w:rsidP="003908C5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  <w:r w:rsidR="00555D8B" w:rsidRPr="003908C5">
        <w:rPr>
          <w:sz w:val="28"/>
          <w:lang w:eastAsia="en-US"/>
        </w:rPr>
        <w:br w:type="page"/>
      </w:r>
    </w:p>
    <w:p w14:paraId="674C596E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64" w:name="_Toc9365046"/>
      <w:bookmarkStart w:id="65" w:name="_Toc9389371"/>
      <w:bookmarkStart w:id="66" w:name="_Toc9714949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64"/>
      <w:bookmarkEnd w:id="65"/>
      <w:bookmarkEnd w:id="66"/>
    </w:p>
    <w:p w14:paraId="770FBD3B" w14:textId="77777777" w:rsidR="00FE60B3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r w:rsidR="00FE60B3" w:rsidRPr="001174F4">
        <w:rPr>
          <w:sz w:val="28"/>
          <w:szCs w:val="28"/>
          <w:lang w:val="en-US"/>
        </w:rPr>
        <w:t>BeautifulSoup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Scrapy</w:t>
      </w:r>
      <w:r w:rsidR="00FE60B3" w:rsidRPr="001174F4">
        <w:rPr>
          <w:sz w:val="28"/>
          <w:szCs w:val="28"/>
        </w:rPr>
        <w:t>.</w:t>
      </w:r>
    </w:p>
    <w:p w14:paraId="31DB6C55" w14:textId="77777777" w:rsidR="00FE60B3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67" w:name="_Toc9365047"/>
      <w:bookmarkStart w:id="68" w:name="_Toc9389372"/>
      <w:bookmarkStart w:id="69" w:name="_Toc9714950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67"/>
      <w:bookmarkEnd w:id="68"/>
      <w:bookmarkEnd w:id="69"/>
    </w:p>
    <w:p w14:paraId="49D7C1EF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14:paraId="7537CB7B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Квази из «Приключения Алисы в Стране чудес».</w:t>
      </w:r>
    </w:p>
    <w:p w14:paraId="78862FD5" w14:textId="77777777" w:rsidR="00FE60B3" w:rsidRPr="001174F4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для работы с веб-скрапингом нужно из библиотеки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>создает файлоподобный объект, который читается методом read().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14:paraId="4EE5EBD9" w14:textId="3C533DB6" w:rsidR="00FE60B3" w:rsidRPr="00AB0758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В данном примере будет использован парсер </w:t>
      </w:r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BF3FC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BF3FC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14:paraId="6595CC35" w14:textId="77777777" w:rsidR="00FE60B3" w:rsidRPr="001174F4" w:rsidRDefault="0078597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3EC7E811" w14:textId="77777777" w:rsidR="004918CA" w:rsidRPr="001174F4" w:rsidRDefault="004918CA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 xml:space="preserve">findAll(name=None, attrs={}, recursive=True, text=None, limit=None,**kwargs)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Tag, соответствующих заданному критерию. </w:t>
      </w:r>
    </w:p>
    <w:p w14:paraId="161EB3B6" w14:textId="77777777" w:rsidR="004918CA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r w:rsidRPr="001174F4">
        <w:rPr>
          <w:color w:val="000000" w:themeColor="text1"/>
          <w:sz w:val="28"/>
          <w:szCs w:val="28"/>
          <w:lang w:val="en-US"/>
        </w:rPr>
        <w:t>kwargs</w:t>
      </w:r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text позволяет находить объекты Tag. Его значением может быть строка или </w:t>
      </w:r>
      <w:r w:rsidRPr="001174F4">
        <w:rPr>
          <w:color w:val="000000" w:themeColor="text1"/>
          <w:sz w:val="28"/>
          <w:szCs w:val="28"/>
        </w:rPr>
        <w:lastRenderedPageBreak/>
        <w:t xml:space="preserve">регулярное выражение, или список, или словарь, или специальные значения: True и None,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r w:rsidRPr="001174F4">
        <w:rPr>
          <w:color w:val="000000" w:themeColor="text1"/>
          <w:sz w:val="28"/>
          <w:szCs w:val="28"/>
          <w:lang w:val="en-US"/>
        </w:rPr>
        <w:t>BeautifulSoup</w:t>
      </w:r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14:paraId="32E1174C" w14:textId="77777777" w:rsidR="004918CA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()</w:t>
      </w:r>
      <w:r w:rsidRPr="001174F4">
        <w:rPr>
          <w:color w:val="000000" w:themeColor="text1"/>
          <w:sz w:val="28"/>
          <w:szCs w:val="28"/>
        </w:rPr>
        <w:t>.</w:t>
      </w:r>
    </w:p>
    <w:p w14:paraId="004791B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shops = soup.find_all('div', class_='b-teaser')</w:t>
      </w:r>
    </w:p>
    <w:p w14:paraId="54AD911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14:paraId="21A3EC03" w14:textId="77777777" w:rsidR="004D2856" w:rsidRPr="001174F4" w:rsidRDefault="004D2856" w:rsidP="00D523F7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find(name, attrs, recursive, text, **kwargs)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14:paraId="28A1E9FC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().</w:t>
      </w:r>
    </w:p>
    <w:p w14:paraId="669A398B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label = shop.find('span', class_='b-shop-teaser__label ')</w:t>
      </w:r>
    </w:p>
    <w:p w14:paraId="459E70E6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».</w:t>
      </w:r>
    </w:p>
    <w:p w14:paraId="6A5DF481" w14:textId="77777777" w:rsidR="00FE60B3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В качестве именованного аргумента нельзя использовать зарезервированные слова, такие как name, for и так далее. Чтобы решить эту проблему, можно использовать attrs,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14:paraId="3179E79C" w14:textId="77777777" w:rsidR="007D522B" w:rsidRPr="001174F4" w:rsidRDefault="007D522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r w:rsidR="0087750B" w:rsidRPr="001174F4">
        <w:rPr>
          <w:sz w:val="28"/>
          <w:szCs w:val="28"/>
          <w:lang w:val="en-US"/>
        </w:rPr>
        <w:t>AttributeError</w:t>
      </w:r>
      <w:r w:rsidR="0087750B" w:rsidRPr="001174F4">
        <w:rPr>
          <w:sz w:val="28"/>
          <w:szCs w:val="28"/>
        </w:rPr>
        <w:t>: '</w:t>
      </w:r>
      <w:r w:rsidR="0087750B" w:rsidRPr="001174F4">
        <w:rPr>
          <w:sz w:val="28"/>
          <w:szCs w:val="28"/>
          <w:lang w:val="en-US"/>
        </w:rPr>
        <w:t>NoneType</w:t>
      </w:r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r w:rsidR="0087750B" w:rsidRPr="001174F4">
        <w:rPr>
          <w:sz w:val="28"/>
          <w:szCs w:val="28"/>
          <w:lang w:val="en-US"/>
        </w:rPr>
        <w:t>lxml</w:t>
      </w:r>
      <w:r w:rsidR="0087750B" w:rsidRPr="001174F4">
        <w:rPr>
          <w:sz w:val="28"/>
          <w:szCs w:val="28"/>
        </w:rPr>
        <w:t xml:space="preserve">. </w:t>
      </w:r>
    </w:p>
    <w:p w14:paraId="2CB710FB" w14:textId="77777777" w:rsidR="00FE60B3" w:rsidRPr="001174F4" w:rsidRDefault="0087750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().</w:t>
      </w:r>
    </w:p>
    <w:p w14:paraId="061347B3" w14:textId="77777777" w:rsidR="0087750B" w:rsidRPr="001174F4" w:rsidRDefault="0087750B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image = shop.find('div', class_='b-teaser__cover').find('img').get('src')</w:t>
      </w:r>
    </w:p>
    <w:p w14:paraId="2CB261B0" w14:textId="04F26BF5" w:rsidR="0087750B" w:rsidRPr="001174F4" w:rsidRDefault="0087750B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М.</w:t>
      </w:r>
    </w:p>
    <w:p w14:paraId="525A779A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070C46EC" w14:textId="7A80E25E" w:rsidR="0008635C" w:rsidRPr="00AD7773" w:rsidRDefault="0008635C" w:rsidP="00AD7773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</w:t>
      </w:r>
      <w:r w:rsidR="00AD7773">
        <w:rPr>
          <w:sz w:val="28"/>
          <w:szCs w:val="28"/>
          <w:lang w:eastAsia="en-US"/>
        </w:rPr>
        <w:t>.</w:t>
      </w:r>
    </w:p>
    <w:p w14:paraId="7D0977B7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6F429938" w14:textId="77777777" w:rsidR="0008635C" w:rsidRPr="001174F4" w:rsidRDefault="0008635C" w:rsidP="00D523F7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r w:rsidR="00F740A7" w:rsidRPr="001174F4">
        <w:rPr>
          <w:sz w:val="28"/>
          <w:szCs w:val="28"/>
          <w:lang w:val="en-US" w:eastAsia="en-US"/>
        </w:rPr>
        <w:t>css</w:t>
      </w:r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r w:rsidRPr="001174F4">
        <w:rPr>
          <w:sz w:val="28"/>
          <w:szCs w:val="28"/>
          <w:lang w:val="en-US" w:eastAsia="en-US"/>
        </w:rPr>
        <w:t>lxml</w:t>
      </w:r>
      <w:r w:rsidRPr="001174F4">
        <w:rPr>
          <w:sz w:val="28"/>
          <w:szCs w:val="28"/>
          <w:lang w:eastAsia="en-US"/>
        </w:rPr>
        <w:t>.</w:t>
      </w:r>
    </w:p>
    <w:p w14:paraId="68FCEF5B" w14:textId="77777777" w:rsidR="0087750B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0" w:name="_Toc9365048"/>
      <w:bookmarkStart w:id="71" w:name="_Toc9389373"/>
      <w:bookmarkStart w:id="72" w:name="_Toc9714951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70"/>
      <w:bookmarkEnd w:id="71"/>
      <w:bookmarkEnd w:id="72"/>
    </w:p>
    <w:p w14:paraId="4A775332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5EBF7689" w14:textId="3F1C4F32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Python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 w:rsidRPr="00901CC8">
        <w:rPr>
          <w:color w:val="000000" w:themeColor="text1"/>
          <w:sz w:val="28"/>
          <w:szCs w:val="28"/>
          <w:lang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>9478438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h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BF3FC8" w:rsidRPr="00BF3FC8">
        <w:rPr>
          <w:color w:val="000000" w:themeColor="text1"/>
          <w:sz w:val="28"/>
          <w:szCs w:val="28"/>
          <w:lang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 w:rsidRPr="00901CC8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723349A5" w14:textId="77777777" w:rsidR="00A25217" w:rsidRPr="001174F4" w:rsidRDefault="00A2521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14:paraId="349D44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14:paraId="104717B6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14:paraId="126554D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scrapy.cfg</w:t>
      </w:r>
    </w:p>
    <w:p w14:paraId="5473BC8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14:paraId="77136DE3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14:paraId="3F6B932D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14:paraId="1CFA0CFA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14:paraId="3FD08E5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14:paraId="3EF0757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F06CB3">
        <w:rPr>
          <w:color w:val="000000" w:themeColor="text1"/>
          <w:sz w:val="28"/>
          <w:szCs w:val="28"/>
          <w:lang w:bidi="ru-RU"/>
        </w:rPr>
        <w:t>spiders/</w:t>
      </w:r>
    </w:p>
    <w:p w14:paraId="29D65CD9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14:paraId="1FB4C0C8" w14:textId="77777777" w:rsidR="002766AC" w:rsidRPr="00F06CB3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14:paraId="4E57254E" w14:textId="0EFA830F" w:rsidR="00C63963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14:paraId="6A6E105A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scrapy.cfg – настройки проекта;</w:t>
      </w:r>
    </w:p>
    <w:p w14:paraId="1B76364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>orphanage/ – Python модуль проекта;</w:t>
      </w:r>
    </w:p>
    <w:p w14:paraId="210CCC4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14:paraId="0305D07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orphanage/pipelines.py – используется в основном для описания пользовательских форматов сохранения результатов парсинга;</w:t>
      </w:r>
    </w:p>
    <w:p w14:paraId="111BCED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14:paraId="72DB8F0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orphanage/spiders/ – директория, в которой хранятся файлы с классами пауков. Каждого паука принято писать в отдельном файле.</w:t>
      </w:r>
    </w:p>
    <w:p w14:paraId="6C0B3731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py</w:t>
      </w:r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14:paraId="05513470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Shop(scrapy.Item):</w:t>
      </w:r>
    </w:p>
    <w:p w14:paraId="175553E1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14:paraId="3F7F9224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scrapy.Field()</w:t>
      </w:r>
    </w:p>
    <w:p w14:paraId="1C1639C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url = scrapy.Field() </w:t>
      </w:r>
    </w:p>
    <w:p w14:paraId="1BB38B2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discount = scrapy.Field()</w:t>
      </w:r>
    </w:p>
    <w:p w14:paraId="51EEBE7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label = scrapy.Field()</w:t>
      </w:r>
    </w:p>
    <w:p w14:paraId="4F0DF73B" w14:textId="77777777" w:rsidR="00A25217" w:rsidRPr="00F06CB3" w:rsidRDefault="00A25217" w:rsidP="00E11F80">
      <w:pPr>
        <w:pStyle w:val="af2"/>
        <w:numPr>
          <w:ilvl w:val="0"/>
          <w:numId w:val="55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r w:rsidRPr="00F06CB3">
        <w:rPr>
          <w:color w:val="000000" w:themeColor="text1"/>
          <w:sz w:val="24"/>
          <w:szCs w:val="24"/>
          <w:lang w:bidi="ru-RU"/>
        </w:rPr>
        <w:t>()</w:t>
      </w:r>
    </w:p>
    <w:p w14:paraId="65D27304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14:paraId="55933F7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14:paraId="0CF677F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ArcadySpider(scrapy.Spider):</w:t>
      </w:r>
    </w:p>
    <w:p w14:paraId="66663B37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"arcady"</w:t>
      </w:r>
    </w:p>
    <w:p w14:paraId="7AFA950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"https://letyshops.com/shops?page="</w:t>
      </w:r>
    </w:p>
    <w:p w14:paraId="7A351F63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clear_address = 'https://letyshops.com'</w:t>
      </w:r>
    </w:p>
    <w:p w14:paraId="630208FB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allowed_domains = ['https://letyshops.com']</w:t>
      </w:r>
    </w:p>
    <w:p w14:paraId="601F74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 = []</w:t>
      </w:r>
    </w:p>
    <w:p w14:paraId="31BD962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max_page = get_max_page()</w:t>
      </w:r>
    </w:p>
    <w:p w14:paraId="51350F88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 in range(1, max_page + 1):</w:t>
      </w:r>
    </w:p>
    <w:p w14:paraId="7BA1C0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start_urls.append(address + i.__str__())</w:t>
      </w:r>
    </w:p>
    <w:p w14:paraId="075B3965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51B58F1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14:paraId="3D3E3B92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Rule(LinkExtractor(allow=('')),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178012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2763D5FC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3C14F8FE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def parse(self, response):</w:t>
      </w:r>
    </w:p>
    <w:p w14:paraId="0BA0F6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shops = response.xpath('//div[@class="b-teaser"]')</w:t>
      </w:r>
    </w:p>
    <w:p w14:paraId="392E977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14:paraId="4B75FCE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14:paraId="08753FF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'name': self.get_name(shop, i),</w:t>
      </w:r>
    </w:p>
    <w:p w14:paraId="1523596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lastRenderedPageBreak/>
        <w:t>'discount': self.get_discount(shop, i),</w:t>
      </w:r>
    </w:p>
    <w:p w14:paraId="082944CC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'label': self.get_label(shop, i),</w:t>
      </w:r>
    </w:p>
    <w:p w14:paraId="3240F611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'image': self.get_image(shop, i),</w:t>
      </w:r>
    </w:p>
    <w:p w14:paraId="012CA73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'url': self.get_url(shop, i)</w:t>
      </w:r>
    </w:p>
    <w:p w14:paraId="2918D0C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14:paraId="380E920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items.append(item)</w:t>
      </w:r>
    </w:p>
    <w:p w14:paraId="037953F0" w14:textId="57C9AE0D" w:rsidR="00E11F80" w:rsidRPr="00E11F80" w:rsidRDefault="00A25217" w:rsidP="00E11F80">
      <w:pPr>
        <w:pStyle w:val="af2"/>
        <w:numPr>
          <w:ilvl w:val="0"/>
          <w:numId w:val="56"/>
        </w:numPr>
        <w:spacing w:after="0" w:line="36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14:paraId="184B0EEB" w14:textId="1A437C78" w:rsidR="002766AC" w:rsidRPr="001174F4" w:rsidRDefault="00DA1158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 является методом по умолчанию.</w:t>
      </w:r>
    </w:p>
    <w:p w14:paraId="12881382" w14:textId="77777777" w:rsidR="004B7C77" w:rsidRPr="001174F4" w:rsidRDefault="004B7C7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14:paraId="0961164E" w14:textId="5D022088" w:rsidR="00132FF9" w:rsidRPr="001174F4" w:rsidRDefault="00132FF9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Переменная rules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 w:rsidRPr="00901CC8">
        <w:rPr>
          <w:color w:val="000000" w:themeColor="text1"/>
          <w:sz w:val="28"/>
          <w:szCs w:val="28"/>
          <w:lang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>9478558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h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BF3FC8" w:rsidRPr="00BF3FC8">
        <w:rPr>
          <w:color w:val="000000" w:themeColor="text1"/>
          <w:sz w:val="28"/>
          <w:szCs w:val="28"/>
          <w:lang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 w:rsidRPr="00901CC8">
        <w:rPr>
          <w:color w:val="000000" w:themeColor="text1"/>
          <w:sz w:val="28"/>
          <w:szCs w:val="28"/>
          <w:lang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14:paraId="6CA16B07" w14:textId="77777777" w:rsidR="002550B6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 xml:space="preserve">«scrapy crawl [имя паука], либо с помощью создания объекта класса </w:t>
      </w:r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(), в который нужно передать имя класса, в котором реализован паук. После этого запустить методом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(). Ниже представлен пример кода.</w:t>
      </w:r>
    </w:p>
    <w:p w14:paraId="0793CA55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r w:rsidRPr="00D16C5B">
        <w:rPr>
          <w:color w:val="000000" w:themeColor="text1"/>
          <w:sz w:val="24"/>
          <w:szCs w:val="24"/>
          <w:lang w:bidi="ru-RU"/>
        </w:rPr>
        <w:t>()</w:t>
      </w:r>
    </w:p>
    <w:p w14:paraId="4BC5C9D0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process.crawl(ArcadySpider)</w:t>
      </w:r>
    </w:p>
    <w:p w14:paraId="7DDC0D78" w14:textId="77777777" w:rsidR="0015261D" w:rsidRPr="00D16C5B" w:rsidRDefault="0015261D" w:rsidP="00E11F80">
      <w:pPr>
        <w:pStyle w:val="af2"/>
        <w:numPr>
          <w:ilvl w:val="0"/>
          <w:numId w:val="57"/>
        </w:numPr>
        <w:spacing w:after="0" w:line="36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process.start()</w:t>
      </w:r>
    </w:p>
    <w:p w14:paraId="7DFDBDC9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0A66B857" w14:textId="1260EC1C" w:rsidR="00EA05A0" w:rsidRPr="001174F4" w:rsidRDefault="002766AC" w:rsidP="004A5B6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экземпляров которых, на вход передаётся объект класса Response,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Полный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код</w:t>
      </w:r>
      <w:r w:rsidR="004A5B6D">
        <w:rPr>
          <w:color w:val="000000" w:themeColor="text1"/>
          <w:sz w:val="28"/>
          <w:szCs w:val="28"/>
          <w:lang w:bidi="ru-RU"/>
        </w:rPr>
        <w:t xml:space="preserve"> программы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приведён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в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D24768">
        <w:rPr>
          <w:color w:val="000000" w:themeColor="text1"/>
          <w:sz w:val="28"/>
          <w:szCs w:val="28"/>
          <w:lang w:bidi="ru-RU"/>
        </w:rPr>
        <w:t>Приложении Н.</w:t>
      </w:r>
    </w:p>
    <w:p w14:paraId="21BA9FE0" w14:textId="77777777" w:rsidR="0008635C" w:rsidRPr="006324F5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Плюсы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6324F5">
        <w:rPr>
          <w:color w:val="000000" w:themeColor="text1"/>
          <w:sz w:val="28"/>
          <w:szCs w:val="28"/>
          <w:lang w:bidi="ru-RU"/>
        </w:rPr>
        <w:t>:</w:t>
      </w:r>
    </w:p>
    <w:p w14:paraId="3CAAAB9E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14:paraId="7A86AA35" w14:textId="77777777" w:rsidR="002511C3" w:rsidRPr="001174F4" w:rsidRDefault="002511C3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14:paraId="1B3C9CFB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14:paraId="7F5F080B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14:paraId="7BC49D68" w14:textId="6C5AE816" w:rsidR="0008635C" w:rsidRPr="001174F4" w:rsidRDefault="00110D36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</w:t>
      </w:r>
      <w:r w:rsidR="0026652D">
        <w:rPr>
          <w:color w:val="000000" w:themeColor="text1"/>
          <w:sz w:val="28"/>
          <w:szCs w:val="28"/>
          <w:lang w:bidi="ru-RU"/>
        </w:rPr>
        <w:t>я</w:t>
      </w:r>
      <w:r w:rsidRPr="001174F4">
        <w:rPr>
          <w:color w:val="000000" w:themeColor="text1"/>
          <w:sz w:val="28"/>
          <w:szCs w:val="28"/>
          <w:lang w:bidi="ru-RU"/>
        </w:rPr>
        <w:t xml:space="preserve">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14:paraId="290C918A" w14:textId="7EF4B90C" w:rsidR="002511C3" w:rsidRPr="00132D6B" w:rsidRDefault="002511C3" w:rsidP="00132D6B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  <w:bookmarkStart w:id="73" w:name="_GoBack"/>
      <w:bookmarkEnd w:id="73"/>
    </w:p>
    <w:p w14:paraId="62382768" w14:textId="77777777" w:rsidR="0008635C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74" w:name="_Toc9365049"/>
      <w:bookmarkStart w:id="75" w:name="_Toc9389374"/>
      <w:bookmarkStart w:id="76" w:name="_Toc9714952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74"/>
      <w:bookmarkEnd w:id="75"/>
      <w:bookmarkEnd w:id="76"/>
    </w:p>
    <w:p w14:paraId="2AEF17C4" w14:textId="061D06A1" w:rsidR="00110D36" w:rsidRPr="001174F4" w:rsidRDefault="00110D36" w:rsidP="0045675A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библиотекой, можно получить содержимое страницы в виде html-кода для дальнейшего веб-скрапинга</w:t>
      </w:r>
      <w:r w:rsidR="0045675A">
        <w:rPr>
          <w:color w:val="000000" w:themeColor="text1"/>
          <w:sz w:val="28"/>
          <w:szCs w:val="28"/>
          <w:lang w:bidi="ru-RU"/>
        </w:rPr>
        <w:t xml:space="preserve"> </w:t>
      </w:r>
      <w:r w:rsidR="0045675A" w:rsidRPr="0045675A">
        <w:rPr>
          <w:color w:val="000000" w:themeColor="text1"/>
          <w:sz w:val="28"/>
          <w:szCs w:val="28"/>
          <w:lang w:bidi="ru-RU"/>
        </w:rPr>
        <w:t>[</w:t>
      </w:r>
      <w:r w:rsidR="0045675A">
        <w:rPr>
          <w:color w:val="000000" w:themeColor="text1"/>
          <w:sz w:val="28"/>
          <w:szCs w:val="28"/>
          <w:lang w:bidi="ru-RU"/>
        </w:rPr>
        <w:fldChar w:fldCharType="begin"/>
      </w:r>
      <w:r w:rsidR="0045675A">
        <w:rPr>
          <w:color w:val="000000" w:themeColor="text1"/>
          <w:sz w:val="28"/>
          <w:szCs w:val="28"/>
          <w:lang w:bidi="ru-RU"/>
        </w:rPr>
        <w:instrText xml:space="preserve"> REF _Ref9623492 \r \h </w:instrText>
      </w:r>
      <w:r w:rsidR="0045675A">
        <w:rPr>
          <w:color w:val="000000" w:themeColor="text1"/>
          <w:sz w:val="28"/>
          <w:szCs w:val="28"/>
          <w:lang w:bidi="ru-RU"/>
        </w:rPr>
      </w:r>
      <w:r w:rsidR="0045675A">
        <w:rPr>
          <w:color w:val="000000" w:themeColor="text1"/>
          <w:sz w:val="28"/>
          <w:szCs w:val="28"/>
          <w:lang w:bidi="ru-RU"/>
        </w:rPr>
        <w:fldChar w:fldCharType="separate"/>
      </w:r>
      <w:r w:rsidR="00BF3FC8">
        <w:rPr>
          <w:color w:val="000000" w:themeColor="text1"/>
          <w:sz w:val="28"/>
          <w:szCs w:val="28"/>
          <w:lang w:bidi="ru-RU"/>
        </w:rPr>
        <w:t>29</w:t>
      </w:r>
      <w:r w:rsidR="0045675A">
        <w:rPr>
          <w:color w:val="000000" w:themeColor="text1"/>
          <w:sz w:val="28"/>
          <w:szCs w:val="28"/>
          <w:lang w:bidi="ru-RU"/>
        </w:rPr>
        <w:fldChar w:fldCharType="end"/>
      </w:r>
      <w:r w:rsidR="0045675A" w:rsidRPr="0045675A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316F7732" w14:textId="4A568C59" w:rsidR="009C43E5" w:rsidRPr="001174F4" w:rsidRDefault="009C43E5" w:rsidP="00D523F7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</w:rPr>
        <w:t xml:space="preserve">Описание библиотеки </w:t>
      </w:r>
      <w:r w:rsidR="00BF3FC8"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RestSharp</w:t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14:paraId="0C5019C1" w14:textId="3146F8BC" w:rsidR="00D16C5B" w:rsidRPr="001174F4" w:rsidRDefault="0042090C" w:rsidP="00103C9B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14:paraId="77F8B39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def get_json(self, i):</w:t>
      </w:r>
    </w:p>
    <w:p w14:paraId="1B0F783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url= "https://d289b99uqa0t82.cloudfront.net/sites/5/campaigns_limit_100_offset_" + str(</w:t>
      </w:r>
    </w:p>
    <w:p w14:paraId="3B8371EE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"_order_popularity.json"</w:t>
      </w:r>
    </w:p>
    <w:p w14:paraId="3CB687C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14:paraId="4183F912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14:paraId="7EF6F337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"PostmanRuntime/7.11.0",</w:t>
      </w:r>
    </w:p>
    <w:p w14:paraId="62DD705A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14:paraId="642C11C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14:paraId="09B2B40C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14:paraId="27B1DF0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14:paraId="6DC662B0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"gzip, deflate",</w:t>
      </w:r>
    </w:p>
    <w:p w14:paraId="6EC4F4E4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14:paraId="14F3D1E1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14:paraId="68C772B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}</w:t>
      </w:r>
    </w:p>
    <w:p w14:paraId="468999DF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response = requests.request("GET", url, data=payload, headers=headers)</w:t>
      </w:r>
    </w:p>
    <w:p w14:paraId="27E0D85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lastRenderedPageBreak/>
        <w:t>data = json.loads(response.text)</w:t>
      </w:r>
    </w:p>
    <w:p w14:paraId="77D8D473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14:paraId="545B453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14:paraId="4C7B88E1" w14:textId="78A3D6A5" w:rsidR="00115B1D" w:rsidRPr="001174F4" w:rsidRDefault="00DA022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HTTP</w:t>
      </w:r>
      <w:r w:rsidRPr="00901CC8">
        <w:rPr>
          <w:sz w:val="28"/>
          <w:szCs w:val="28"/>
          <w:lang w:eastAsia="en-US"/>
        </w:rPr>
        <w:t>-</w:t>
      </w:r>
      <w:r w:rsidRPr="001174F4">
        <w:rPr>
          <w:sz w:val="28"/>
          <w:szCs w:val="28"/>
          <w:lang w:eastAsia="en-US"/>
        </w:rPr>
        <w:t>запрос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headers</w:t>
      </w:r>
      <w:r w:rsidRPr="00901CC8">
        <w:rPr>
          <w:sz w:val="28"/>
          <w:szCs w:val="28"/>
          <w:lang w:eastAsia="en-US"/>
        </w:rPr>
        <w:t xml:space="preserve">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D24768">
        <w:rPr>
          <w:sz w:val="28"/>
          <w:szCs w:val="28"/>
          <w:lang w:eastAsia="en-US"/>
        </w:rPr>
        <w:t>рисунке 11</w:t>
      </w:r>
      <w:r w:rsidR="006324F5" w:rsidRPr="006324F5">
        <w:rPr>
          <w:sz w:val="28"/>
          <w:szCs w:val="28"/>
          <w:lang w:eastAsia="en-US"/>
        </w:rPr>
        <w:t>.</w:t>
      </w:r>
    </w:p>
    <w:p w14:paraId="3A3EEC2A" w14:textId="77777777" w:rsidR="00115B1D" w:rsidRPr="001174F4" w:rsidRDefault="00115B1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324FF26" wp14:editId="7D5D3E13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B97" w14:textId="00D36E9F" w:rsidR="00DA0228" w:rsidRPr="00323248" w:rsidRDefault="00115B1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77" w:name="_Ref9712342"/>
      <w:bookmarkStart w:id="78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77"/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Postman</w:t>
      </w:r>
      <w:bookmarkEnd w:id="78"/>
    </w:p>
    <w:p w14:paraId="0DB8BBA7" w14:textId="77777777" w:rsidR="00DA022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r w:rsidRPr="001174F4">
        <w:rPr>
          <w:sz w:val="28"/>
          <w:szCs w:val="28"/>
          <w:lang w:val="en-US" w:eastAsia="en-US"/>
        </w:rPr>
        <w:t>url</w:t>
      </w:r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14:paraId="0303A733" w14:textId="77777777" w:rsidR="005423B7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парсинга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14:paraId="3E32057A" w14:textId="77777777" w:rsidR="005423B7" w:rsidRPr="00901CC8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901CC8">
        <w:rPr>
          <w:color w:val="000000" w:themeColor="text1"/>
          <w:sz w:val="24"/>
          <w:szCs w:val="24"/>
          <w:lang w:val="en-US"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r w:rsidRPr="00901CC8">
        <w:rPr>
          <w:color w:val="000000" w:themeColor="text1"/>
          <w:sz w:val="24"/>
          <w:szCs w:val="24"/>
          <w:lang w:val="en-US" w:bidi="ru-RU"/>
        </w:rPr>
        <w:t>(</w:t>
      </w:r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r w:rsidRPr="00901CC8">
        <w:rPr>
          <w:color w:val="000000" w:themeColor="text1"/>
          <w:sz w:val="24"/>
          <w:szCs w:val="24"/>
          <w:lang w:val="en-US" w:bidi="ru-RU"/>
        </w:rPr>
        <w:t>)</w:t>
      </w:r>
    </w:p>
    <w:p w14:paraId="2008EAC6" w14:textId="77777777" w:rsidR="005423B7" w:rsidRPr="00D16C5B" w:rsidRDefault="005423B7" w:rsidP="006324F5">
      <w:pPr>
        <w:pStyle w:val="af2"/>
        <w:numPr>
          <w:ilvl w:val="0"/>
          <w:numId w:val="59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14:paraId="1123630F" w14:textId="75B751A2" w:rsidR="00B336A8" w:rsidRPr="001174F4" w:rsidRDefault="005423B7" w:rsidP="006324F5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30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П.</w:t>
      </w:r>
    </w:p>
    <w:p w14:paraId="159BE19C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14:paraId="182AE921" w14:textId="0C1B00AF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>быстр</w:t>
      </w:r>
      <w:r w:rsidR="00AD7773">
        <w:rPr>
          <w:sz w:val="28"/>
          <w:szCs w:val="28"/>
          <w:lang w:eastAsia="en-US"/>
        </w:rPr>
        <w:t>одействие;</w:t>
      </w:r>
    </w:p>
    <w:p w14:paraId="413E4718" w14:textId="77777777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14:paraId="0D3A2EBA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14:paraId="0C1F423B" w14:textId="77777777" w:rsidR="00B336A8" w:rsidRPr="001174F4" w:rsidRDefault="00B336A8" w:rsidP="00D523F7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14:paraId="263C8ECD" w14:textId="77777777" w:rsidR="00420F8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9" w:name="_Toc9365050"/>
      <w:bookmarkStart w:id="80" w:name="_Toc9389375"/>
      <w:bookmarkStart w:id="81" w:name="_Toc971495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79"/>
      <w:bookmarkEnd w:id="80"/>
      <w:bookmarkEnd w:id="81"/>
    </w:p>
    <w:p w14:paraId="7C3F1F3E" w14:textId="77777777" w:rsidR="00211774" w:rsidRPr="001174F4" w:rsidRDefault="005F6B4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вебдрайвер</w:t>
      </w:r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>в качестве аргумента конструктора нужно указать путь к вебдрайверу.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14:paraId="1C9E8663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__file_path_to_Chrome = "E:\Документы\PyCharmProject\Parsing-on-python\chromedriver_win32\chromedriver.exe"</w:t>
      </w:r>
    </w:p>
    <w:p w14:paraId="089636FF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driver = webdriver.Chrome(self.__file_path_to_Chrome)</w:t>
      </w:r>
    </w:p>
    <w:p w14:paraId="05C87C81" w14:textId="77777777" w:rsidR="005F6B46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данном проекте использовался chromedriver.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14:paraId="775D0640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46C5B797" w14:textId="77777777" w:rsidR="000B3305" w:rsidRPr="001174F4" w:rsidRDefault="000B330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14:paraId="2A20FCE4" w14:textId="77777777" w:rsidR="00420F8F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className</w:t>
      </w:r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14:paraId="4E9272EC" w14:textId="77777777" w:rsidR="00211774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attr</w:t>
      </w:r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«innerHTML».</w:t>
      </w:r>
    </w:p>
    <w:p w14:paraId="634F9522" w14:textId="6E068C0B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  <w:r w:rsidR="00085F37">
        <w:rPr>
          <w:sz w:val="28"/>
          <w:szCs w:val="28"/>
          <w:lang w:eastAsia="en-US"/>
        </w:rPr>
        <w:t xml:space="preserve"> Полный код программы приведён в </w:t>
      </w:r>
      <w:r w:rsidR="00D24768">
        <w:rPr>
          <w:sz w:val="28"/>
          <w:szCs w:val="28"/>
          <w:lang w:eastAsia="en-US"/>
        </w:rPr>
        <w:t>Приложении Р.</w:t>
      </w:r>
    </w:p>
    <w:p w14:paraId="7F192B8A" w14:textId="6D47E4DC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="00D24768">
        <w:rPr>
          <w:sz w:val="28"/>
          <w:szCs w:val="28"/>
        </w:rPr>
        <w:t>рисунке 1</w:t>
      </w:r>
      <w:r w:rsidRPr="001174F4">
        <w:rPr>
          <w:sz w:val="28"/>
          <w:szCs w:val="28"/>
        </w:rPr>
        <w:t>.</w:t>
      </w:r>
    </w:p>
    <w:p w14:paraId="03A84672" w14:textId="7339788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парсинга.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несереализуемыми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Из-за этой ошибки дальнейшее распараллеливание было не возможным. Есть </w:t>
      </w:r>
      <w:r w:rsidR="0045675A">
        <w:rPr>
          <w:sz w:val="28"/>
          <w:szCs w:val="28"/>
        </w:rPr>
        <w:t>два</w:t>
      </w:r>
      <w:r w:rsidRPr="001174F4">
        <w:rPr>
          <w:sz w:val="28"/>
          <w:szCs w:val="28"/>
        </w:rPr>
        <w:t xml:space="preserve"> способа решить данную проблему.</w:t>
      </w:r>
    </w:p>
    <w:p w14:paraId="69A339E2" w14:textId="7777777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sys.setrecursionlimit,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14:paraId="35F09554" w14:textId="24C2D4BC" w:rsidR="00E77812" w:rsidRPr="001174F4" w:rsidRDefault="00E77812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14:paraId="699D8584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5B17F62A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14:paraId="414B8199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090EAAB1" w14:textId="654F0D70" w:rsidR="000B3305" w:rsidRPr="00C63963" w:rsidRDefault="000B3305" w:rsidP="00C63963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C63963">
        <w:rPr>
          <w:sz w:val="28"/>
          <w:szCs w:val="28"/>
        </w:rPr>
        <w:t>.</w:t>
      </w:r>
    </w:p>
    <w:p w14:paraId="12B70F09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14:paraId="13C891BB" w14:textId="190C251E" w:rsidR="000B3305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14:paraId="01F8B9B5" w14:textId="1377992C" w:rsidR="00B9279E" w:rsidRPr="00B9279E" w:rsidRDefault="00B9279E" w:rsidP="00B9279E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</w:rPr>
      </w:pPr>
      <w:r w:rsidRPr="001174F4">
        <w:rPr>
          <w:sz w:val="28"/>
          <w:szCs w:val="28"/>
        </w:rPr>
        <w:t>необходимо скачивать дополнительные файлы</w:t>
      </w:r>
      <w:r>
        <w:rPr>
          <w:sz w:val="28"/>
          <w:szCs w:val="28"/>
          <w:lang w:val="en-US"/>
        </w:rPr>
        <w:t>;</w:t>
      </w:r>
    </w:p>
    <w:p w14:paraId="108B7506" w14:textId="77777777" w:rsidR="00B537BE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типы объектов являются несереализуемыми</w:t>
      </w:r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14:paraId="51152299" w14:textId="77777777" w:rsidR="00B537BE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82" w:name="_Toc9365051"/>
      <w:bookmarkStart w:id="83" w:name="_Toc9389376"/>
      <w:bookmarkStart w:id="84" w:name="_Toc9714954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82"/>
      <w:bookmarkEnd w:id="83"/>
      <w:bookmarkEnd w:id="84"/>
    </w:p>
    <w:p w14:paraId="32DD22FF" w14:textId="77777777" w:rsidR="00833697" w:rsidRPr="001174F4" w:rsidRDefault="00DC3FE9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нераспараллеленные версии работают очень долго.</w:t>
      </w:r>
    </w:p>
    <w:p w14:paraId="68945B30" w14:textId="77777777" w:rsidR="006B610A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парсинга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r w:rsidR="006B610A" w:rsidRPr="001174F4">
        <w:rPr>
          <w:sz w:val="28"/>
          <w:szCs w:val="28"/>
          <w:lang w:val="en-US" w:eastAsia="en-US"/>
        </w:rPr>
        <w:t>MegaBonus</w:t>
      </w:r>
      <w:r w:rsidR="006B610A" w:rsidRPr="001174F4">
        <w:rPr>
          <w:sz w:val="28"/>
          <w:szCs w:val="28"/>
          <w:lang w:eastAsia="en-US"/>
        </w:rPr>
        <w:t xml:space="preserve"> и </w:t>
      </w:r>
      <w:r w:rsidR="006B610A"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>.</w:t>
      </w:r>
    </w:p>
    <w:p w14:paraId="1E7B3661" w14:textId="77777777" w:rsidR="00DE5FDD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MegaBonus</w:t>
      </w:r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77E1D6F7" w14:textId="77777777" w:rsidR="006B610A" w:rsidRPr="001174F4" w:rsidRDefault="006B610A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14:paraId="2E00B69F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85" w:name="_Toc9365052"/>
      <w:bookmarkStart w:id="86" w:name="_Toc9389377"/>
      <w:bookmarkStart w:id="87" w:name="_Toc971495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85"/>
      <w:bookmarkEnd w:id="86"/>
      <w:bookmarkEnd w:id="87"/>
    </w:p>
    <w:p w14:paraId="6C6AB306" w14:textId="17810F9D" w:rsidR="00790FA8" w:rsidRPr="001174F4" w:rsidRDefault="00790FA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EC0939">
        <w:rPr>
          <w:sz w:val="28"/>
          <w:szCs w:val="28"/>
          <w:lang w:eastAsia="en-US"/>
        </w:rPr>
        <w:t>рисунке 12</w:t>
      </w:r>
      <w:r w:rsidR="006324F5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5462CF09" w14:textId="77777777" w:rsidR="00A60DC8" w:rsidRPr="001174F4" w:rsidRDefault="0017274F" w:rsidP="00451FF4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2366F8" wp14:editId="523232E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AD6ECC" w14:textId="08EFE91B" w:rsidR="00790FA8" w:rsidRPr="00323248" w:rsidRDefault="00A60DC8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8" w:name="_Ref9712445"/>
      <w:bookmarkStart w:id="89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88"/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89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14:paraId="318082D8" w14:textId="22383299" w:rsidR="00A60DC8" w:rsidRPr="001174F4" w:rsidRDefault="00DD1ADE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6E2E26">
        <w:rPr>
          <w:sz w:val="28"/>
          <w:szCs w:val="28"/>
          <w:lang w:eastAsia="en-US"/>
        </w:rPr>
        <w:t>рисунке 13</w:t>
      </w:r>
      <w:r w:rsidR="006324F5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</w:t>
      </w:r>
      <w:r w:rsidRPr="001174F4">
        <w:rPr>
          <w:sz w:val="28"/>
          <w:szCs w:val="28"/>
          <w:lang w:eastAsia="en-US"/>
        </w:rPr>
        <w:lastRenderedPageBreak/>
        <w:t xml:space="preserve">много вариантов из чего выбирать, среди них также было сделано сравнение по 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6E2E26">
        <w:rPr>
          <w:sz w:val="28"/>
          <w:szCs w:val="28"/>
          <w:lang w:eastAsia="en-US"/>
        </w:rPr>
        <w:t>рисунке 14</w:t>
      </w:r>
      <w:r w:rsidR="006324F5" w:rsidRPr="006324F5">
        <w:rPr>
          <w:sz w:val="28"/>
          <w:szCs w:val="28"/>
          <w:lang w:eastAsia="en-US"/>
        </w:rPr>
        <w:t>.</w:t>
      </w:r>
    </w:p>
    <w:p w14:paraId="2A286054" w14:textId="77777777" w:rsidR="0054310E" w:rsidRPr="001174F4" w:rsidRDefault="0017274F" w:rsidP="00451FF4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796AA" wp14:editId="6BBBF449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A043168" w14:textId="1D414134" w:rsidR="0054310E" w:rsidRPr="0017274F" w:rsidRDefault="0054310E" w:rsidP="00451FF4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0" w:name="_Ref9712472"/>
      <w:bookmarkStart w:id="91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90"/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Selenium и другой библиотеки в секундах</w:t>
      </w:r>
      <w:bookmarkEnd w:id="91"/>
    </w:p>
    <w:p w14:paraId="3DE85A24" w14:textId="77777777" w:rsidR="0054310E" w:rsidRPr="001174F4" w:rsidRDefault="0017274F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79087" wp14:editId="65905632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5D6FE7B" w14:textId="37D12AB7" w:rsidR="00DD1ADE" w:rsidRPr="00323248" w:rsidRDefault="0054310E" w:rsidP="000326F1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2" w:name="_Ref9712493"/>
      <w:bookmarkStart w:id="93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93"/>
    </w:p>
    <w:p w14:paraId="3AC1E64B" w14:textId="77777777" w:rsidR="000326F1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парсинга.</w:t>
      </w:r>
    </w:p>
    <w:p w14:paraId="73ED81A2" w14:textId="692AB250" w:rsidR="00251554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так как версия на </w:t>
      </w:r>
      <w:r>
        <w:rPr>
          <w:sz w:val="28"/>
          <w:szCs w:val="28"/>
          <w:lang w:val="en-US"/>
        </w:rPr>
        <w:t>C</w:t>
      </w:r>
      <w:r w:rsidRPr="00B65201">
        <w:rPr>
          <w:sz w:val="28"/>
          <w:szCs w:val="28"/>
        </w:rPr>
        <w:t xml:space="preserve"># </w:t>
      </w:r>
      <w:r>
        <w:rPr>
          <w:sz w:val="28"/>
          <w:szCs w:val="28"/>
        </w:rPr>
        <w:t>работает намного медленнее.</w:t>
      </w:r>
    </w:p>
    <w:p w14:paraId="79931298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9365053"/>
      <w:bookmarkStart w:id="95" w:name="_Toc9389378"/>
      <w:bookmarkStart w:id="96" w:name="_Toc971495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94"/>
      <w:bookmarkEnd w:id="95"/>
      <w:bookmarkEnd w:id="96"/>
    </w:p>
    <w:p w14:paraId="1A3D3D0B" w14:textId="3F3795A8" w:rsidR="00251554" w:rsidRPr="001174F4" w:rsidRDefault="0025155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15</w:t>
      </w:r>
      <w:r w:rsidR="004A2B49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14:paraId="3A5B9129" w14:textId="77777777" w:rsidR="00251554" w:rsidRPr="001174F4" w:rsidRDefault="00251554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D479D1E" wp14:editId="6F6389BF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5DC9447" w14:textId="1CEC0598" w:rsidR="00251554" w:rsidRPr="004C3CED" w:rsidRDefault="00251554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97" w:name="_Ref9712518"/>
      <w:bookmarkStart w:id="98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98"/>
    </w:p>
    <w:p w14:paraId="5A316572" w14:textId="3D6DACED" w:rsidR="00251554" w:rsidRPr="001174F4" w:rsidRDefault="00425B8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16</w:t>
      </w:r>
      <w:r w:rsidR="006324F5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340DB7B5" w14:textId="7058AAB1" w:rsidR="00FE7FCD" w:rsidRPr="001174F4" w:rsidRDefault="009957F3" w:rsidP="00451FF4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0F5B9" wp14:editId="0BA96627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</w:rPr>
        <w:t xml:space="preserve"> </w:t>
      </w:r>
    </w:p>
    <w:p w14:paraId="0D4D66CF" w14:textId="49B4F3F4" w:rsidR="00425B86" w:rsidRPr="004C3CED" w:rsidRDefault="00FE7FCD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9" w:name="_Ref9712554"/>
      <w:bookmarkStart w:id="100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9"/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100"/>
    </w:p>
    <w:p w14:paraId="6D6DD4AF" w14:textId="184B1FFE" w:rsidR="00EC3223" w:rsidRPr="001174F4" w:rsidRDefault="00EC322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6E2E26">
        <w:rPr>
          <w:sz w:val="28"/>
          <w:szCs w:val="28"/>
        </w:rPr>
        <w:t>рисунке 14</w:t>
      </w:r>
      <w:r w:rsidR="006324F5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14:paraId="01E1BAC5" w14:textId="0554B93F" w:rsidR="00251554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Рассматривая скорость выполнения</w:t>
      </w:r>
      <w:r w:rsidR="00CD0FD7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парсеров, можно сделать вывод о библиотеках для парсинга.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 Для двух других языков программирования не имеет смысл</w:t>
      </w:r>
      <w:r w:rsidR="000326F1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14:paraId="4BC6D8D4" w14:textId="77777777" w:rsidR="00FC021A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="00D47C4C" w:rsidRPr="001174F4">
        <w:rPr>
          <w:sz w:val="28"/>
          <w:szCs w:val="28"/>
          <w:lang w:val="en-US"/>
        </w:rPr>
        <w:t>RestSharp</w:t>
      </w:r>
      <w:r w:rsidR="00D47C4C" w:rsidRPr="001174F4">
        <w:rPr>
          <w:sz w:val="28"/>
          <w:szCs w:val="28"/>
        </w:rPr>
        <w:t xml:space="preserve"> и </w:t>
      </w:r>
      <w:r w:rsidR="00D47C4C" w:rsidRPr="001174F4">
        <w:rPr>
          <w:sz w:val="28"/>
          <w:szCs w:val="28"/>
          <w:lang w:val="en-US"/>
        </w:rPr>
        <w:t>Unirest</w:t>
      </w:r>
      <w:r w:rsidR="00D47C4C" w:rsidRPr="001174F4">
        <w:rPr>
          <w:sz w:val="28"/>
          <w:szCs w:val="28"/>
        </w:rPr>
        <w:t>.</w:t>
      </w:r>
    </w:p>
    <w:p w14:paraId="26791EE0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FA24A66" w14:textId="43FCDB1F" w:rsidR="005509D7" w:rsidRDefault="005509D7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val="en-US"/>
        </w:rPr>
      </w:pPr>
      <w:bookmarkStart w:id="101" w:name="_Toc9365055"/>
      <w:bookmarkStart w:id="102" w:name="_Toc9389380"/>
      <w:bookmarkStart w:id="103" w:name="_Toc9714957"/>
      <w:r w:rsidRPr="001174F4">
        <w:rPr>
          <w:rFonts w:ascii="Times New Roman" w:hAnsi="Times New Roman" w:cs="Times New Roman"/>
        </w:rPr>
        <w:lastRenderedPageBreak/>
        <w:t>Алгоритм</w:t>
      </w:r>
      <w:r w:rsidR="00C63963">
        <w:rPr>
          <w:rFonts w:ascii="Times New Roman" w:hAnsi="Times New Roman" w:cs="Times New Roman"/>
        </w:rPr>
        <w:t>ы</w:t>
      </w:r>
      <w:r w:rsidRPr="001174F4">
        <w:rPr>
          <w:rFonts w:ascii="Times New Roman" w:hAnsi="Times New Roman" w:cs="Times New Roman"/>
        </w:rPr>
        <w:t xml:space="preserve"> парсинга сайт</w:t>
      </w:r>
      <w:bookmarkEnd w:id="101"/>
      <w:bookmarkEnd w:id="102"/>
      <w:r w:rsidR="00C63963">
        <w:rPr>
          <w:rFonts w:ascii="Times New Roman" w:hAnsi="Times New Roman" w:cs="Times New Roman"/>
        </w:rPr>
        <w:t>ов</w:t>
      </w:r>
      <w:bookmarkEnd w:id="103"/>
    </w:p>
    <w:p w14:paraId="3912A02B" w14:textId="568BB0D1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104" w:name="_Toc9714958"/>
      <w:r w:rsidRPr="00C63963">
        <w:rPr>
          <w:rFonts w:ascii="Times New Roman" w:hAnsi="Times New Roman" w:cs="Times New Roman"/>
          <w:sz w:val="28"/>
          <w:szCs w:val="28"/>
          <w:lang w:val="en-US"/>
        </w:rPr>
        <w:t>Алгоритм парсинга сайта MegaBonus</w:t>
      </w:r>
      <w:bookmarkEnd w:id="104"/>
    </w:p>
    <w:p w14:paraId="600CE86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MegaBonus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6A3D480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4C004739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14:paraId="41B92F06" w14:textId="38995EC1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6324F5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17</w:t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784DC06F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1B96254" wp14:editId="1FFE1E23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8F" w14:textId="0945B1F1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5" w:name="_Ref9364559"/>
      <w:bookmarkStart w:id="106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5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106"/>
    </w:p>
    <w:p w14:paraId="753E5810" w14:textId="44BCF9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</w:t>
      </w:r>
      <w:r w:rsidRPr="001174F4">
        <w:rPr>
          <w:sz w:val="28"/>
          <w:szCs w:val="28"/>
        </w:rPr>
        <w:lastRenderedPageBreak/>
        <w:t xml:space="preserve">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14:paraId="7A538C0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14:paraId="7230EFE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button = driver.FindElement(By.ClassName("see-more"));</w:t>
      </w:r>
    </w:p>
    <w:p w14:paraId="5A6FF2F1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(button.Displayed)</w:t>
      </w:r>
    </w:p>
    <w:p w14:paraId="13C7DDCC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94913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5F937DA3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47B8E5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button.Click();</w:t>
      </w:r>
    </w:p>
    <w:p w14:paraId="328D0B80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 = driver.FindElement(By.ClassName("see-more"));</w:t>
      </w:r>
    </w:p>
    <w:p w14:paraId="67FEECF6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9D593C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193F1AB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3AB10E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14:paraId="44B52BD7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55FA57A" w14:textId="77777777" w:rsidR="005509D7" w:rsidRPr="00D16C5B" w:rsidRDefault="005509D7" w:rsidP="00197448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15C395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14:paraId="7A11DBA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14:paraId="1A25B140" w14:textId="05A1E2A2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«cacheback-block-list».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общего списка, из него извлекаются элементы с информацией. На </w:t>
      </w:r>
      <w:r w:rsidR="006E2E26">
        <w:rPr>
          <w:sz w:val="28"/>
          <w:szCs w:val="28"/>
        </w:rPr>
        <w:t>рисунке 18</w:t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14:paraId="330DB4A6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ul = driver.FindElement(By.ClassName("cacheback-block-list"));</w:t>
      </w:r>
    </w:p>
    <w:p w14:paraId="2FD81A53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var webElements = ul.FindElements(By.TagName("li"));</w:t>
      </w:r>
    </w:p>
    <w:p w14:paraId="1076A9B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1EE3CFC" wp14:editId="4BA6594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080" w14:textId="56EB9E1D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7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7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</w:p>
    <w:p w14:paraId="093DBFFC" w14:textId="77777777" w:rsidR="005509D7" w:rsidRPr="004C3CED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r w:rsidRPr="001174F4">
        <w:rPr>
          <w:sz w:val="28"/>
          <w:szCs w:val="28"/>
          <w:lang w:val="en-US"/>
        </w:rPr>
        <w:t>webElements</w:t>
      </w:r>
      <w:r w:rsidRPr="001174F4">
        <w:rPr>
          <w:sz w:val="28"/>
          <w:szCs w:val="28"/>
        </w:rPr>
        <w:t xml:space="preserve"> передаются на вход методу </w:t>
      </w:r>
      <w:r w:rsidRPr="001174F4">
        <w:rPr>
          <w:sz w:val="28"/>
          <w:szCs w:val="28"/>
          <w:lang w:val="en-US"/>
        </w:rPr>
        <w:t>ParseElements</w:t>
      </w:r>
      <w:r w:rsidRPr="001174F4">
        <w:rPr>
          <w:sz w:val="28"/>
          <w:szCs w:val="28"/>
        </w:rPr>
        <w:t>(),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14:paraId="20FAE61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Shop ParseElements(IWebElement item)</w:t>
      </w:r>
    </w:p>
    <w:p w14:paraId="5459B50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082C1FC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name = GetName(item);</w:t>
      </w:r>
    </w:p>
    <w:p w14:paraId="03589E5E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fullDiscount = GetFullDiscount(item);</w:t>
      </w:r>
    </w:p>
    <w:p w14:paraId="79C02A00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discount = GetDiscount(fullDiscount);</w:t>
      </w:r>
    </w:p>
    <w:p w14:paraId="5C18487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 = GetLabel(fullDiscount);</w:t>
      </w:r>
    </w:p>
    <w:p w14:paraId="2AA20BC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image = GetImage(item);</w:t>
      </w:r>
    </w:p>
    <w:p w14:paraId="25AA8A6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url = GetPage(item);</w:t>
      </w:r>
    </w:p>
    <w:p w14:paraId="1A8BE18B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0358425A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BF63AA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new Shop(name, discount, label, image, url);</w:t>
      </w:r>
    </w:p>
    <w:p w14:paraId="60350F3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E95258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6ACD1AC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598A59B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Как видно из примера, для каждого элемента есть свой метод, в котором содержится логика для извлечения информации.</w:t>
      </w:r>
    </w:p>
    <w:p w14:paraId="2BA12F6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с классом «holder-more»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 xml:space="preserve">()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 xml:space="preserve">() извлекается текст внутри тэга. Так как в извлечённом тексте не будет самого имени, а, например, будет «Подробнее про кэшбэк в </w:t>
      </w:r>
      <w:r w:rsidRPr="001174F4">
        <w:rPr>
          <w:sz w:val="28"/>
          <w:szCs w:val="28"/>
          <w:lang w:val="en-US"/>
        </w:rPr>
        <w:t>Aliexpress</w:t>
      </w:r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14:paraId="61A36AE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GetName(IWebElement element)</w:t>
      </w:r>
    </w:p>
    <w:p w14:paraId="5549623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4964D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кэшбэк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14:paraId="49AF7BC7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14:paraId="6C2C671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7E7CE45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850633A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name = element.FindElement(By.ClassName("holder-more")).FindElement(By.TagName("a")).GetAttribute("innerHTML");</w:t>
      </w:r>
    </w:p>
    <w:p w14:paraId="5EFB73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F8BB22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D3E26C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463A64C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DEF75F1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8C919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B93AA0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420AC2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1D56393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259D0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regex.Match(name);</w:t>
      </w:r>
    </w:p>
    <w:p w14:paraId="2AA1818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0F280D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2449FE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matcher.Groups[1].Value;</w:t>
      </w:r>
    </w:p>
    <w:p w14:paraId="5DB8244F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C55C30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1283665" w14:textId="77777777" w:rsidR="005509D7" w:rsidRPr="00D16C5B" w:rsidRDefault="005509D7" w:rsidP="00197448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EBB798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GetFullDiscount</w:t>
      </w:r>
      <w:r w:rsidRPr="001174F4">
        <w:rPr>
          <w:sz w:val="28"/>
          <w:szCs w:val="28"/>
        </w:rPr>
        <w:t xml:space="preserve"> () извлекает из элемента значение кэшбэка вместе с валютой, которое находится в дочернем элементе с тэгом «strong» элемента с тэгом «div» и классом «your-percentage».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14:paraId="79335DFB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GetFullDiscount(IWebElement element)</w:t>
      </w:r>
    </w:p>
    <w:p w14:paraId="42A9554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3A533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String fullDiscount = "";</w:t>
      </w:r>
    </w:p>
    <w:p w14:paraId="5996986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01618F5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C4FA5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fullDiscount = element.FindElement(By.CssSelector("div.your-percentage &gt; strong")).Text;</w:t>
      </w:r>
    </w:p>
    <w:p w14:paraId="1DC48724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781438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507C91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6BAB7BC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4277BD0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9C5D691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15C56A1F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184DAE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0CE161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D31A80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fullDiscount;</w:t>
      </w:r>
    </w:p>
    <w:p w14:paraId="6508C9C5" w14:textId="77777777" w:rsidR="005509D7" w:rsidRPr="00D16C5B" w:rsidRDefault="005509D7" w:rsidP="00197448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D317C9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() с помощью регулярного выражения извлекает из строки значение кэшбэка.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Полный код приведён ниже.</w:t>
      </w:r>
    </w:p>
    <w:p w14:paraId="0E8631A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Double GetDiscount(String fullDiscount)</w:t>
      </w:r>
    </w:p>
    <w:p w14:paraId="4D2CC537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96A32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2FCDBC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88B41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7C70C84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DC0B01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4309A9B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Regex("\\d+[.|,]*\\d*");</w:t>
      </w:r>
    </w:p>
    <w:p w14:paraId="47A7F8E3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14:paraId="1203E85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3AF6381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2D1967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D85B56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discount = matcher.Value;</w:t>
      </w:r>
    </w:p>
    <w:p w14:paraId="5D8D4BBE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09FA69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(Double.TryParse(discount.Replace('.', ','), out double result))</w:t>
      </w:r>
    </w:p>
    <w:p w14:paraId="57C7D922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8E1D01C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14:paraId="79F98514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473585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810AFB1" w14:textId="77777777" w:rsidR="005509D7" w:rsidRPr="00D16C5B" w:rsidRDefault="005509D7" w:rsidP="00197448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330C1B1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>() 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приведён ниже.</w:t>
      </w:r>
    </w:p>
    <w:p w14:paraId="0083531C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GetLabel(String fullDiscount)</w:t>
      </w:r>
    </w:p>
    <w:p w14:paraId="4918084E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A036C7A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0654A61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E33EB6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00E98CEF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1AD064E0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47BA93C2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Regex("[$%€]|</w:t>
      </w:r>
      <w:r w:rsidRPr="00D16C5B">
        <w:rPr>
          <w:sz w:val="24"/>
          <w:szCs w:val="24"/>
        </w:rPr>
        <w:t>руб</w:t>
      </w:r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14:paraId="5BC3492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6DDA9D9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76DC485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D07BD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matcher.Value;</w:t>
      </w:r>
    </w:p>
    <w:p w14:paraId="082BA42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460753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293BEBD" w14:textId="77777777" w:rsidR="005509D7" w:rsidRPr="00D16C5B" w:rsidRDefault="005509D7" w:rsidP="00197448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92C5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картинку, которая находится в элементе с тэгом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>» в атрибуте «</w:t>
      </w:r>
      <w:r w:rsidRPr="001174F4">
        <w:rPr>
          <w:sz w:val="28"/>
          <w:szCs w:val="28"/>
          <w:lang w:val="en-US"/>
        </w:rPr>
        <w:t>src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3FF774C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GetImage(IWebElement element)</w:t>
      </w:r>
    </w:p>
    <w:p w14:paraId="1347C858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3DD877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14:paraId="24A30CF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1E34472E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69B6A1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image = element.FindElement(By.TagName("img")).GetAttribute("src");</w:t>
      </w:r>
    </w:p>
    <w:p w14:paraId="23416E3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202DEB8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1CB07E32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9E5FED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476E13D6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FBC62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ED454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E873B0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4EFBED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C798617" w14:textId="77777777" w:rsidR="005509D7" w:rsidRPr="00D16C5B" w:rsidRDefault="005509D7" w:rsidP="00197448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image;</w:t>
      </w:r>
    </w:p>
    <w:p w14:paraId="4D19F28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GetPage</w:t>
      </w:r>
      <w:r w:rsidRPr="001174F4">
        <w:rPr>
          <w:sz w:val="28"/>
          <w:szCs w:val="28"/>
        </w:rPr>
        <w:t>() извлекает из элемента ссылку на страницу магазина, которая находится в значении атрибута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 </w:t>
      </w:r>
      <w:r w:rsidRPr="001174F4">
        <w:rPr>
          <w:sz w:val="28"/>
          <w:szCs w:val="28"/>
        </w:rPr>
        <w:lastRenderedPageBreak/>
        <w:t>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и классом «holder-img».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777AEF06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GetPage(IWebElement element)</w:t>
      </w:r>
    </w:p>
    <w:p w14:paraId="4230B7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1F439F8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14:paraId="7160BFC0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27A90EBB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BA6D7A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page = element.FindElement(By.CssSelector("div.holder-img &gt; a")).GetAttribute("href");</w:t>
      </w:r>
    </w:p>
    <w:p w14:paraId="6AABF29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1866B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7CCEC6F4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3B36D0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3569D4FF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1D0A5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4D234F7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EABDB6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20DA69D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0BD897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page;</w:t>
      </w:r>
    </w:p>
    <w:p w14:paraId="62503995" w14:textId="77777777" w:rsidR="005509D7" w:rsidRPr="00D16C5B" w:rsidRDefault="005509D7" w:rsidP="00197448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3ABDEA50" w14:textId="26E311C0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возвращается.</w:t>
      </w:r>
      <w:r w:rsidR="003B3539">
        <w:rPr>
          <w:sz w:val="28"/>
          <w:szCs w:val="28"/>
        </w:rPr>
        <w:t xml:space="preserve"> Полный код программы приведён в </w:t>
      </w:r>
      <w:r w:rsidR="006E2E26">
        <w:rPr>
          <w:sz w:val="28"/>
          <w:szCs w:val="28"/>
        </w:rPr>
        <w:t>Приложении Л.</w:t>
      </w:r>
    </w:p>
    <w:p w14:paraId="0B7962E2" w14:textId="77777777" w:rsidR="005509D7" w:rsidRPr="00C63963" w:rsidRDefault="005509D7" w:rsidP="00C6396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8" w:name="_Toc9365056"/>
      <w:bookmarkStart w:id="109" w:name="_Toc9389381"/>
      <w:bookmarkStart w:id="110" w:name="_Toc9714959"/>
      <w:r w:rsidRPr="00C63963">
        <w:rPr>
          <w:rFonts w:ascii="Times New Roman" w:hAnsi="Times New Roman" w:cs="Times New Roman"/>
          <w:sz w:val="28"/>
          <w:szCs w:val="28"/>
        </w:rPr>
        <w:t xml:space="preserve">Алгоритм парсинга сайта </w:t>
      </w:r>
      <w:r w:rsidRPr="00C63963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108"/>
      <w:bookmarkEnd w:id="109"/>
      <w:bookmarkEnd w:id="110"/>
    </w:p>
    <w:p w14:paraId="4AD31E5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LetyShops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203ED555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258AD16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14:paraId="5991419A" w14:textId="3701A65B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19</w:t>
      </w:r>
      <w:r w:rsidRPr="001174F4">
        <w:rPr>
          <w:sz w:val="28"/>
          <w:szCs w:val="28"/>
        </w:rPr>
        <w:t xml:space="preserve">. При просмотре данной страницы следует обратить внимание на саму структуру сайта, </w:t>
      </w:r>
      <w:r w:rsidRPr="001174F4">
        <w:rPr>
          <w:sz w:val="28"/>
          <w:szCs w:val="28"/>
        </w:rPr>
        <w:lastRenderedPageBreak/>
        <w:t>то есть на расположение магазинов, а также на те элементы, которые позволяют получиться следующие магазины.</w:t>
      </w:r>
    </w:p>
    <w:p w14:paraId="348E8637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7BBC871" wp14:editId="0A05741E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A94" w14:textId="44BB685F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1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1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</w:p>
    <w:p w14:paraId="0865AE5D" w14:textId="014342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20</w:t>
      </w:r>
      <w:r w:rsidRPr="001174F4">
        <w:rPr>
          <w:sz w:val="28"/>
          <w:szCs w:val="28"/>
        </w:rPr>
        <w:t>.</w:t>
      </w:r>
    </w:p>
    <w:p w14:paraId="3FDEDD28" w14:textId="77777777" w:rsidR="005509D7" w:rsidRPr="001174F4" w:rsidRDefault="005509D7" w:rsidP="00FC6A82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0E4446F1" wp14:editId="6C624D30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A49" w14:textId="46C11D76" w:rsidR="005509D7" w:rsidRPr="004C3CED" w:rsidRDefault="005509D7" w:rsidP="00FC6A82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112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2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14:paraId="507E1BC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14:paraId="10FD1C75" w14:textId="7B8FC43F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</w:t>
      </w:r>
      <w:r w:rsidR="00425E13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21</w:t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14:paraId="59396295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123808C6" wp14:editId="4A59AC21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E32C" w14:textId="2C14EB75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3" w:name="_Ref9364785"/>
      <w:bookmarkStart w:id="114" w:name="_Ref954006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3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bookmarkEnd w:id="114"/>
    </w:p>
    <w:p w14:paraId="3D22B7D2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Из предыдущего рисунка видно, что элемент находится в тэге «а» с классом «b-teaser__inner».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14:paraId="77F2CCE6" w14:textId="77777777" w:rsidR="005509D7" w:rsidRPr="00901CC8" w:rsidRDefault="005509D7" w:rsidP="00D523F7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</w:t>
      </w:r>
      <w:r w:rsidRPr="00901CC8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  <w:lang w:val="en-US"/>
        </w:rPr>
        <w:t>listOfShops</w:t>
      </w:r>
      <w:r w:rsidRPr="00901CC8">
        <w:rPr>
          <w:sz w:val="24"/>
          <w:szCs w:val="24"/>
          <w:lang w:val="en-US"/>
        </w:rPr>
        <w:t xml:space="preserve"> = </w:t>
      </w:r>
      <w:r w:rsidRPr="00D16C5B">
        <w:rPr>
          <w:sz w:val="24"/>
          <w:szCs w:val="24"/>
          <w:lang w:val="en-US"/>
        </w:rPr>
        <w:t>html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QuerySelectorAll</w:t>
      </w:r>
      <w:r w:rsidRPr="00901CC8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  <w:lang w:val="en-US"/>
        </w:rPr>
        <w:t>div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 xml:space="preserve"> &gt; </w:t>
      </w:r>
      <w:r w:rsidRPr="00D16C5B">
        <w:rPr>
          <w:sz w:val="24"/>
          <w:szCs w:val="24"/>
          <w:lang w:val="en-US"/>
        </w:rPr>
        <w:t>a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>__</w:t>
      </w:r>
      <w:r w:rsidRPr="00D16C5B">
        <w:rPr>
          <w:sz w:val="24"/>
          <w:szCs w:val="24"/>
          <w:lang w:val="en-US"/>
        </w:rPr>
        <w:t>inner</w:t>
      </w:r>
      <w:r w:rsidRPr="00901CC8">
        <w:rPr>
          <w:sz w:val="24"/>
          <w:szCs w:val="24"/>
          <w:lang w:val="en-US"/>
        </w:rPr>
        <w:t>");</w:t>
      </w:r>
    </w:p>
    <w:p w14:paraId="38AB9D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r w:rsidRPr="001174F4">
        <w:rPr>
          <w:sz w:val="28"/>
          <w:szCs w:val="28"/>
          <w:lang w:val="en-US"/>
        </w:rPr>
        <w:t>listOfShops</w:t>
      </w:r>
      <w:r w:rsidRPr="001174F4">
        <w:rPr>
          <w:sz w:val="28"/>
          <w:szCs w:val="28"/>
        </w:rPr>
        <w:t>.</w:t>
      </w:r>
    </w:p>
    <w:p w14:paraId="2AB4BB30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14:paraId="727DF481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foreach (var item in listOfShops)</w:t>
      </w:r>
    </w:p>
    <w:p w14:paraId="6519F16C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F4FA01D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GetName(item);</w:t>
      </w:r>
    </w:p>
    <w:p w14:paraId="1CBE573F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Double discount = GetDiscount(item);</w:t>
      </w:r>
    </w:p>
    <w:p w14:paraId="4D25D6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label = GetLabel(item);</w:t>
      </w:r>
    </w:p>
    <w:p w14:paraId="3F94FD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url = GetUrl(item);</w:t>
      </w:r>
    </w:p>
    <w:p w14:paraId="51C034A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String image = GetImage(item);</w:t>
      </w:r>
    </w:p>
    <w:p w14:paraId="55B0DE0E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7D43B4CB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7BDDA9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Shops.Add(new Shop(name, discount, label, image, url));</w:t>
      </w:r>
    </w:p>
    <w:p w14:paraId="0FF37770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A39AB67" w14:textId="77777777" w:rsidR="005509D7" w:rsidRPr="00D16C5B" w:rsidRDefault="005509D7" w:rsidP="00197448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1714C3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52866E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с классом «b-teaser__title».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0A376F97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GetName(HtmlNode html)</w:t>
      </w:r>
    </w:p>
    <w:p w14:paraId="0BC0A90F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9225693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html.QuerySelector("div.b-teaser__title").InnerText.Trim();</w:t>
      </w:r>
    </w:p>
    <w:p w14:paraId="35603319" w14:textId="77777777" w:rsidR="005509D7" w:rsidRPr="00D16C5B" w:rsidRDefault="005509D7" w:rsidP="00197448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951CED" w14:textId="1D1714A5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 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«b-shop-teaser__cash». Если значение кэшбэка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6E2E26">
        <w:rPr>
          <w:sz w:val="28"/>
          <w:szCs w:val="28"/>
        </w:rPr>
        <w:t>рисунке 22</w:t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«b-shop-teaser__new-cash».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 xml:space="preserve">() нужен для удаления лишних пробелов.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Пример кода приведён ниже.</w:t>
      </w:r>
    </w:p>
    <w:p w14:paraId="6183779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private Double GetDiscount(HtmlNode html)</w:t>
      </w:r>
    </w:p>
    <w:p w14:paraId="0B8F4D8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139EB31A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lastRenderedPageBreak/>
        <w:t>string discount = "";</w:t>
      </w:r>
    </w:p>
    <w:p w14:paraId="4A49AB9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14:paraId="07495E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24B0E01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14:paraId="30929AD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034B0FF0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(NullReferenceException e)</w:t>
      </w:r>
    </w:p>
    <w:p w14:paraId="71AF17E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65347E6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logger.Info("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14:paraId="29E196C6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span.b-shop-teaser__new-cash").InnerText.Trim(); ;</w:t>
      </w:r>
    </w:p>
    <w:p w14:paraId="4E61F89B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1F8B218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(Double.TryParse(discount.Replace('.', ','), out double result))</w:t>
      </w:r>
    </w:p>
    <w:p w14:paraId="379151D7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5CFD88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14:paraId="05604B8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5A3F2D5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Double.NaN;</w:t>
      </w:r>
    </w:p>
    <w:p w14:paraId="44BA9F7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14:paraId="4684A20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7504EE" wp14:editId="034AFF0C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B71" w14:textId="59C4C2C6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15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15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кэшбэка</w:t>
      </w:r>
    </w:p>
    <w:p w14:paraId="21802109" w14:textId="4695C8A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 xml:space="preserve">() извлекает из элемента валюту. На сайте есть три вида кэшбэка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«b-shop-teaser__label», а потом значение и валюту, которая расположена в том же тэге с таким же классом; третий – кэшбэк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702C5F">
        <w:rPr>
          <w:sz w:val="28"/>
          <w:szCs w:val="28"/>
        </w:rPr>
        <w:t>рисунке 22</w:t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  b-shop-teaser__label--red». Для того, чтобы не писать множество проверок было решено с помощью </w:t>
      </w:r>
      <w:r w:rsidRPr="001174F4">
        <w:rPr>
          <w:sz w:val="28"/>
          <w:szCs w:val="28"/>
          <w:lang w:val="en-US"/>
        </w:rPr>
        <w:t>QuerySelectorAll</w:t>
      </w:r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«b-shop-teaser__label», и из коллекции брать последний элемент. Далее с помощью </w:t>
      </w:r>
      <w:r w:rsidRPr="001174F4">
        <w:rPr>
          <w:sz w:val="28"/>
          <w:szCs w:val="28"/>
          <w:lang w:val="en-US"/>
        </w:rPr>
        <w:lastRenderedPageBreak/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4B8007B9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GetLabel(HtmlNode html)</w:t>
      </w:r>
    </w:p>
    <w:p w14:paraId="09B5198E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3A20BCB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labelList = html.QuerySelectorAll("div.b-teaser__caption &gt; div.b-teaser__cashback-rate &gt; div &gt; div &gt; span.b-shop-teaser__label");</w:t>
      </w:r>
    </w:p>
    <w:p w14:paraId="7AAB2EDA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labelList.Last().InnerText.Trim();</w:t>
      </w:r>
    </w:p>
    <w:p w14:paraId="143165AC" w14:textId="77777777" w:rsidR="005509D7" w:rsidRPr="00D16C5B" w:rsidRDefault="005509D7" w:rsidP="00197448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16305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GetUrl</w:t>
      </w:r>
      <w:r w:rsidRPr="001174F4">
        <w:rPr>
          <w:sz w:val="28"/>
          <w:szCs w:val="28"/>
        </w:rPr>
        <w:t>()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«b-teaser__inner» в атрибуте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 xml:space="preserve">()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14:paraId="5C49E7BA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GetUrl(HtmlNode html)</w:t>
      </w:r>
    </w:p>
    <w:p w14:paraId="1A4BAE27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64D101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addressOfSite + html.GetAttributeValue("href", "");</w:t>
      </w:r>
    </w:p>
    <w:p w14:paraId="0AB2EE1B" w14:textId="77777777" w:rsidR="005509D7" w:rsidRPr="00D16C5B" w:rsidRDefault="005509D7" w:rsidP="00197448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653404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 магазина на сайте. Ссылка находится в тэге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 xml:space="preserve">», который является дочерним элементом тэга «div» с классом «b-teaser__cover».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>() извлекается значение заданного атрибута. Пример кода приведён ниже.</w:t>
      </w:r>
    </w:p>
    <w:p w14:paraId="7E892563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GetImage(HtmlNode html)</w:t>
      </w:r>
    </w:p>
    <w:p w14:paraId="6E6C400C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E1FA94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html.QuerySelector("div.b-teaser__top &gt; div.b-teaser__cover &gt; img").GetAttributeValue("src", "");</w:t>
      </w:r>
    </w:p>
    <w:p w14:paraId="7D56E118" w14:textId="77777777" w:rsidR="005509D7" w:rsidRPr="00D16C5B" w:rsidRDefault="005509D7" w:rsidP="00197448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6540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14:paraId="52D333CA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</w:t>
      </w:r>
      <w:r w:rsidRPr="001174F4">
        <w:rPr>
          <w:sz w:val="28"/>
          <w:szCs w:val="28"/>
        </w:rPr>
        <w:lastRenderedPageBreak/>
        <w:t xml:space="preserve">а потом передавать в параметр числа. Для того, чтобы узнать максимальное количество страниц, есть 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().</w:t>
      </w:r>
    </w:p>
    <w:p w14:paraId="0B76A7A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620A47EC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Int32 GetMaxPage()</w:t>
      </w:r>
    </w:p>
    <w:p w14:paraId="3F76008D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CFFF6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htmlWeb = new HtmlWeb</w:t>
      </w:r>
    </w:p>
    <w:p w14:paraId="72A2EE3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F9AAAF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OverrideEncoding = Encoding.UTF8</w:t>
      </w:r>
    </w:p>
    <w:p w14:paraId="1B9ED6D3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14:paraId="37A41C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document = htmlWeb.Load("https://letyshops.com/shops?page=1");</w:t>
      </w:r>
    </w:p>
    <w:p w14:paraId="2DE8BE3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 = document.DocumentNode;</w:t>
      </w:r>
    </w:p>
    <w:p w14:paraId="54D53DA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maxPage = html.QuerySelector("div.b-content.b-content--shops &gt; ul &gt; li:nth-child(5) &gt; a").InnerText.Trim();</w:t>
      </w:r>
    </w:p>
    <w:p w14:paraId="13AA55E8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(Int32.TryParse(maxPage, out int result))</w:t>
      </w:r>
    </w:p>
    <w:p w14:paraId="08AE67E5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14:paraId="25D48207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result;</w:t>
      </w:r>
    </w:p>
    <w:p w14:paraId="648D051B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109D05A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30;</w:t>
      </w:r>
    </w:p>
    <w:p w14:paraId="408AC39E" w14:textId="77777777" w:rsidR="005509D7" w:rsidRPr="00D16C5B" w:rsidRDefault="005509D7" w:rsidP="00197448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67F63B6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14:paraId="0020F265" w14:textId="77777777" w:rsidR="005509D7" w:rsidRPr="00D16C5B" w:rsidRDefault="005509D7" w:rsidP="00D523F7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maxPage = GetMaxPage();</w:t>
      </w:r>
    </w:p>
    <w:p w14:paraId="0AFFC5CA" w14:textId="77777777" w:rsidR="005509D7" w:rsidRPr="00D16C5B" w:rsidRDefault="005509D7" w:rsidP="00934D1D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Parallel.For(1, maxPage + 1, ParseElements);</w:t>
      </w:r>
    </w:p>
    <w:p w14:paraId="6E0BFA79" w14:textId="69243570" w:rsidR="00C63963" w:rsidRDefault="00934D1D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Полный код программы приведён в </w:t>
      </w:r>
      <w:r w:rsidR="00702C5F">
        <w:rPr>
          <w:sz w:val="28"/>
          <w:szCs w:val="28"/>
        </w:rPr>
        <w:t>Приложении Д.</w:t>
      </w:r>
    </w:p>
    <w:p w14:paraId="5D4C5FB3" w14:textId="77777777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16" w:name="_Toc9714960"/>
      <w:r w:rsidRPr="00C63963">
        <w:rPr>
          <w:rFonts w:ascii="Times New Roman" w:hAnsi="Times New Roman" w:cs="Times New Roman"/>
          <w:sz w:val="28"/>
          <w:szCs w:val="28"/>
          <w:lang w:eastAsia="en-US"/>
        </w:rPr>
        <w:t>Решение проблем при парсинге сайтов</w:t>
      </w:r>
      <w:bookmarkEnd w:id="116"/>
    </w:p>
    <w:p w14:paraId="56003B68" w14:textId="77777777" w:rsidR="00C63963" w:rsidRPr="001174F4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При парсинге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14:paraId="61F3D567" w14:textId="77777777" w:rsidR="00C63963" w:rsidRPr="006820B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lastRenderedPageBreak/>
        <w:t xml:space="preserve">При парсинге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14:paraId="624EBB5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 proxy = new Proxy();</w:t>
      </w:r>
    </w:p>
    <w:p w14:paraId="0175DA2B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proxy.setHttpProxy(PROXY).setFtpProxy(PROXY).setSslProxy(PROXY).setSslProxy(PROXY);</w:t>
      </w:r>
    </w:p>
    <w:p w14:paraId="213F43C4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DesiredCapabilities capabilities = DesiredCapabilities.firefox();</w:t>
      </w:r>
    </w:p>
    <w:p w14:paraId="13178D20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capabilities.setCapability(CapabilityType.PROXY, proxy);</w:t>
      </w:r>
    </w:p>
    <w:p w14:paraId="098DB83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WebDriver driver = new FirefoxDriver(capabilities)</w:t>
      </w:r>
    </w:p>
    <w:p w14:paraId="1CE0DEED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прокси-сервера. Недостатком этого метода является постоянный поиск новых проски-серверов.</w:t>
      </w:r>
    </w:p>
    <w:p w14:paraId="79D4EA1F" w14:textId="23704C52" w:rsidR="00C63963" w:rsidRPr="00537D98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r w:rsidRPr="00537D98">
        <w:rPr>
          <w:sz w:val="28"/>
          <w:szCs w:val="28"/>
          <w:lang w:eastAsia="en-US"/>
        </w:rPr>
        <w:t>Secure Sockets Layer</w:t>
      </w:r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Pr="006C724D">
        <w:rPr>
          <w:sz w:val="28"/>
          <w:szCs w:val="28"/>
          <w:lang w:eastAsia="en-US"/>
        </w:rPr>
        <w:t xml:space="preserve"> [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_Ref9479328 \r \h  \* MERGEFORMAT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35</w:t>
      </w:r>
      <w:r>
        <w:rPr>
          <w:sz w:val="28"/>
          <w:szCs w:val="28"/>
          <w:lang w:eastAsia="en-US"/>
        </w:rPr>
        <w:fldChar w:fldCharType="end"/>
      </w:r>
      <w:r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14:paraId="78269C69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 может потребоваться войти в аккаунт, чтобы получиться доступ к более подробной информации. Для решения этой проблемы можно обратиться к специальному запросу, который отвечает за логирование, либо можно использовать </w:t>
      </w:r>
      <w:r>
        <w:rPr>
          <w:sz w:val="28"/>
          <w:szCs w:val="28"/>
          <w:lang w:val="en-US" w:eastAsia="en-US"/>
        </w:rPr>
        <w:t>Selenium</w:t>
      </w:r>
      <w:r w:rsidRPr="00BD6D8F">
        <w:rPr>
          <w:sz w:val="28"/>
          <w:szCs w:val="28"/>
          <w:lang w:eastAsia="en-US"/>
        </w:rPr>
        <w:t>.</w:t>
      </w:r>
    </w:p>
    <w:p w14:paraId="57CC8D0F" w14:textId="7B253E2D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 парсинге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14:paraId="3C419ED8" w14:textId="5C94E971" w:rsidR="00B537BE" w:rsidRPr="00934D1D" w:rsidRDefault="00B537BE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eastAsia="en-US"/>
        </w:rPr>
        <w:br w:type="page"/>
      </w:r>
    </w:p>
    <w:p w14:paraId="3C779132" w14:textId="77777777" w:rsidR="00B537BE" w:rsidRPr="001174F4" w:rsidRDefault="00B537BE" w:rsidP="00B763EB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117" w:name="_Toc9365057"/>
      <w:bookmarkStart w:id="118" w:name="_Toc9389382"/>
      <w:bookmarkStart w:id="119" w:name="_Toc9714961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17"/>
      <w:bookmarkEnd w:id="118"/>
      <w:bookmarkEnd w:id="119"/>
    </w:p>
    <w:p w14:paraId="520A0501" w14:textId="77777777" w:rsidR="00D47C4C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14:paraId="656EC908" w14:textId="77777777" w:rsidR="00861781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14:paraId="662337A8" w14:textId="7777777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14:paraId="701B1C9E" w14:textId="77777777" w:rsidR="0086178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20" w:name="_Toc9389383"/>
      <w:bookmarkStart w:id="121" w:name="_Toc9714962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20"/>
      <w:bookmarkEnd w:id="121"/>
    </w:p>
    <w:p w14:paraId="5B25CB83" w14:textId="7777777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14:paraId="53FD5301" w14:textId="4326C6FB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="00702C5F">
        <w:rPr>
          <w:sz w:val="28"/>
          <w:szCs w:val="28"/>
          <w:lang w:eastAsia="en-US"/>
        </w:rPr>
        <w:t>рисунке 23</w:t>
      </w:r>
      <w:r w:rsidRPr="001174F4">
        <w:rPr>
          <w:sz w:val="28"/>
          <w:szCs w:val="28"/>
          <w:lang w:eastAsia="en-US"/>
        </w:rPr>
        <w:t>.</w:t>
      </w:r>
    </w:p>
    <w:p w14:paraId="38663537" w14:textId="77777777" w:rsidR="00473D77" w:rsidRPr="001174F4" w:rsidRDefault="00473D7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F272814" wp14:editId="2EC98FB2">
            <wp:extent cx="4832633" cy="229552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5425" b="23972"/>
                    <a:stretch/>
                  </pic:blipFill>
                  <pic:spPr bwMode="auto">
                    <a:xfrm>
                      <a:off x="0" y="0"/>
                      <a:ext cx="4858002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F61" w14:textId="4D6E8F6C" w:rsidR="00473D77" w:rsidRPr="004C3CED" w:rsidRDefault="00473D77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2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22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14:paraId="5A361241" w14:textId="1C0BFA04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24</w:t>
      </w:r>
      <w:r w:rsidR="0026156A" w:rsidRPr="001174F4">
        <w:rPr>
          <w:sz w:val="28"/>
          <w:szCs w:val="28"/>
          <w:lang w:eastAsia="en-US"/>
        </w:rPr>
        <w:t>.</w:t>
      </w:r>
    </w:p>
    <w:p w14:paraId="67673588" w14:textId="77777777" w:rsidR="0026156A" w:rsidRPr="001174F4" w:rsidRDefault="0026156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331F052" wp14:editId="3DDD602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E26" w14:textId="46115553" w:rsidR="00473D77" w:rsidRPr="004C3CED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3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23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14:paraId="54C34FA6" w14:textId="7FD43870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702C5F">
        <w:rPr>
          <w:sz w:val="28"/>
          <w:szCs w:val="28"/>
          <w:lang w:eastAsia="en-US"/>
        </w:rPr>
        <w:t>рисунке 25</w:t>
      </w:r>
      <w:r w:rsidR="0026156A" w:rsidRPr="001174F4">
        <w:rPr>
          <w:sz w:val="28"/>
          <w:szCs w:val="28"/>
          <w:lang w:eastAsia="en-US"/>
        </w:rPr>
        <w:t>.</w:t>
      </w:r>
    </w:p>
    <w:p w14:paraId="63D37948" w14:textId="77777777" w:rsidR="0026156A" w:rsidRPr="001174F4" w:rsidRDefault="004C3CE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238F" wp14:editId="49672706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A12A" w14:textId="2005A090" w:rsidR="0026156A" w:rsidRPr="0095204B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24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BF3FC8">
        <w:rPr>
          <w:i w:val="0"/>
          <w:iCs w:val="0"/>
          <w:noProof/>
          <w:color w:val="auto"/>
          <w:sz w:val="24"/>
          <w:szCs w:val="24"/>
        </w:rPr>
        <w:t>25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24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14:paraId="3E939236" w14:textId="77777777" w:rsidR="002615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25" w:name="_Toc9389384"/>
      <w:bookmarkStart w:id="126" w:name="_Toc971496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2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26"/>
    </w:p>
    <w:p w14:paraId="3E5D062C" w14:textId="77777777" w:rsidR="0026156A" w:rsidRPr="001174F4" w:rsidRDefault="0026156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11C296AF" w14:textId="31660C48" w:rsidR="001F3640" w:rsidRPr="006C724D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26</w:t>
      </w:r>
      <w:r w:rsidRPr="006C724D">
        <w:rPr>
          <w:sz w:val="28"/>
          <w:szCs w:val="28"/>
          <w:lang w:eastAsia="en-US"/>
        </w:rPr>
        <w:t>.</w:t>
      </w:r>
    </w:p>
    <w:p w14:paraId="711B8319" w14:textId="77777777" w:rsidR="001F3640" w:rsidRPr="001174F4" w:rsidRDefault="001F3640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550F79C" wp14:editId="48E35694">
            <wp:extent cx="5713730" cy="2114550"/>
            <wp:effectExtent l="0" t="0" r="127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5" b="26189"/>
                    <a:stretch/>
                  </pic:blipFill>
                  <pic:spPr bwMode="auto">
                    <a:xfrm>
                      <a:off x="0" y="0"/>
                      <a:ext cx="5728374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59E1" w14:textId="273AF873" w:rsidR="0026156A" w:rsidRPr="001174F4" w:rsidRDefault="001F3640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7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26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7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861FA0F" w14:textId="01BAD62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использовалась библиотека OfficeOpenXml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BF3FC8" w:rsidRPr="00BF3FC8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702C5F">
        <w:rPr>
          <w:sz w:val="28"/>
          <w:szCs w:val="28"/>
          <w:lang w:eastAsia="en-US"/>
        </w:rPr>
        <w:t>рисунке 27</w:t>
      </w:r>
      <w:r w:rsidR="0033571F" w:rsidRPr="001174F4">
        <w:rPr>
          <w:sz w:val="28"/>
          <w:szCs w:val="28"/>
          <w:lang w:eastAsia="en-US"/>
        </w:rPr>
        <w:t>.</w:t>
      </w:r>
    </w:p>
    <w:p w14:paraId="71C2EBCF" w14:textId="77777777" w:rsidR="0036107B" w:rsidRPr="001174F4" w:rsidRDefault="0036107B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FD0426F" wp14:editId="0E850DA3">
            <wp:extent cx="4162425" cy="2076450"/>
            <wp:effectExtent l="0" t="0" r="9525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785" b="37110"/>
                    <a:stretch/>
                  </pic:blipFill>
                  <pic:spPr bwMode="auto">
                    <a:xfrm>
                      <a:off x="0" y="0"/>
                      <a:ext cx="4183976" cy="20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66A6" w14:textId="2F7F5DFC" w:rsidR="001F3640" w:rsidRPr="001174F4" w:rsidRDefault="0036107B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8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8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11B7D14A" w14:textId="247E1994" w:rsidR="001F3640" w:rsidRPr="00702C5F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openpyxl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BF3FC8" w:rsidRPr="00BF3FC8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28</w:t>
      </w:r>
    </w:p>
    <w:p w14:paraId="53E4B556" w14:textId="77777777" w:rsidR="0031453D" w:rsidRPr="001174F4" w:rsidRDefault="0031453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AA086C5" wp14:editId="539DE81F">
            <wp:extent cx="4343400" cy="2314575"/>
            <wp:effectExtent l="0" t="0" r="0" b="952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5" b="37200"/>
                    <a:stretch/>
                  </pic:blipFill>
                  <pic:spPr bwMode="auto">
                    <a:xfrm>
                      <a:off x="0" y="0"/>
                      <a:ext cx="4361875" cy="23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7997" w14:textId="43FC2032" w:rsidR="001F3640" w:rsidRPr="001174F4" w:rsidRDefault="0031453D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9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9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07FE4510" w14:textId="77777777" w:rsidR="001F3640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30" w:name="_Toc9389385"/>
      <w:bookmarkStart w:id="131" w:name="_Toc971496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3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31"/>
    </w:p>
    <w:p w14:paraId="40AC3AEC" w14:textId="77777777" w:rsidR="00DF57DA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2A5D4DD9" w14:textId="2B31808D" w:rsidR="001F3640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opencsv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BF3FC8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29</w:t>
      </w:r>
      <w:r w:rsidRPr="001174F4">
        <w:rPr>
          <w:sz w:val="28"/>
          <w:szCs w:val="28"/>
          <w:lang w:eastAsia="en-US"/>
        </w:rPr>
        <w:t>.</w:t>
      </w:r>
    </w:p>
    <w:p w14:paraId="588036B4" w14:textId="77777777" w:rsidR="0031453D" w:rsidRPr="001174F4" w:rsidRDefault="0033571F" w:rsidP="00451FF4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AE525AE" wp14:editId="11483092">
            <wp:extent cx="3600450" cy="1771650"/>
            <wp:effectExtent l="0" t="0" r="0" b="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43379"/>
                    <a:stretch/>
                  </pic:blipFill>
                  <pic:spPr bwMode="auto">
                    <a:xfrm>
                      <a:off x="0" y="0"/>
                      <a:ext cx="3616177" cy="17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6C0F" w14:textId="655AD5E1" w:rsidR="00DF57DA" w:rsidRPr="001174F4" w:rsidRDefault="0031453D" w:rsidP="00451FF4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2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2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FA15F07" w14:textId="2616178C" w:rsidR="00DF57DA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использовались стандартные средства в виде StreamWriter.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30</w:t>
      </w:r>
      <w:r w:rsidRPr="001174F4">
        <w:rPr>
          <w:sz w:val="28"/>
          <w:szCs w:val="28"/>
          <w:lang w:eastAsia="en-US"/>
        </w:rPr>
        <w:t>.</w:t>
      </w:r>
    </w:p>
    <w:p w14:paraId="7CC778BD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8EE989A" wp14:editId="2CF0CEDF">
            <wp:extent cx="3914775" cy="2057400"/>
            <wp:effectExtent l="0" t="0" r="9525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4" b="44817"/>
                    <a:stretch/>
                  </pic:blipFill>
                  <pic:spPr bwMode="auto">
                    <a:xfrm>
                      <a:off x="0" y="0"/>
                      <a:ext cx="3935166" cy="20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BC4" w14:textId="5DC97F21" w:rsidR="001F3640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3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3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5FB4707A" w14:textId="45427871" w:rsidR="00EF7CA6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702C5F">
        <w:rPr>
          <w:sz w:val="28"/>
          <w:szCs w:val="28"/>
          <w:lang w:eastAsia="en-US"/>
        </w:rPr>
        <w:t>рисунке 31</w:t>
      </w:r>
      <w:r w:rsidRPr="001174F4">
        <w:rPr>
          <w:sz w:val="28"/>
          <w:szCs w:val="28"/>
          <w:lang w:eastAsia="en-US"/>
        </w:rPr>
        <w:t>.</w:t>
      </w:r>
    </w:p>
    <w:p w14:paraId="284BF3F4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193D7EB" wp14:editId="29118AC8">
            <wp:extent cx="4686300" cy="1638300"/>
            <wp:effectExtent l="0" t="0" r="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669" b="63003"/>
                    <a:stretch/>
                  </pic:blipFill>
                  <pic:spPr bwMode="auto">
                    <a:xfrm>
                      <a:off x="0" y="0"/>
                      <a:ext cx="4692458" cy="16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63F" w14:textId="4DC3CAF0" w:rsidR="00EF7CA6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34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BF3FC8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34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532860C1" w14:textId="77777777" w:rsidR="00B537BE" w:rsidRPr="001174F4" w:rsidRDefault="00B537BE" w:rsidP="00451FF4">
      <w:pPr>
        <w:tabs>
          <w:tab w:val="clear" w:pos="8640"/>
        </w:tabs>
        <w:spacing w:after="0" w:line="360" w:lineRule="auto"/>
        <w:ind w:firstLine="680"/>
        <w:jc w:val="center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14:paraId="19918617" w14:textId="77777777" w:rsidR="00352C1B" w:rsidRDefault="00352C1B" w:rsidP="00B763EB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  <w:lang w:eastAsia="en-US"/>
        </w:rPr>
      </w:pPr>
      <w:bookmarkStart w:id="135" w:name="_Toc9365059"/>
      <w:bookmarkStart w:id="136" w:name="_Toc9389387"/>
      <w:bookmarkStart w:id="137" w:name="_Toc9714965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35"/>
      <w:bookmarkEnd w:id="136"/>
      <w:bookmarkEnd w:id="137"/>
    </w:p>
    <w:p w14:paraId="7ED1EE21" w14:textId="1ABCAB30" w:rsid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данной работе были рассмотрены библиотеки для парсинга сайтов</w:t>
      </w:r>
      <w:r w:rsidR="00B70FFC">
        <w:rPr>
          <w:sz w:val="28"/>
          <w:szCs w:val="28"/>
          <w:lang w:eastAsia="en-US"/>
        </w:rPr>
        <w:t xml:space="preserve"> на трёх языках программирования</w:t>
      </w:r>
      <w:r>
        <w:rPr>
          <w:sz w:val="28"/>
          <w:szCs w:val="28"/>
          <w:lang w:eastAsia="en-US"/>
        </w:rPr>
        <w:t xml:space="preserve"> и их основной функционал. Помимо этого, были написаны программы, которые, используя библиотеки для парсинга сайтов, собирают и систематизируют данные. Также произведён анализ скорости выполнения различных реализаций библиотек.</w:t>
      </w:r>
    </w:p>
    <w:p w14:paraId="55DD5066" w14:textId="3B205441" w:rsidR="00B6520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В ходе анализа скорости выполнения были сделаны выводы, что </w:t>
      </w:r>
      <w:r w:rsidRPr="001174F4">
        <w:rPr>
          <w:sz w:val="28"/>
          <w:szCs w:val="28"/>
        </w:rPr>
        <w:t xml:space="preserve">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</w:t>
      </w:r>
      <w:r>
        <w:rPr>
          <w:sz w:val="28"/>
          <w:szCs w:val="28"/>
        </w:rPr>
        <w:t>версии</w:t>
      </w:r>
      <w:r w:rsidR="00F7169F">
        <w:rPr>
          <w:sz w:val="28"/>
          <w:szCs w:val="28"/>
        </w:rPr>
        <w:t xml:space="preserve"> </w:t>
      </w:r>
      <w:r w:rsidR="00F7169F">
        <w:rPr>
          <w:sz w:val="28"/>
          <w:szCs w:val="28"/>
          <w:lang w:val="en-US"/>
        </w:rPr>
        <w:t>Selenium</w:t>
      </w:r>
      <w:r w:rsidR="00F7169F" w:rsidRPr="00F7169F">
        <w:rPr>
          <w:sz w:val="28"/>
          <w:szCs w:val="28"/>
        </w:rPr>
        <w:t xml:space="preserve"> </w:t>
      </w:r>
      <w:r w:rsidR="00F7169F">
        <w:rPr>
          <w:sz w:val="28"/>
          <w:szCs w:val="28"/>
        </w:rPr>
        <w:t xml:space="preserve">вместе с </w:t>
      </w:r>
      <w:r w:rsidR="00B65201">
        <w:rPr>
          <w:sz w:val="28"/>
          <w:szCs w:val="28"/>
          <w:lang w:val="en-US"/>
        </w:rPr>
        <w:t>Jsoup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Java</w:t>
      </w:r>
      <w:r w:rsidR="00B65201" w:rsidRPr="00B65201">
        <w:rPr>
          <w:sz w:val="28"/>
          <w:szCs w:val="28"/>
        </w:rPr>
        <w:t xml:space="preserve">, </w:t>
      </w:r>
      <w:r w:rsidR="00B65201">
        <w:rPr>
          <w:sz w:val="28"/>
          <w:szCs w:val="28"/>
        </w:rPr>
        <w:t xml:space="preserve">либо с </w:t>
      </w:r>
      <w:r w:rsidR="00B65201">
        <w:rPr>
          <w:sz w:val="28"/>
          <w:szCs w:val="28"/>
          <w:lang w:val="en-US"/>
        </w:rPr>
        <w:t>Fizzler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C</w:t>
      </w:r>
      <w:r w:rsidR="00B65201" w:rsidRPr="00B65201">
        <w:rPr>
          <w:sz w:val="28"/>
          <w:szCs w:val="28"/>
        </w:rPr>
        <w:t>#,</w:t>
      </w:r>
      <w:r w:rsidR="00B65201">
        <w:rPr>
          <w:sz w:val="28"/>
          <w:szCs w:val="28"/>
        </w:rPr>
        <w:t xml:space="preserve"> либо с </w:t>
      </w:r>
      <w:r w:rsidR="00B65201">
        <w:rPr>
          <w:sz w:val="28"/>
          <w:szCs w:val="28"/>
          <w:lang w:val="en-US"/>
        </w:rPr>
        <w:t>BeautifulSoup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Python</w:t>
      </w:r>
      <w:r w:rsidR="00B65201">
        <w:rPr>
          <w:sz w:val="28"/>
          <w:szCs w:val="28"/>
        </w:rPr>
        <w:t xml:space="preserve">. </w:t>
      </w: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 w:rsidR="00B65201">
        <w:rPr>
          <w:sz w:val="28"/>
          <w:szCs w:val="28"/>
        </w:rPr>
        <w:t>.</w:t>
      </w:r>
    </w:p>
    <w:p w14:paraId="01A74C87" w14:textId="68B468A3" w:rsidR="001D6AB9" w:rsidRPr="000326F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</w:t>
      </w:r>
      <w:r w:rsidR="00B65201">
        <w:rPr>
          <w:sz w:val="28"/>
          <w:szCs w:val="28"/>
        </w:rPr>
        <w:t>парсеров, которые реализуют библиотеки для париснга</w:t>
      </w:r>
      <w:r w:rsidRPr="001174F4">
        <w:rPr>
          <w:sz w:val="28"/>
          <w:szCs w:val="28"/>
        </w:rPr>
        <w:t>, можно сделать</w:t>
      </w:r>
      <w:r w:rsidR="00B65201">
        <w:rPr>
          <w:sz w:val="28"/>
          <w:szCs w:val="28"/>
        </w:rPr>
        <w:t xml:space="preserve"> вывод, что </w:t>
      </w:r>
      <w:r w:rsidRPr="001174F4">
        <w:rPr>
          <w:sz w:val="28"/>
          <w:szCs w:val="28"/>
        </w:rPr>
        <w:t>быстрее всего работа</w:t>
      </w:r>
      <w:r w:rsidR="000326F1">
        <w:rPr>
          <w:sz w:val="28"/>
          <w:szCs w:val="28"/>
        </w:rPr>
        <w:t>ю</w:t>
      </w:r>
      <w:r w:rsidRPr="001174F4">
        <w:rPr>
          <w:sz w:val="28"/>
          <w:szCs w:val="28"/>
        </w:rPr>
        <w:t xml:space="preserve">т </w:t>
      </w:r>
      <w:r w:rsidR="000326F1">
        <w:rPr>
          <w:sz w:val="28"/>
          <w:szCs w:val="28"/>
        </w:rPr>
        <w:t xml:space="preserve">библиотека </w:t>
      </w:r>
      <w:r w:rsidRPr="001174F4">
        <w:rPr>
          <w:sz w:val="28"/>
          <w:szCs w:val="28"/>
          <w:lang w:val="en-US"/>
        </w:rPr>
        <w:t>Fizzler</w:t>
      </w:r>
      <w:r w:rsidR="000326F1">
        <w:rPr>
          <w:sz w:val="28"/>
          <w:szCs w:val="28"/>
        </w:rPr>
        <w:t xml:space="preserve"> на языке программирования </w:t>
      </w:r>
      <w:r w:rsidR="000326F1">
        <w:rPr>
          <w:sz w:val="28"/>
          <w:szCs w:val="28"/>
          <w:lang w:val="en-US"/>
        </w:rPr>
        <w:t>C</w:t>
      </w:r>
      <w:r w:rsidR="000326F1" w:rsidRPr="000326F1">
        <w:rPr>
          <w:sz w:val="28"/>
          <w:szCs w:val="28"/>
        </w:rPr>
        <w:t>#</w:t>
      </w:r>
      <w:r w:rsidR="000326F1">
        <w:rPr>
          <w:sz w:val="28"/>
          <w:szCs w:val="28"/>
        </w:rPr>
        <w:t xml:space="preserve"> и библиотека </w:t>
      </w:r>
      <w:r w:rsidR="000326F1">
        <w:rPr>
          <w:sz w:val="28"/>
          <w:szCs w:val="28"/>
          <w:lang w:val="en-US"/>
        </w:rPr>
        <w:t>Jsoup</w:t>
      </w:r>
      <w:r w:rsidR="000326F1" w:rsidRPr="000326F1">
        <w:rPr>
          <w:sz w:val="28"/>
          <w:szCs w:val="28"/>
        </w:rPr>
        <w:t xml:space="preserve"> </w:t>
      </w:r>
      <w:r w:rsidR="000326F1">
        <w:rPr>
          <w:sz w:val="28"/>
          <w:szCs w:val="28"/>
        </w:rPr>
        <w:t xml:space="preserve">на языке программирования </w:t>
      </w:r>
      <w:r w:rsidR="000326F1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56F2D83C" w14:textId="081B4FAF" w:rsidR="001D6AB9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Среди библиотек и фреймворков, которые работают с запросами, быстрее</w:t>
      </w:r>
      <w:r w:rsidR="000326F1" w:rsidRPr="000326F1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является </w:t>
      </w: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>.</w:t>
      </w:r>
    </w:p>
    <w:p w14:paraId="56A956A8" w14:textId="77777777" w:rsidR="00F955C0" w:rsidRP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ходе работы были описаны способы решения проблем, возникающие при написании программы и самом парсинге сайтов и способы визуализации данных для лучшего ознакомления с ними.</w:t>
      </w:r>
    </w:p>
    <w:p w14:paraId="396E4FCF" w14:textId="77777777" w:rsidR="00352C1B" w:rsidRPr="001174F4" w:rsidRDefault="00352C1B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57F89DCD" w14:textId="77777777" w:rsidR="009F12D8" w:rsidRPr="001174F4" w:rsidRDefault="009F12D8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</w:rPr>
      </w:pPr>
      <w:bookmarkStart w:id="138" w:name="_Toc9365060"/>
      <w:bookmarkStart w:id="139" w:name="_Toc9389388"/>
      <w:bookmarkStart w:id="140" w:name="_Toc9714966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38"/>
      <w:bookmarkEnd w:id="139"/>
      <w:bookmarkEnd w:id="140"/>
    </w:p>
    <w:p w14:paraId="77CAA6FF" w14:textId="77777777" w:rsidR="00976B24" w:rsidRDefault="00976B24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Загл. с экрана. Яз. англ.</w:t>
      </w:r>
      <w:bookmarkEnd w:id="141"/>
    </w:p>
    <w:p w14:paraId="34758990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6187"/>
      <w:r w:rsidRPr="00CA2C33">
        <w:rPr>
          <w:spacing w:val="0"/>
          <w:sz w:val="28"/>
          <w:szCs w:val="28"/>
          <w:lang w:eastAsia="en-US"/>
        </w:rPr>
        <w:t>Парсинг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2"/>
    </w:p>
    <w:p w14:paraId="1C2B15C8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6293"/>
      <w:r w:rsidRPr="00CA2C33">
        <w:rPr>
          <w:spacing w:val="0"/>
          <w:sz w:val="28"/>
          <w:szCs w:val="28"/>
          <w:lang w:eastAsia="en-US"/>
        </w:rPr>
        <w:t>Использование Java JSoup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3"/>
    </w:p>
    <w:p w14:paraId="3BEF6389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6392"/>
      <w:r w:rsidRPr="00CA2C33">
        <w:rPr>
          <w:spacing w:val="0"/>
          <w:sz w:val="28"/>
          <w:szCs w:val="28"/>
          <w:lang w:eastAsia="en-US"/>
        </w:rPr>
        <w:t>Interface Connection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14:paraId="69CA5C5A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6470"/>
      <w:r w:rsidRPr="00CA2C33">
        <w:rPr>
          <w:spacing w:val="0"/>
          <w:sz w:val="28"/>
          <w:szCs w:val="28"/>
          <w:lang w:eastAsia="en-US"/>
        </w:rPr>
        <w:t xml:space="preserve">jsoup: Java HTML Parser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14:paraId="1345E3E1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6534"/>
      <w:r w:rsidRPr="00CA2C33">
        <w:rPr>
          <w:spacing w:val="0"/>
          <w:sz w:val="28"/>
          <w:szCs w:val="28"/>
          <w:lang w:eastAsia="en-US"/>
        </w:rPr>
        <w:t xml:space="preserve">Class Element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14:paraId="7B43F9E3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7"/>
    </w:p>
    <w:p w14:paraId="79D680C8" w14:textId="77777777" w:rsidR="00CA2C33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FindElements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48"/>
    </w:p>
    <w:p w14:paraId="35177AA8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6822"/>
      <w:r w:rsidRPr="0005319A">
        <w:rPr>
          <w:spacing w:val="0"/>
          <w:sz w:val="28"/>
          <w:szCs w:val="28"/>
          <w:lang w:val="en-US" w:eastAsia="en-US"/>
        </w:rPr>
        <w:lastRenderedPageBreak/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14:paraId="60C95E90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6894"/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14:paraId="283DAADB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1"/>
    </w:p>
    <w:p w14:paraId="60D066A7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2"/>
    </w:p>
    <w:p w14:paraId="35FEFF5E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7292"/>
      <w:r w:rsidRPr="0005319A">
        <w:rPr>
          <w:spacing w:val="0"/>
          <w:sz w:val="28"/>
          <w:szCs w:val="28"/>
          <w:lang w:eastAsia="en-US"/>
        </w:rPr>
        <w:t>Распарсить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3"/>
    </w:p>
    <w:p w14:paraId="129785CE" w14:textId="2F9E1C6F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7301"/>
      <w:r w:rsidRPr="0005319A">
        <w:rPr>
          <w:spacing w:val="0"/>
          <w:sz w:val="28"/>
          <w:szCs w:val="28"/>
          <w:lang w:eastAsia="en-US"/>
        </w:rPr>
        <w:t xml:space="preserve">Html Agility Pack </w:t>
      </w:r>
      <w:r w:rsidR="0045675A">
        <w:rPr>
          <w:spacing w:val="0"/>
          <w:sz w:val="28"/>
          <w:szCs w:val="28"/>
          <w:lang w:eastAsia="en-US"/>
        </w:rPr>
        <w:t xml:space="preserve">– </w:t>
      </w:r>
      <w:r w:rsidRPr="0005319A">
        <w:rPr>
          <w:spacing w:val="0"/>
          <w:sz w:val="28"/>
          <w:szCs w:val="28"/>
          <w:lang w:eastAsia="en-US"/>
        </w:rPr>
        <w:t>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14:paraId="59F4DC58" w14:textId="5343073F" w:rsidR="0005319A" w:rsidRPr="00976B24" w:rsidRDefault="0045675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477316"/>
      <w:r w:rsidRPr="0045675A">
        <w:rPr>
          <w:spacing w:val="0"/>
          <w:sz w:val="28"/>
          <w:szCs w:val="28"/>
          <w:lang w:eastAsia="en-US"/>
        </w:rPr>
        <w:t>HAP</w:t>
      </w:r>
      <w:r>
        <w:rPr>
          <w:spacing w:val="0"/>
          <w:sz w:val="28"/>
          <w:szCs w:val="28"/>
          <w:lang w:eastAsia="en-US"/>
        </w:rPr>
        <w:t xml:space="preserve"> – </w:t>
      </w:r>
      <w:r w:rsidRPr="0045675A">
        <w:rPr>
          <w:spacing w:val="0"/>
          <w:sz w:val="28"/>
          <w:szCs w:val="28"/>
          <w:lang w:eastAsia="en-US"/>
        </w:rPr>
        <w:t xml:space="preserve">Documentations </w:t>
      </w:r>
      <w:r w:rsidR="0005319A" w:rsidRPr="0005319A">
        <w:rPr>
          <w:spacing w:val="0"/>
          <w:sz w:val="28"/>
          <w:szCs w:val="28"/>
          <w:lang w:eastAsia="en-US"/>
        </w:rPr>
        <w:t>[</w:t>
      </w:r>
      <w:r w:rsidR="0005319A" w:rsidRPr="00976B24">
        <w:rPr>
          <w:spacing w:val="0"/>
          <w:sz w:val="28"/>
          <w:szCs w:val="28"/>
          <w:lang w:eastAsia="en-US"/>
        </w:rPr>
        <w:t>Электронный</w:t>
      </w:r>
      <w:r w:rsidR="0005319A" w:rsidRPr="0005319A">
        <w:rPr>
          <w:spacing w:val="0"/>
          <w:sz w:val="28"/>
          <w:szCs w:val="28"/>
          <w:lang w:eastAsia="en-US"/>
        </w:rPr>
        <w:t xml:space="preserve"> </w:t>
      </w:r>
      <w:r w:rsidR="0005319A" w:rsidRPr="00976B24">
        <w:rPr>
          <w:spacing w:val="0"/>
          <w:sz w:val="28"/>
          <w:szCs w:val="28"/>
          <w:lang w:eastAsia="en-US"/>
        </w:rPr>
        <w:t>ресурс</w:t>
      </w:r>
      <w:r w:rsidR="0005319A"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="0005319A" w:rsidRPr="0005319A">
        <w:rPr>
          <w:spacing w:val="0"/>
          <w:sz w:val="28"/>
          <w:szCs w:val="28"/>
          <w:lang w:eastAsia="en-US"/>
        </w:rPr>
        <w:t xml:space="preserve">. </w:t>
      </w:r>
      <w:r w:rsidR="0005319A" w:rsidRPr="00976B24">
        <w:rPr>
          <w:spacing w:val="0"/>
          <w:sz w:val="28"/>
          <w:szCs w:val="28"/>
          <w:lang w:eastAsia="en-US"/>
        </w:rPr>
        <w:t xml:space="preserve">URL: </w:t>
      </w:r>
      <w:r w:rsidR="0005319A"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="0005319A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="0005319A" w:rsidRPr="00976B24">
        <w:rPr>
          <w:spacing w:val="0"/>
          <w:sz w:val="28"/>
          <w:szCs w:val="28"/>
          <w:lang w:eastAsia="en-US"/>
        </w:rPr>
        <w:t>.</w:t>
      </w:r>
      <w:bookmarkEnd w:id="155"/>
    </w:p>
    <w:p w14:paraId="21B5F1C4" w14:textId="77777777" w:rsidR="007527A8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477390"/>
      <w:r w:rsidRPr="000C705E">
        <w:rPr>
          <w:spacing w:val="0"/>
          <w:sz w:val="28"/>
          <w:szCs w:val="28"/>
          <w:lang w:eastAsia="en-US"/>
        </w:rPr>
        <w:t xml:space="preserve">fizzler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56"/>
    </w:p>
    <w:p w14:paraId="5C089EDA" w14:textId="77777777" w:rsidR="000C705E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7534"/>
      <w:r w:rsidRPr="000C705E">
        <w:rPr>
          <w:spacing w:val="0"/>
          <w:sz w:val="28"/>
          <w:szCs w:val="28"/>
          <w:lang w:eastAsia="en-US"/>
        </w:rPr>
        <w:t xml:space="preserve">AngleSharp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14:paraId="51C3094E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7605"/>
      <w:r w:rsidRPr="004225C3">
        <w:rPr>
          <w:spacing w:val="0"/>
          <w:sz w:val="28"/>
          <w:szCs w:val="28"/>
          <w:lang w:eastAsia="en-US"/>
        </w:rPr>
        <w:lastRenderedPageBreak/>
        <w:t>CsQuery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14:paraId="4248D5B2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7752"/>
      <w:r w:rsidRPr="004225C3">
        <w:rPr>
          <w:spacing w:val="0"/>
          <w:sz w:val="28"/>
          <w:szCs w:val="28"/>
          <w:lang w:eastAsia="en-US"/>
        </w:rPr>
        <w:t>RestSharp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14:paraId="7F3AD7C4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14:paraId="0F746CB2" w14:textId="77777777" w:rsidR="004225C3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8128"/>
      <w:r w:rsidRPr="00AB0758">
        <w:rPr>
          <w:spacing w:val="0"/>
          <w:sz w:val="28"/>
          <w:szCs w:val="28"/>
          <w:lang w:eastAsia="en-US"/>
        </w:rPr>
        <w:t xml:space="preserve">Introduction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61"/>
    </w:p>
    <w:p w14:paraId="007AB120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2" w:name="_Ref9478329"/>
      <w:r w:rsidRPr="00AB0758">
        <w:rPr>
          <w:spacing w:val="0"/>
          <w:sz w:val="28"/>
          <w:szCs w:val="28"/>
          <w:lang w:eastAsia="en-US"/>
        </w:rPr>
        <w:t xml:space="preserve">Beautiful Soup Documentation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2"/>
    </w:p>
    <w:p w14:paraId="7DE9BE89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3" w:name="_Ref9478335"/>
      <w:r w:rsidRPr="00AB0758">
        <w:rPr>
          <w:spacing w:val="0"/>
          <w:sz w:val="28"/>
          <w:szCs w:val="28"/>
          <w:lang w:eastAsia="en-US"/>
        </w:rPr>
        <w:t xml:space="preserve">BeautifulSoup Parser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3"/>
    </w:p>
    <w:p w14:paraId="0B3F8A88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4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4"/>
    </w:p>
    <w:p w14:paraId="1FB22CB2" w14:textId="77777777" w:rsidR="00AB0758" w:rsidRPr="00976B24" w:rsidRDefault="00175DB0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5" w:name="_Ref9478558"/>
      <w:r w:rsidRPr="00175DB0">
        <w:rPr>
          <w:spacing w:val="0"/>
          <w:sz w:val="28"/>
          <w:szCs w:val="28"/>
          <w:lang w:eastAsia="en-US"/>
        </w:rPr>
        <w:t xml:space="preserve">Подборка примеров Scrapy LinkExtractor, Rules для последующих практикумов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 xml:space="preserve">http://pythonr.blogspot.com/2015/01/scrapy-linkextractor-rules.html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65"/>
    </w:p>
    <w:p w14:paraId="11695F5D" w14:textId="77777777" w:rsidR="00175DB0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6" w:name="_Ref9478785"/>
      <w:r w:rsidRPr="00C85259">
        <w:rPr>
          <w:spacing w:val="0"/>
          <w:sz w:val="28"/>
          <w:szCs w:val="28"/>
          <w:lang w:eastAsia="en-US"/>
        </w:rPr>
        <w:t xml:space="preserve">Scrapy Tutorial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https://doc.scrapy.org/en/latest/intro/tutorial.html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66"/>
    </w:p>
    <w:p w14:paraId="127C3D31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7" w:name="_Ref9478790"/>
      <w:r w:rsidRPr="00C85259">
        <w:rPr>
          <w:spacing w:val="0"/>
          <w:sz w:val="28"/>
          <w:szCs w:val="28"/>
          <w:lang w:eastAsia="en-US"/>
        </w:rPr>
        <w:lastRenderedPageBreak/>
        <w:t xml:space="preserve">Краулер своими руками. Часть 1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7"/>
    </w:p>
    <w:p w14:paraId="43444270" w14:textId="2EF1E1A6" w:rsidR="00C85259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8" w:name="_Ref9478797"/>
      <w:r w:rsidRPr="00C85259">
        <w:rPr>
          <w:spacing w:val="0"/>
          <w:sz w:val="28"/>
          <w:szCs w:val="28"/>
          <w:lang w:eastAsia="en-US"/>
        </w:rPr>
        <w:t xml:space="preserve">Библиотека для парсинга сайта Scrapy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https://tyvik.ru/posts/parsing-scrapy/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8"/>
    </w:p>
    <w:p w14:paraId="5EABE0A6" w14:textId="7E9FA813" w:rsidR="00027609" w:rsidRPr="00976B24" w:rsidRDefault="0045675A" w:rsidP="00027609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9" w:name="_Ref9623492"/>
      <w:r w:rsidRPr="0045675A">
        <w:rPr>
          <w:spacing w:val="0"/>
          <w:sz w:val="28"/>
          <w:szCs w:val="28"/>
          <w:lang w:eastAsia="en-US"/>
        </w:rPr>
        <w:t xml:space="preserve">Quickstart </w:t>
      </w:r>
      <w:r w:rsidR="00027609" w:rsidRPr="0005319A">
        <w:rPr>
          <w:spacing w:val="0"/>
          <w:sz w:val="28"/>
          <w:szCs w:val="28"/>
          <w:lang w:eastAsia="en-US"/>
        </w:rPr>
        <w:t>[</w:t>
      </w:r>
      <w:r w:rsidR="00027609" w:rsidRPr="00976B24">
        <w:rPr>
          <w:spacing w:val="0"/>
          <w:sz w:val="28"/>
          <w:szCs w:val="28"/>
          <w:lang w:eastAsia="en-US"/>
        </w:rPr>
        <w:t>Электронный</w:t>
      </w:r>
      <w:r w:rsidR="00027609" w:rsidRPr="0005319A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ресурс</w:t>
      </w:r>
      <w:r w:rsidR="00027609" w:rsidRPr="0005319A">
        <w:rPr>
          <w:spacing w:val="0"/>
          <w:sz w:val="28"/>
          <w:szCs w:val="28"/>
          <w:lang w:eastAsia="en-US"/>
        </w:rPr>
        <w:t xml:space="preserve">]: </w:t>
      </w:r>
      <w:r w:rsidR="00027609">
        <w:rPr>
          <w:spacing w:val="0"/>
          <w:sz w:val="28"/>
          <w:szCs w:val="28"/>
          <w:lang w:eastAsia="en-US"/>
        </w:rPr>
        <w:t>сайт</w:t>
      </w:r>
      <w:r w:rsidR="00027609" w:rsidRPr="0005319A">
        <w:rPr>
          <w:spacing w:val="0"/>
          <w:sz w:val="28"/>
          <w:szCs w:val="28"/>
          <w:lang w:eastAsia="en-US"/>
        </w:rPr>
        <w:t xml:space="preserve">. </w:t>
      </w:r>
      <w:r w:rsidR="00027609" w:rsidRPr="00976B24">
        <w:rPr>
          <w:spacing w:val="0"/>
          <w:sz w:val="28"/>
          <w:szCs w:val="28"/>
          <w:lang w:eastAsia="en-US"/>
        </w:rPr>
        <w:t xml:space="preserve">URL: </w:t>
      </w:r>
      <w:r w:rsidRPr="0045675A">
        <w:rPr>
          <w:spacing w:val="0"/>
          <w:sz w:val="28"/>
          <w:szCs w:val="28"/>
          <w:lang w:eastAsia="en-US"/>
        </w:rPr>
        <w:t>https://2.python-requests.org//en/master/user/quickstart/</w:t>
      </w:r>
      <w:r w:rsidR="00027609" w:rsidRPr="00C85259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 w:rsidR="00027609"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="00027609" w:rsidRPr="00976B24">
        <w:rPr>
          <w:spacing w:val="0"/>
          <w:sz w:val="28"/>
          <w:szCs w:val="28"/>
          <w:lang w:eastAsia="en-US"/>
        </w:rPr>
        <w:t>.</w:t>
      </w:r>
      <w:bookmarkEnd w:id="169"/>
    </w:p>
    <w:p w14:paraId="2CB5A106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0" w:name="_Ref9478974"/>
      <w:r w:rsidRPr="00C85259">
        <w:rPr>
          <w:spacing w:val="0"/>
          <w:sz w:val="28"/>
          <w:szCs w:val="28"/>
          <w:lang w:eastAsia="en-US"/>
        </w:rPr>
        <w:t xml:space="preserve">Python: модуль requests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https://rtfm.co.ua/python-modul-requests/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0"/>
    </w:p>
    <w:p w14:paraId="4EEF30F4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1" w:name="_Ref9479262"/>
      <w:r w:rsidRPr="00C85259">
        <w:rPr>
          <w:spacing w:val="0"/>
          <w:sz w:val="28"/>
          <w:szCs w:val="28"/>
          <w:lang w:eastAsia="en-US"/>
        </w:rPr>
        <w:t xml:space="preserve">Работа с Excel в Java через Apache POI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https://tproger.ru/translations/how-to-read-write-excel-file-java-poi-example/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1"/>
    </w:p>
    <w:p w14:paraId="4935EF4F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2" w:name="_Ref9479289"/>
      <w:r w:rsidRPr="00C85259">
        <w:rPr>
          <w:spacing w:val="0"/>
          <w:sz w:val="28"/>
          <w:szCs w:val="28"/>
          <w:lang w:val="en-US" w:eastAsia="en-US"/>
        </w:rPr>
        <w:t>Create Excel Files in C#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https://www.codebyamir.com/blog/create-excel-files-in-c-sharp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2"/>
    </w:p>
    <w:p w14:paraId="352A8E67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3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xlsx/xlsm files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https://openpyxl.readthedocs.io/en/stable/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3"/>
    </w:p>
    <w:p w14:paraId="3CA5E40E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4" w:name="_Ref9479316"/>
      <w:r w:rsidRPr="00C85259">
        <w:rPr>
          <w:spacing w:val="0"/>
          <w:sz w:val="28"/>
          <w:szCs w:val="28"/>
          <w:lang w:eastAsia="en-US"/>
        </w:rPr>
        <w:t xml:space="preserve">Opencsv Users Guide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http://opencsv.sourceforge.net/#writing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4"/>
    </w:p>
    <w:p w14:paraId="57BD0AB2" w14:textId="6DDC6462" w:rsidR="009F12D8" w:rsidRPr="0045675A" w:rsidRDefault="006C724D" w:rsidP="0045675A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75" w:name="_Ref9479328"/>
      <w:r w:rsidRPr="006C724D">
        <w:rPr>
          <w:spacing w:val="0"/>
          <w:sz w:val="28"/>
          <w:szCs w:val="28"/>
          <w:lang w:val="en-US" w:eastAsia="en-US"/>
        </w:rPr>
        <w:t xml:space="preserve">How to connect via HTTPS using Jsoup?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75"/>
      <w:r w:rsidR="009F12D8" w:rsidRPr="0045675A">
        <w:rPr>
          <w:spacing w:val="0"/>
          <w:sz w:val="28"/>
          <w:szCs w:val="28"/>
          <w:lang w:eastAsia="en-US"/>
        </w:rPr>
        <w:br w:type="page"/>
      </w:r>
    </w:p>
    <w:p w14:paraId="0A5034DF" w14:textId="34292854" w:rsidR="006B5A2A" w:rsidRDefault="007F1245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76" w:name="_Toc9365061"/>
      <w:bookmarkStart w:id="177" w:name="_Toc9389389"/>
      <w:bookmarkStart w:id="178" w:name="_Ref9537472"/>
      <w:bookmarkStart w:id="179" w:name="_Ref9625491"/>
      <w:bookmarkStart w:id="180" w:name="_Toc9714967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76"/>
      <w:bookmarkEnd w:id="177"/>
      <w:bookmarkEnd w:id="178"/>
      <w:bookmarkEnd w:id="179"/>
      <w:bookmarkEnd w:id="180"/>
    </w:p>
    <w:p w14:paraId="63661B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5F321F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java.util.stream.Collectors;</w:t>
      </w:r>
    </w:p>
    <w:p w14:paraId="20EE88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java.util.stream.Stream;</w:t>
      </w:r>
    </w:p>
    <w:p w14:paraId="79FB4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61E55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1EA86D7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LetyShopsParser implements ParserInterface {</w:t>
      </w:r>
    </w:p>
    <w:p w14:paraId="3E7C11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B62A7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Logger.getLogger(LetyShopsParser.class);</w:t>
      </w:r>
    </w:p>
    <w:p w14:paraId="3F88E2B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patternForDiscount;</w:t>
      </w:r>
    </w:p>
    <w:p w14:paraId="016E50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patternForLabel;</w:t>
      </w:r>
    </w:p>
    <w:p w14:paraId="0005176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E5F5ED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CompletionService&lt;List&lt;Shop&gt;&gt; completionService;</w:t>
      </w:r>
    </w:p>
    <w:p w14:paraId="0BC78C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@Value("${parsing.site.letyshops}")</w:t>
      </w:r>
    </w:p>
    <w:p w14:paraId="01755F7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addressOfSite;</w:t>
      </w:r>
    </w:p>
    <w:p w14:paraId="0EDB76F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7011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A4E59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LetyShopsParser() {</w:t>
      </w:r>
    </w:p>
    <w:p w14:paraId="1ACD37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DE23B3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7B0705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this.pool = Executors.newFixedThreadPool(THREADS);</w:t>
      </w:r>
    </w:p>
    <w:p w14:paraId="57676D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completionService = new ExecutorCompletionService&lt;&gt;(this.pool);</w:t>
      </w:r>
    </w:p>
    <w:p w14:paraId="35E0B8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patternForLabel = Pattern.compile("[$%€]|руб|(р.)|cent");</w:t>
      </w:r>
    </w:p>
    <w:p w14:paraId="090430F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patternForDiscount = Pattern.compile("\\d+[.|,]*\\d*");</w:t>
      </w:r>
    </w:p>
    <w:p w14:paraId="00D733F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F097F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B01C7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E5EB59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426874E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3C59E49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5FA33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maxPage = getMaxPage();</w:t>
      </w:r>
    </w:p>
    <w:p w14:paraId="13461F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LinkedList&lt;&gt;();</w:t>
      </w:r>
    </w:p>
    <w:p w14:paraId="04435B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14:paraId="271940B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maxPage; i++) {</w:t>
      </w:r>
    </w:p>
    <w:p w14:paraId="0ED5A8A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finalI = i;</w:t>
      </w:r>
    </w:p>
    <w:p w14:paraId="35B474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futures.add(completionService.submit(() -&gt; parsElements(finalI)));</w:t>
      </w:r>
    </w:p>
    <w:p w14:paraId="66DF63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2FBEC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futures.stream().flatMap(getFutureStream()).collect(Collectors.toList());</w:t>
      </w:r>
    </w:p>
    <w:p w14:paraId="35BCF08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2C63456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7695CC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018FD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79B4D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28B590C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5880E54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3E9E3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ECBD95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getFutureStream() {</w:t>
      </w:r>
    </w:p>
    <w:p w14:paraId="0D5CAF4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14:paraId="37BCE8C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653AAD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it.get().stream();</w:t>
      </w:r>
    </w:p>
    <w:p w14:paraId="1718283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4CC72E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02608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Stream.empty();</w:t>
      </w:r>
    </w:p>
    <w:p w14:paraId="4B3448C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2FD7F5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14:paraId="0B01449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AB1D6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371B34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parsElements(int i) throws IOException {</w:t>
      </w:r>
    </w:p>
    <w:p w14:paraId="5BF81A4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document = Jsoup.connect("https://letyshops.com/shops?page=" + i).get();</w:t>
      </w:r>
    </w:p>
    <w:p w14:paraId="58146A4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Elements items = document.getElementsByClass("b-teaser__inner");</w:t>
      </w:r>
    </w:p>
    <w:p w14:paraId="223D51B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pageResult = new LinkedList&lt;&gt;();</w:t>
      </w:r>
    </w:p>
    <w:p w14:paraId="257507B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item : items) {</w:t>
      </w:r>
    </w:p>
    <w:p w14:paraId="15B4D0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54BCA3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pagesOnTheSite = getPagesOnTheSite(item);</w:t>
      </w:r>
    </w:p>
    <w:p w14:paraId="63CB908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1373FC2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639C789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4CA592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null) {</w:t>
      </w:r>
    </w:p>
    <w:p w14:paraId="61CBC88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LetyShops letyShops = new LetyShops(name, discount, label, pagesOnTheSite, image);</w:t>
      </w:r>
    </w:p>
    <w:p w14:paraId="61D97B5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pageResult.add(letyShops);</w:t>
      </w:r>
    </w:p>
    <w:p w14:paraId="6F5DF30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2412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903DF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pageResult;</w:t>
      </w:r>
    </w:p>
    <w:p w14:paraId="44A2DD1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707A7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BA9EB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getName(Element item) {</w:t>
      </w:r>
    </w:p>
    <w:p w14:paraId="00BA504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item.getElementsByClass("b-teaser__title").text();</w:t>
      </w:r>
    </w:p>
    <w:p w14:paraId="06A681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CCE25F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930BD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getImage(Element item) {</w:t>
      </w:r>
    </w:p>
    <w:p w14:paraId="633A1D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item.getElementsByClass("b-teaser__cover").first().getElementsByTag("img").attr("src");</w:t>
      </w:r>
    </w:p>
    <w:p w14:paraId="479A2F3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1213F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D94D3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getLabel(Element item) {</w:t>
      </w:r>
    </w:p>
    <w:p w14:paraId="417F0D1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item.getElementsByClass("b-shop-teaser__label").text();</w:t>
      </w:r>
    </w:p>
    <w:p w14:paraId="42269F5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patternForLabel.matcher(label);</w:t>
      </w:r>
    </w:p>
    <w:p w14:paraId="5EBC66C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7CC0091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label.substring(matcher.start(), matcher.end());</w:t>
      </w:r>
    </w:p>
    <w:p w14:paraId="6E2A33B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40EC4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14:paraId="258EA40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C38893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F61FC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getPagesOnTheSite(Element item) {</w:t>
      </w:r>
    </w:p>
    <w:p w14:paraId="302D48A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addressOfSite + item.attr("href");</w:t>
      </w:r>
    </w:p>
    <w:p w14:paraId="54489C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A44F8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8B54B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getDiscount(Element item) {</w:t>
      </w:r>
    </w:p>
    <w:p w14:paraId="0E3DE1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item.getElementsByClass("b-shop-teaser__cash-value-row").first().text();</w:t>
      </w:r>
    </w:p>
    <w:p w14:paraId="7702A0D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trueDiscount = "";</w:t>
      </w:r>
    </w:p>
    <w:p w14:paraId="3AE0F7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patternForDiscount.matcher(discount);</w:t>
      </w:r>
    </w:p>
    <w:p w14:paraId="6386A7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(matcher.find()) {</w:t>
      </w:r>
    </w:p>
    <w:p w14:paraId="3FCE350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trueDiscount = matcher.group();</w:t>
      </w:r>
    </w:p>
    <w:p w14:paraId="64D6375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91716D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55D351E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Double.parseDouble(trueDiscount.replace(',','.'));</w:t>
      </w:r>
    </w:p>
    <w:p w14:paraId="26FAD0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7F1FC12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04219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2CA31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1D9A55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A7BD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F1F997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getMaxPage() {</w:t>
      </w:r>
    </w:p>
    <w:p w14:paraId="7A4F0DB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5CF361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elements = Jsoup.connect("https://letyshops.com/shops?page=1")</w:t>
      </w:r>
    </w:p>
    <w:p w14:paraId="395C261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.get()</w:t>
      </w:r>
    </w:p>
    <w:p w14:paraId="1F2E30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.getElementsByClass("b-pagination__item");</w:t>
      </w:r>
    </w:p>
    <w:p w14:paraId="4A0B3B2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return Integer.parseInt(elements.get(elements.size() - 2).text());</w:t>
      </w:r>
    </w:p>
    <w:p w14:paraId="2BE9B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3FE27B3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6E9D5AD8" w14:textId="77777777" w:rsidR="004C62D8" w:rsidRPr="00132D6B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</w:t>
      </w:r>
      <w:r w:rsidRPr="00132D6B">
        <w:rPr>
          <w:rFonts w:ascii="Consolas" w:hAnsi="Consolas"/>
          <w:sz w:val="19"/>
          <w:szCs w:val="19"/>
          <w:lang w:val="en-US"/>
        </w:rPr>
        <w:t xml:space="preserve"> 0;</w:t>
      </w:r>
    </w:p>
    <w:p w14:paraId="25B3125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132D6B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61D2A56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29FCEC98" w14:textId="691F9962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208F932" w14:textId="77777777" w:rsidR="00FA5439" w:rsidRPr="009B3160" w:rsidRDefault="006B5A2A" w:rsidP="00E44467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316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D4CD71E" w14:textId="5F0F7847" w:rsidR="004C62D8" w:rsidRDefault="002931D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1" w:name="_Toc9365062"/>
      <w:bookmarkStart w:id="182" w:name="_Toc9389390"/>
      <w:bookmarkStart w:id="183" w:name="_Ref9537447"/>
      <w:bookmarkStart w:id="184" w:name="_Toc971496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6F586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81"/>
      <w:bookmarkEnd w:id="182"/>
      <w:bookmarkEnd w:id="183"/>
      <w:bookmarkEnd w:id="184"/>
    </w:p>
    <w:p w14:paraId="700704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 com.turchenkov.parsing.parsingmethods;</w:t>
      </w:r>
    </w:p>
    <w:p w14:paraId="583BCC7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91FE5B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27BD95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com.turchenkov.parsing.domains.shop.MegaBonus;</w:t>
      </w:r>
    </w:p>
    <w:p w14:paraId="2F10891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2867CB2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0E8D5C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6F5D3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org.openqa.selenium.By;</w:t>
      </w:r>
    </w:p>
    <w:p w14:paraId="6621B3F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org.openqa.selenium.WebDriver;</w:t>
      </w:r>
    </w:p>
    <w:p w14:paraId="3602D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org.openqa.selenium.WebElement;</w:t>
      </w:r>
    </w:p>
    <w:p w14:paraId="26D51A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org.openqa.selenium.chrome.ChromeDriver;</w:t>
      </w:r>
    </w:p>
    <w:p w14:paraId="586BEF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3FD3C19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9B74F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4868DC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79DF7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D4ED2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23FBEB3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127B2D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1A8646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java.util.regex.Matcher;</w:t>
      </w:r>
    </w:p>
    <w:p w14:paraId="2C581B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4B1146C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9C8CA3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3701EB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WebDriverMegaBonusParser implements ParserInterface {</w:t>
      </w:r>
    </w:p>
    <w:p w14:paraId="5FACF4F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Logger.getLogger(WebDriverMegaBonusParser.class);</w:t>
      </w:r>
    </w:p>
    <w:p w14:paraId="093D8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77FCB0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patternForName = Pattern.compile("Подробнее про кэшбэк в ([\\w\\s\\d\\W]+)");</w:t>
      </w:r>
    </w:p>
    <w:p w14:paraId="1C9D21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 = Pattern.compile("\\d+[.|,]*\\d*");</w:t>
      </w:r>
    </w:p>
    <w:p w14:paraId="5313DC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 = Pattern.compile("[$%€]|руб|(р.)|cent|р|Р");</w:t>
      </w:r>
    </w:p>
    <w:p w14:paraId="3BF9E7F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D4535E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addressForParsing = "https://megabonus.com/feed";</w:t>
      </w:r>
    </w:p>
    <w:p w14:paraId="63313E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addressOfSite = "https://megabonus.com";</w:t>
      </w:r>
    </w:p>
    <w:p w14:paraId="7325500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97D2E2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260A5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60AC7C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WebDriverMegaBonusParser() {</w:t>
      </w:r>
    </w:p>
    <w:p w14:paraId="5442171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Executors.newFixedThreadPool(Runtime.getRuntime().availableProcessors());</w:t>
      </w:r>
    </w:p>
    <w:p w14:paraId="067CE2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1CD3A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CEFD1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75391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BFD53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7073ECC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2A50626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68DB82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81CD44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System.setProperty("webdriver.chrome.driver", "chromedriver_win32/chromedriver.exe");</w:t>
      </w:r>
    </w:p>
    <w:p w14:paraId="1507A3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611435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5F461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FB1A5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log.info(WebDriverMegaBonusParser.class.getSimpleName() + " is working");</w:t>
      </w:r>
    </w:p>
    <w:p w14:paraId="222F118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02BFC37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ArrayList&lt;&gt;();</w:t>
      </w:r>
    </w:p>
    <w:p w14:paraId="11BB06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ChromeDriver();</w:t>
      </w:r>
    </w:p>
    <w:p w14:paraId="4F0653C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driver.get(addressForParsing);</w:t>
      </w:r>
    </w:p>
    <w:p w14:paraId="40C8A5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button = driver.findElement(By.className("see-more"));</w:t>
      </w:r>
    </w:p>
    <w:p w14:paraId="6C933F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(button.isDisplayed()) {</w:t>
      </w:r>
    </w:p>
    <w:p w14:paraId="67E500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try {</w:t>
      </w:r>
    </w:p>
    <w:p w14:paraId="575101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button.click();</w:t>
      </w:r>
    </w:p>
    <w:p w14:paraId="59A5CFB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driver.findElement(By.className("see-more"));</w:t>
      </w:r>
    </w:p>
    <w:p w14:paraId="491D9EA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14:paraId="105D49D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65E65B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1497A8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AEE79E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listOfElements = driver.findElement(By.className("cacheback-block-list"));</w:t>
      </w:r>
    </w:p>
    <w:p w14:paraId="79C7DCE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List&lt;WebElement&gt; elements = listOfElements.findElements(By.tagName("li"));</w:t>
      </w:r>
    </w:p>
    <w:p w14:paraId="03733E8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driver.close();</w:t>
      </w:r>
    </w:p>
    <w:p w14:paraId="773361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(WebElement element : elements) {</w:t>
      </w:r>
    </w:p>
    <w:p w14:paraId="0933CA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futures.add(pool.submit(() -&gt; parseElements(element)));</w:t>
      </w:r>
    </w:p>
    <w:p w14:paraId="22F7F88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056B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future : futures) {</w:t>
      </w:r>
    </w:p>
    <w:p w14:paraId="50F9999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12850C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shop = future.get();</w:t>
      </w:r>
    </w:p>
    <w:p w14:paraId="153E10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(shop != null) {</w:t>
      </w:r>
    </w:p>
    <w:p w14:paraId="091285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result.add(shop);</w:t>
      </w:r>
    </w:p>
    <w:p w14:paraId="26A4ECB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2019BBA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6412F6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5DC4DA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63F9E7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545DC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642FDE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B6A10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0BB1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parseElements(WebElement element) {</w:t>
      </w:r>
    </w:p>
    <w:p w14:paraId="0EAAEE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getName(element);</w:t>
      </w:r>
    </w:p>
    <w:p w14:paraId="4E91F26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 = getFullDiscount(element);</w:t>
      </w:r>
    </w:p>
    <w:p w14:paraId="500D37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getDiscount(fullDiscount);</w:t>
      </w:r>
    </w:p>
    <w:p w14:paraId="261DD5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getImage(element);</w:t>
      </w:r>
    </w:p>
    <w:p w14:paraId="6181ED3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getLabel(fullDiscount);</w:t>
      </w:r>
    </w:p>
    <w:p w14:paraId="507747D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 = getUrl(element);</w:t>
      </w:r>
    </w:p>
    <w:p w14:paraId="0B0C585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 &amp; image != null &amp; label != null &amp; discount != Double.NaN &amp; url != null) {</w:t>
      </w:r>
    </w:p>
    <w:p w14:paraId="73A64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MegaBonus(name, discount, label, url, image);</w:t>
      </w:r>
    </w:p>
    <w:p w14:paraId="4DD4F2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D739A4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56F2A7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FDAC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FC03A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getUrl(WebElement element) {</w:t>
      </w:r>
    </w:p>
    <w:p w14:paraId="6C7E53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url;</w:t>
      </w:r>
    </w:p>
    <w:p w14:paraId="4551F60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7459189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url = element.findElement(By.cssSelector("\"div.holder-img &gt; a\"")).getAttribute("href");</w:t>
      </w:r>
    </w:p>
    <w:p w14:paraId="1910C7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33B0025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561F7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D02E9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3C4032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url;</w:t>
      </w:r>
    </w:p>
    <w:p w14:paraId="01BAD0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6EFFBC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F9B164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getFullDiscount(WebElement element) {</w:t>
      </w:r>
    </w:p>
    <w:p w14:paraId="2BB18A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fullDiscount;</w:t>
      </w:r>
    </w:p>
    <w:p w14:paraId="550A688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0B59897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fullDiscount = element.findElement(By.cssSelector("\"div.your-percentage &gt; strong\"")).getText();</w:t>
      </w:r>
    </w:p>
    <w:p w14:paraId="04FA91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BBD6E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459E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02F10C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4664FC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return fullDiscount;</w:t>
      </w:r>
    </w:p>
    <w:p w14:paraId="140EDE0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968C2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30AFF1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getLabel(String fullDiscount) {</w:t>
      </w:r>
    </w:p>
    <w:p w14:paraId="37EA403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30AE9D2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5CECD5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9A8279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patternForLabel.matcher(fullDiscount);</w:t>
      </w:r>
    </w:p>
    <w:p w14:paraId="2304CE4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0A69AF7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matcher.group();</w:t>
      </w:r>
    </w:p>
    <w:p w14:paraId="137D3A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6488A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67FB018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7582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1BB9F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getDiscount(String fullDiscount) {</w:t>
      </w:r>
    </w:p>
    <w:p w14:paraId="38BA40A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5C4F0D5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5FBF0E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F8928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14:paraId="0BF43A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patternForDiscount.matcher(fullDiscount);</w:t>
      </w:r>
    </w:p>
    <w:p w14:paraId="336AC8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22959D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matcher.group();</w:t>
      </w:r>
    </w:p>
    <w:p w14:paraId="60C0AD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AC90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6D8819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Double.parseDouble(discount);</w:t>
      </w:r>
    </w:p>
    <w:p w14:paraId="1957EA7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5CCA04B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247AA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B8281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8AE2E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D3E27B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85FD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getImage(WebElement element) {</w:t>
      </w:r>
    </w:p>
    <w:p w14:paraId="73688F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14:paraId="0D5FA6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298CB9B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element.findElement(By.tagName("img")).getAttribute("src");</w:t>
      </w:r>
    </w:p>
    <w:p w14:paraId="16BE65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2136571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3CB80B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7B93DC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283F28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14:paraId="4AFC814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3F794D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C151F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getName(WebElement element) {</w:t>
      </w:r>
    </w:p>
    <w:p w14:paraId="31775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14:paraId="4960797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5207CC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element.findElement(By.className("holder-more")).findElement(By.tagName("a")).getAttribute("innerHTML");</w:t>
      </w:r>
    </w:p>
    <w:p w14:paraId="1A60DBF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0E3EA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12A055B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2C04AA0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9FC1EB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patternForName.matcher(name);</w:t>
      </w:r>
    </w:p>
    <w:p w14:paraId="68325D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6F293D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matcher.group(1);</w:t>
      </w:r>
    </w:p>
    <w:p w14:paraId="1C1CC5AF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6D8986D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0E5C5CE0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6F8629C9" w14:textId="0863B799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63734F4" w14:textId="77777777" w:rsidR="004C62D8" w:rsidRPr="009B3160" w:rsidRDefault="004C62D8" w:rsidP="00E44467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28"/>
          <w:szCs w:val="28"/>
        </w:rPr>
      </w:pPr>
      <w:r w:rsidRPr="009B3160">
        <w:rPr>
          <w:color w:val="000000" w:themeColor="text1"/>
        </w:rPr>
        <w:br w:type="page"/>
      </w:r>
    </w:p>
    <w:p w14:paraId="683B1038" w14:textId="427C78AC" w:rsidR="009F6C6A" w:rsidRPr="00A7532F" w:rsidRDefault="009F6C6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5" w:name="_Ref9532983"/>
      <w:bookmarkStart w:id="186" w:name="_Ref9537377"/>
      <w:bookmarkStart w:id="187" w:name="_Ref9537648"/>
      <w:bookmarkStart w:id="188" w:name="_Toc971496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В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85"/>
      <w:bookmarkEnd w:id="186"/>
      <w:bookmarkEnd w:id="187"/>
      <w:bookmarkEnd w:id="188"/>
    </w:p>
    <w:p w14:paraId="50822DF7" w14:textId="77777777" w:rsidR="009A1A6A" w:rsidRPr="00607F65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</w:t>
      </w:r>
      <w:r w:rsidRPr="00607F65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com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turchenkov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607F65">
        <w:rPr>
          <w:rFonts w:ascii="Consolas" w:hAnsi="Consolas"/>
          <w:sz w:val="19"/>
          <w:szCs w:val="19"/>
          <w:lang w:val="en-US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parsingmethods</w:t>
      </w:r>
      <w:r w:rsidRPr="00607F65">
        <w:rPr>
          <w:rFonts w:ascii="Consolas" w:hAnsi="Consolas"/>
          <w:sz w:val="19"/>
          <w:szCs w:val="19"/>
          <w:lang w:val="en-US"/>
        </w:rPr>
        <w:t>;</w:t>
      </w:r>
    </w:p>
    <w:p w14:paraId="2D2A3D04" w14:textId="77777777" w:rsidR="009A1A6A" w:rsidRPr="00607F65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873859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com.jayway.jsonpath.JsonPath;</w:t>
      </w:r>
    </w:p>
    <w:p w14:paraId="12D8C21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com.mashape.unirest.http.HttpResponse;</w:t>
      </w:r>
    </w:p>
    <w:p w14:paraId="209B4DE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com.mashape.unirest.http.Unirest;</w:t>
      </w:r>
    </w:p>
    <w:p w14:paraId="0107F3A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com.mashape.unirest.http.exceptions.UnirestException;</w:t>
      </w:r>
    </w:p>
    <w:p w14:paraId="291A2C2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6C1B89C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com.turchenkov.parsing.domains.shop.Kopikot;</w:t>
      </w:r>
    </w:p>
    <w:p w14:paraId="7781D84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4B52B50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EF849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561855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7E88F2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6DA261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javax.annotation.PreDestroy;</w:t>
      </w:r>
    </w:p>
    <w:p w14:paraId="59F3E22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java.io.IOException;</w:t>
      </w:r>
    </w:p>
    <w:p w14:paraId="7D64A1EA" w14:textId="0341145E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78756774" w14:textId="72B70F7F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4B0EB90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EDD7DB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622BA69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3FA3175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6EC45E8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E6BDB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ADD2C0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KopikotParser implements ParserInterface {</w:t>
      </w:r>
    </w:p>
    <w:p w14:paraId="61EFFF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262F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Logger.getLogger(KopikotParser.class);</w:t>
      </w:r>
    </w:p>
    <w:p w14:paraId="06F21DE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171FAD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CB0CE5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5E9B1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KopikotParser() {</w:t>
      </w:r>
    </w:p>
    <w:p w14:paraId="71580F5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5A5284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Executors.newFixedThreadPool(THREADS);</w:t>
      </w:r>
    </w:p>
    <w:p w14:paraId="2AC27B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F56E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FAFBE6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542804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1E3DE0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46E7C1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43EC59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5D3C4E3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ArrayList&lt;&gt;();</w:t>
      </w:r>
    </w:p>
    <w:p w14:paraId="6D90FB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HttpResponse&lt;String&gt; response = null;</w:t>
      </w:r>
    </w:p>
    <w:p w14:paraId="6E1AC7A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14:paraId="146AAD2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url = "https://d289b99uqa0t82.cloudfront.net/sites/5/campaigns_limit_100_offset_" + i + "_order_popularity.json";</w:t>
      </w:r>
    </w:p>
    <w:p w14:paraId="5B80CC3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72826A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Unirest.get(url)</w:t>
      </w:r>
    </w:p>
    <w:p w14:paraId="5A600DD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.header("User-Agent", "PostmanRuntime/7.11.0")</w:t>
      </w:r>
    </w:p>
    <w:p w14:paraId="31FEDE7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.header("Accept", "*/*")</w:t>
      </w:r>
    </w:p>
    <w:p w14:paraId="19A98F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18FC1FF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.header("Postman-Token", "ac6a192d-72f5-4238-9321-55c1308e9846,09ec761f-7c53-4696-bf5a-dc44918e73c5")</w:t>
      </w:r>
    </w:p>
    <w:p w14:paraId="1B62826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.header("Host", "d289b99uqa0t82.cloudfront.net")</w:t>
      </w:r>
    </w:p>
    <w:p w14:paraId="2D3143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.header("accept-encoding", "gzip, deflate")</w:t>
      </w:r>
    </w:p>
    <w:p w14:paraId="55FFBA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.header("Connection", "keep-alive")</w:t>
      </w:r>
    </w:p>
    <w:p w14:paraId="4E9B926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414CAFF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.asString();</w:t>
      </w:r>
    </w:p>
    <w:p w14:paraId="36069CA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(UnirestException e) {</w:t>
      </w:r>
    </w:p>
    <w:p w14:paraId="36B5507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    log.error(e + " : " + i);</w:t>
      </w:r>
    </w:p>
    <w:p w14:paraId="64DBF6B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14:paraId="6594810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D26CC6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HttpResponse&lt;String&gt; finalResponse = response;</w:t>
      </w:r>
    </w:p>
    <w:p w14:paraId="247B48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(finalResponse != null) {</w:t>
      </w:r>
    </w:p>
    <w:p w14:paraId="28A2F1B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futures.add(pool.submit(() -&gt; parseElements(finalResponse.getBody())));</w:t>
      </w:r>
    </w:p>
    <w:p w14:paraId="0E1F34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E3B33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0462B8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future : futures) {</w:t>
      </w:r>
    </w:p>
    <w:p w14:paraId="3EFFCF5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6C2813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result.addAll(future.get());</w:t>
      </w:r>
    </w:p>
    <w:p w14:paraId="1EE40CC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2DCBC4A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7D440CA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36A5BE7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F89328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D632C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Unirest.shutdown();</w:t>
      </w:r>
    </w:p>
    <w:p w14:paraId="00B76EF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1829486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CAB01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4D25B8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050F15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EC0E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390DB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39D0A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13DEF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6B8D5F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A82D0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3D511C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parseElements(String response) {</w:t>
      </w:r>
    </w:p>
    <w:p w14:paraId="1017F92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ArrayList&lt;&gt;();</w:t>
      </w:r>
    </w:p>
    <w:p w14:paraId="02BD27C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JsonPath.read(response, "$..items[*]");</w:t>
      </w:r>
    </w:p>
    <w:p w14:paraId="2DACC1E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item : items) {</w:t>
      </w:r>
    </w:p>
    <w:p w14:paraId="5796CF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4FB0930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shopPage = getShopPage(item);</w:t>
      </w:r>
    </w:p>
    <w:p w14:paraId="440502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F4A5A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3290179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5CE694C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 &amp; shopPage != null) {</w:t>
      </w:r>
    </w:p>
    <w:p w14:paraId="14E5D58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elements.add(new Kopikot(name, discount, label, shopPage, image));</w:t>
      </w:r>
    </w:p>
    <w:p w14:paraId="503E84D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97A5D2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653A9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14:paraId="42ABF6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11907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E11CE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getLabel(Object item) {</w:t>
      </w:r>
    </w:p>
    <w:p w14:paraId="4D1F59D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JsonPath.read(item, "$.commission.max.unit");</w:t>
      </w:r>
    </w:p>
    <w:p w14:paraId="46C620F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(label != null) {</w:t>
      </w:r>
    </w:p>
    <w:p w14:paraId="39EB5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14:paraId="1543B5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83B0F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427F5A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C06E06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EDCA59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getDiscount(Object item) {</w:t>
      </w:r>
    </w:p>
    <w:p w14:paraId="41CA67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JsonPath.read(item, "$.commission.max.amount");</w:t>
      </w:r>
    </w:p>
    <w:p w14:paraId="0CE14B7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(discount != null) {</w:t>
      </w:r>
    </w:p>
    <w:p w14:paraId="3A1844C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0147E5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Double.parseDouble(discount.toString());</w:t>
      </w:r>
    </w:p>
    <w:p w14:paraId="3D405C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(NumberFormatException e) {</w:t>
      </w:r>
    </w:p>
    <w:p w14:paraId="691637E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146B72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Double.NaN;</w:t>
      </w:r>
    </w:p>
    <w:p w14:paraId="79212E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}</w:t>
      </w:r>
    </w:p>
    <w:p w14:paraId="08EF4B1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F2059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Double.NaN;</w:t>
      </w:r>
    </w:p>
    <w:p w14:paraId="771FA4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3EAC14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0063D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getImage(Object item) {</w:t>
      </w:r>
    </w:p>
    <w:p w14:paraId="7A7EB0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JsonPath.read(item, "$.image.url");</w:t>
      </w:r>
    </w:p>
    <w:p w14:paraId="69537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(image != null) {</w:t>
      </w:r>
    </w:p>
    <w:p w14:paraId="41E02A7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14:paraId="4FC9EC8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082B91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203E2A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A1BE49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1D0AE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getShopPage(Object item) {</w:t>
      </w:r>
    </w:p>
    <w:p w14:paraId="343780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JsonPath.read(item, "$.url");</w:t>
      </w:r>
    </w:p>
    <w:p w14:paraId="5044E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JsonPath.read(item, "$.id");</w:t>
      </w:r>
    </w:p>
    <w:p w14:paraId="7D9A4A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(page != null &amp; id != null) {</w:t>
      </w:r>
    </w:p>
    <w:p w14:paraId="2315FD5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14:paraId="1DA447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26427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75F19E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671C2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55002A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getName(Object item) {</w:t>
      </w:r>
    </w:p>
    <w:p w14:paraId="29825A2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JsonPath.read(item, "$.title");</w:t>
      </w:r>
    </w:p>
    <w:p w14:paraId="08C90D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null) {</w:t>
      </w:r>
    </w:p>
    <w:p w14:paraId="242A8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14:paraId="0E84B1F7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3AC16DE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4BF5F6B9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7D667D7F" w14:textId="3606FA43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3CEA1381" w14:textId="77777777" w:rsidR="009F6C6A" w:rsidRPr="00F00D75" w:rsidRDefault="009F6C6A" w:rsidP="00E44467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14:paraId="30BB78EA" w14:textId="5458F824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9" w:name="_Toc9365064"/>
      <w:bookmarkStart w:id="190" w:name="_Toc9389392"/>
      <w:bookmarkStart w:id="191" w:name="_Ref9537741"/>
      <w:bookmarkStart w:id="192" w:name="_Ref9538689"/>
      <w:bookmarkStart w:id="193" w:name="_Toc9714970"/>
      <w:bookmarkEnd w:id="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89"/>
      <w:bookmarkEnd w:id="190"/>
      <w:bookmarkEnd w:id="191"/>
      <w:bookmarkEnd w:id="192"/>
      <w:bookmarkEnd w:id="193"/>
    </w:p>
    <w:p w14:paraId="6C9E688A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141D5FDC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5F339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1EFCBD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0EE28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B8E72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2C81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19C8B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System.IO;</w:t>
      </w:r>
    </w:p>
    <w:p w14:paraId="0D9587B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3C8322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0DBF73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04CBF4B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F78FD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7FA602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EB3C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7161E8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4175B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HtmlAgilityPackParsing : IParser</w:t>
      </w:r>
    </w:p>
    <w:p w14:paraId="1F12B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CA551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5D3B1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3EE52A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789D68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49B5CF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5EF09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HtmlWeb htmlWeb;</w:t>
      </w:r>
    </w:p>
    <w:p w14:paraId="4E94EC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24D2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HtmlAgilityPackParsing()</w:t>
      </w:r>
    </w:p>
    <w:p w14:paraId="25B49EE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D41F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htmlWeb = new HtmlWeb</w:t>
      </w:r>
    </w:p>
    <w:p w14:paraId="06A947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38D9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4B0E99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A16E8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452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4093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56FA3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6EBE4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12B8A4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typeof(HtmlAgilityPackParsing).Name);</w:t>
      </w:r>
    </w:p>
    <w:p w14:paraId="507DE4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08B1F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E087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htmlWeb.Load(addressOfSiteForParsing + i);</w:t>
      </w:r>
    </w:p>
    <w:p w14:paraId="14DC41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nodes = document.DocumentNode.SelectNodes("*//a[@class='b-teaser__inner']");</w:t>
      </w:r>
    </w:p>
    <w:p w14:paraId="60CEE9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Parallel.ForEach(nodes, node =&gt;</w:t>
      </w:r>
    </w:p>
    <w:p w14:paraId="7CEFF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C8A35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shop = ParseElements(node);</w:t>
      </w:r>
    </w:p>
    <w:p w14:paraId="7D2D0F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(shop != null)</w:t>
      </w:r>
    </w:p>
    <w:p w14:paraId="44C29E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79522A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603D49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2A3D8FD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16C4A8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818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621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7144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263C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ParseElements(HtmlNode item)</w:t>
      </w:r>
    </w:p>
    <w:p w14:paraId="12F6C9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0AE7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GetName(item);</w:t>
      </w:r>
    </w:p>
    <w:p w14:paraId="5FC3AA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GetDiscount(item);</w:t>
      </w:r>
    </w:p>
    <w:p w14:paraId="706441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String label = GetLabel(item);</w:t>
      </w:r>
    </w:p>
    <w:p w14:paraId="5138BF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GetURL(item);</w:t>
      </w:r>
    </w:p>
    <w:p w14:paraId="09138A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GetImage(item);</w:t>
      </w:r>
    </w:p>
    <w:p w14:paraId="4DB0EC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5E90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1CB8D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Shop(ConvertString(name), discount, label, image, url);</w:t>
      </w:r>
    </w:p>
    <w:p w14:paraId="18F63B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60C4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05B34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6085B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9AE0D5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node)</w:t>
      </w:r>
    </w:p>
    <w:p w14:paraId="45419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0BE7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node.SelectSingleNode("*//div[@class='b-teaser__title']").InnerText;</w:t>
      </w:r>
    </w:p>
    <w:p w14:paraId="2506EB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(!String.IsNullOrWhiteSpace(name))</w:t>
      </w:r>
    </w:p>
    <w:p w14:paraId="1584CE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2F25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name.Trim();</w:t>
      </w:r>
    </w:p>
    <w:p w14:paraId="466456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529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5BF8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06D0E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D67D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node)</w:t>
      </w:r>
    </w:p>
    <w:p w14:paraId="49A69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6AFBA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6E95B0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FADB8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9AD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node.SelectSingleNode("*//span[@class='b-shop-teaser__cash']").InnerText;</w:t>
      </w:r>
    </w:p>
    <w:p w14:paraId="3C4472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28EBBF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71E6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6530F8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2B8D9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882AF2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3885B8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12E13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5857B5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node.SelectSingleNode("*//span[@class='b-shop-teaser__new-cash']").InnerText;</w:t>
      </w:r>
    </w:p>
    <w:p w14:paraId="37EA49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32141F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8FCFEB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2CC414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95F2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783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6C255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867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567B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node)</w:t>
      </w:r>
    </w:p>
    <w:p w14:paraId="1ACD77C2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332AF268" w14:textId="4053CEE4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"";</w:t>
      </w:r>
    </w:p>
    <w:p w14:paraId="11A251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try</w:t>
      </w:r>
    </w:p>
    <w:p w14:paraId="1B0A69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76BC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node.SelectSingleNode("//span[4]").InnerText;</w:t>
      </w:r>
    </w:p>
    <w:p w14:paraId="5B222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(!String.IsNullOrWhiteSpace(label))</w:t>
      </w:r>
    </w:p>
    <w:p w14:paraId="490DB3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2D9E82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350E10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7AB3A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EFE6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458E79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1BA9E71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1F5D53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 = node.SelectSingleNode("//span[3]").InnerText;</w:t>
      </w:r>
    </w:p>
    <w:p w14:paraId="5A5A534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(!String.IsNullOrWhiteSpace(label))</w:t>
      </w:r>
    </w:p>
    <w:p w14:paraId="5638F6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25279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1100B648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635D9B55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91CE80B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4FEB183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9EC94F4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34250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node)</w:t>
      </w:r>
    </w:p>
    <w:p w14:paraId="12286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2495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node.GetAttributeValue("href", "");</w:t>
      </w:r>
    </w:p>
    <w:p w14:paraId="436A17F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(!String.IsNullOrWhiteSpace(url))</w:t>
      </w:r>
    </w:p>
    <w:p w14:paraId="5826E6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565F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addressOfSite + url;</w:t>
      </w:r>
    </w:p>
    <w:p w14:paraId="778EBC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D9FC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AA7A6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CAAD7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11994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node)</w:t>
      </w:r>
    </w:p>
    <w:p w14:paraId="1D5E09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B8D4F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node.SelectSingleNode("*//div[@class='b-teaser__cover']/img").GetAttributeValue("src", "");</w:t>
      </w:r>
    </w:p>
    <w:p w14:paraId="373B21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(!String.IsNullOrWhiteSpace(image))</w:t>
      </w:r>
    </w:p>
    <w:p w14:paraId="727DFD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679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image;</w:t>
      </w:r>
    </w:p>
    <w:p w14:paraId="6DA20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BADDB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7B783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648A3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BAD61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 GetMaxPage()</w:t>
      </w:r>
    </w:p>
    <w:p w14:paraId="657672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C1A94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htmlWeb.Load(addressOfSiteForMaxPage);</w:t>
      </w:r>
    </w:p>
    <w:p w14:paraId="72B6D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maxPageString = document.DocumentNode.SelectSingleNode("//ul[@class='b-pagination js-pagination']/li[5]");</w:t>
      </w:r>
    </w:p>
    <w:p w14:paraId="6B326F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(maxPageString == null)</w:t>
      </w:r>
    </w:p>
    <w:p w14:paraId="08F60C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50A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4C6D52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8F961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(int.TryParse(maxPageString.InnerText, out int maxPageInt))</w:t>
      </w:r>
    </w:p>
    <w:p w14:paraId="320B31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27A3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maxPageInt;</w:t>
      </w:r>
    </w:p>
    <w:p w14:paraId="5600E1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DD7E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1E448BB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B01F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6DB84A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100E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CFA25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57F52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GetHTML(string url)</w:t>
      </w:r>
    </w:p>
    <w:p w14:paraId="0083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63C9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pageUrl = "";</w:t>
      </w:r>
    </w:p>
    <w:p w14:paraId="6CC1A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(HttpWebRequest)WebRequest.Create(url);</w:t>
      </w:r>
    </w:p>
    <w:p w14:paraId="5C53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using (var response = (HttpWebResponse)request.GetResponse())</w:t>
      </w:r>
    </w:p>
    <w:p w14:paraId="0B1BF4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A8D84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(response.StatusCode == HttpStatusCode.OK)</w:t>
      </w:r>
    </w:p>
    <w:p w14:paraId="321092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DCFB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receiveStream = response.GetResponseStream();</w:t>
      </w:r>
    </w:p>
    <w:p w14:paraId="7899B7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(receiveStream != null)</w:t>
      </w:r>
    </w:p>
    <w:p w14:paraId="3C13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56A3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 streamReader;</w:t>
      </w:r>
    </w:p>
    <w:p w14:paraId="4A2215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if (response.CharacterSet == null)</w:t>
      </w:r>
    </w:p>
    <w:p w14:paraId="18A0DB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        {</w:t>
      </w:r>
    </w:p>
    <w:p w14:paraId="6E116F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StreamReader(receiveStream);</w:t>
      </w:r>
    </w:p>
    <w:p w14:paraId="2DFCDA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8549E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else</w:t>
      </w:r>
    </w:p>
    <w:p w14:paraId="415FED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181FEC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StreamReader(receiveStream, Encoding.GetEncoding(response.CharacterSet));</w:t>
      </w:r>
    </w:p>
    <w:p w14:paraId="1BB389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19DC5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pageUrl = streamReader.ReadToEnd();</w:t>
      </w:r>
    </w:p>
    <w:p w14:paraId="2CB6B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streamReader.Close();</w:t>
      </w:r>
    </w:p>
    <w:p w14:paraId="78E30A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3923A0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6D29E1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9075E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pageUrl;</w:t>
      </w:r>
    </w:p>
    <w:p w14:paraId="2AB5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666B0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C987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ConvertString(string text)</w:t>
      </w:r>
    </w:p>
    <w:p w14:paraId="7F863CC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BD5FB7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WebUtility.HtmlDecode(text);</w:t>
      </w:r>
    </w:p>
    <w:p w14:paraId="3B1C594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99A8F6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231A8745" w14:textId="497B3CC0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4BC428E0" w14:textId="1A5E3FDC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4" w:name="_Toc9365065"/>
      <w:bookmarkStart w:id="195" w:name="_Toc9389393"/>
      <w:bookmarkStart w:id="196" w:name="_Ref9533035"/>
      <w:bookmarkStart w:id="197" w:name="_Ref9537770"/>
      <w:bookmarkStart w:id="198" w:name="_Ref9538713"/>
      <w:bookmarkStart w:id="199" w:name="_Ref9625319"/>
      <w:bookmarkStart w:id="200" w:name="_Toc971497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Д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94"/>
      <w:bookmarkEnd w:id="195"/>
      <w:bookmarkEnd w:id="196"/>
      <w:bookmarkEnd w:id="197"/>
      <w:bookmarkEnd w:id="198"/>
      <w:bookmarkEnd w:id="199"/>
      <w:bookmarkEnd w:id="200"/>
    </w:p>
    <w:p w14:paraId="59B9D5A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49458E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C89FE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4E5447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A817F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25164F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63F5444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34A5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Fizzler.Systems.HtmlAgilityPack;</w:t>
      </w:r>
    </w:p>
    <w:p w14:paraId="66FFFF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05F28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56320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6D909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F4F1E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9422B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FizzlerParsing : IParser</w:t>
      </w:r>
    </w:p>
    <w:p w14:paraId="6A9DE4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6568B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01274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5AAB93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035574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00524D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707E7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E5F4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93D3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C4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FizzlerParsing()</w:t>
      </w:r>
    </w:p>
    <w:p w14:paraId="5BC45E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776BDA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56E3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D6816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D2D18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260E5F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061F0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typeof(FizzlerParsing).Name);</w:t>
      </w:r>
    </w:p>
    <w:p w14:paraId="185D22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480D0F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38222D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123ACD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4FC8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72359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422F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3FE25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7E2C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1037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7D4A04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1B9F9B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htmlWeb.Load(addressOfSiteForParsing + i);</w:t>
      </w:r>
    </w:p>
    <w:p w14:paraId="551F75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32EC4E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listOfShops = html.QuerySelectorAll("div.b-teaser &gt; a.b-teaser__inner");</w:t>
      </w:r>
    </w:p>
    <w:p w14:paraId="2E8B6C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listOfShops)</w:t>
      </w:r>
    </w:p>
    <w:p w14:paraId="35BBE3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4142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name = GetName(item);</w:t>
      </w:r>
    </w:p>
    <w:p w14:paraId="1446DB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Double discount = GetDiscount(item);</w:t>
      </w:r>
    </w:p>
    <w:p w14:paraId="7D619D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24DFF8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3F3E7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5B0A42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14:paraId="339B8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FFBF3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2FC02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A57B6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129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}</w:t>
      </w:r>
    </w:p>
    <w:p w14:paraId="6D32BB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E43DE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html)</w:t>
      </w:r>
    </w:p>
    <w:p w14:paraId="1CCC1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943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html.QuerySelector("div.b-teaser__title").InnerText.Trim();</w:t>
      </w:r>
    </w:p>
    <w:p w14:paraId="3E4C10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72BC2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4CD16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html)</w:t>
      </w:r>
    </w:p>
    <w:p w14:paraId="3AE9B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0F91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labelList = html.QuerySelectorAll("div.b-teaser__caption &gt; div.b-teaser__cashback-rate &gt; div &gt; div &gt; span.b-shop-teaser__label");</w:t>
      </w:r>
    </w:p>
    <w:p w14:paraId="7751C8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labelList.Last().InnerText.Trim();</w:t>
      </w:r>
    </w:p>
    <w:p w14:paraId="178DF3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C008B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1C35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html)</w:t>
      </w:r>
    </w:p>
    <w:p w14:paraId="4244AA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5C62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addressOfSite + html.GetAttributeValue("href", "");</w:t>
      </w:r>
    </w:p>
    <w:p w14:paraId="764C6B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CD53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B5EB7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html)</w:t>
      </w:r>
    </w:p>
    <w:p w14:paraId="0BA74CF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C414C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html.QuerySelector("div.b-teaser__top &gt; div.b-teaser__cover &gt; img").GetAttributeValue("src", "");</w:t>
      </w:r>
    </w:p>
    <w:p w14:paraId="60205B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4692C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E596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html)</w:t>
      </w:r>
    </w:p>
    <w:p w14:paraId="3FC184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E096E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4AEC7A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D1CAEE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6F4A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span.b-shop-teaser__cash").InnerText.Trim();</w:t>
      </w:r>
    </w:p>
    <w:p w14:paraId="487BCF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0D03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EAAE6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D6567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164BB3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span.b-shop-teaser__new-cash").InnerText.Trim(); ;</w:t>
      </w:r>
    </w:p>
    <w:p w14:paraId="712C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6B83E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14:paraId="754676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B30B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66517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6F3D4C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1DB67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B9BB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1113A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2CFB4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FEB7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FE0F6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53C1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3C456D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4E8CBE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htmlWeb.Load("https://letyshops.com/shops?page=1");</w:t>
      </w:r>
    </w:p>
    <w:p w14:paraId="08646B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0F7F67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maxPage = html.QuerySelector("div.b-content.b-content--shops &gt; ul &gt; li:nth-child(5) &gt; a").InnerText.Trim();</w:t>
      </w:r>
    </w:p>
    <w:p w14:paraId="25C1D4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(Int32.TryParse(maxPage, out int result))</w:t>
      </w:r>
    </w:p>
    <w:p w14:paraId="180896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1C810D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return result;</w:t>
      </w:r>
    </w:p>
    <w:p w14:paraId="1DF953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3F60E5CD" w14:textId="202A0B27" w:rsidR="001D4E59" w:rsidRPr="001174F4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30;        }    }}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35CCDCE" w14:textId="0E215381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1" w:name="_Toc9365066"/>
      <w:bookmarkStart w:id="202" w:name="_Toc9389394"/>
      <w:bookmarkStart w:id="203" w:name="_Ref9537873"/>
      <w:bookmarkStart w:id="204" w:name="_Ref9538815"/>
      <w:bookmarkStart w:id="205" w:name="_Toc971497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Ж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201"/>
      <w:bookmarkEnd w:id="202"/>
      <w:bookmarkEnd w:id="203"/>
      <w:bookmarkEnd w:id="204"/>
      <w:bookmarkEnd w:id="205"/>
    </w:p>
    <w:p w14:paraId="05C02237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AngleSharp.Html.Parser;</w:t>
      </w:r>
    </w:p>
    <w:p w14:paraId="36ED49E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8383B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305E7D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33EF88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075951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8973F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D63B3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64E749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180017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5688DE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BD8FF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ED62E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69C68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7F9280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AngleSharpParsing : IParser</w:t>
      </w:r>
    </w:p>
    <w:p w14:paraId="326120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53384D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1F2E3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_defaultPage = 30;</w:t>
      </w:r>
    </w:p>
    <w:p w14:paraId="4DFDF0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shops;</w:t>
      </w:r>
    </w:p>
    <w:p w14:paraId="21FA52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"https://letyshops.com";</w:t>
      </w:r>
    </w:p>
    <w:p w14:paraId="1B45C0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E0280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AngleSharpParsing()</w:t>
      </w:r>
    </w:p>
    <w:p w14:paraId="211B68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77E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this.shops = new ConcurrentBag&lt;Shop&gt;();</w:t>
      </w:r>
    </w:p>
    <w:p w14:paraId="1B2E85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C3D0E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D31BB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47FDB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AAD71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typeof(AngleSharpParsing).Name);</w:t>
      </w:r>
    </w:p>
    <w:p w14:paraId="1AD74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F76A1E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2E98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379C4D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258BE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webClient.DownloadString("https://letyshops.com/shops?page=1");</w:t>
      </w:r>
    </w:p>
    <w:p w14:paraId="21891E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GetMaxPage(html);</w:t>
      </w:r>
    </w:p>
    <w:p w14:paraId="246164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47532A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5C861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908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50EC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189E88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E5BF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CE14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8C294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5BC86F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335D3E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"https://letyshops.com/shops?page=" + i;</w:t>
      </w:r>
    </w:p>
    <w:p w14:paraId="1B2A0C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html = webClient.DownloadString(page);</w:t>
      </w:r>
    </w:p>
    <w:p w14:paraId="3731F9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134D3F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parser.ParseDocument(html).QuerySelectorAll("div.b-teaser-list &gt; div.b-teaser &gt; a");</w:t>
      </w:r>
    </w:p>
    <w:p w14:paraId="158BF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result)</w:t>
      </w:r>
    </w:p>
    <w:p w14:paraId="34B2BC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7F19B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name = GetName(item);</w:t>
      </w:r>
    </w:p>
    <w:p w14:paraId="1AE545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discount = GetDiscount(item);</w:t>
      </w:r>
    </w:p>
    <w:p w14:paraId="68B468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6C0F31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1DF8DF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6F9D41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(!(String.IsNullOrEmpty(name) || Double.IsNaN(discount) || String.IsNullOrEmpty(label) || String.IsNullOrEmpty(image) || String.IsNullOrEmpty(url)))</w:t>
      </w:r>
    </w:p>
    <w:p w14:paraId="7ED798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00626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76EFE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A124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FF3AB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0274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3342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GetUrl(AngleSharp.Dom.IElement item)</w:t>
      </w:r>
    </w:p>
    <w:p w14:paraId="522556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D7BC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 + item.GetAttribute("href");</w:t>
      </w:r>
    </w:p>
    <w:p w14:paraId="0F9BC1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4CFA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3EBF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GetImage(AngleSharp.Dom.IElement item)</w:t>
      </w:r>
    </w:p>
    <w:p w14:paraId="634B25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4DA98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item.QuerySelector("div.b-teaser__top &gt; div.b-teaser__cover &gt; img").GetAttribute("src");</w:t>
      </w:r>
    </w:p>
    <w:p w14:paraId="611598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481EA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71A2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GetLabel(AngleSharp.Dom.IElement item)</w:t>
      </w:r>
    </w:p>
    <w:p w14:paraId="21CAD0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CA781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item.QuerySelectorAll("div.b-teaser__caption &gt; div.b-teaser__cashback-rate &gt; div &gt; div &gt; span.b-shop-teaser__label ").Last().TextContent;</w:t>
      </w:r>
    </w:p>
    <w:p w14:paraId="411596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74337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78F1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BE40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GetDiscount(AngleSharp.Dom.IElement item)</w:t>
      </w:r>
    </w:p>
    <w:p w14:paraId="36C404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EF6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discount;</w:t>
      </w:r>
    </w:p>
    <w:p w14:paraId="343CAD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discounts = item.GetElementsByClassName("b-shop-teaser__cash");</w:t>
      </w:r>
    </w:p>
    <w:p w14:paraId="16E139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(discounts.Count() == 0)</w:t>
      </w:r>
    </w:p>
    <w:p w14:paraId="595B11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C86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item.GetElementsByClassName("b-shop-teaser__new-cash").First().TextContent;</w:t>
      </w:r>
    </w:p>
    <w:p w14:paraId="4378FE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13BB1C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C525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4DD2AC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63217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item.GetElementsByClassName("b-shop-teaser__cash").First().TextContent;</w:t>
      </w:r>
    </w:p>
    <w:p w14:paraId="6AC05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6FDFD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96EC9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AFF26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discount;</w:t>
      </w:r>
    </w:p>
    <w:p w14:paraId="7980B7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1917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FAE5C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GetName(AngleSharp.Dom.IElement item)</w:t>
      </w:r>
    </w:p>
    <w:p w14:paraId="2F1149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4692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item.GetElementsByClassName("b-teaser__title").First().InnerHtml.ToString().Substring(17);</w:t>
      </w:r>
    </w:p>
    <w:p w14:paraId="3F79C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name.Substring(0, name.Length - 13);</w:t>
      </w:r>
    </w:p>
    <w:p w14:paraId="3D1BD3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F823F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2DCCA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Int32 GetMaxPage(string html)</w:t>
      </w:r>
    </w:p>
    <w:p w14:paraId="1B6120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8397E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50B194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parser.ParseDocument(html).GetElementsByClassName("b-pagination__link");</w:t>
      </w:r>
    </w:p>
    <w:p w14:paraId="478F16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576EAC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E92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(Int32.TryParse(result.Last().TextContent, out int page))</w:t>
      </w:r>
    </w:p>
    <w:p w14:paraId="4A6741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{</w:t>
      </w:r>
    </w:p>
    <w:p w14:paraId="76555D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page;</w:t>
      </w:r>
    </w:p>
    <w:p w14:paraId="43EDD8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68F89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BAD997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(InvalidOperationException e)</w:t>
      </w:r>
    </w:p>
    <w:p w14:paraId="6DE502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05A0E9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logger.Error("Элемент не найден " + e);</w:t>
      </w:r>
    </w:p>
    <w:p w14:paraId="0920C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4921CE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_defaultPage;</w:t>
      </w:r>
    </w:p>
    <w:p w14:paraId="3104D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21B4C5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1A5013A2" w14:textId="2F0747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D0DDF62" w14:textId="54B4816B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6" w:name="_Toc9365067"/>
      <w:bookmarkStart w:id="207" w:name="_Toc9389395"/>
      <w:bookmarkStart w:id="208" w:name="_Ref9537892"/>
      <w:bookmarkStart w:id="209" w:name="_Ref9538843"/>
      <w:bookmarkStart w:id="210" w:name="_Toc971497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206"/>
      <w:bookmarkEnd w:id="207"/>
      <w:bookmarkEnd w:id="208"/>
      <w:bookmarkEnd w:id="209"/>
      <w:bookmarkEnd w:id="210"/>
    </w:p>
    <w:p w14:paraId="2C77F9A9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CsQuery;</w:t>
      </w:r>
    </w:p>
    <w:p w14:paraId="11B1A60F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673C42D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DDE52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50C41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622ACD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F1A8A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584AE7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B2736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750233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08BE8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258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8ECCD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CsQueryParsing : IParser</w:t>
      </w:r>
    </w:p>
    <w:p w14:paraId="0F8708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A6258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9F3EF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"https://letyshops.com/shops?page=";</w:t>
      </w:r>
    </w:p>
    <w:p w14:paraId="5E3CD5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readonly int defaultMaxpage = 20;</w:t>
      </w:r>
    </w:p>
    <w:p w14:paraId="5EDA1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F1647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CsQueryParsing()</w:t>
      </w:r>
    </w:p>
    <w:p w14:paraId="44CD54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3147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7E3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2B2BA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D9EDF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12E732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A92D8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typeof(CsQueryParsing).Name);</w:t>
      </w:r>
    </w:p>
    <w:p w14:paraId="7E93FD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0E684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5181B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316B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CQ.CreateFromUrl(address + i);</w:t>
      </w:r>
    </w:p>
    <w:p w14:paraId="780487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domObjects = document["a.b-teaser__inner"];</w:t>
      </w:r>
    </w:p>
    <w:p w14:paraId="60DAC7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Parallel.ForEach(domObjects, domObject =&gt;</w:t>
      </w:r>
    </w:p>
    <w:p w14:paraId="44214F2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CE57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 shop;</w:t>
      </w:r>
    </w:p>
    <w:p w14:paraId="1A174A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((shop = ParseElements(domObject)) != null)</w:t>
      </w:r>
    </w:p>
    <w:p w14:paraId="0A7F0A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46C610D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37817E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7DE923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74135B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986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BBB2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B790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73DC6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F32B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ParseElements(IDomObject domObject)</w:t>
      </w:r>
    </w:p>
    <w:p w14:paraId="36CF31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B0DA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CQ.CreateDocument(domObject.InnerHTML);</w:t>
      </w:r>
    </w:p>
    <w:p w14:paraId="2CAB78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GetName(document);</w:t>
      </w:r>
    </w:p>
    <w:p w14:paraId="494BDE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GetDiscount(document);</w:t>
      </w:r>
    </w:p>
    <w:p w14:paraId="7EB29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GetLabel(document);</w:t>
      </w:r>
    </w:p>
    <w:p w14:paraId="2475D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GetImage(document);</w:t>
      </w:r>
    </w:p>
    <w:p w14:paraId="57618F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GetUrl(domObject);</w:t>
      </w:r>
    </w:p>
    <w:p w14:paraId="54D7F5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7BF544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B424D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099C2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213F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6192AD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{</w:t>
      </w:r>
    </w:p>
    <w:p w14:paraId="530C44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18A1CA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D00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6BB1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F80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GetUrl(IDomObject domObject)</w:t>
      </w:r>
    </w:p>
    <w:p w14:paraId="49990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DF998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"https://letyshops.com" + domObject.Attributes.GetAttribute("href");</w:t>
      </w:r>
    </w:p>
    <w:p w14:paraId="3B628C0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EA37D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1198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GetImage(CQ document)</w:t>
      </w:r>
    </w:p>
    <w:p w14:paraId="4B0E5E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157E1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document["img"].First().Attr&lt;string&gt;("src");</w:t>
      </w:r>
    </w:p>
    <w:p w14:paraId="2384D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654E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89091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GetLabel(CQ document)</w:t>
      </w:r>
    </w:p>
    <w:p w14:paraId="1D26F5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A9CB5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document["span.b-shop-teaser__label "].Last().Text().Trim();</w:t>
      </w:r>
    </w:p>
    <w:p w14:paraId="68E540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3DD988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D4CF8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F102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GetDiscount(CQ document)</w:t>
      </w:r>
    </w:p>
    <w:p w14:paraId="74F2F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754F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document["span.b-shop-teaser__cash"].First().Text().Trim();</w:t>
      </w:r>
    </w:p>
    <w:p w14:paraId="018DA8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(String.IsNullOrWhiteSpace(discount))</w:t>
      </w:r>
    </w:p>
    <w:p w14:paraId="328B4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339D6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document["span.b-shop-teaser__new-cash"].First().Text().Trim();</w:t>
      </w:r>
    </w:p>
    <w:p w14:paraId="7CEF2B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637B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(double.TryParse(discount, NumberStyles.Number, CultureInfo.InvariantCulture, out double trueDiscount))</w:t>
      </w:r>
    </w:p>
    <w:p w14:paraId="49949B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514630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trueDiscount;</w:t>
      </w:r>
    </w:p>
    <w:p w14:paraId="5A27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7B9D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6C5ED8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D9982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241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GetName(CQ document)</w:t>
      </w:r>
    </w:p>
    <w:p w14:paraId="64361A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AA47F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document["div.b-teaser__title"].First().Text().Trim();</w:t>
      </w:r>
    </w:p>
    <w:p w14:paraId="63C36A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CD98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6C5A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03DA97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3FDB5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CQ.CreateFromUrl("https://letyshops.com/shops?page=1");</w:t>
      </w:r>
    </w:p>
    <w:p w14:paraId="671DC5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numbers = document["a.b-pagination__link"];</w:t>
      </w:r>
    </w:p>
    <w:p w14:paraId="7C2E23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(Int32.TryParse(numbers[numbers.Length - 2].InnerText.Trim(), out Int32 maxPage))</w:t>
      </w:r>
    </w:p>
    <w:p w14:paraId="1110FBD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39A1D4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maxPage;</w:t>
      </w:r>
    </w:p>
    <w:p w14:paraId="5A621325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F8550E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defaultMaxpage;</w:t>
      </w:r>
    </w:p>
    <w:p w14:paraId="387E6FD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943EA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683F688C" w14:textId="03336595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639ABAAB" w14:textId="4181C24A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1" w:name="_Toc9365068"/>
      <w:bookmarkStart w:id="212" w:name="_Toc9389396"/>
      <w:bookmarkStart w:id="213" w:name="_Ref9538898"/>
      <w:bookmarkStart w:id="214" w:name="_Toc9714974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К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211"/>
      <w:bookmarkEnd w:id="212"/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для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сайта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13"/>
      <w:bookmarkEnd w:id="214"/>
    </w:p>
    <w:p w14:paraId="7C2DFC18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Newtonsoft.Json.Linq;</w:t>
      </w:r>
    </w:p>
    <w:p w14:paraId="0B2D2F7D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5F8391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556518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RestSharp;</w:t>
      </w:r>
    </w:p>
    <w:p w14:paraId="22738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442106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1FF4D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A453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AB46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61CCA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44BFA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E1E3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01DD47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108E6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RestSharpParsing : IParser</w:t>
      </w:r>
    </w:p>
    <w:p w14:paraId="6D7BC8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0D3209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7E96ED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ConcurrentBag&lt;Shop&gt; Shops { get; set; }</w:t>
      </w:r>
    </w:p>
    <w:p w14:paraId="7F128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48C69C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RestSharpParsing()</w:t>
      </w:r>
    </w:p>
    <w:p w14:paraId="19C24A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A7BF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37764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0CFF4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4DB69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006219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E87FE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typeof(RestSharpParsing).Name);</w:t>
      </w:r>
    </w:p>
    <w:p w14:paraId="523CF5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int[] pages = new int[]</w:t>
      </w:r>
    </w:p>
    <w:p w14:paraId="07A745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712D1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14:paraId="6803E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7A10D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List&lt;JToken&gt; listOfItems = new List&lt;JToken&gt;();</w:t>
      </w:r>
    </w:p>
    <w:p w14:paraId="73194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Parallel.ForEach(pages, page =&gt;</w:t>
      </w:r>
    </w:p>
    <w:p w14:paraId="2C0DB5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F43B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48A53C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5FE5A0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listOfItems.Add(GetJSon(page));</w:t>
      </w:r>
    </w:p>
    <w:p w14:paraId="09D090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133A7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55B2A1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FBFF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1E72C2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33A5F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01EC38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Parallel.ForEach(listOfItems, item =&gt;</w:t>
      </w:r>
    </w:p>
    <w:p w14:paraId="5E46F0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97A6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6EDB5A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035B1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Shops.Add(ParseElements(item));</w:t>
      </w:r>
    </w:p>
    <w:p w14:paraId="56ECF9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383F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4DDB9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918E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4C4D97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7B9F0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1341BC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BD76C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72658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FF9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3E44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JToken GetJSon(int i)</w:t>
      </w:r>
    </w:p>
    <w:p w14:paraId="67D7E6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0A645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$"https://d289b99uqa0t82.cloudfront.net/sites/5/campaigns_limit_100_offset_{i}_order_popularity.json";</w:t>
      </w:r>
    </w:p>
    <w:p w14:paraId="65B9DB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client = new RestClient(url);</w:t>
      </w:r>
    </w:p>
    <w:p w14:paraId="262937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new RestRequest(Method.GET);</w:t>
      </w:r>
    </w:p>
    <w:p w14:paraId="163B2E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7731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request.AddHeader("Connection", "keep-alive");</w:t>
      </w:r>
    </w:p>
    <w:p w14:paraId="1538C2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request.AddHeader("accept-encoding", "gzip, deflate");</w:t>
      </w:r>
    </w:p>
    <w:p w14:paraId="3D9282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request.AddHeader("Host", "d289b99uqa0t82.cloudfront.net");</w:t>
      </w:r>
    </w:p>
    <w:p w14:paraId="38B3C5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request.AddHeader("Postman-Token", "048aef15-143b-4f61-8c44-60467f64a33d,e85413f5-28a6-4878-b792-942c640071cc");</w:t>
      </w:r>
    </w:p>
    <w:p w14:paraId="63ACE8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B7026E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request.AddHeader("Accept", "*/*");</w:t>
      </w:r>
    </w:p>
    <w:p w14:paraId="189275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request.AddHeader("User-Agent", "PostmanRuntime/7.11.0");</w:t>
      </w:r>
    </w:p>
    <w:p w14:paraId="45A1E9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IRestResponse response = client.Execute(request);</w:t>
      </w:r>
    </w:p>
    <w:p w14:paraId="6F8FD1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JObject jsonParse = JObject.Parse(response.Content);</w:t>
      </w:r>
    </w:p>
    <w:p w14:paraId="7B63C7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listOfItems = jsonParse["items"];</w:t>
      </w:r>
    </w:p>
    <w:p w14:paraId="3DD9260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listOfItems;</w:t>
      </w:r>
    </w:p>
    <w:p w14:paraId="4E95AE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F4876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E797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ParseElements(JToken jToken)</w:t>
      </w:r>
    </w:p>
    <w:p w14:paraId="44A3D5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43D9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GetName(jToken);</w:t>
      </w:r>
    </w:p>
    <w:p w14:paraId="31EC05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GetImage(jToken);</w:t>
      </w:r>
    </w:p>
    <w:p w14:paraId="469D9C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shopUrl = GetUrl(jToken);</w:t>
      </w:r>
    </w:p>
    <w:p w14:paraId="278BE5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GetDiscount(jToken);</w:t>
      </w:r>
    </w:p>
    <w:p w14:paraId="3CEF56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GetLabel(jToken);</w:t>
      </w:r>
    </w:p>
    <w:p w14:paraId="44E017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String.IsNullOrEmpty(shopUrl)))</w:t>
      </w:r>
    </w:p>
    <w:p w14:paraId="63ECF7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EBED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shopUrl);</w:t>
      </w:r>
    </w:p>
    <w:p w14:paraId="39F513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A0899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06F47E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CAC13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2064BF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4139E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FB7E1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5EFC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GetName(JToken token)</w:t>
      </w:r>
    </w:p>
    <w:p w14:paraId="030596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87E62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token["title"].ToString();</w:t>
      </w:r>
    </w:p>
    <w:p w14:paraId="7386FC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C93B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97BF8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GetImage(JToken token)</w:t>
      </w:r>
    </w:p>
    <w:p w14:paraId="53F486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6E5CBA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token["image"]["url"].ToString();</w:t>
      </w:r>
    </w:p>
    <w:p w14:paraId="18C1E4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16472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595EA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GetUrl(JToken token)</w:t>
      </w:r>
    </w:p>
    <w:p w14:paraId="43639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D125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"https://www.kopikot.ru/stores/" + token["url"].ToString() + "/" + token["id"].ToString();</w:t>
      </w:r>
    </w:p>
    <w:p w14:paraId="75967E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991FA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03AB4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GetDiscount(JToken token)</w:t>
      </w:r>
    </w:p>
    <w:p w14:paraId="471B58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F0BF80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token["commission"]["max"]["original_amount"].ToString();</w:t>
      </w:r>
    </w:p>
    <w:p w14:paraId="0937F4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(double.TryParse(discount.Replace('.', ','), out double result))</w:t>
      </w:r>
    </w:p>
    <w:p w14:paraId="42B7F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9514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1D352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C4267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A8305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F643B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357F1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GetLabel(JToken token)</w:t>
      </w:r>
    </w:p>
    <w:p w14:paraId="6FD9CD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19EC2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token["commission"]["max"]["unit"].ToString();</w:t>
      </w:r>
    </w:p>
    <w:p w14:paraId="128B2C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002F99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1F81CF8" w14:textId="3D2F3C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67C30AE" w14:textId="7AD7FE64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5" w:name="_Toc9365069"/>
      <w:bookmarkStart w:id="216" w:name="_Toc9389397"/>
      <w:bookmarkStart w:id="217" w:name="_Ref9538932"/>
      <w:bookmarkStart w:id="218" w:name="_Ref9625069"/>
      <w:bookmarkStart w:id="219" w:name="_Toc9714975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Л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#</w:t>
      </w:r>
      <w:bookmarkEnd w:id="215"/>
      <w:bookmarkEnd w:id="216"/>
      <w:bookmarkEnd w:id="217"/>
      <w:bookmarkEnd w:id="218"/>
      <w:bookmarkEnd w:id="219"/>
    </w:p>
    <w:p w14:paraId="278EE7C4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305E23AB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OpenQA.Selenium;</w:t>
      </w:r>
    </w:p>
    <w:p w14:paraId="268B2C51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OpenQA.Selenium.Chrome;</w:t>
      </w:r>
    </w:p>
    <w:p w14:paraId="442F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7CBFF6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B6BF3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77618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8A27C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0C89DA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System.Text.RegularExpressions;</w:t>
      </w:r>
    </w:p>
    <w:p w14:paraId="1F8A4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67E36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2F7F8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DFCB6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045F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39E2CB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4CA29A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WebDriverParsing : IParser</w:t>
      </w:r>
    </w:p>
    <w:p w14:paraId="150601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277EF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 </w:t>
      </w:r>
    </w:p>
    <w:p w14:paraId="6E2F90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1B744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ED572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A063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typeof(WebDriverParsing).Name);</w:t>
      </w:r>
    </w:p>
    <w:p w14:paraId="4D1EBB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2F1D29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IWebDriver driver = new ChromeDriver();</w:t>
      </w:r>
    </w:p>
    <w:p w14:paraId="0CDD47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driver.Navigate().GoToUrl("https://megabonus.com/feed");</w:t>
      </w:r>
    </w:p>
    <w:p w14:paraId="200BF4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button = driver.FindElement(By.ClassName("see-more"));</w:t>
      </w:r>
    </w:p>
    <w:p w14:paraId="05BE22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while (button.Displayed)</w:t>
      </w:r>
    </w:p>
    <w:p w14:paraId="6A34A1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302A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52D313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6938B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button.Click();</w:t>
      </w:r>
    </w:p>
    <w:p w14:paraId="6554DF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 = driver.FindElement(By.ClassName("see-more"));</w:t>
      </w:r>
    </w:p>
    <w:p w14:paraId="0410C3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21663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FEFE5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147D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Кнопка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'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Показать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ещё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'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не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была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найдена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.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e);</w:t>
      </w:r>
    </w:p>
    <w:p w14:paraId="2B553A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FC4F7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2595E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ul = driver.FindElement(By.ClassName("cacheback-block-list"));</w:t>
      </w:r>
    </w:p>
    <w:p w14:paraId="797BA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webElements = ul.FindElements(By.TagName("li"));</w:t>
      </w:r>
    </w:p>
    <w:p w14:paraId="18B793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Parallel.ForEach(webElements, WebElement =&gt;</w:t>
      </w:r>
    </w:p>
    <w:p w14:paraId="55A8E5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830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shop = ParseElements(WebElement);</w:t>
      </w:r>
    </w:p>
    <w:p w14:paraId="7CA74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(shop != null)</w:t>
      </w:r>
    </w:p>
    <w:p w14:paraId="380FD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53ACC9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shops.Add(shop);</w:t>
      </w:r>
    </w:p>
    <w:p w14:paraId="26AD9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D16EA2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2321C6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driver.Close();</w:t>
      </w:r>
    </w:p>
    <w:p w14:paraId="61CF4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672B5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5575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F68D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ParseElements(IWebElement item)</w:t>
      </w:r>
    </w:p>
    <w:p w14:paraId="6A9426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09822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GetName(item);</w:t>
      </w:r>
    </w:p>
    <w:p w14:paraId="777FD8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fullDiscount = GetFullDiscount(item);</w:t>
      </w:r>
    </w:p>
    <w:p w14:paraId="7E9EA5A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GetDiscount(fullDiscount);</w:t>
      </w:r>
    </w:p>
    <w:p w14:paraId="274548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var label = GetLabel(fullDiscount);</w:t>
      </w:r>
    </w:p>
    <w:p w14:paraId="27FCA6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GetImage(item);</w:t>
      </w:r>
    </w:p>
    <w:p w14:paraId="2287C5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GetPage(item);</w:t>
      </w:r>
    </w:p>
    <w:p w14:paraId="4DB79A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AA19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3A178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14A2468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07773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1A7B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B1A75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217C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GetPage(IWebElement element)</w:t>
      </w:r>
    </w:p>
    <w:p w14:paraId="0CC0E0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E7C74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"";</w:t>
      </w:r>
    </w:p>
    <w:p w14:paraId="678B92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06CF5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F0E2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page = element.FindElement(By.CssSelector("div.holder-img &gt; a")).GetAttribute("href");</w:t>
      </w:r>
    </w:p>
    <w:p w14:paraId="7C4EF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C43F6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564AAE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1DAE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2FCE500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8E15159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16FA82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236481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1B8F1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F1C3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page;</w:t>
      </w:r>
    </w:p>
    <w:p w14:paraId="481D4E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74BF3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C2AA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GetLabel(String fullDiscount)</w:t>
      </w:r>
    </w:p>
    <w:p w14:paraId="72042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44A7B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587774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BCB4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576C45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6FBF04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2A9D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Regex("[$%€]|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руб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|RUB|USD|EUR|SEK|UAH|INR|BRL|GBP|CHF|PLN");</w:t>
      </w:r>
    </w:p>
    <w:p w14:paraId="13E364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158CD4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6B42D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9402E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matcher.Value;</w:t>
      </w:r>
    </w:p>
    <w:p w14:paraId="0E3B442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B2BCD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6E03B6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D85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D7F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GetDiscount(String fullDiscount)</w:t>
      </w:r>
    </w:p>
    <w:p w14:paraId="1E7371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C2C5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441C91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7050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3794FB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Double.NaN;</w:t>
      </w:r>
    </w:p>
    <w:p w14:paraId="697C0E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74AFDC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Regex("\\d+[.|,]*\\d*");</w:t>
      </w:r>
    </w:p>
    <w:p w14:paraId="72F67E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755A32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2049FF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1ED37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74B0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matcher.Value;</w:t>
      </w:r>
    </w:p>
    <w:p w14:paraId="5BB494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A708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(Double.TryParse(discount.Replace('.', ','), out double result))</w:t>
      </w:r>
    </w:p>
    <w:p w14:paraId="57FFEB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0041F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9389F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C5582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5779B5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3373B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90446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GetFullDiscount(IWebElement element)</w:t>
      </w:r>
    </w:p>
    <w:p w14:paraId="241A1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3911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fullDiscount = "";</w:t>
      </w:r>
    </w:p>
    <w:p w14:paraId="6070C4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13041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34684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fullDiscount = element.FindElement(By.CssSelector("div.your-percentage &gt; strong")).Text;</w:t>
      </w:r>
    </w:p>
    <w:p w14:paraId="1362D95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9938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05DDC4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D900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4AFBF6B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F34ACB6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62D2A0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45766F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8D9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209AC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fullDiscount;</w:t>
      </w:r>
    </w:p>
    <w:p w14:paraId="383D9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D2AA56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190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GetImage(IWebElement element)</w:t>
      </w:r>
    </w:p>
    <w:p w14:paraId="533E25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2338D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"";</w:t>
      </w:r>
    </w:p>
    <w:p w14:paraId="5EC1B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490BDC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25F1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image = element.FindElement(By.TagName("img")).GetAttribute("src");</w:t>
      </w:r>
    </w:p>
    <w:p w14:paraId="35BF7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8ECA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16F2DA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B0E4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063DC8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B4A3BA6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39DF0B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3CDC14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20844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23712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image;</w:t>
      </w:r>
    </w:p>
    <w:p w14:paraId="45CB86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E8D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C2E0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GetName(IWebElement element)</w:t>
      </w:r>
    </w:p>
    <w:p w14:paraId="442C09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8674D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кэшбэк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([\\w\\s\\d\\W]+)");</w:t>
      </w:r>
    </w:p>
    <w:p w14:paraId="5E213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"";</w:t>
      </w:r>
    </w:p>
    <w:p w14:paraId="3C3D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30B934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C2B26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name = element.FindElement(By.ClassName("holder-more")).FindElement(By.TagName("a")).GetAttribute("innerHTML");</w:t>
      </w:r>
    </w:p>
    <w:p w14:paraId="2E62F7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AEEA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426DD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25E9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6B6F9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30770CA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>);</w:t>
      </w:r>
    </w:p>
    <w:p w14:paraId="3F7ECE5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7EBE10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9C5E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5F30D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Match matcher = regex.Match(name);</w:t>
      </w:r>
    </w:p>
    <w:p w14:paraId="08543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2128EF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A83E32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matcher.Groups[1].Value;</w:t>
      </w:r>
    </w:p>
    <w:p w14:paraId="70AE805F" w14:textId="77777777" w:rsidR="00E44467" w:rsidRPr="00132D6B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132D6B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717FAC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132D6B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 null;</w:t>
      </w:r>
    </w:p>
    <w:p w14:paraId="4A0D85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03D8E5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5647434" w14:textId="32DB6774" w:rsidR="001D4E59" w:rsidRPr="00E44467" w:rsidRDefault="00E44467" w:rsidP="00E4446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10043306" w14:textId="340B519E" w:rsidR="001D4E59" w:rsidRPr="00103C9B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14:paraId="3305054C" w14:textId="0790F001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0" w:name="_Toc9365070"/>
      <w:bookmarkStart w:id="221" w:name="_Toc9389398"/>
      <w:bookmarkStart w:id="222" w:name="_Ref9538975"/>
      <w:bookmarkStart w:id="223" w:name="_Ref9539067"/>
      <w:bookmarkStart w:id="224" w:name="_Toc971497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Be</w:t>
      </w:r>
      <w:r w:rsidR="004A5B6D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utifulSoup</w:t>
      </w:r>
      <w:bookmarkEnd w:id="220"/>
      <w:bookmarkEnd w:id="221"/>
      <w:bookmarkEnd w:id="222"/>
      <w:bookmarkEnd w:id="223"/>
      <w:bookmarkEnd w:id="224"/>
    </w:p>
    <w:p w14:paraId="7ACECC9B" w14:textId="441B49DB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get_name_class(self):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max_page = self.__get_max_page()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urls.append(v.url_for_parsing_letyShops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urls)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parse_elements(self,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BeautifulSoup(self.__get_Html(url),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self.__get_name(shop)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self.__get_label(shop)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 = self.__get_url(shop)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self.__get_image(shop)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url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result.append(Shop(name=name, discount=discount, label=label, image=image, url=url))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__get_image(self,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'b-teaser__cover'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__get_url(self,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'b-teaser__inner'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v.clear_url_letyShops + url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__get_label(self,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label.text.strip()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__get_discount(self,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'b-shop-teaser__cash'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'b-shop-teaser__new-cash'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discount.text.strip()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__get_name(self,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'b-teaser__title'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__get_Html(self,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__get_max_page(self):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print_array(self,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len(array)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14:paraId="62A90382" w14:textId="77777777" w:rsidR="001D4E59" w:rsidRPr="00E44467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08F87656" w14:textId="565B4DA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5" w:name="_Toc9365071"/>
      <w:bookmarkStart w:id="226" w:name="_Toc9389399"/>
      <w:bookmarkStart w:id="227" w:name="_Ref9539096"/>
      <w:bookmarkStart w:id="228" w:name="_Toc9714977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C41F1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225"/>
      <w:bookmarkEnd w:id="226"/>
      <w:bookmarkEnd w:id="227"/>
      <w:bookmarkEnd w:id="228"/>
    </w:p>
    <w:p w14:paraId="46E024B6" w14:textId="77777777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io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os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scrapy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scrapy.crawler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CrawlerProcess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scrapy.linkextractors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LinkExtractor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scrapy.spiders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get_max_page():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BeautifulSoup(get_Html(v.letyShops),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get_Html(url):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MainClassForScrapy():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file_name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/PyCharmProject/Django/files/shops.json'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self.delete_file(self.file_name)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CrawlerProcess()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process.crawl(ArcadySpider)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process.start()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end_time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self.create_file_with_time(end_time - start_time)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self.create_json_file(items)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get_data_from_json(self):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json.load(file)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create_json_file(self,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json.dump(shops, file, indent=2, ensure_ascii=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delete_file(self,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os.path.exists(file):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os.remove(file)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create_file_with_time(self,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now_date = datetime.today()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file_name_for_time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/PyCharmProject/Django/files/times_of_scrapy_for_'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str(now_date).replace(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 xml:space="preserve">open(file_name_for_time,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csv.DictWriter(file,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new_time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'ArcadySpider'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: datetime.today(),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writer.writerow(new_time)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ArcadySpider(scrapy.Spider):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"arcady"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"https://letyshops.com/shops?page="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clear_address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allowed_domains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start_urls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max_page = 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start_urls.append(address + i.__str__())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Rule(LinkExtractor(allow=(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response.xpath(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>: self.get_name(shop,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>: self.get_discount(shop,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>: self.get_label(shop,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>: self.get_image(shop,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'url'</w:t>
      </w:r>
      <w:r w:rsidRPr="00E44467">
        <w:rPr>
          <w:rFonts w:ascii="Consolas" w:hAnsi="Consolas"/>
          <w:sz w:val="19"/>
          <w:szCs w:val="19"/>
          <w:lang w:val="en-US"/>
        </w:rPr>
        <w:t>: self.get_url(shop,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']//div[@class="b-teaser__title"]//text()'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get_url(self,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url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']//a[@class="b-teaser__inner"]/@href'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self.clear_address.__str__() + url[0]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get_discount(self,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']/a//span[@class="b-shop-teaser__new-cash"]/text()'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get_label(self,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b-shop-teaser__label--red"]/text()'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get_image(self,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']//div[@class="b-teaser__cover"]/img/@src'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MainClassForScrapy()</w:t>
      </w:r>
    </w:p>
    <w:p w14:paraId="7524FC0B" w14:textId="77777777" w:rsidR="004A5B6D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27A4CB5D" w14:textId="71778456" w:rsidR="004A5B6D" w:rsidRPr="0014263E" w:rsidRDefault="004A5B6D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9" w:name="_Ref9539382"/>
      <w:bookmarkStart w:id="230" w:name="_Toc9714978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П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Реализация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парсера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помощью</w:t>
      </w:r>
      <w:r w:rsidRPr="00607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Requests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29"/>
      <w:bookmarkEnd w:id="230"/>
    </w:p>
    <w:p w14:paraId="781A6BB3" w14:textId="77777777" w:rsidR="004A5B6D" w:rsidRPr="00103C9B" w:rsidRDefault="004A5B6D" w:rsidP="004A5B6D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103C9B">
        <w:rPr>
          <w:rFonts w:ascii="Consolas" w:hAnsi="Consolas"/>
          <w:sz w:val="19"/>
          <w:szCs w:val="19"/>
          <w:lang w:val="en-US"/>
        </w:rPr>
        <w:t>RequestsParsing(Parsing):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get_name_class(self):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__init__(self):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all_items = (pool.map(self.get_json,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all_items)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get_json(self,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"_order_popularity.json"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"PostmanRuntime/7.11.0"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"gzip,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requests.request(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>, url,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json.loads(response.text)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parse_elements(self,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self.__get_name(item)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lastRenderedPageBreak/>
        <w:t xml:space="preserve">            discount = self.__get_discount(item)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self.__get_label(item)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self.__get_image(item)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self.__get_url(item)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result.append(Shop(name=name, discount=discount, label=label, image=image, url=page))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__get_name(self,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__get_discount(self,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"original_amount"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103C9B">
        <w:rPr>
          <w:rFonts w:ascii="Consolas" w:hAnsi="Consolas"/>
          <w:sz w:val="19"/>
          <w:szCs w:val="19"/>
          <w:lang w:val="en-US"/>
        </w:rPr>
        <w:t>ValueError: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__get_label(self,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__get_image(self,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__get_url(self,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 xml:space="preserve">self.__address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print_array(self,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>len(array)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RequestsParsing()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parser.parsing()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14:paraId="654F20A8" w14:textId="77777777" w:rsidR="004A5B6D" w:rsidRDefault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</w:p>
    <w:p w14:paraId="4CA40F75" w14:textId="5EB4C089" w:rsidR="00F94222" w:rsidRPr="004A5B6D" w:rsidRDefault="004A5B6D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42079E3E" w14:textId="180C7E69" w:rsidR="00F94222" w:rsidRPr="0014263E" w:rsidRDefault="00F94222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31" w:name="_Toc9365072"/>
      <w:bookmarkStart w:id="232" w:name="_Toc9389400"/>
      <w:bookmarkStart w:id="233" w:name="_Ref9539428"/>
      <w:bookmarkStart w:id="234" w:name="_Toc9714979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4C41F1">
        <w:rPr>
          <w:rFonts w:ascii="Times New Roman" w:hAnsi="Times New Roman" w:cs="Times New Roman"/>
          <w:color w:val="000000" w:themeColor="text1"/>
        </w:rPr>
        <w:t>Р</w:t>
      </w:r>
      <w:r w:rsidRPr="00E44467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231"/>
      <w:bookmarkEnd w:id="232"/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44467">
        <w:rPr>
          <w:rFonts w:ascii="Times New Roman" w:hAnsi="Times New Roman" w:cs="Times New Roman"/>
          <w:color w:val="000000" w:themeColor="text1"/>
        </w:rPr>
        <w:t>и</w:t>
      </w:r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D523F7">
        <w:rPr>
          <w:rFonts w:ascii="Times New Roman" w:hAnsi="Times New Roman" w:cs="Times New Roman"/>
          <w:color w:val="000000" w:themeColor="text1"/>
          <w:lang w:val="en-US"/>
        </w:rPr>
        <w:t>BeautifulSoup</w:t>
      </w:r>
      <w:bookmarkEnd w:id="233"/>
      <w:bookmarkEnd w:id="234"/>
    </w:p>
    <w:p w14:paraId="3775B2B1" w14:textId="77777777" w:rsidR="00D523F7" w:rsidRPr="00D523F7" w:rsidRDefault="00D523F7" w:rsidP="00D523F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BeautifulSoup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webdriver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D523F7">
        <w:rPr>
          <w:rFonts w:ascii="Consolas" w:hAnsi="Consolas"/>
          <w:sz w:val="19"/>
          <w:szCs w:val="19"/>
          <w:lang w:val="en-US"/>
        </w:rPr>
        <w:t>WebDriverParsing(Parsing):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get_name_class(self):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logging.getLogger(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logger.setLevel(logging.INFO)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fh = logging.FileHandler(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logging.Formatter(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'[%(asctime)s] p%(process)s {%(lineno)d} %(levelname)s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fh.setFormatter(formatter)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logger.addHandler(fh)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__file_path_to_Chrome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__init__(self):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webdriver.Chrome(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self.__file_path_to_Chrome)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driver.get(self.address)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r w:rsidRPr="00D523F7">
        <w:rPr>
          <w:rFonts w:ascii="Consolas" w:hAnsi="Consolas"/>
          <w:sz w:val="19"/>
          <w:szCs w:val="19"/>
          <w:lang w:val="en-US"/>
        </w:rPr>
        <w:t>button.is_displayed():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BeautifulSoup(ul,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t xml:space="preserve">            shops_str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soup.find_all(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shops_str.append(shop.__str__())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pool.map(func=self.parse_elements, iterable=shops_str)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driver.close()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parse_elements(self,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BeautifulSoup(element,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self.get_name(soup)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full_discount = self.get_full_discount(soup)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self.get_discount(full_discount)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self.get_label(full_discount)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self.get_image(soup)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url = self.get_url(soup)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url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Shop(name=name, discount=discount, label=label, image=image, url=url)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pattern_for_name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кэшбэк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name_search = re.search(pattern_for_name,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name_search.group(1)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get_full_discount(self,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'percent_cashback'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get_discount(self,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pattern_for_discount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re.search(pattern_for_discount,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float(discount.group(0))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get_label(self,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pattern_for_label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r w:rsidRPr="00D523F7">
        <w:rPr>
          <w:rFonts w:ascii="Consolas" w:hAnsi="Consolas"/>
          <w:b/>
          <w:bCs/>
          <w:sz w:val="19"/>
          <w:szCs w:val="19"/>
        </w:rPr>
        <w:t>руб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label_search = re.search(pattern_for_label,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label_search.group(0)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get_image(self,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get_url(self,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self.address +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'holder-img'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__print_array(self,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print(item.__str__())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 = WebDriverParsing()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webDriverParsing.parsing()</w:t>
      </w:r>
    </w:p>
    <w:p w14:paraId="474164B4" w14:textId="2AB3E992" w:rsidR="0091339A" w:rsidRPr="004A5B6D" w:rsidRDefault="0091339A" w:rsidP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</w:p>
    <w:sectPr w:rsidR="0091339A" w:rsidRPr="004A5B6D" w:rsidSect="00972508">
      <w:footerReference w:type="default" r:id="rId47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8B43E" w14:textId="77777777" w:rsidR="00FC45A9" w:rsidRDefault="00FC45A9">
      <w:r>
        <w:separator/>
      </w:r>
    </w:p>
    <w:p w14:paraId="2A979DB8" w14:textId="77777777" w:rsidR="00FC45A9" w:rsidRDefault="00FC45A9"/>
  </w:endnote>
  <w:endnote w:type="continuationSeparator" w:id="0">
    <w:p w14:paraId="794229BB" w14:textId="77777777" w:rsidR="00FC45A9" w:rsidRDefault="00FC45A9">
      <w:r>
        <w:continuationSeparator/>
      </w:r>
    </w:p>
    <w:p w14:paraId="7A47D734" w14:textId="77777777" w:rsidR="00FC45A9" w:rsidRDefault="00FC45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A392" w14:textId="77777777" w:rsidR="004F184F" w:rsidRDefault="004F184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8ABE6A" w14:textId="77777777" w:rsidR="004F184F" w:rsidRPr="00017F61" w:rsidRDefault="004F184F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DBECB" w14:textId="77777777" w:rsidR="00FC45A9" w:rsidRDefault="00FC45A9">
      <w:r>
        <w:separator/>
      </w:r>
    </w:p>
    <w:p w14:paraId="2CFD45BE" w14:textId="77777777" w:rsidR="00FC45A9" w:rsidRDefault="00FC45A9"/>
  </w:footnote>
  <w:footnote w:type="continuationSeparator" w:id="0">
    <w:p w14:paraId="62F8602C" w14:textId="77777777" w:rsidR="00FC45A9" w:rsidRDefault="00FC45A9">
      <w:r>
        <w:continuationSeparator/>
      </w:r>
    </w:p>
    <w:p w14:paraId="6D8E75B6" w14:textId="77777777" w:rsidR="00FC45A9" w:rsidRDefault="00FC45A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7A10"/>
    <w:multiLevelType w:val="hybridMultilevel"/>
    <w:tmpl w:val="3CE2FFA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2C7F90"/>
    <w:multiLevelType w:val="multilevel"/>
    <w:tmpl w:val="CBB8CC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9D4052E"/>
    <w:multiLevelType w:val="hybridMultilevel"/>
    <w:tmpl w:val="D08C0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27F04"/>
    <w:multiLevelType w:val="hybridMultilevel"/>
    <w:tmpl w:val="11D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4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8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9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0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15"/>
  </w:num>
  <w:num w:numId="4">
    <w:abstractNumId w:val="10"/>
  </w:num>
  <w:num w:numId="5">
    <w:abstractNumId w:val="51"/>
  </w:num>
  <w:num w:numId="6">
    <w:abstractNumId w:val="22"/>
  </w:num>
  <w:num w:numId="7">
    <w:abstractNumId w:val="29"/>
  </w:num>
  <w:num w:numId="8">
    <w:abstractNumId w:val="18"/>
  </w:num>
  <w:num w:numId="9">
    <w:abstractNumId w:val="55"/>
  </w:num>
  <w:num w:numId="10">
    <w:abstractNumId w:val="26"/>
  </w:num>
  <w:num w:numId="11">
    <w:abstractNumId w:val="65"/>
  </w:num>
  <w:num w:numId="12">
    <w:abstractNumId w:val="52"/>
  </w:num>
  <w:num w:numId="13">
    <w:abstractNumId w:val="20"/>
  </w:num>
  <w:num w:numId="14">
    <w:abstractNumId w:val="62"/>
  </w:num>
  <w:num w:numId="15">
    <w:abstractNumId w:val="19"/>
  </w:num>
  <w:num w:numId="16">
    <w:abstractNumId w:val="53"/>
  </w:num>
  <w:num w:numId="17">
    <w:abstractNumId w:val="35"/>
  </w:num>
  <w:num w:numId="18">
    <w:abstractNumId w:val="28"/>
  </w:num>
  <w:num w:numId="19">
    <w:abstractNumId w:val="32"/>
  </w:num>
  <w:num w:numId="20">
    <w:abstractNumId w:val="41"/>
  </w:num>
  <w:num w:numId="21">
    <w:abstractNumId w:val="49"/>
  </w:num>
  <w:num w:numId="22">
    <w:abstractNumId w:val="16"/>
  </w:num>
  <w:num w:numId="23">
    <w:abstractNumId w:val="34"/>
  </w:num>
  <w:num w:numId="24">
    <w:abstractNumId w:val="13"/>
  </w:num>
  <w:num w:numId="25">
    <w:abstractNumId w:val="54"/>
  </w:num>
  <w:num w:numId="26">
    <w:abstractNumId w:val="3"/>
  </w:num>
  <w:num w:numId="27">
    <w:abstractNumId w:val="17"/>
  </w:num>
  <w:num w:numId="28">
    <w:abstractNumId w:val="25"/>
  </w:num>
  <w:num w:numId="29">
    <w:abstractNumId w:val="48"/>
  </w:num>
  <w:num w:numId="30">
    <w:abstractNumId w:val="37"/>
  </w:num>
  <w:num w:numId="31">
    <w:abstractNumId w:val="23"/>
  </w:num>
  <w:num w:numId="32">
    <w:abstractNumId w:val="56"/>
  </w:num>
  <w:num w:numId="33">
    <w:abstractNumId w:val="46"/>
  </w:num>
  <w:num w:numId="34">
    <w:abstractNumId w:val="7"/>
  </w:num>
  <w:num w:numId="35">
    <w:abstractNumId w:val="8"/>
  </w:num>
  <w:num w:numId="36">
    <w:abstractNumId w:val="38"/>
  </w:num>
  <w:num w:numId="37">
    <w:abstractNumId w:val="43"/>
  </w:num>
  <w:num w:numId="38">
    <w:abstractNumId w:val="14"/>
  </w:num>
  <w:num w:numId="39">
    <w:abstractNumId w:val="24"/>
  </w:num>
  <w:num w:numId="40">
    <w:abstractNumId w:val="42"/>
  </w:num>
  <w:num w:numId="41">
    <w:abstractNumId w:val="11"/>
  </w:num>
  <w:num w:numId="42">
    <w:abstractNumId w:val="0"/>
  </w:num>
  <w:num w:numId="43">
    <w:abstractNumId w:val="61"/>
  </w:num>
  <w:num w:numId="44">
    <w:abstractNumId w:val="5"/>
  </w:num>
  <w:num w:numId="45">
    <w:abstractNumId w:val="50"/>
  </w:num>
  <w:num w:numId="46">
    <w:abstractNumId w:val="40"/>
  </w:num>
  <w:num w:numId="47">
    <w:abstractNumId w:val="63"/>
  </w:num>
  <w:num w:numId="48">
    <w:abstractNumId w:val="2"/>
  </w:num>
  <w:num w:numId="49">
    <w:abstractNumId w:val="31"/>
  </w:num>
  <w:num w:numId="50">
    <w:abstractNumId w:val="64"/>
  </w:num>
  <w:num w:numId="51">
    <w:abstractNumId w:val="30"/>
  </w:num>
  <w:num w:numId="52">
    <w:abstractNumId w:val="4"/>
  </w:num>
  <w:num w:numId="53">
    <w:abstractNumId w:val="36"/>
  </w:num>
  <w:num w:numId="54">
    <w:abstractNumId w:val="39"/>
  </w:num>
  <w:num w:numId="55">
    <w:abstractNumId w:val="58"/>
  </w:num>
  <w:num w:numId="56">
    <w:abstractNumId w:val="60"/>
  </w:num>
  <w:num w:numId="57">
    <w:abstractNumId w:val="47"/>
  </w:num>
  <w:num w:numId="58">
    <w:abstractNumId w:val="27"/>
  </w:num>
  <w:num w:numId="59">
    <w:abstractNumId w:val="33"/>
  </w:num>
  <w:num w:numId="60">
    <w:abstractNumId w:val="59"/>
  </w:num>
  <w:num w:numId="61">
    <w:abstractNumId w:val="57"/>
  </w:num>
  <w:num w:numId="62">
    <w:abstractNumId w:val="45"/>
  </w:num>
  <w:num w:numId="63">
    <w:abstractNumId w:val="9"/>
  </w:num>
  <w:num w:numId="64">
    <w:abstractNumId w:val="12"/>
  </w:num>
  <w:num w:numId="65">
    <w:abstractNumId w:val="6"/>
  </w:num>
  <w:num w:numId="66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27609"/>
    <w:rsid w:val="000326F1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5F37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1AB7"/>
    <w:rsid w:val="000D1DC0"/>
    <w:rsid w:val="000D59AD"/>
    <w:rsid w:val="000D6B80"/>
    <w:rsid w:val="000E0314"/>
    <w:rsid w:val="000F3D6D"/>
    <w:rsid w:val="000F3F44"/>
    <w:rsid w:val="000F5CB1"/>
    <w:rsid w:val="001023BA"/>
    <w:rsid w:val="00103C9B"/>
    <w:rsid w:val="00103F96"/>
    <w:rsid w:val="00104D6D"/>
    <w:rsid w:val="00104E76"/>
    <w:rsid w:val="00105851"/>
    <w:rsid w:val="00106F70"/>
    <w:rsid w:val="001072A6"/>
    <w:rsid w:val="00107DE1"/>
    <w:rsid w:val="00110D36"/>
    <w:rsid w:val="00110DEE"/>
    <w:rsid w:val="001115BB"/>
    <w:rsid w:val="0011255C"/>
    <w:rsid w:val="00112BDD"/>
    <w:rsid w:val="0011441D"/>
    <w:rsid w:val="00115839"/>
    <w:rsid w:val="00115B1D"/>
    <w:rsid w:val="001168EB"/>
    <w:rsid w:val="001174F4"/>
    <w:rsid w:val="00117A4F"/>
    <w:rsid w:val="001228E7"/>
    <w:rsid w:val="00123AAB"/>
    <w:rsid w:val="0012567F"/>
    <w:rsid w:val="001269F7"/>
    <w:rsid w:val="00132D6B"/>
    <w:rsid w:val="00132FAC"/>
    <w:rsid w:val="00132FF9"/>
    <w:rsid w:val="00134F5D"/>
    <w:rsid w:val="0014084D"/>
    <w:rsid w:val="0014263E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426A"/>
    <w:rsid w:val="00187200"/>
    <w:rsid w:val="00190EC1"/>
    <w:rsid w:val="00191DA4"/>
    <w:rsid w:val="001928A6"/>
    <w:rsid w:val="00194043"/>
    <w:rsid w:val="00197448"/>
    <w:rsid w:val="001A369E"/>
    <w:rsid w:val="001B379A"/>
    <w:rsid w:val="001B3FAA"/>
    <w:rsid w:val="001B690A"/>
    <w:rsid w:val="001B6F85"/>
    <w:rsid w:val="001B7B27"/>
    <w:rsid w:val="001C2B5C"/>
    <w:rsid w:val="001C324C"/>
    <w:rsid w:val="001D0ACA"/>
    <w:rsid w:val="001D306B"/>
    <w:rsid w:val="001D4E59"/>
    <w:rsid w:val="001D527D"/>
    <w:rsid w:val="001D6AB9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154F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6652D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4E"/>
    <w:rsid w:val="002A1893"/>
    <w:rsid w:val="002A44AE"/>
    <w:rsid w:val="002A6AC7"/>
    <w:rsid w:val="002B1060"/>
    <w:rsid w:val="002B3D5B"/>
    <w:rsid w:val="002B5430"/>
    <w:rsid w:val="002B60F8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4DDC"/>
    <w:rsid w:val="002F58C9"/>
    <w:rsid w:val="002F774E"/>
    <w:rsid w:val="00302424"/>
    <w:rsid w:val="00306D40"/>
    <w:rsid w:val="00307D7F"/>
    <w:rsid w:val="00312D7F"/>
    <w:rsid w:val="0031453D"/>
    <w:rsid w:val="00314BFF"/>
    <w:rsid w:val="00323248"/>
    <w:rsid w:val="00330476"/>
    <w:rsid w:val="0033571F"/>
    <w:rsid w:val="003359B5"/>
    <w:rsid w:val="00342687"/>
    <w:rsid w:val="00343D9B"/>
    <w:rsid w:val="003446D5"/>
    <w:rsid w:val="003455A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50A4"/>
    <w:rsid w:val="0036657E"/>
    <w:rsid w:val="00371848"/>
    <w:rsid w:val="0037303E"/>
    <w:rsid w:val="003771EA"/>
    <w:rsid w:val="0037764C"/>
    <w:rsid w:val="003778F3"/>
    <w:rsid w:val="00387CE5"/>
    <w:rsid w:val="003908C5"/>
    <w:rsid w:val="00391C21"/>
    <w:rsid w:val="00396AFD"/>
    <w:rsid w:val="00396D98"/>
    <w:rsid w:val="00396F98"/>
    <w:rsid w:val="003A1165"/>
    <w:rsid w:val="003A2059"/>
    <w:rsid w:val="003A5251"/>
    <w:rsid w:val="003A5439"/>
    <w:rsid w:val="003A7875"/>
    <w:rsid w:val="003B1A33"/>
    <w:rsid w:val="003B3539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25E13"/>
    <w:rsid w:val="00431A59"/>
    <w:rsid w:val="00434025"/>
    <w:rsid w:val="0043684C"/>
    <w:rsid w:val="00443F19"/>
    <w:rsid w:val="00450E98"/>
    <w:rsid w:val="00451FF4"/>
    <w:rsid w:val="00454966"/>
    <w:rsid w:val="00454C7F"/>
    <w:rsid w:val="0045675A"/>
    <w:rsid w:val="0045692D"/>
    <w:rsid w:val="00466CBD"/>
    <w:rsid w:val="00473D77"/>
    <w:rsid w:val="00480C0C"/>
    <w:rsid w:val="00481751"/>
    <w:rsid w:val="004918CA"/>
    <w:rsid w:val="00495BB3"/>
    <w:rsid w:val="004A0AC1"/>
    <w:rsid w:val="004A2B49"/>
    <w:rsid w:val="004A5B6D"/>
    <w:rsid w:val="004B3EDF"/>
    <w:rsid w:val="004B7C77"/>
    <w:rsid w:val="004C253F"/>
    <w:rsid w:val="004C3CED"/>
    <w:rsid w:val="004C41F1"/>
    <w:rsid w:val="004C4757"/>
    <w:rsid w:val="004C62D8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28D"/>
    <w:rsid w:val="004D5687"/>
    <w:rsid w:val="004D659B"/>
    <w:rsid w:val="004D6963"/>
    <w:rsid w:val="004E4437"/>
    <w:rsid w:val="004E4A59"/>
    <w:rsid w:val="004F184F"/>
    <w:rsid w:val="00510696"/>
    <w:rsid w:val="00512601"/>
    <w:rsid w:val="0051501E"/>
    <w:rsid w:val="0051662D"/>
    <w:rsid w:val="00520B5E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77752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07F65"/>
    <w:rsid w:val="006125EE"/>
    <w:rsid w:val="0062076C"/>
    <w:rsid w:val="00627CAC"/>
    <w:rsid w:val="0063163C"/>
    <w:rsid w:val="00632496"/>
    <w:rsid w:val="006324F3"/>
    <w:rsid w:val="006324F5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2E26"/>
    <w:rsid w:val="006E519E"/>
    <w:rsid w:val="006E599F"/>
    <w:rsid w:val="006E6E10"/>
    <w:rsid w:val="006E7907"/>
    <w:rsid w:val="006E7A83"/>
    <w:rsid w:val="006E7FC0"/>
    <w:rsid w:val="006F1347"/>
    <w:rsid w:val="006F1B61"/>
    <w:rsid w:val="006F586F"/>
    <w:rsid w:val="006F60EA"/>
    <w:rsid w:val="00701367"/>
    <w:rsid w:val="00702C5F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33BF2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0007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57A5"/>
    <w:rsid w:val="007963F7"/>
    <w:rsid w:val="007A2E07"/>
    <w:rsid w:val="007B72A6"/>
    <w:rsid w:val="007C1F6B"/>
    <w:rsid w:val="007C54F3"/>
    <w:rsid w:val="007D4A64"/>
    <w:rsid w:val="007D522B"/>
    <w:rsid w:val="007E30B4"/>
    <w:rsid w:val="007E4333"/>
    <w:rsid w:val="007E7210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04D25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86A0D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D55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CC8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4D1D"/>
    <w:rsid w:val="00935823"/>
    <w:rsid w:val="009369E6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2508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7F3"/>
    <w:rsid w:val="009958B2"/>
    <w:rsid w:val="009972BC"/>
    <w:rsid w:val="009A1A6A"/>
    <w:rsid w:val="009A3842"/>
    <w:rsid w:val="009A62B9"/>
    <w:rsid w:val="009A6EEF"/>
    <w:rsid w:val="009B006D"/>
    <w:rsid w:val="009B0DA4"/>
    <w:rsid w:val="009B3160"/>
    <w:rsid w:val="009C0381"/>
    <w:rsid w:val="009C43E5"/>
    <w:rsid w:val="009D124B"/>
    <w:rsid w:val="009D44EE"/>
    <w:rsid w:val="009D77AC"/>
    <w:rsid w:val="009E1723"/>
    <w:rsid w:val="009E22C8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3DAC"/>
    <w:rsid w:val="00A54EF9"/>
    <w:rsid w:val="00A60DC8"/>
    <w:rsid w:val="00A634C1"/>
    <w:rsid w:val="00A64D78"/>
    <w:rsid w:val="00A66CE5"/>
    <w:rsid w:val="00A7088E"/>
    <w:rsid w:val="00A71DFE"/>
    <w:rsid w:val="00A7423E"/>
    <w:rsid w:val="00A7532F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3EF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D7773"/>
    <w:rsid w:val="00AE5A78"/>
    <w:rsid w:val="00AF54C4"/>
    <w:rsid w:val="00B00441"/>
    <w:rsid w:val="00B02B8D"/>
    <w:rsid w:val="00B053D0"/>
    <w:rsid w:val="00B101C4"/>
    <w:rsid w:val="00B13D76"/>
    <w:rsid w:val="00B20AE3"/>
    <w:rsid w:val="00B23D88"/>
    <w:rsid w:val="00B30447"/>
    <w:rsid w:val="00B3052A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65201"/>
    <w:rsid w:val="00B70FFC"/>
    <w:rsid w:val="00B71B2C"/>
    <w:rsid w:val="00B71ECA"/>
    <w:rsid w:val="00B763EB"/>
    <w:rsid w:val="00B80166"/>
    <w:rsid w:val="00B807A3"/>
    <w:rsid w:val="00B9279E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2B71"/>
    <w:rsid w:val="00BC327C"/>
    <w:rsid w:val="00BD4EEF"/>
    <w:rsid w:val="00BD6D0B"/>
    <w:rsid w:val="00BD6D8F"/>
    <w:rsid w:val="00BD6E04"/>
    <w:rsid w:val="00BE4DFA"/>
    <w:rsid w:val="00BF0536"/>
    <w:rsid w:val="00BF2AC6"/>
    <w:rsid w:val="00BF3FC8"/>
    <w:rsid w:val="00BF6BBA"/>
    <w:rsid w:val="00BF70E0"/>
    <w:rsid w:val="00C02410"/>
    <w:rsid w:val="00C02F0C"/>
    <w:rsid w:val="00C04C9C"/>
    <w:rsid w:val="00C054B3"/>
    <w:rsid w:val="00C058CF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3963"/>
    <w:rsid w:val="00C641F9"/>
    <w:rsid w:val="00C6547B"/>
    <w:rsid w:val="00C660BB"/>
    <w:rsid w:val="00C67CB5"/>
    <w:rsid w:val="00C7026A"/>
    <w:rsid w:val="00C77136"/>
    <w:rsid w:val="00C85259"/>
    <w:rsid w:val="00C859EF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0FD7"/>
    <w:rsid w:val="00CD1686"/>
    <w:rsid w:val="00CD5412"/>
    <w:rsid w:val="00CD77B1"/>
    <w:rsid w:val="00CE19F0"/>
    <w:rsid w:val="00CE46C8"/>
    <w:rsid w:val="00CF2991"/>
    <w:rsid w:val="00CF7BAF"/>
    <w:rsid w:val="00D0121C"/>
    <w:rsid w:val="00D0210C"/>
    <w:rsid w:val="00D03FB8"/>
    <w:rsid w:val="00D0699E"/>
    <w:rsid w:val="00D121C7"/>
    <w:rsid w:val="00D16C5B"/>
    <w:rsid w:val="00D20F2E"/>
    <w:rsid w:val="00D242B9"/>
    <w:rsid w:val="00D24768"/>
    <w:rsid w:val="00D2492F"/>
    <w:rsid w:val="00D24F45"/>
    <w:rsid w:val="00D30037"/>
    <w:rsid w:val="00D33775"/>
    <w:rsid w:val="00D33A20"/>
    <w:rsid w:val="00D45FFB"/>
    <w:rsid w:val="00D463AA"/>
    <w:rsid w:val="00D46CDC"/>
    <w:rsid w:val="00D47599"/>
    <w:rsid w:val="00D47C4C"/>
    <w:rsid w:val="00D504DF"/>
    <w:rsid w:val="00D5163B"/>
    <w:rsid w:val="00D523F7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D3B21"/>
    <w:rsid w:val="00DE5FDD"/>
    <w:rsid w:val="00DF57DA"/>
    <w:rsid w:val="00DF5DD6"/>
    <w:rsid w:val="00E02174"/>
    <w:rsid w:val="00E03189"/>
    <w:rsid w:val="00E05E07"/>
    <w:rsid w:val="00E07890"/>
    <w:rsid w:val="00E114CC"/>
    <w:rsid w:val="00E11F80"/>
    <w:rsid w:val="00E12279"/>
    <w:rsid w:val="00E143F1"/>
    <w:rsid w:val="00E17458"/>
    <w:rsid w:val="00E23021"/>
    <w:rsid w:val="00E262D7"/>
    <w:rsid w:val="00E3116C"/>
    <w:rsid w:val="00E34289"/>
    <w:rsid w:val="00E351F1"/>
    <w:rsid w:val="00E35386"/>
    <w:rsid w:val="00E3607C"/>
    <w:rsid w:val="00E37CC4"/>
    <w:rsid w:val="00E432E4"/>
    <w:rsid w:val="00E44467"/>
    <w:rsid w:val="00E455AF"/>
    <w:rsid w:val="00E52D89"/>
    <w:rsid w:val="00E540B8"/>
    <w:rsid w:val="00E55E86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0939"/>
    <w:rsid w:val="00EC3223"/>
    <w:rsid w:val="00EC7A1B"/>
    <w:rsid w:val="00ED117B"/>
    <w:rsid w:val="00ED2A64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0D56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169F"/>
    <w:rsid w:val="00F71FB0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2FB"/>
    <w:rsid w:val="00FC333C"/>
    <w:rsid w:val="00FC368C"/>
    <w:rsid w:val="00FC45A9"/>
    <w:rsid w:val="00FC6A82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5E4056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9A4-478F-B7E6-E915E230441A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9A4-478F-B7E6-E915E230441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A4-478F-B7E6-E915E230441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1704F5-6A9E-452B-B43B-8CB691ECA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110</TotalTime>
  <Pages>102</Pages>
  <Words>21208</Words>
  <Characters>120890</Characters>
  <Application>Microsoft Office Word</Application>
  <DocSecurity>0</DocSecurity>
  <Lines>1007</Lines>
  <Paragraphs>283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19</cp:revision>
  <cp:lastPrinted>2019-05-25T18:21:00Z</cp:lastPrinted>
  <dcterms:created xsi:type="dcterms:W3CDTF">2019-05-25T13:27:00Z</dcterms:created>
  <dcterms:modified xsi:type="dcterms:W3CDTF">2019-05-26T18:38:00Z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