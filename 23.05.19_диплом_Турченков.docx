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B5" w:rsidRPr="001174F4" w:rsidRDefault="00C67CB5" w:rsidP="008F08C4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:rsidR="008F08C4" w:rsidRPr="001174F4" w:rsidRDefault="00C67CB5" w:rsidP="008F08C4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C67CB5" w:rsidRPr="001174F4" w:rsidRDefault="00C67CB5" w:rsidP="008F08C4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:rsidR="00C67CB5" w:rsidRPr="001174F4" w:rsidRDefault="00C67CB5" w:rsidP="003E00E6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:rsidR="00C67CB5" w:rsidRPr="001174F4" w:rsidRDefault="00C67CB5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Анализ методов парсинга сайтов </w:t>
      </w: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:rsidR="009D44EE" w:rsidRPr="001174F4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:rsidR="00C67CB5" w:rsidRPr="001174F4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Турченкова Павла Александровича</w:t>
      </w:r>
    </w:p>
    <w:p w:rsidR="009D44EE" w:rsidRPr="001174F4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C67CB5" w:rsidRPr="001174F4" w:rsidRDefault="001174F4" w:rsidP="00C67CB5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:rsidR="009D44EE" w:rsidRPr="001174F4" w:rsidRDefault="009D44EE" w:rsidP="00C67CB5">
      <w:pPr>
        <w:spacing w:after="119" w:line="259" w:lineRule="auto"/>
        <w:ind w:left="58"/>
        <w:jc w:val="left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:rsidR="009D44EE" w:rsidRPr="001174F4" w:rsidRDefault="009D44EE" w:rsidP="00C67CB5">
      <w:pPr>
        <w:spacing w:after="119" w:line="259" w:lineRule="auto"/>
        <w:ind w:left="58"/>
        <w:jc w:val="left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Заф. кафедрой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:rsidR="009D44EE" w:rsidRPr="001174F4" w:rsidRDefault="009D44EE" w:rsidP="00AA4C43">
      <w:pPr>
        <w:spacing w:after="119" w:line="259" w:lineRule="auto"/>
        <w:rPr>
          <w:sz w:val="28"/>
          <w:szCs w:val="28"/>
        </w:rPr>
      </w:pPr>
    </w:p>
    <w:p w:rsidR="009D44EE" w:rsidRPr="001174F4" w:rsidRDefault="009D44EE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AA4C43" w:rsidRPr="001174F4" w:rsidRDefault="00AA4C43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017F61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017F61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C67CB5" w:rsidP="001174F4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7F61" w:rsidRPr="003359B5" w:rsidRDefault="00017F61" w:rsidP="003359B5">
          <w:pPr>
            <w:pStyle w:val="afd"/>
            <w:numPr>
              <w:ilvl w:val="0"/>
              <w:numId w:val="0"/>
            </w:numPr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359B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3359B5" w:rsidRPr="003359B5" w:rsidRDefault="00017F61" w:rsidP="003359B5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3359B5">
            <w:rPr>
              <w:sz w:val="28"/>
              <w:szCs w:val="28"/>
            </w:rPr>
            <w:fldChar w:fldCharType="begin"/>
          </w:r>
          <w:r w:rsidRPr="003359B5">
            <w:rPr>
              <w:sz w:val="28"/>
              <w:szCs w:val="28"/>
            </w:rPr>
            <w:instrText xml:space="preserve"> TOC \o "1-3" \h \z \u </w:instrText>
          </w:r>
          <w:r w:rsidRPr="003359B5">
            <w:rPr>
              <w:sz w:val="28"/>
              <w:szCs w:val="28"/>
            </w:rPr>
            <w:fldChar w:fldCharType="separate"/>
          </w:r>
          <w:hyperlink w:anchor="_Toc9463621" w:history="1">
            <w:r w:rsidR="003359B5" w:rsidRPr="003359B5">
              <w:rPr>
                <w:rStyle w:val="af4"/>
                <w:noProof/>
                <w:sz w:val="28"/>
                <w:szCs w:val="28"/>
              </w:rPr>
              <w:t>Введение</w:t>
            </w:r>
            <w:r w:rsidR="003359B5" w:rsidRPr="003359B5">
              <w:rPr>
                <w:noProof/>
                <w:webHidden/>
                <w:sz w:val="28"/>
                <w:szCs w:val="28"/>
              </w:rPr>
              <w:tab/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="003359B5" w:rsidRPr="003359B5">
              <w:rPr>
                <w:noProof/>
                <w:webHidden/>
                <w:sz w:val="28"/>
                <w:szCs w:val="28"/>
              </w:rPr>
              <w:instrText xml:space="preserve"> PAGEREF _Toc9463621 \h </w:instrText>
            </w:r>
            <w:r w:rsidR="003359B5" w:rsidRPr="003359B5">
              <w:rPr>
                <w:noProof/>
                <w:webHidden/>
                <w:sz w:val="28"/>
                <w:szCs w:val="28"/>
              </w:rPr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59B5" w:rsidRPr="003359B5">
              <w:rPr>
                <w:noProof/>
                <w:webHidden/>
                <w:sz w:val="28"/>
                <w:szCs w:val="28"/>
              </w:rPr>
              <w:t>4</w:t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2" w:history="1">
            <w:r w:rsidRPr="003359B5">
              <w:rPr>
                <w:rStyle w:val="af4"/>
                <w:noProof/>
                <w:sz w:val="28"/>
                <w:szCs w:val="28"/>
              </w:rPr>
              <w:t>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3" w:history="1">
            <w:r w:rsidRPr="003359B5">
              <w:rPr>
                <w:rStyle w:val="af4"/>
                <w:noProof/>
                <w:sz w:val="28"/>
                <w:szCs w:val="28"/>
              </w:rPr>
              <w:t>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4" w:history="1">
            <w:r w:rsidRPr="003359B5">
              <w:rPr>
                <w:rStyle w:val="af4"/>
                <w:noProof/>
                <w:sz w:val="28"/>
                <w:szCs w:val="28"/>
              </w:rPr>
              <w:t>2.1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5" w:history="1">
            <w:r w:rsidRPr="003359B5">
              <w:rPr>
                <w:rStyle w:val="af4"/>
                <w:noProof/>
                <w:sz w:val="28"/>
                <w:szCs w:val="28"/>
              </w:rPr>
              <w:t>2.2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6" w:history="1">
            <w:r w:rsidRPr="003359B5">
              <w:rPr>
                <w:rStyle w:val="af4"/>
                <w:noProof/>
                <w:sz w:val="28"/>
                <w:szCs w:val="28"/>
              </w:rPr>
              <w:t>2.3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7" w:history="1">
            <w:r w:rsidRPr="003359B5">
              <w:rPr>
                <w:rStyle w:val="af4"/>
                <w:noProof/>
                <w:sz w:val="28"/>
                <w:szCs w:val="28"/>
              </w:rPr>
              <w:t>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359B5">
              <w:rPr>
                <w:rStyle w:val="af4"/>
                <w:noProof/>
                <w:sz w:val="28"/>
                <w:szCs w:val="28"/>
              </w:rPr>
              <w:t>#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8" w:history="1">
            <w:r w:rsidRPr="003359B5">
              <w:rPr>
                <w:rStyle w:val="af4"/>
                <w:noProof/>
                <w:sz w:val="28"/>
                <w:szCs w:val="28"/>
              </w:rPr>
              <w:t>3.1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9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0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1" w:history="1"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23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2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3" w:history="1"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4" w:history="1">
            <w:r w:rsidRPr="003359B5">
              <w:rPr>
                <w:rStyle w:val="af4"/>
                <w:noProof/>
                <w:sz w:val="28"/>
                <w:szCs w:val="28"/>
              </w:rPr>
              <w:t>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5" w:history="1">
            <w:r w:rsidRPr="003359B5">
              <w:rPr>
                <w:rStyle w:val="af4"/>
                <w:noProof/>
                <w:sz w:val="28"/>
                <w:szCs w:val="28"/>
              </w:rPr>
              <w:t>4.1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6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7" w:history="1">
            <w:r w:rsidRPr="003359B5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8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9" w:history="1">
            <w:r w:rsidRPr="003359B5">
              <w:rPr>
                <w:rStyle w:val="af4"/>
                <w:noProof/>
                <w:sz w:val="28"/>
                <w:szCs w:val="28"/>
              </w:rPr>
              <w:t>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0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1" w:history="1">
            <w:r w:rsidRPr="003359B5">
              <w:rPr>
                <w:rStyle w:val="af4"/>
                <w:noProof/>
                <w:sz w:val="28"/>
                <w:szCs w:val="28"/>
              </w:rPr>
              <w:t>5.2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2" w:history="1">
            <w:r w:rsidRPr="003359B5">
              <w:rPr>
                <w:rStyle w:val="af4"/>
                <w:noProof/>
                <w:sz w:val="28"/>
                <w:szCs w:val="28"/>
              </w:rPr>
              <w:t>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MegaBonus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3" w:history="1">
            <w:r w:rsidRPr="003359B5">
              <w:rPr>
                <w:rStyle w:val="af4"/>
                <w:noProof/>
                <w:sz w:val="28"/>
                <w:szCs w:val="28"/>
              </w:rPr>
              <w:t>7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4" w:history="1">
            <w:r w:rsidRPr="003359B5">
              <w:rPr>
                <w:rStyle w:val="af4"/>
                <w:noProof/>
                <w:sz w:val="28"/>
                <w:szCs w:val="28"/>
              </w:rPr>
              <w:t>8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5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6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7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8" w:history="1">
            <w:r w:rsidRPr="003359B5">
              <w:rPr>
                <w:rStyle w:val="af4"/>
                <w:noProof/>
                <w:sz w:val="28"/>
                <w:szCs w:val="28"/>
              </w:rPr>
              <w:t>9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9" w:history="1">
            <w:r w:rsidRPr="003359B5">
              <w:rPr>
                <w:rStyle w:val="af4"/>
                <w:noProof/>
                <w:sz w:val="28"/>
                <w:szCs w:val="28"/>
              </w:rPr>
              <w:t>10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Зак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л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ючение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0" w:history="1">
            <w:r w:rsidRPr="003359B5">
              <w:rPr>
                <w:rStyle w:val="af4"/>
                <w:noProof/>
                <w:sz w:val="28"/>
                <w:szCs w:val="28"/>
              </w:rPr>
              <w:t>11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Список </w:t>
            </w:r>
            <w:r w:rsidRPr="003359B5">
              <w:rPr>
                <w:rStyle w:val="af4"/>
                <w:noProof/>
                <w:sz w:val="28"/>
                <w:szCs w:val="28"/>
              </w:rPr>
              <w:t>и</w:t>
            </w:r>
            <w:r w:rsidRPr="003359B5">
              <w:rPr>
                <w:rStyle w:val="af4"/>
                <w:noProof/>
                <w:sz w:val="28"/>
                <w:szCs w:val="28"/>
              </w:rPr>
              <w:t>спользованной литературы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1" w:history="1">
            <w:r w:rsidRPr="003359B5">
              <w:rPr>
                <w:rStyle w:val="af4"/>
                <w:noProof/>
                <w:sz w:val="28"/>
                <w:szCs w:val="28"/>
              </w:rPr>
              <w:t>12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2" w:history="1">
            <w:r w:rsidRPr="003359B5">
              <w:rPr>
                <w:rStyle w:val="af4"/>
                <w:noProof/>
                <w:sz w:val="28"/>
                <w:szCs w:val="28"/>
              </w:rPr>
              <w:t>13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3" w:history="1">
            <w:r w:rsidRPr="003359B5">
              <w:rPr>
                <w:rStyle w:val="af4"/>
                <w:noProof/>
                <w:sz w:val="28"/>
                <w:szCs w:val="28"/>
              </w:rPr>
              <w:t>14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В.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4" w:history="1">
            <w:r w:rsidRPr="003359B5">
              <w:rPr>
                <w:rStyle w:val="af4"/>
                <w:noProof/>
                <w:sz w:val="28"/>
                <w:szCs w:val="28"/>
              </w:rPr>
              <w:t>15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Pr="003359B5">
              <w:rPr>
                <w:rStyle w:val="af4"/>
                <w:noProof/>
                <w:sz w:val="28"/>
                <w:szCs w:val="28"/>
              </w:rPr>
              <w:t>.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3359B5">
              <w:rPr>
                <w:rStyle w:val="af4"/>
                <w:noProof/>
                <w:webHidden/>
                <w:sz w:val="28"/>
                <w:szCs w:val="28"/>
                <w:lang w:val="en-US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5" w:history="1">
            <w:r w:rsidRPr="003359B5">
              <w:rPr>
                <w:rStyle w:val="af4"/>
                <w:noProof/>
                <w:sz w:val="28"/>
                <w:szCs w:val="28"/>
              </w:rPr>
              <w:t>16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Cash</w:t>
            </w:r>
            <w:r w:rsidRPr="003359B5">
              <w:rPr>
                <w:rStyle w:val="af4"/>
                <w:noProof/>
                <w:sz w:val="28"/>
                <w:szCs w:val="28"/>
              </w:rPr>
              <w:t>4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Brands</w:t>
            </w:r>
            <w:r w:rsidRPr="003359B5">
              <w:rPr>
                <w:rStyle w:val="af4"/>
                <w:noProof/>
                <w:sz w:val="28"/>
                <w:szCs w:val="28"/>
              </w:rPr>
              <w:t>.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6" w:history="1">
            <w:r w:rsidRPr="003359B5">
              <w:rPr>
                <w:rStyle w:val="af4"/>
                <w:noProof/>
                <w:sz w:val="28"/>
                <w:szCs w:val="28"/>
              </w:rPr>
              <w:t>17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Е.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7" w:history="1">
            <w:r w:rsidRPr="003359B5">
              <w:rPr>
                <w:rStyle w:val="af4"/>
                <w:noProof/>
                <w:sz w:val="28"/>
                <w:szCs w:val="28"/>
              </w:rPr>
              <w:t>18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73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8" w:history="1">
            <w:r w:rsidRPr="003359B5">
              <w:rPr>
                <w:rStyle w:val="af4"/>
                <w:noProof/>
                <w:sz w:val="28"/>
                <w:szCs w:val="28"/>
              </w:rPr>
              <w:t>19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З.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9" w:history="1">
            <w:r w:rsidRPr="003359B5">
              <w:rPr>
                <w:rStyle w:val="af4"/>
                <w:noProof/>
                <w:sz w:val="28"/>
                <w:szCs w:val="28"/>
              </w:rPr>
              <w:t>20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0" w:history="1">
            <w:r w:rsidRPr="003359B5">
              <w:rPr>
                <w:rStyle w:val="af4"/>
                <w:noProof/>
                <w:sz w:val="28"/>
                <w:szCs w:val="28"/>
              </w:rPr>
              <w:t>21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RestSharp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1" w:history="1">
            <w:r w:rsidRPr="003359B5">
              <w:rPr>
                <w:rStyle w:val="af4"/>
                <w:noProof/>
                <w:sz w:val="28"/>
                <w:szCs w:val="28"/>
              </w:rPr>
              <w:t>22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359B5">
              <w:rPr>
                <w:rStyle w:val="af4"/>
                <w:noProof/>
                <w:sz w:val="28"/>
                <w:szCs w:val="28"/>
              </w:rPr>
              <w:t>#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2" w:history="1">
            <w:r w:rsidRPr="003359B5">
              <w:rPr>
                <w:rStyle w:val="af4"/>
                <w:noProof/>
                <w:sz w:val="28"/>
                <w:szCs w:val="28"/>
              </w:rPr>
              <w:t>23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BeutifulSoup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3" w:history="1">
            <w:r w:rsidRPr="003359B5">
              <w:rPr>
                <w:rStyle w:val="af4"/>
                <w:noProof/>
                <w:sz w:val="28"/>
                <w:szCs w:val="28"/>
              </w:rPr>
              <w:t>24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4" w:history="1">
            <w:r w:rsidRPr="003359B5">
              <w:rPr>
                <w:rStyle w:val="af4"/>
                <w:noProof/>
                <w:sz w:val="28"/>
                <w:szCs w:val="28"/>
              </w:rPr>
              <w:t>25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О.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80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1174F4" w:rsidRDefault="00017F61" w:rsidP="003359B5">
          <w:pPr>
            <w:spacing w:after="0" w:line="360" w:lineRule="auto"/>
            <w:jc w:val="left"/>
            <w:rPr>
              <w:sz w:val="28"/>
              <w:szCs w:val="28"/>
            </w:rPr>
          </w:pPr>
          <w:r w:rsidRPr="003359B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17F61" w:rsidRPr="001174F4" w:rsidRDefault="00017F61" w:rsidP="00017F61">
      <w:pPr>
        <w:spacing w:after="119" w:line="259" w:lineRule="auto"/>
        <w:rPr>
          <w:sz w:val="28"/>
          <w:szCs w:val="28"/>
        </w:rPr>
      </w:pPr>
    </w:p>
    <w:p w:rsidR="00017F61" w:rsidRPr="001174F4" w:rsidRDefault="00017F61" w:rsidP="00AA4C43">
      <w:pPr>
        <w:spacing w:after="0" w:line="360" w:lineRule="auto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:rsidR="0091339A" w:rsidRPr="001174F4" w:rsidRDefault="00B57E60" w:rsidP="00976AA6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3" w:name="_Toc9389357"/>
      <w:bookmarkStart w:id="4" w:name="_Toc9463621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:rsidR="00976AA6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парсинга сайтов становится всё значительнее.</w:t>
      </w:r>
    </w:p>
    <w:p w:rsidR="00E66F2E" w:rsidRPr="00E66F2E" w:rsidRDefault="00E66F2E" w:rsidP="00E66F2E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Парсинг</w:t>
      </w:r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начинает переходить по всем внутренним ссылкам, тщательно собирая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:rsidR="00976AA6" w:rsidRPr="00CA2C33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существует достаточное количество компаний, которые занимаются парсингом и анализом сайтов. Например, компания Meltwater,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>, которые разрабатывают программы для парсинга,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:rsidR="00E66F2E" w:rsidRPr="00E66F2E" w:rsidRDefault="00E66F2E" w:rsidP="00976AA6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парсинга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а также анализ приведённых реализаций. Для этого необходимо решить следующие задачи: отобрать библиотеки для парсинга, реализовать программы, используя библиотеки, сравнить реализации и дать оценку скорости.</w:t>
      </w:r>
    </w:p>
    <w:p w:rsidR="00017F61" w:rsidRDefault="000F5CB1" w:rsidP="00017F61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:rsidR="00540BE3" w:rsidRPr="001174F4" w:rsidRDefault="00540BE3" w:rsidP="00F754E0">
      <w:pPr>
        <w:pStyle w:val="1"/>
        <w:jc w:val="center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463622"/>
      <w:r w:rsidRPr="001174F4">
        <w:rPr>
          <w:rFonts w:ascii="Times New Roman" w:hAnsi="Times New Roman" w:cs="Times New Roman"/>
        </w:rPr>
        <w:lastRenderedPageBreak/>
        <w:t>Отбор библиотек для парсинга</w:t>
      </w:r>
      <w:bookmarkEnd w:id="5"/>
      <w:bookmarkEnd w:id="6"/>
      <w:bookmarkEnd w:id="7"/>
    </w:p>
    <w:p w:rsidR="00710345" w:rsidRPr="001174F4" w:rsidRDefault="00044326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парсинга сайтов были отобраны специальные библиотеки</w:t>
      </w:r>
      <w:r w:rsidR="006820B3">
        <w:rPr>
          <w:sz w:val="28"/>
          <w:szCs w:val="28"/>
        </w:rPr>
        <w:t xml:space="preserve"> для парсинга</w:t>
      </w:r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>Приведённые ниже библиотеки взяты из-за их удобства и работоспособности с приведёнными для примеров сайтов.</w:t>
      </w:r>
    </w:p>
    <w:p w:rsidR="00710345" w:rsidRPr="001174F4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Unirest.</w:t>
      </w:r>
    </w:p>
    <w:p w:rsidR="00710345" w:rsidRPr="001174F4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HtmlAgilityPack;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AngleSharp;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CsQuery;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>.</w:t>
      </w:r>
    </w:p>
    <w:p w:rsidR="00710345" w:rsidRPr="001174F4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BeatifulSoup;</w:t>
      </w:r>
    </w:p>
    <w:p w:rsidR="00710345" w:rsidRPr="001174F4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Request;</w:t>
      </w:r>
    </w:p>
    <w:p w:rsidR="00710345" w:rsidRPr="001174F4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для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был использован фреймворк </w:t>
      </w:r>
      <w:r w:rsidRPr="001174F4">
        <w:rPr>
          <w:sz w:val="28"/>
          <w:szCs w:val="28"/>
          <w:lang w:val="en-US"/>
        </w:rPr>
        <w:t>Scrapy</w:t>
      </w:r>
      <w:r w:rsidRPr="001174F4">
        <w:rPr>
          <w:sz w:val="28"/>
          <w:szCs w:val="28"/>
        </w:rPr>
        <w:t>.</w:t>
      </w:r>
    </w:p>
    <w:p w:rsidR="005F6B46" w:rsidRPr="001174F4" w:rsidRDefault="00044326" w:rsidP="009958B2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типов. Эти операции очень гибкие,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:rsidR="00B537BE" w:rsidRPr="001174F4" w:rsidRDefault="005F6B46" w:rsidP="0083369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В случае с парсингом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:rsidR="00E77255" w:rsidRPr="001174F4" w:rsidRDefault="00B537BE" w:rsidP="00976AA6">
      <w:pPr>
        <w:pStyle w:val="1"/>
        <w:spacing w:before="0" w:after="0" w:line="360" w:lineRule="auto"/>
        <w:ind w:left="709" w:right="424" w:hanging="283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9365035"/>
      <w:bookmarkStart w:id="9" w:name="_Toc9389360"/>
      <w:bookmarkStart w:id="10" w:name="_Toc9463623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8"/>
      <w:bookmarkEnd w:id="9"/>
      <w:bookmarkEnd w:id="10"/>
    </w:p>
    <w:p w:rsidR="0091339A" w:rsidRPr="001174F4" w:rsidRDefault="00E07890" w:rsidP="00A07129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парсинга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r w:rsidR="0091339A" w:rsidRPr="001174F4">
        <w:rPr>
          <w:sz w:val="28"/>
          <w:szCs w:val="28"/>
          <w:lang w:val="en-US"/>
        </w:rPr>
        <w:t>Jsoup</w:t>
      </w:r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r w:rsidR="00A07129" w:rsidRPr="001174F4">
        <w:rPr>
          <w:sz w:val="28"/>
          <w:szCs w:val="28"/>
          <w:lang w:val="en-US"/>
        </w:rPr>
        <w:t>Unirest</w:t>
      </w:r>
      <w:r w:rsidR="00A07129" w:rsidRPr="001174F4">
        <w:rPr>
          <w:sz w:val="28"/>
          <w:szCs w:val="28"/>
        </w:rPr>
        <w:t>.</w:t>
      </w:r>
    </w:p>
    <w:p w:rsidR="00775DB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9365036"/>
      <w:bookmarkStart w:id="12" w:name="_Toc9389361"/>
      <w:bookmarkStart w:id="13" w:name="_Toc9463624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1"/>
      <w:bookmarkEnd w:id="12"/>
      <w:bookmarkEnd w:id="13"/>
    </w:p>
    <w:p w:rsidR="00044D2E" w:rsidRPr="00CA2C33" w:rsidRDefault="00044D2E" w:rsidP="003E0E8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JQuery</w:t>
      </w:r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:rsidR="00AC6F55" w:rsidRPr="001174F4" w:rsidRDefault="00104D6D" w:rsidP="00CA2C3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</w:t>
      </w:r>
      <w:r w:rsidR="00CA1F6A" w:rsidRPr="001174F4">
        <w:rPr>
          <w:sz w:val="28"/>
          <w:szCs w:val="28"/>
        </w:rPr>
        <w:t xml:space="preserve">с помощью библиотеки </w:t>
      </w:r>
      <w:r w:rsidR="00CA1F6A" w:rsidRPr="001174F4">
        <w:rPr>
          <w:sz w:val="28"/>
          <w:szCs w:val="28"/>
          <w:lang w:val="en-US"/>
        </w:rPr>
        <w:t>Jsoup</w:t>
      </w:r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:rsidR="00C363A4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Connection для заданного URL, и используется для получения и анализа HTML-страницы;</w:t>
      </w:r>
    </w:p>
    <w:p w:rsidR="00563EE2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:rsidR="00C363A4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 xml:space="preserve">()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:rsidR="00C363A4" w:rsidRPr="001174F4" w:rsidRDefault="0043402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«Mozilla/5.0 (Windows NT 6.2; Win64; x64) AppleWebKit/537.36 (KHTML, like Gecko) Chrome/32.0.1667.0 Safari/537.36».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:rsidR="00EB6C67" w:rsidRPr="001174F4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>нализирует код HTML и возвращает объект Document;</w:t>
      </w:r>
    </w:p>
    <w:p w:rsidR="00EB6C67" w:rsidRPr="001174F4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getElementsByClass(String className)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:rsidR="00AC6F55" w:rsidRPr="001174F4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lastRenderedPageBreak/>
        <w:t>getElementsByTag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tagName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:rsidR="00AC6F55" w:rsidRPr="001174F4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attr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:rsidR="009972BC" w:rsidRPr="001174F4" w:rsidRDefault="009972BC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 xml:space="preserve">()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:rsidR="00705B8B" w:rsidRPr="001174F4" w:rsidRDefault="00705B8B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:rsidR="00523911" w:rsidRPr="00CA2C33" w:rsidRDefault="00523911" w:rsidP="00CA2C33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selectFirst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r w:rsidR="00892943" w:rsidRPr="001174F4">
        <w:rPr>
          <w:sz w:val="28"/>
          <w:szCs w:val="28"/>
          <w:lang w:val="en-US"/>
        </w:rPr>
        <w:t>cssQuery</w:t>
      </w:r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CA2C33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</w:p>
    <w:p w:rsidR="008F409C" w:rsidRPr="001174F4" w:rsidRDefault="00104D6D" w:rsidP="003E0E84">
      <w:pPr>
        <w:spacing w:after="0" w:line="360" w:lineRule="auto"/>
        <w:ind w:firstLine="680"/>
        <w:rPr>
          <w:sz w:val="28"/>
          <w:szCs w:val="28"/>
        </w:rPr>
      </w:pPr>
      <w:bookmarkStart w:id="14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>ри построении логики парсинга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51501E" w:rsidRPr="001174F4">
        <w:rPr>
          <w:sz w:val="28"/>
          <w:szCs w:val="28"/>
        </w:rPr>
        <w:fldChar w:fldCharType="begin"/>
      </w:r>
      <w:r w:rsidR="0051501E" w:rsidRPr="001174F4">
        <w:rPr>
          <w:sz w:val="28"/>
          <w:szCs w:val="28"/>
        </w:rPr>
        <w:instrText xml:space="preserve"> REF _Ref9013033 \h  \* MERGEFORMAT </w:instrText>
      </w:r>
      <w:r w:rsidR="0051501E" w:rsidRPr="001174F4">
        <w:rPr>
          <w:sz w:val="28"/>
          <w:szCs w:val="28"/>
        </w:rPr>
      </w:r>
      <w:r w:rsidR="0051501E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="0051501E" w:rsidRPr="001174F4">
        <w:rPr>
          <w:sz w:val="28"/>
          <w:szCs w:val="28"/>
        </w:rPr>
        <w:fldChar w:fldCharType="end"/>
      </w:r>
      <w:r w:rsidR="009E1723" w:rsidRPr="001174F4">
        <w:rPr>
          <w:sz w:val="28"/>
          <w:szCs w:val="28"/>
        </w:rPr>
        <w:t>.</w:t>
      </w:r>
    </w:p>
    <w:bookmarkEnd w:id="14"/>
    <w:p w:rsidR="00B51DE7" w:rsidRPr="001174F4" w:rsidRDefault="00F67A13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723" w:rsidRPr="00323248" w:rsidRDefault="00B51DE7" w:rsidP="0008332C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5" w:name="_Ref9013033"/>
      <w:bookmarkStart w:id="16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9E1723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6"/>
    </w:p>
    <w:p w:rsidR="00421A3A" w:rsidRPr="001174F4" w:rsidRDefault="00421A3A" w:rsidP="008F409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r w:rsidR="009E1723" w:rsidRPr="001174F4">
        <w:rPr>
          <w:sz w:val="28"/>
          <w:szCs w:val="28"/>
        </w:rPr>
        <w:t>Jsoup</w:t>
      </w:r>
      <w:r w:rsidRPr="001174F4">
        <w:rPr>
          <w:sz w:val="28"/>
          <w:szCs w:val="28"/>
        </w:rPr>
        <w:t>:</w:t>
      </w:r>
    </w:p>
    <w:p w:rsidR="00421A3A" w:rsidRPr="001174F4" w:rsidRDefault="009E1723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:rsidR="00421A3A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>множество методов, которые облегчают парсинг сайтов</w:t>
      </w:r>
      <w:r w:rsidRPr="001174F4">
        <w:rPr>
          <w:sz w:val="28"/>
          <w:szCs w:val="28"/>
        </w:rPr>
        <w:t>;</w:t>
      </w:r>
    </w:p>
    <w:p w:rsidR="009E1723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;</w:t>
      </w:r>
    </w:p>
    <w:p w:rsidR="00421A3A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:rsidR="009E1723" w:rsidRPr="001174F4" w:rsidRDefault="00BF0536" w:rsidP="008F409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r w:rsidRPr="001174F4">
        <w:rPr>
          <w:sz w:val="28"/>
          <w:szCs w:val="28"/>
          <w:lang w:val="en-US"/>
        </w:rPr>
        <w:t>Jsoup</w:t>
      </w:r>
      <w:r w:rsidR="009E1723" w:rsidRPr="001174F4">
        <w:rPr>
          <w:sz w:val="28"/>
          <w:szCs w:val="28"/>
        </w:rPr>
        <w:t>:</w:t>
      </w:r>
    </w:p>
    <w:p w:rsidR="00421A3A" w:rsidRPr="001174F4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r w:rsidR="009E1723" w:rsidRPr="001174F4">
        <w:rPr>
          <w:sz w:val="28"/>
          <w:szCs w:val="28"/>
        </w:rPr>
        <w:t>Jsoup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парсить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:rsidR="009E1723" w:rsidRPr="001174F4" w:rsidRDefault="009E1723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Jsoup не поддерживает XPath.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:rsidR="00CD77B1" w:rsidRPr="001174F4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first().</w:t>
      </w:r>
    </w:p>
    <w:p w:rsidR="00CD77B1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7" w:name="_Toc9365037"/>
      <w:bookmarkStart w:id="18" w:name="_Toc9389362"/>
      <w:bookmarkStart w:id="19" w:name="_Toc9463625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7"/>
      <w:bookmarkEnd w:id="18"/>
      <w:bookmarkEnd w:id="19"/>
    </w:p>
    <w:p w:rsidR="007243B9" w:rsidRPr="001174F4" w:rsidRDefault="007243B9" w:rsidP="00CD77B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вебдрайвер</w:t>
      </w:r>
      <w:r w:rsidR="00CA1F6A" w:rsidRPr="001174F4">
        <w:rPr>
          <w:sz w:val="28"/>
          <w:szCs w:val="28"/>
        </w:rPr>
        <w:t xml:space="preserve"> и подключить его через setProperty(String key, String value),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«webdriver.chrome.driver»,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 xml:space="preserve">. В данном проекте </w:t>
      </w:r>
      <w:r w:rsidRPr="001174F4">
        <w:rPr>
          <w:sz w:val="28"/>
          <w:szCs w:val="28"/>
        </w:rPr>
        <w:lastRenderedPageBreak/>
        <w:t>использовался chromedriver</w:t>
      </w:r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:rsidR="00CA1F6A" w:rsidRPr="001174F4" w:rsidRDefault="00CA1F6A" w:rsidP="00CA1F6A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107DE1" w:rsidRPr="001174F4" w:rsidRDefault="00CA1F6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:rsidR="00B71ECA" w:rsidRPr="00CA2C33" w:rsidRDefault="00107DE1" w:rsidP="00CA2C33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этого метода и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>использовать такие методы, как back(), forward(), refresh();</w:t>
      </w:r>
    </w:p>
    <w:p w:rsidR="00B71ECA" w:rsidRPr="001174F4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By, который задает критерий поиска. Возвращает элемент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который соответствует заданному критерию;</w:t>
      </w:r>
    </w:p>
    <w:p w:rsidR="00B71ECA" w:rsidRPr="001174F4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findElements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>принимает класс By</w:t>
      </w:r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:rsidR="00ED4D86" w:rsidRPr="001174F4" w:rsidRDefault="00ED4D8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By.id – в качестве локатора используется атрибут id элемента страницы;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By.name – в качестве локатора используется атрибут name элемента страницы;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By.xpath – используется для поиска элемента по XPath выражению;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By.tagName – поиск по имени HTML тега;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By.className – поиск по классу элемента;</w:t>
      </w:r>
    </w:p>
    <w:p w:rsidR="00017F61" w:rsidRPr="00F06CB3" w:rsidRDefault="00ED4D86" w:rsidP="00017F61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By.cssSelector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селектору;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By.linkText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By.partialLinkText – поиск ссылки по части с указанным текстом.</w:t>
      </w:r>
    </w:p>
    <w:p w:rsidR="00ED4D86" w:rsidRPr="001174F4" w:rsidRDefault="00ED4D86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r w:rsidR="00103F96" w:rsidRPr="001174F4">
        <w:rPr>
          <w:sz w:val="28"/>
          <w:szCs w:val="28"/>
          <w:lang w:val="en-US"/>
        </w:rPr>
        <w:t>innerHTML</w:t>
      </w:r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:rsidR="00ED4D86" w:rsidRPr="001174F4" w:rsidRDefault="00D30037" w:rsidP="0005319A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>(), который позволяет взаимодействовать с активными объектами такими как 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r w:rsidRPr="001174F4">
        <w:rPr>
          <w:sz w:val="28"/>
          <w:szCs w:val="28"/>
          <w:lang w:val="en-US"/>
        </w:rPr>
        <w:t>isDisplayed</w:t>
      </w:r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05319A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05319A" w:rsidRPr="0005319A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05319A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</w:p>
    <w:p w:rsidR="0051501E" w:rsidRPr="001174F4" w:rsidRDefault="0051501E" w:rsidP="0051501E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1501E" w:rsidRPr="001174F4" w:rsidRDefault="0051501E" w:rsidP="0051501E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:rsidR="0051501E" w:rsidRPr="001174F4" w:rsidRDefault="0051501E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:rsidR="00BF0536" w:rsidRPr="001174F4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:rsidR="00BF0536" w:rsidRPr="001174F4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:rsidR="00BF0536" w:rsidRPr="001174F4" w:rsidRDefault="00BF0536" w:rsidP="0051501E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:rsidR="00BF0536" w:rsidRPr="001174F4" w:rsidRDefault="00BF0536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:rsidR="00044326" w:rsidRPr="001174F4" w:rsidRDefault="00B23D8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:rsidR="007243B9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0" w:name="_Ref9093840"/>
      <w:bookmarkStart w:id="21" w:name="_Toc9365038"/>
      <w:bookmarkStart w:id="22" w:name="_Toc9389363"/>
      <w:bookmarkStart w:id="23" w:name="_Toc9463626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0"/>
      <w:bookmarkEnd w:id="21"/>
      <w:bookmarkEnd w:id="22"/>
      <w:bookmarkEnd w:id="23"/>
    </w:p>
    <w:p w:rsidR="00D87C2C" w:rsidRPr="001174F4" w:rsidRDefault="00D87C2C" w:rsidP="0005319A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 xml:space="preserve"> -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r w:rsidRPr="001174F4">
        <w:rPr>
          <w:sz w:val="28"/>
          <w:szCs w:val="28"/>
          <w:lang w:val="en-US"/>
        </w:rPr>
        <w:t>Mashape</w:t>
      </w:r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05319A" w:rsidRPr="0005319A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:rsidR="00D03FB8" w:rsidRPr="001174F4" w:rsidRDefault="00D03FB8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Заголовки и параметры передаются с помощью API header() и fields().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asJson(). Кроме этого метода есть другие варианты, например asBinary(), asString() и asObject().</w:t>
      </w:r>
    </w:p>
    <w:p w:rsidR="00D03FB8" w:rsidRPr="001174F4" w:rsidRDefault="00D03FB8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.headers (&lt;String, Object&gt;) и .fields (&lt;String, String&gt;)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(&lt;String, Object&gt;)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(&lt;String, Object&gt;)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05319A">
        <w:rPr>
          <w:sz w:val="28"/>
          <w:szCs w:val="28"/>
        </w:rPr>
        <w:t>1</w:t>
      </w:r>
      <w:r w:rsidR="0005319A">
        <w:rPr>
          <w:sz w:val="28"/>
          <w:szCs w:val="28"/>
        </w:rPr>
        <w:t>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:rsidR="00EF33AF" w:rsidRPr="001174F4" w:rsidRDefault="00EF33AF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:rsidR="001F1C8D" w:rsidRPr="001174F4" w:rsidRDefault="001F1C8D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Map&lt;String, String&gt; header = new HashMap&lt;&gt;();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header.put("User-Agent", "PostmanRuntime/7.11.0");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header.put("Accept", "*/*");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header.put("Postman-Token", "ac6a192d-72f5-4238-9321-55c1308e9846,09ec761f-7c53-4696-bf5a-dc44918e73c5");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header.put("Host", "d289b99uqa0t82.cloudfront.net");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header.put("accept-encoding", "gzip, deflate");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header.put("Connection", "keep-alive");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.headers(header)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:rsidR="002B5430" w:rsidRPr="00F06CB3" w:rsidRDefault="002B5430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1F1C8D" w:rsidRPr="001174F4" w:rsidRDefault="001F1C8D" w:rsidP="00E17458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.header("User-Agent", "PostmanRuntime/7.11.0")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.header("Accept", "*/*")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lastRenderedPageBreak/>
        <w:t>.header("Cache-Control", "no-cache")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.header("Postman-Token", "ac6a192d-72f5-4238-9321-55c1308e9846,09ec761f-7c53-4696-bf5a-dc44918e73c5")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.header("Host", "d289b99uqa0t82.cloudfront.net")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.header("accept-encoding", "gzip, deflate")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.header("Connection", "keep-alive")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:rsidR="002B5430" w:rsidRPr="00F06CB3" w:rsidRDefault="002B5430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finalResponse = response;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(finalResponse != null)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futures.add(pool.submit(() -&gt; parseElements(finalResponse.getBody())));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8C07FC" w:rsidRPr="001174F4" w:rsidRDefault="00EF33AF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:rsidR="008C07FC" w:rsidRPr="001174F4" w:rsidRDefault="008C07FC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r w:rsidR="002B66D3" w:rsidRPr="001174F4">
        <w:rPr>
          <w:sz w:val="28"/>
          <w:szCs w:val="28"/>
          <w:lang w:val="en-US"/>
        </w:rPr>
        <w:t>javaScript</w:t>
      </w:r>
      <w:r w:rsidR="002B66D3" w:rsidRPr="001174F4">
        <w:rPr>
          <w:sz w:val="28"/>
          <w:szCs w:val="28"/>
        </w:rPr>
        <w:t xml:space="preserve"> страницы.</w:t>
      </w:r>
    </w:p>
    <w:p w:rsidR="002B66D3" w:rsidRPr="001174F4" w:rsidRDefault="002B66D3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XMLHttpRequest,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E34289" w:rsidRPr="001174F4">
        <w:rPr>
          <w:sz w:val="28"/>
          <w:szCs w:val="28"/>
        </w:rPr>
        <w:fldChar w:fldCharType="begin"/>
      </w:r>
      <w:r w:rsidR="00E34289" w:rsidRPr="001174F4">
        <w:rPr>
          <w:sz w:val="28"/>
          <w:szCs w:val="28"/>
        </w:rPr>
        <w:instrText xml:space="preserve"> REF _Ref9026860 \h  \* MERGEFORMAT </w:instrText>
      </w:r>
      <w:r w:rsidR="00E34289" w:rsidRPr="001174F4">
        <w:rPr>
          <w:sz w:val="28"/>
          <w:szCs w:val="28"/>
        </w:rPr>
      </w:r>
      <w:r w:rsidR="00E34289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2</w:t>
      </w:r>
      <w:r w:rsidR="00E34289" w:rsidRPr="001174F4">
        <w:rPr>
          <w:sz w:val="28"/>
          <w:szCs w:val="28"/>
        </w:rPr>
        <w:fldChar w:fldCharType="end"/>
      </w:r>
      <w:r w:rsidR="00E34289" w:rsidRPr="001174F4">
        <w:rPr>
          <w:sz w:val="28"/>
          <w:szCs w:val="28"/>
        </w:rPr>
        <w:t>.</w:t>
      </w:r>
    </w:p>
    <w:p w:rsidR="00E34289" w:rsidRPr="001174F4" w:rsidRDefault="00E34289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89" w:rsidRPr="00323248" w:rsidRDefault="00E34289" w:rsidP="0020154D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4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4"/>
    </w:p>
    <w:p w:rsidR="008B22F8" w:rsidRPr="001174F4" w:rsidRDefault="008B22F8" w:rsidP="0020154D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_Ref9026860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2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_Ref9027867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3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8B22F8" w:rsidRPr="001174F4" w:rsidRDefault="008B22F8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F8" w:rsidRPr="00323248" w:rsidRDefault="008B22F8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5"/>
    </w:p>
    <w:p w:rsidR="002B5430" w:rsidRPr="001174F4" w:rsidRDefault="002B5430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:rsidR="002B5430" w:rsidRPr="001174F4" w:rsidRDefault="002B5430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9028458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4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:rsidR="002B5430" w:rsidRPr="001174F4" w:rsidRDefault="002B5430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6120130" cy="3855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30" w:rsidRPr="00323248" w:rsidRDefault="002B5430" w:rsidP="0055090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6"/>
    </w:p>
    <w:p w:rsidR="00466CBD" w:rsidRPr="001174F4" w:rsidRDefault="00466CBD" w:rsidP="0055090C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_Ref9028974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5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  <w:lang w:val="en-US"/>
        </w:rPr>
        <w:t>.</w:t>
      </w:r>
    </w:p>
    <w:p w:rsidR="00466CBD" w:rsidRPr="001174F4" w:rsidRDefault="00466CBD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5267325" cy="31833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9" cy="318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BD" w:rsidRPr="00323248" w:rsidRDefault="00466CBD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27"/>
    </w:p>
    <w:p w:rsidR="00466CBD" w:rsidRPr="001174F4" w:rsidRDefault="00466CBD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:rsidR="00466CBD" w:rsidRPr="001174F4" w:rsidRDefault="00466CBD" w:rsidP="00EF33AF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ED4393" w:rsidRPr="001174F4">
        <w:rPr>
          <w:sz w:val="28"/>
          <w:szCs w:val="28"/>
        </w:rPr>
        <w:fldChar w:fldCharType="begin"/>
      </w:r>
      <w:r w:rsidR="00ED4393" w:rsidRPr="001174F4">
        <w:rPr>
          <w:sz w:val="28"/>
          <w:szCs w:val="28"/>
        </w:rPr>
        <w:instrText xml:space="preserve"> REF _Ref9030262 \h  \* MERGEFORMAT </w:instrText>
      </w:r>
      <w:r w:rsidR="00ED4393" w:rsidRPr="001174F4">
        <w:rPr>
          <w:sz w:val="28"/>
          <w:szCs w:val="28"/>
        </w:rPr>
      </w:r>
      <w:r w:rsidR="00ED4393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6</w:t>
      </w:r>
      <w:r w:rsidR="00ED4393" w:rsidRPr="001174F4">
        <w:rPr>
          <w:sz w:val="28"/>
          <w:szCs w:val="28"/>
        </w:rPr>
        <w:fldChar w:fldCharType="end"/>
      </w:r>
      <w:r w:rsidR="00ED4393" w:rsidRPr="001174F4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ED4393" w:rsidRPr="001174F4">
        <w:rPr>
          <w:sz w:val="28"/>
          <w:szCs w:val="28"/>
          <w:lang w:val="en-US"/>
        </w:rPr>
        <w:fldChar w:fldCharType="begin"/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 xml:space="preserve"> _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>9030272 \</w:instrText>
      </w:r>
      <w:r w:rsidR="00ED4393" w:rsidRPr="001174F4">
        <w:rPr>
          <w:sz w:val="28"/>
          <w:szCs w:val="28"/>
          <w:lang w:val="en-US"/>
        </w:rPr>
        <w:instrText>h</w:instrText>
      </w:r>
      <w:r w:rsidR="00ED4393" w:rsidRPr="001174F4">
        <w:rPr>
          <w:sz w:val="28"/>
          <w:szCs w:val="28"/>
        </w:rPr>
        <w:instrText xml:space="preserve">  \* </w:instrText>
      </w:r>
      <w:r w:rsidR="00ED4393" w:rsidRPr="001174F4">
        <w:rPr>
          <w:sz w:val="28"/>
          <w:szCs w:val="28"/>
          <w:lang w:val="en-US"/>
        </w:rPr>
        <w:instrText>MERGEFORMAT</w:instrText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</w:r>
      <w:r w:rsidR="00ED4393"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7</w:t>
      </w:r>
      <w:r w:rsidR="00ED4393" w:rsidRPr="001174F4">
        <w:rPr>
          <w:sz w:val="28"/>
          <w:szCs w:val="28"/>
          <w:lang w:val="en-US"/>
        </w:rPr>
        <w:fldChar w:fldCharType="end"/>
      </w:r>
      <w:r w:rsidR="00980B45" w:rsidRPr="001174F4">
        <w:rPr>
          <w:sz w:val="28"/>
          <w:szCs w:val="28"/>
        </w:rPr>
        <w:t>.</w:t>
      </w:r>
    </w:p>
    <w:p w:rsidR="00ED4393" w:rsidRPr="001174F4" w:rsidRDefault="00980B45" w:rsidP="0005319A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DFB1967" wp14:editId="050A7AE2">
            <wp:extent cx="5686425" cy="1397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7" cy="1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B45" w:rsidRPr="00323248" w:rsidRDefault="00ED4393" w:rsidP="00323248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8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8"/>
    </w:p>
    <w:p w:rsidR="00ED4393" w:rsidRPr="001174F4" w:rsidRDefault="00EF5210" w:rsidP="00323248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>
            <wp:extent cx="6120130" cy="38646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0" w:rsidRPr="00323248" w:rsidRDefault="00ED4393" w:rsidP="00323248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9" w:name="_Ref9364702"/>
      <w:bookmarkStart w:id="30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0"/>
    </w:p>
    <w:p w:rsidR="00ED4393" w:rsidRPr="001174F4" w:rsidRDefault="00ED4393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_Ref9364702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7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csrfmiddlewaretoken.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 xml:space="preserve">. У поля с именем csrfmiddlewaretoken значением является хэш для идентификатора сессии и </w:t>
      </w:r>
      <w:r w:rsidRPr="001174F4">
        <w:rPr>
          <w:sz w:val="28"/>
          <w:szCs w:val="28"/>
        </w:rPr>
        <w:lastRenderedPageBreak/>
        <w:t>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05319A">
        <w:rPr>
          <w:sz w:val="28"/>
          <w:szCs w:val="28"/>
        </w:rPr>
        <w:t>1</w:t>
      </w:r>
      <w:r w:rsidR="0005319A">
        <w:rPr>
          <w:sz w:val="28"/>
          <w:szCs w:val="28"/>
        </w:rPr>
        <w:t>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9030314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8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:rsidR="00ED4393" w:rsidRPr="001174F4" w:rsidRDefault="00ED4393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93" w:rsidRPr="00323248" w:rsidRDefault="00ED4393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1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1"/>
    </w:p>
    <w:p w:rsidR="00C95C0D" w:rsidRPr="001174F4" w:rsidRDefault="00C95C0D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:rsidR="004D1AC2" w:rsidRPr="001174F4" w:rsidRDefault="00C95C0D" w:rsidP="00EF33AF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программирования и какие библиотеки использовать. Пример изображен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_Ref9030614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9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C95C0D" w:rsidRPr="001174F4" w:rsidRDefault="00C95C0D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C2" w:rsidRPr="00323248" w:rsidRDefault="00C95C0D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2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2"/>
    </w:p>
    <w:p w:rsidR="00450E98" w:rsidRPr="001174F4" w:rsidRDefault="00B625F5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r w:rsidR="00DF5DD6" w:rsidRPr="001174F4">
        <w:rPr>
          <w:sz w:val="28"/>
          <w:szCs w:val="28"/>
          <w:lang w:val="en-US"/>
        </w:rPr>
        <w:t>JsonPath</w:t>
      </w:r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r w:rsidR="00450E98" w:rsidRPr="001174F4">
        <w:rPr>
          <w:sz w:val="28"/>
          <w:szCs w:val="28"/>
          <w:lang w:val="en-US"/>
        </w:rPr>
        <w:t>Kopikot</w:t>
      </w:r>
      <w:r w:rsidR="00450E98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  <w:lang w:val="en-US"/>
        </w:rPr>
        <w:t>ru</w:t>
      </w:r>
      <w:r w:rsidR="00450E98" w:rsidRPr="001174F4">
        <w:rPr>
          <w:sz w:val="28"/>
          <w:szCs w:val="28"/>
        </w:rPr>
        <w:t>.</w:t>
      </w:r>
    </w:p>
    <w:p w:rsidR="00450E98" w:rsidRPr="00F06CB3" w:rsidRDefault="00450E98" w:rsidP="00B053D0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List&lt;Object&gt; items = JsonPath.read(response, "$..items[*]");</w:t>
      </w:r>
    </w:p>
    <w:p w:rsidR="00450E98" w:rsidRPr="001174F4" w:rsidRDefault="00450E98" w:rsidP="00B053D0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:rsidR="00450E98" w:rsidRPr="001174F4" w:rsidRDefault="00450E98" w:rsidP="00B053D0">
      <w:pPr>
        <w:pStyle w:val="af2"/>
        <w:spacing w:after="0" w:line="360" w:lineRule="auto"/>
        <w:ind w:left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String label = JsonPath.read(item, "$.commission.max.unit");</w:t>
      </w:r>
    </w:p>
    <w:p w:rsidR="00450E98" w:rsidRPr="001174F4" w:rsidRDefault="00450E98" w:rsidP="00B053D0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</w:t>
      </w:r>
    </w:p>
    <w:p w:rsidR="00C53314" w:rsidRPr="001174F4" w:rsidRDefault="00C53314" w:rsidP="00B053D0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Unirest:</w:t>
      </w:r>
    </w:p>
    <w:p w:rsidR="00C53314" w:rsidRPr="001174F4" w:rsidRDefault="007331D3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 w:rsidRPr="001174F4">
        <w:rPr>
          <w:sz w:val="28"/>
          <w:szCs w:val="28"/>
        </w:rPr>
        <w:t xml:space="preserve">быстрая </w:t>
      </w:r>
      <w:r w:rsidR="00C53314" w:rsidRPr="001174F4">
        <w:rPr>
          <w:sz w:val="28"/>
          <w:szCs w:val="28"/>
        </w:rPr>
        <w:t>скорость выполнения.</w:t>
      </w:r>
    </w:p>
    <w:p w:rsidR="00C53314" w:rsidRPr="001174F4" w:rsidRDefault="00C53314" w:rsidP="00B053D0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Unirest:</w:t>
      </w:r>
    </w:p>
    <w:p w:rsidR="00292274" w:rsidRPr="001174F4" w:rsidRDefault="00C53314" w:rsidP="00360E68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:rsidR="0091339A" w:rsidRPr="001174F4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3" w:name="_Toc9365039"/>
      <w:bookmarkStart w:id="34" w:name="_Toc9389364"/>
      <w:bookmarkStart w:id="35" w:name="_Toc9463627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33"/>
      <w:bookmarkEnd w:id="34"/>
      <w:bookmarkEnd w:id="35"/>
    </w:p>
    <w:p w:rsidR="00563E1D" w:rsidRPr="001174F4" w:rsidRDefault="00E07890" w:rsidP="00563E1D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r w:rsidR="00563E1D" w:rsidRPr="001174F4">
        <w:rPr>
          <w:sz w:val="28"/>
          <w:szCs w:val="28"/>
          <w:lang w:val="en-US"/>
        </w:rPr>
        <w:t>HtmlAgilityPack</w:t>
      </w:r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AngleSharp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CsQuery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RestSharp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:rsidR="00761B66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6" w:name="_Toc9365040"/>
      <w:bookmarkStart w:id="37" w:name="_Toc9389365"/>
      <w:bookmarkStart w:id="38" w:name="_Toc9463628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36"/>
      <w:bookmarkEnd w:id="37"/>
      <w:bookmarkEnd w:id="38"/>
    </w:p>
    <w:p w:rsidR="00AC21DA" w:rsidRPr="007527A8" w:rsidRDefault="00C53314" w:rsidP="007527A8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HtmlAgilityPack</w:t>
      </w:r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r w:rsidR="007331D3" w:rsidRPr="007331D3">
        <w:rPr>
          <w:sz w:val="28"/>
          <w:lang w:eastAsia="en-US"/>
        </w:rPr>
        <w:t>eXtensible Stylesheet Language Transformations</w:t>
      </w:r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7527A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7527A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7527A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:rsidR="007F254C" w:rsidRDefault="007F254C" w:rsidP="007F254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 w:rsidR="00DD281A">
        <w:rPr>
          <w:sz w:val="28"/>
        </w:rPr>
        <w:t xml:space="preserve">парсера </w:t>
      </w:r>
      <w:r>
        <w:rPr>
          <w:sz w:val="28"/>
          <w:lang w:val="en-US" w:eastAsia="en-US"/>
        </w:rPr>
        <w:t>HtmlAgilityPack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F254C" w:rsidRDefault="000D6B80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0D6B80">
        <w:rPr>
          <w:sz w:val="28"/>
          <w:lang w:eastAsia="en-US"/>
        </w:rPr>
        <w:t xml:space="preserve">SelectNodes(string xpath)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r w:rsidRPr="000D6B80">
        <w:rPr>
          <w:sz w:val="28"/>
        </w:rPr>
        <w:t xml:space="preserve">HtmlAgilityPack.HtmlNodeCollection,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XPath</w:t>
      </w:r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r w:rsidRPr="000D6B80">
        <w:rPr>
          <w:sz w:val="28"/>
        </w:rPr>
        <w:t>XPath выражени</w:t>
      </w:r>
      <w:r>
        <w:rPr>
          <w:sz w:val="28"/>
        </w:rPr>
        <w:t>ю. Метод в</w:t>
      </w:r>
      <w:r w:rsidRPr="000D6B80">
        <w:rPr>
          <w:sz w:val="28"/>
        </w:rPr>
        <w:t>ыбирает список узлов, соответствующих XPath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:rsidR="005A2283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SelectSingleNode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xpath</w:t>
      </w:r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>ервый HtmlAgilityPack.HtmlNode, соответствующий запросу XPath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HtmlNode,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:rsidR="009912A8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r w:rsidR="009912A8">
        <w:rPr>
          <w:sz w:val="28"/>
          <w:lang w:val="en-US"/>
        </w:rPr>
        <w:t>HtmlDocument</w:t>
      </w:r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:rsidR="009912A8" w:rsidRPr="008D779F" w:rsidRDefault="009912A8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39" w:name="_Hlk9040167"/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 xml:space="preserve">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:rsidR="007331D3" w:rsidRPr="007331D3" w:rsidRDefault="007331D3" w:rsidP="0086389B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bookmarkEnd w:id="39"/>
    <w:p w:rsidR="000D6B80" w:rsidRDefault="007331D3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HtmlAgilityPack:</w:t>
      </w:r>
    </w:p>
    <w:p w:rsidR="007331D3" w:rsidRDefault="004214A7" w:rsidP="00360E68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с</w:t>
      </w:r>
      <w:r w:rsidR="007331D3">
        <w:rPr>
          <w:sz w:val="28"/>
          <w:lang w:eastAsia="en-US"/>
        </w:rPr>
        <w:t>редняя скорость выполнения</w:t>
      </w:r>
      <w:r>
        <w:rPr>
          <w:sz w:val="28"/>
          <w:lang w:eastAsia="en-US"/>
        </w:rPr>
        <w:t>.</w:t>
      </w:r>
    </w:p>
    <w:p w:rsidR="007331D3" w:rsidRDefault="007331D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:rsidR="007331D3" w:rsidRPr="007331D3" w:rsidRDefault="004214A7" w:rsidP="00360E68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:rsidR="004214A7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0" w:name="_Toc9365041"/>
      <w:bookmarkStart w:id="41" w:name="_Toc9389366"/>
      <w:bookmarkStart w:id="42" w:name="_Toc9463629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0"/>
      <w:bookmarkEnd w:id="41"/>
      <w:bookmarkEnd w:id="42"/>
    </w:p>
    <w:p w:rsidR="004214A7" w:rsidRPr="001B7B2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r w:rsidR="00F740A7">
        <w:rPr>
          <w:sz w:val="28"/>
          <w:lang w:val="en-US" w:eastAsia="en-US"/>
        </w:rPr>
        <w:t>css</w:t>
      </w:r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>. Реализация по умолчанию основана на HTMLAgilityPack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0C705E">
        <w:rPr>
          <w:sz w:val="28"/>
          <w:lang w:eastAsia="en-US"/>
        </w:rPr>
        <w:t>1</w:t>
      </w:r>
      <w:r w:rsidR="000C705E">
        <w:rPr>
          <w:sz w:val="28"/>
          <w:lang w:eastAsia="en-US"/>
        </w:rPr>
        <w:t>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:rsidR="004214A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r>
        <w:rPr>
          <w:sz w:val="28"/>
          <w:lang w:val="en-US"/>
        </w:rPr>
        <w:t>HtmlDocument</w:t>
      </w:r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HtmlNode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HtmlNode</w:t>
      </w:r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:rsidR="008D779F" w:rsidRPr="008D779F" w:rsidRDefault="008D779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>совпадение по названию атрибута в старшем элементе. Если совпадений нет, то вернётся второй аргумент.</w:t>
      </w:r>
    </w:p>
    <w:p w:rsidR="008D779F" w:rsidRPr="007331D3" w:rsidRDefault="008D779F" w:rsidP="008D779F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Fizzler: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r>
        <w:rPr>
          <w:sz w:val="28"/>
          <w:lang w:val="en-US" w:eastAsia="en-US"/>
        </w:rPr>
        <w:t>HtmlAgilitypack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:rsidR="008D779F" w:rsidRP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:rsidR="008D779F" w:rsidRPr="008D779F" w:rsidRDefault="008D779F" w:rsidP="00360E68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селекторами.</w:t>
      </w:r>
    </w:p>
    <w:p w:rsidR="008D779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3" w:name="_Toc9365042"/>
      <w:bookmarkStart w:id="44" w:name="_Toc9389367"/>
      <w:bookmarkStart w:id="45" w:name="_Toc946363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43"/>
      <w:bookmarkEnd w:id="44"/>
      <w:bookmarkEnd w:id="45"/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8D779F">
        <w:rPr>
          <w:sz w:val="28"/>
          <w:lang w:eastAsia="en-US"/>
        </w:rPr>
        <w:t xml:space="preserve">AngleSharp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querySelector</w:t>
      </w:r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или querySelectorAll</w:t>
      </w:r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4225C3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:rsidR="00D30037" w:rsidRDefault="00D30037" w:rsidP="00D3003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 w:rsidR="00DD281A">
        <w:rPr>
          <w:sz w:val="28"/>
          <w:lang w:val="en-US" w:eastAsia="en-US"/>
        </w:rPr>
        <w:t>AngleSharp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045E2E" w:rsidRDefault="00DD281A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ParseDocument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>Метод парсит переданный аргумент и возвращает результат.</w:t>
      </w:r>
    </w:p>
    <w:p w:rsidR="008D779F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GetElementsByClassName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classNames</w:t>
      </w:r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045E2E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eastAsia="en-US"/>
        </w:rPr>
        <w:lastRenderedPageBreak/>
        <w:t>GetElementsByTagName(string tagName)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9225B8" w:rsidRDefault="009225B8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9225B8">
        <w:rPr>
          <w:sz w:val="28"/>
          <w:lang w:val="en-US" w:eastAsia="en-US"/>
        </w:rPr>
        <w:t>GetAttribute</w:t>
      </w:r>
      <w:r w:rsidRPr="009225B8">
        <w:rPr>
          <w:sz w:val="28"/>
          <w:lang w:eastAsia="en-US"/>
        </w:rPr>
        <w:t>(</w:t>
      </w:r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:rsidR="00345F47" w:rsidRDefault="00345F4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345F47">
        <w:rPr>
          <w:sz w:val="28"/>
          <w:lang w:eastAsia="en-US"/>
        </w:rPr>
        <w:t>QuerySelectorAll(string selectors)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IElement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345F47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IElement</w:t>
      </w:r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:rsidR="00045E2E" w:rsidRPr="00045E2E" w:rsidRDefault="00045E2E" w:rsidP="00045E2E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r>
        <w:rPr>
          <w:sz w:val="28"/>
          <w:lang w:val="en-US"/>
        </w:rPr>
        <w:t>InnerHtml</w:t>
      </w:r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:rsidR="00045E2E" w:rsidRDefault="00045E2E" w:rsidP="00045E2E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r>
        <w:rPr>
          <w:sz w:val="28"/>
          <w:lang w:val="en-US" w:eastAsia="en-US"/>
        </w:rPr>
        <w:t>WebClient</w:t>
      </w:r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WebClient webClient = new WebClient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"https://letyshops.com/shops?page=" + i;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html = webClient.DownloadString(page);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HtmlParser parser = new HtmlParser();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result = parser.ParseDocument(html).GetElementsByClassName("b-teaser");</w:t>
      </w:r>
    </w:p>
    <w:p w:rsidR="009225B8" w:rsidRPr="009225B8" w:rsidRDefault="009225B8" w:rsidP="009225B8">
      <w:pPr>
        <w:pStyle w:val="af2"/>
        <w:spacing w:after="0" w:line="240" w:lineRule="auto"/>
        <w:ind w:left="1395"/>
        <w:rPr>
          <w:sz w:val="28"/>
          <w:lang w:val="en-US" w:eastAsia="en-US"/>
        </w:rPr>
      </w:pPr>
    </w:p>
    <w:p w:rsidR="00045E2E" w:rsidRDefault="009225B8" w:rsidP="009225B8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AngleSharp:</w:t>
      </w:r>
    </w:p>
    <w:p w:rsidR="009225B8" w:rsidRDefault="009225B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выполнения;</w:t>
      </w:r>
    </w:p>
    <w:p w:rsidR="007542F1" w:rsidRDefault="007542F1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:rsidR="005964A8" w:rsidRPr="005964A8" w:rsidRDefault="005964A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</w:p>
    <w:p w:rsidR="009225B8" w:rsidRPr="005964A8" w:rsidRDefault="009225B8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AngleShrap</w:t>
      </w:r>
      <w:r w:rsidRPr="005964A8">
        <w:rPr>
          <w:sz w:val="28"/>
          <w:lang w:eastAsia="en-US"/>
        </w:rPr>
        <w:t>:</w:t>
      </w:r>
    </w:p>
    <w:p w:rsidR="009225B8" w:rsidRPr="005964A8" w:rsidRDefault="00345F47" w:rsidP="00360E68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lastRenderedPageBreak/>
        <w:t>выбор по локаторам возвращает только коллекцию</w:t>
      </w:r>
    </w:p>
    <w:p w:rsidR="009225B8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46" w:name="_Toc9365043"/>
      <w:bookmarkStart w:id="47" w:name="_Toc9389368"/>
      <w:bookmarkStart w:id="48" w:name="_Toc9463631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46"/>
      <w:bookmarkEnd w:id="47"/>
      <w:bookmarkEnd w:id="48"/>
    </w:p>
    <w:p w:rsidR="009225B8" w:rsidRDefault="00345F4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1B7B27">
        <w:rPr>
          <w:sz w:val="28"/>
          <w:lang w:val="en-US" w:eastAsia="en-US"/>
        </w:rPr>
        <w:t xml:space="preserve">CsQuery – </w:t>
      </w:r>
      <w:r w:rsidRPr="00345F47">
        <w:rPr>
          <w:sz w:val="28"/>
          <w:lang w:eastAsia="en-US"/>
        </w:rPr>
        <w:t>это</w:t>
      </w:r>
      <w:r w:rsidRPr="001B7B27">
        <w:rPr>
          <w:sz w:val="28"/>
          <w:lang w:val="en-US"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1B7B27">
        <w:rPr>
          <w:sz w:val="28"/>
          <w:lang w:val="en-US" w:eastAsia="en-US"/>
        </w:rPr>
        <w:t xml:space="preserve"> jQuery </w:t>
      </w:r>
      <w:r w:rsidRPr="00345F47">
        <w:rPr>
          <w:sz w:val="28"/>
          <w:lang w:eastAsia="en-US"/>
        </w:rPr>
        <w:t>для</w:t>
      </w:r>
      <w:r w:rsidRPr="001B7B27">
        <w:rPr>
          <w:sz w:val="28"/>
          <w:lang w:val="en-US" w:eastAsia="en-US"/>
        </w:rPr>
        <w:t xml:space="preserve"> .NET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Pr="00345F47">
        <w:rPr>
          <w:sz w:val="28"/>
          <w:lang w:eastAsia="en-US"/>
        </w:rPr>
        <w:t xml:space="preserve"> селекторы CSS2 и CSS3, все методы манипулирования DOM в jQuery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4225C3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:rsidR="00DC577F" w:rsidRDefault="00DC577F" w:rsidP="00DC577F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</w:t>
      </w:r>
      <w:r>
        <w:rPr>
          <w:sz w:val="28"/>
          <w:lang w:val="en-US" w:eastAsia="en-US"/>
        </w:rPr>
        <w:t>CsQuery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CreateFromUrl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url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GetAttribute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:rsidR="000E0314" w:rsidRPr="00DC577F" w:rsidRDefault="00D91295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91295">
        <w:rPr>
          <w:sz w:val="28"/>
          <w:lang w:val="en-US" w:eastAsia="en-US"/>
        </w:rPr>
        <w:t>CreateDocument</w:t>
      </w:r>
      <w:r w:rsidRPr="00D91295">
        <w:rPr>
          <w:sz w:val="28"/>
          <w:lang w:eastAsia="en-US"/>
        </w:rPr>
        <w:t>(</w:t>
      </w:r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:rsidR="00DC577F" w:rsidRDefault="00D91295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this[string selector] { get;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="00A822A4">
        <w:rPr>
          <w:sz w:val="28"/>
          <w:lang w:eastAsia="en-US"/>
        </w:rPr>
        <w:t xml:space="preserve"> селектор.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CsQuery: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хорошая скорость выполнения;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парсинга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:rsidR="00F740A7" w:rsidRPr="00A822A4" w:rsidRDefault="00F740A7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css </w:t>
      </w:r>
      <w:r>
        <w:rPr>
          <w:sz w:val="28"/>
          <w:lang w:eastAsia="en-US"/>
        </w:rPr>
        <w:t>селекторами;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CsQuery</w:t>
      </w:r>
      <w:r>
        <w:rPr>
          <w:sz w:val="28"/>
          <w:lang w:eastAsia="en-US"/>
        </w:rPr>
        <w:t>:</w:t>
      </w:r>
    </w:p>
    <w:p w:rsidR="00F740A7" w:rsidRPr="00F740A7" w:rsidRDefault="00A822A4" w:rsidP="00F740A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селекторами;</w:t>
      </w:r>
    </w:p>
    <w:p w:rsidR="00A822A4" w:rsidRPr="00A822A4" w:rsidRDefault="00A822A4" w:rsidP="00360E68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:rsidR="0073046A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9" w:name="_Toc9365044"/>
      <w:bookmarkStart w:id="50" w:name="_Toc9389369"/>
      <w:bookmarkStart w:id="51" w:name="_Toc9463632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49"/>
      <w:bookmarkEnd w:id="50"/>
      <w:bookmarkEnd w:id="51"/>
    </w:p>
    <w:p w:rsidR="007613E3" w:rsidRDefault="007613E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4225C3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:rsidR="007613E3" w:rsidRDefault="00495BB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5A025F" w:rsidRPr="005A025F">
        <w:rPr>
          <w:sz w:val="28"/>
          <w:szCs w:val="28"/>
          <w:lang w:val="en-US"/>
        </w:rPr>
        <w:t>Unirest</w:t>
      </w:r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:rsidR="007F5E5F" w:rsidRPr="00901FFA" w:rsidRDefault="007F5E5F" w:rsidP="007F5E5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r>
        <w:rPr>
          <w:sz w:val="28"/>
          <w:lang w:val="en-US"/>
        </w:rPr>
        <w:t>RestClient</w:t>
      </w:r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r w:rsidR="00901FFA">
        <w:rPr>
          <w:sz w:val="28"/>
          <w:lang w:val="en-US"/>
        </w:rPr>
        <w:t>RestRequest</w:t>
      </w:r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r>
        <w:rPr>
          <w:sz w:val="28"/>
          <w:lang w:val="en-US"/>
        </w:rPr>
        <w:t>AddHeader</w:t>
      </w:r>
      <w:r w:rsidRPr="007F5E5F">
        <w:rPr>
          <w:sz w:val="28"/>
        </w:rPr>
        <w:t xml:space="preserve">() </w:t>
      </w:r>
      <w:r>
        <w:rPr>
          <w:sz w:val="28"/>
        </w:rPr>
        <w:t xml:space="preserve">и </w:t>
      </w:r>
      <w:r>
        <w:rPr>
          <w:sz w:val="28"/>
          <w:lang w:val="en-US"/>
        </w:rPr>
        <w:t>AddParameter</w:t>
      </w:r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r w:rsidR="00901FFA">
        <w:rPr>
          <w:sz w:val="28"/>
          <w:lang w:val="en-US"/>
        </w:rPr>
        <w:t>RestClient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 xml:space="preserve">(),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r w:rsidR="00901FFA">
        <w:rPr>
          <w:sz w:val="28"/>
          <w:lang w:val="en-US"/>
        </w:rPr>
        <w:t>IRestResponse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:rsidR="004E4437" w:rsidRDefault="004E4437" w:rsidP="007F5E5F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</w:p>
    <w:p w:rsidR="004E4437" w:rsidRPr="00EF33AF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r w:rsidR="00901FFA">
          <w:rPr>
            <w:rStyle w:val="af4"/>
            <w:color w:val="auto"/>
            <w:sz w:val="28"/>
            <w:u w:val="none"/>
            <w:lang w:val="en-US"/>
          </w:rPr>
          <w:t>Cash</w:t>
        </w:r>
        <w:r w:rsidR="00901FFA" w:rsidRPr="00901FFA">
          <w:rPr>
            <w:rStyle w:val="af4"/>
            <w:color w:val="auto"/>
            <w:sz w:val="28"/>
            <w:u w:val="none"/>
          </w:rPr>
          <w:t>4</w:t>
        </w:r>
        <w:r w:rsidR="00901FFA">
          <w:rPr>
            <w:rStyle w:val="af4"/>
            <w:color w:val="auto"/>
            <w:sz w:val="28"/>
            <w:u w:val="none"/>
            <w:lang w:val="en-US"/>
          </w:rPr>
          <w:t>Brands</w:t>
        </w:r>
        <w:r w:rsidR="00901FFA" w:rsidRPr="00901FFA">
          <w:rPr>
            <w:rStyle w:val="af4"/>
            <w:color w:val="auto"/>
            <w:sz w:val="28"/>
            <w:u w:val="none"/>
          </w:rPr>
          <w:t>.</w:t>
        </w:r>
        <w:r w:rsidR="00901FFA">
          <w:rPr>
            <w:rStyle w:val="af4"/>
            <w:color w:val="auto"/>
            <w:sz w:val="28"/>
            <w:u w:val="none"/>
            <w:lang w:val="en-US"/>
          </w:rPr>
          <w:t>ru</w:t>
        </w:r>
      </w:hyperlink>
      <w:r>
        <w:rPr>
          <w:sz w:val="28"/>
        </w:rPr>
        <w:t>, который в последствии обрабатывается.</w:t>
      </w:r>
    </w:p>
    <w:p w:rsidR="004E4437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client = new RestClient("https://cash4brands.ru/cashback/");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request = new RestRequest(Method.POST);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Dictionary&lt;String, String&gt; headers = new Dictionary&lt;string, string&gt;()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"cache-control", "no-cache"},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"Connection", "keep-alive"},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"content-length", "21"},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"accept-encoding", "gzip, deflate"},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"cookie", "Cookie_1=value; cu_uuid=3e592ff0-4d01-4f19-9d26-7c3fd24963e4; sessionid=9wq8qalx2xjkyte29xiohch4edgl0a7u"},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"Host", "cash4brands.ru"},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"Postman-Token", "91751f4f-c0e5-48c2-9137-cbcbc5e11a0f,1e684343-5161-4efc-8482-495ef99d971b"},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"Cache-Control", "no-cache" 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"Accept", "*/*"},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lastRenderedPageBreak/>
        <w:t>{ "User-Agent", "PostmanRuntime/7.13.0"},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 "Content-Type", "application/x-www-form-urlencoded"}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};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foreach (var item in headers)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request.AddHeader(item.Key, item.Value);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}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request.AddParameter("undefined", "namerequest=show_page", ParameterType.RequestBody);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IRestResponse response = client.Execute(request);</w:t>
      </w:r>
    </w:p>
    <w:p w:rsidR="004E4437" w:rsidRPr="00BF70E0" w:rsidRDefault="004E4437" w:rsidP="004E443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</w:t>
      </w:r>
      <w:r w:rsidRPr="00BF70E0">
        <w:rPr>
          <w:sz w:val="28"/>
          <w:szCs w:val="28"/>
        </w:rPr>
        <w:t>: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client = new RestClient("https://cash4brands.ru/cashback/");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request = new RestRequest(Method.POST);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request.AddHeader("cache-control", "no-cache");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request.AddHeader("Connection", "keep-alive");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request.AddHeader("content-length", "21");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request.AddHeader("accept-encoding", "gzip, deflate");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request.AddHeader("cookie", "Cookie_1=value; cu_uuid=3e592ff0-4d01-4f19-9d26-7c3fd24963e4; sessionid=9wq8qalx2xjkyte29xiohch4edgl0a7u");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request.AddHeader("Host", "cash4brands.ru");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request.AddHeader("Postman-Token", "91751f4f-c0e5-48c2-9137-cbcbc5e11a0f,1e684343-5161-4efc-8482-495ef99d971b");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request.AddHeader("Cache-Control", "no-cache");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request.AddHeader("Accept", "*/*");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request.AddHeader("User-Agent", "PostmanRuntime/7.13.0");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request.AddHeader("Content-Type", "application/x-www-form-urlencoded");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request.AddParameter("undefined", "namerequest=show_page", ParameterType.RequestBody);</w:t>
      </w:r>
    </w:p>
    <w:p w:rsidR="004E4437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IRestResponse response = client.Execute(request);</w:t>
      </w:r>
    </w:p>
    <w:p w:rsidR="00BF70E0" w:rsidRDefault="00BF70E0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Также, как и с </w:t>
      </w:r>
      <w:r>
        <w:rPr>
          <w:sz w:val="28"/>
          <w:lang w:val="en-US" w:eastAsia="en-US"/>
        </w:rPr>
        <w:t>Unirest</w:t>
      </w:r>
      <w:r w:rsidRPr="00BF70E0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для упрощения построения запроса используется бесплатная программа </w:t>
      </w:r>
      <w:r>
        <w:rPr>
          <w:sz w:val="28"/>
          <w:lang w:val="en-US" w:eastAsia="en-US"/>
        </w:rPr>
        <w:t>Postman</w:t>
      </w:r>
      <w:r>
        <w:rPr>
          <w:sz w:val="28"/>
          <w:lang w:eastAsia="en-US"/>
        </w:rPr>
        <w:t xml:space="preserve">. 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r w:rsidR="00776F1F">
        <w:rPr>
          <w:sz w:val="28"/>
          <w:lang w:val="en-US" w:eastAsia="en-US"/>
        </w:rPr>
        <w:t>RestSharp</w:t>
      </w:r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5A025F" w:rsidRPr="00776F1F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776F1F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:rsidR="00776F1F" w:rsidRDefault="00776F1F" w:rsidP="00115B1D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lastRenderedPageBreak/>
        <w:drawing>
          <wp:inline distT="0" distB="0" distL="0" distR="0">
            <wp:extent cx="6120130" cy="30757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6120130" cy="3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1F" w:rsidRPr="00323248" w:rsidRDefault="00776F1F" w:rsidP="00F06CB3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2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52"/>
    </w:p>
    <w:p w:rsidR="00F44D68" w:rsidRDefault="00415628" w:rsidP="004225C3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r>
        <w:rPr>
          <w:sz w:val="28"/>
          <w:lang w:val="en-US"/>
        </w:rPr>
        <w:t>Kopikot</w:t>
      </w:r>
      <w:r w:rsidRPr="00450E98">
        <w:rPr>
          <w:sz w:val="28"/>
        </w:rPr>
        <w:t>.</w:t>
      </w:r>
      <w:r>
        <w:rPr>
          <w:sz w:val="28"/>
          <w:lang w:val="en-US"/>
        </w:rPr>
        <w:t>ru</w:t>
      </w:r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4225C3" w:rsidRPr="004225C3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:rsidR="00F44D68" w:rsidRP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тпиа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:rsidR="00F44D68" w:rsidRPr="00976AA6" w:rsidRDefault="00F44D68" w:rsidP="00F44D68">
      <w:pPr>
        <w:spacing w:after="0" w:line="360" w:lineRule="auto"/>
        <w:ind w:firstLine="680"/>
        <w:rPr>
          <w:sz w:val="28"/>
        </w:rPr>
      </w:pPr>
      <w:r w:rsidRPr="00F44D68">
        <w:rPr>
          <w:sz w:val="28"/>
          <w:lang w:val="en-US"/>
        </w:rPr>
        <w:t>JObject</w:t>
      </w:r>
      <w:r w:rsidRPr="00976AA6">
        <w:rPr>
          <w:sz w:val="28"/>
        </w:rPr>
        <w:t xml:space="preserve"> </w:t>
      </w:r>
      <w:r w:rsidRPr="00F44D68">
        <w:rPr>
          <w:sz w:val="28"/>
          <w:lang w:val="en-US"/>
        </w:rPr>
        <w:t>jsonParse</w:t>
      </w:r>
      <w:r w:rsidRPr="00976AA6">
        <w:rPr>
          <w:sz w:val="28"/>
        </w:rPr>
        <w:t xml:space="preserve"> = </w:t>
      </w:r>
      <w:r w:rsidRPr="00F44D68">
        <w:rPr>
          <w:sz w:val="28"/>
          <w:lang w:val="en-US"/>
        </w:rPr>
        <w:t>JObject</w:t>
      </w:r>
      <w:r w:rsidRPr="00976AA6">
        <w:rPr>
          <w:sz w:val="28"/>
        </w:rPr>
        <w:t>.</w:t>
      </w:r>
      <w:r w:rsidRPr="00F44D68">
        <w:rPr>
          <w:sz w:val="28"/>
          <w:lang w:val="en-US"/>
        </w:rPr>
        <w:t>Parse</w:t>
      </w:r>
      <w:r w:rsidRPr="00976AA6">
        <w:rPr>
          <w:sz w:val="28"/>
        </w:rPr>
        <w:t>(</w:t>
      </w:r>
      <w:r w:rsidRPr="00F44D68">
        <w:rPr>
          <w:sz w:val="28"/>
          <w:lang w:val="en-US"/>
        </w:rPr>
        <w:t>response</w:t>
      </w:r>
      <w:r w:rsidRPr="00976AA6">
        <w:rPr>
          <w:sz w:val="28"/>
        </w:rPr>
        <w:t>.</w:t>
      </w:r>
      <w:r w:rsidRPr="00F44D68">
        <w:rPr>
          <w:sz w:val="28"/>
          <w:lang w:val="en-US"/>
        </w:rPr>
        <w:t>Content</w:t>
      </w:r>
      <w:r w:rsidRPr="00976AA6">
        <w:rPr>
          <w:sz w:val="28"/>
        </w:rPr>
        <w:t>);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r w:rsidRPr="00F44D68">
        <w:rPr>
          <w:sz w:val="28"/>
        </w:rPr>
        <w:t>JToken this[object key]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кэшбэка. </w:t>
      </w:r>
    </w:p>
    <w:p w:rsidR="00F44D68" w:rsidRPr="00420F8F" w:rsidRDefault="00F44D6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:rsidR="00F44D68" w:rsidRPr="00F06CB3" w:rsidRDefault="00F44D68" w:rsidP="00F06CB3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listOfItems = jsonParse["items"];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:rsidR="00F44D68" w:rsidRPr="00F06CB3" w:rsidRDefault="00F44D68" w:rsidP="00F06CB3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token["commission"]["max"]["unit"].ToString();</w:t>
      </w:r>
    </w:p>
    <w:p w:rsidR="00B336A8" w:rsidRPr="00F44D68" w:rsidRDefault="00B336A8" w:rsidP="00F44D68">
      <w:pPr>
        <w:spacing w:after="0" w:line="360" w:lineRule="auto"/>
        <w:ind w:firstLine="680"/>
        <w:rPr>
          <w:sz w:val="28"/>
          <w:lang w:val="en-US"/>
        </w:rPr>
      </w:pP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lastRenderedPageBreak/>
        <w:t xml:space="preserve">Плюсы </w:t>
      </w:r>
      <w:r w:rsidR="00F44D68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:rsidR="00415628" w:rsidRPr="00C53314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быстрая с</w:t>
      </w:r>
      <w:r w:rsidRPr="00C53314">
        <w:rPr>
          <w:sz w:val="28"/>
        </w:rPr>
        <w:t>корость выполнения</w:t>
      </w:r>
      <w:r>
        <w:rPr>
          <w:sz w:val="28"/>
        </w:rPr>
        <w:t>.</w:t>
      </w: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 w:rsidR="006D54E3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:rsidR="00044326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:rsidR="00044326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9365045"/>
      <w:bookmarkStart w:id="54" w:name="_Toc9389370"/>
      <w:bookmarkStart w:id="55" w:name="_Toc9463633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53"/>
      <w:bookmarkEnd w:id="54"/>
      <w:bookmarkEnd w:id="55"/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вебдрайвер,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83E56" w:rsidRPr="00AB0758" w:rsidRDefault="004C253F" w:rsidP="00AB075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().</w:t>
      </w:r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r w:rsidR="00783E56" w:rsidRPr="00B71ECA">
        <w:rPr>
          <w:sz w:val="28"/>
        </w:rPr>
        <w:t xml:space="preserve">ack(), </w:t>
      </w:r>
      <w:r>
        <w:rPr>
          <w:sz w:val="28"/>
          <w:lang w:val="en-US"/>
        </w:rPr>
        <w:t>F</w:t>
      </w:r>
      <w:r w:rsidR="00783E56" w:rsidRPr="00B71ECA">
        <w:rPr>
          <w:sz w:val="28"/>
        </w:rPr>
        <w:t>orward()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r w:rsidR="00783E56" w:rsidRPr="00B71ECA">
        <w:rPr>
          <w:sz w:val="28"/>
        </w:rPr>
        <w:t>efresh()</w:t>
      </w:r>
      <w:r w:rsidR="00783E56">
        <w:rPr>
          <w:sz w:val="28"/>
        </w:rPr>
        <w:t>;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>
        <w:rPr>
          <w:sz w:val="28"/>
        </w:rPr>
        <w:t>, которые соответствуют заданному критерию;</w:t>
      </w:r>
    </w:p>
    <w:p w:rsidR="00783E56" w:rsidRDefault="00783E5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>d – в качестве локатора используется атрибут id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N</w:t>
      </w:r>
      <w:r w:rsidRPr="00ED4D86">
        <w:rPr>
          <w:sz w:val="28"/>
        </w:rPr>
        <w:t>ame – в качестве локатора используется атрибут name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X</w:t>
      </w:r>
      <w:r w:rsidRPr="00ED4D86">
        <w:rPr>
          <w:sz w:val="28"/>
        </w:rPr>
        <w:t>path – используется для поиска элемента по XPath выражению;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lastRenderedPageBreak/>
        <w:t>By.</w:t>
      </w:r>
      <w:r w:rsidR="004C253F">
        <w:rPr>
          <w:sz w:val="28"/>
          <w:lang w:val="en-US"/>
        </w:rPr>
        <w:t>T</w:t>
      </w:r>
      <w:r w:rsidRPr="00ED4D86">
        <w:rPr>
          <w:sz w:val="28"/>
        </w:rPr>
        <w:t>agName – поиск по имени HTML тега;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ssSelector – используется для поиска элемента по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L</w:t>
      </w:r>
      <w:r w:rsidRPr="00ED4D86">
        <w:rPr>
          <w:sz w:val="28"/>
        </w:rPr>
        <w:t>inkText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 w:rsidRPr="004C253F">
        <w:t xml:space="preserve"> </w:t>
      </w:r>
      <w:r w:rsidR="004C253F" w:rsidRPr="004C253F">
        <w:rPr>
          <w:sz w:val="28"/>
          <w:lang w:val="en-US"/>
        </w:rPr>
        <w:t>PartialLinkText</w:t>
      </w:r>
      <w:r w:rsidRPr="00ED4D86">
        <w:rPr>
          <w:sz w:val="28"/>
        </w:rPr>
        <w:t xml:space="preserve"> – поиск ссылки по части с указанным текстом.</w:t>
      </w:r>
    </w:p>
    <w:p w:rsidR="00783E56" w:rsidRPr="00ED4D86" w:rsidRDefault="004C253F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r w:rsidR="00783E56" w:rsidRPr="00ED4D86">
        <w:rPr>
          <w:sz w:val="28"/>
        </w:rPr>
        <w:t>(</w:t>
      </w:r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783E56" w:rsidRPr="00AB0758" w:rsidRDefault="00783E56" w:rsidP="00AB075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AB075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AB075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AB075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AB075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423BF4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:rsidR="00423BF4" w:rsidRPr="00BF0536" w:rsidRDefault="000B3305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783E56" w:rsidRDefault="00423BF4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</w:p>
    <w:p w:rsidR="00555D8B" w:rsidRPr="00BF70E0" w:rsidRDefault="00555D8B" w:rsidP="00415628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BF70E0">
        <w:rPr>
          <w:sz w:val="28"/>
          <w:lang w:eastAsia="en-US"/>
        </w:rPr>
        <w:br w:type="page"/>
      </w:r>
    </w:p>
    <w:p w:rsidR="0091339A" w:rsidRPr="001174F4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6" w:name="_Toc9365046"/>
      <w:bookmarkStart w:id="57" w:name="_Toc9389371"/>
      <w:bookmarkStart w:id="58" w:name="_Toc9463634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6"/>
      <w:bookmarkEnd w:id="57"/>
      <w:bookmarkEnd w:id="58"/>
    </w:p>
    <w:p w:rsidR="00FE60B3" w:rsidRPr="001174F4" w:rsidRDefault="00E07890" w:rsidP="00FE60B3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r w:rsidR="00FE60B3" w:rsidRPr="001174F4">
        <w:rPr>
          <w:sz w:val="28"/>
          <w:szCs w:val="28"/>
          <w:lang w:val="en-US"/>
        </w:rPr>
        <w:t>BeautifulSoup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Scrapy</w:t>
      </w:r>
      <w:r w:rsidR="00FE60B3" w:rsidRPr="001174F4">
        <w:rPr>
          <w:sz w:val="28"/>
          <w:szCs w:val="28"/>
        </w:rPr>
        <w:t>.</w:t>
      </w:r>
    </w:p>
    <w:p w:rsidR="00FE60B3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9" w:name="_Toc9365047"/>
      <w:bookmarkStart w:id="60" w:name="_Toc9389372"/>
      <w:bookmarkStart w:id="61" w:name="_Toc9463635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59"/>
      <w:bookmarkEnd w:id="60"/>
      <w:bookmarkEnd w:id="61"/>
    </w:p>
    <w:p w:rsidR="00FE60B3" w:rsidRPr="001174F4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:rsidR="00FE60B3" w:rsidRPr="001174F4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Квази из «Приключения Алисы в Стране чудес».</w:t>
      </w:r>
    </w:p>
    <w:p w:rsidR="00FE60B3" w:rsidRPr="001174F4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для работы с веб-скрапингом нужно из библиотеки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>создает файлоподобный объект, который читается методом read().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:rsidR="00FE60B3" w:rsidRPr="00AB0758" w:rsidRDefault="00785970" w:rsidP="00AB0758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В данном примере будет использован парсер </w:t>
      </w:r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AB075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AB075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:rsidR="00FE60B3" w:rsidRPr="001174F4" w:rsidRDefault="00785970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4918CA" w:rsidRPr="001174F4" w:rsidRDefault="004918CA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 xml:space="preserve">findAll(name=None, attrs={}, recursive=True, text=None, limit=None,**kwargs)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Tag, соответствующих заданному критерию. </w:t>
      </w:r>
    </w:p>
    <w:p w:rsidR="004918CA" w:rsidRPr="001174F4" w:rsidRDefault="004918CA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r w:rsidRPr="001174F4">
        <w:rPr>
          <w:color w:val="000000" w:themeColor="text1"/>
          <w:sz w:val="28"/>
          <w:szCs w:val="28"/>
          <w:lang w:val="en-US"/>
        </w:rPr>
        <w:t>kwargs</w:t>
      </w:r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text позволяет находить объекты Tag. Его значением может быть строка или </w:t>
      </w:r>
      <w:r w:rsidRPr="001174F4">
        <w:rPr>
          <w:color w:val="000000" w:themeColor="text1"/>
          <w:sz w:val="28"/>
          <w:szCs w:val="28"/>
        </w:rPr>
        <w:lastRenderedPageBreak/>
        <w:t xml:space="preserve">регулярное выражение, или список, или словарь, или специальные значения: True и None,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r w:rsidRPr="001174F4">
        <w:rPr>
          <w:color w:val="000000" w:themeColor="text1"/>
          <w:sz w:val="28"/>
          <w:szCs w:val="28"/>
          <w:lang w:val="en-US"/>
        </w:rPr>
        <w:t>BeautifulSoup</w:t>
      </w:r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:rsidR="004918CA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()</w:t>
      </w:r>
      <w:r w:rsidRPr="001174F4">
        <w:rPr>
          <w:color w:val="000000" w:themeColor="text1"/>
          <w:sz w:val="28"/>
          <w:szCs w:val="28"/>
        </w:rPr>
        <w:t>.</w:t>
      </w:r>
    </w:p>
    <w:p w:rsidR="00D97938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shops = soup.find_all('div', class_='b-teaser')</w:t>
      </w:r>
    </w:p>
    <w:p w:rsidR="00D97938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:rsidR="004D2856" w:rsidRPr="001174F4" w:rsidRDefault="004D2856" w:rsidP="00360E68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find(name, attrs, recursive, text, **kwargs)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().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label = shop.find('span', class_='b-shop-teaser__label ')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».</w:t>
      </w:r>
    </w:p>
    <w:p w:rsidR="00FE60B3" w:rsidRPr="001174F4" w:rsidRDefault="004918CA" w:rsidP="00FE60B3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В качестве именованного аргумента нельзя использовать зарезервированные слова, такие как name, for и так далее. Чтобы решить эту проблему, можно использовать attrs,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:rsidR="007D522B" w:rsidRPr="001174F4" w:rsidRDefault="007D522B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r w:rsidR="0087750B" w:rsidRPr="001174F4">
        <w:rPr>
          <w:sz w:val="28"/>
          <w:szCs w:val="28"/>
          <w:lang w:val="en-US"/>
        </w:rPr>
        <w:t>AttributeError</w:t>
      </w:r>
      <w:r w:rsidR="0087750B" w:rsidRPr="001174F4">
        <w:rPr>
          <w:sz w:val="28"/>
          <w:szCs w:val="28"/>
        </w:rPr>
        <w:t>: '</w:t>
      </w:r>
      <w:r w:rsidR="0087750B" w:rsidRPr="001174F4">
        <w:rPr>
          <w:sz w:val="28"/>
          <w:szCs w:val="28"/>
          <w:lang w:val="en-US"/>
        </w:rPr>
        <w:t>NoneType</w:t>
      </w:r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r w:rsidR="0087750B" w:rsidRPr="001174F4">
        <w:rPr>
          <w:sz w:val="28"/>
          <w:szCs w:val="28"/>
          <w:lang w:val="en-US"/>
        </w:rPr>
        <w:t>lxml</w:t>
      </w:r>
      <w:r w:rsidR="0087750B" w:rsidRPr="001174F4">
        <w:rPr>
          <w:sz w:val="28"/>
          <w:szCs w:val="28"/>
        </w:rPr>
        <w:t xml:space="preserve">. </w:t>
      </w:r>
    </w:p>
    <w:p w:rsidR="00FE60B3" w:rsidRPr="001174F4" w:rsidRDefault="0087750B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().</w:t>
      </w:r>
    </w:p>
    <w:p w:rsidR="0087750B" w:rsidRPr="001174F4" w:rsidRDefault="0087750B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image = shop.find('div', class_='b-teaser__cover').find('img').get('src')</w:t>
      </w:r>
    </w:p>
    <w:p w:rsidR="0087750B" w:rsidRPr="001174F4" w:rsidRDefault="0087750B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</w:p>
    <w:p w:rsidR="0008635C" w:rsidRPr="001174F4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Плюсы </w:t>
      </w:r>
      <w:r w:rsidRPr="001174F4">
        <w:rPr>
          <w:sz w:val="28"/>
          <w:szCs w:val="28"/>
          <w:lang w:val="en-US" w:eastAsia="en-US"/>
        </w:rPr>
        <w:t>BeautifulSoup:</w:t>
      </w:r>
    </w:p>
    <w:p w:rsidR="0008635C" w:rsidRPr="001174F4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парсеры;</w:t>
      </w:r>
    </w:p>
    <w:p w:rsidR="0008635C" w:rsidRPr="001174F4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>быстрая скорость выполнения.</w:t>
      </w:r>
    </w:p>
    <w:p w:rsidR="0008635C" w:rsidRPr="001174F4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r w:rsidRPr="001174F4">
        <w:rPr>
          <w:sz w:val="28"/>
          <w:szCs w:val="28"/>
          <w:lang w:val="en-US" w:eastAsia="en-US"/>
        </w:rPr>
        <w:t>BeautifulSoup:</w:t>
      </w:r>
    </w:p>
    <w:p w:rsidR="0008635C" w:rsidRPr="001174F4" w:rsidRDefault="0008635C" w:rsidP="00360E68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r w:rsidR="00F740A7" w:rsidRPr="001174F4">
        <w:rPr>
          <w:sz w:val="28"/>
          <w:szCs w:val="28"/>
          <w:lang w:val="en-US" w:eastAsia="en-US"/>
        </w:rPr>
        <w:t>css</w:t>
      </w:r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r w:rsidRPr="001174F4">
        <w:rPr>
          <w:sz w:val="28"/>
          <w:szCs w:val="28"/>
          <w:lang w:val="en-US" w:eastAsia="en-US"/>
        </w:rPr>
        <w:t>lxml</w:t>
      </w:r>
      <w:r w:rsidRPr="001174F4">
        <w:rPr>
          <w:sz w:val="28"/>
          <w:szCs w:val="28"/>
          <w:lang w:eastAsia="en-US"/>
        </w:rPr>
        <w:t>.</w:t>
      </w:r>
    </w:p>
    <w:p w:rsidR="0087750B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62" w:name="_Toc9365048"/>
      <w:bookmarkStart w:id="63" w:name="_Toc9389373"/>
      <w:bookmarkStart w:id="64" w:name="_Toc946363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62"/>
      <w:bookmarkEnd w:id="63"/>
      <w:bookmarkEnd w:id="64"/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Python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>
        <w:rPr>
          <w:color w:val="000000" w:themeColor="text1"/>
          <w:sz w:val="28"/>
          <w:szCs w:val="28"/>
          <w:lang w:val="en-US"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>
        <w:rPr>
          <w:color w:val="000000" w:themeColor="text1"/>
          <w:sz w:val="28"/>
          <w:szCs w:val="28"/>
          <w:lang w:val="en-US" w:bidi="ru-RU"/>
        </w:rPr>
        <w:instrText xml:space="preserve"> REF _Ref9478438 \r \h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AB0758">
        <w:rPr>
          <w:color w:val="000000" w:themeColor="text1"/>
          <w:sz w:val="28"/>
          <w:szCs w:val="28"/>
          <w:lang w:val="en-US"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>
        <w:rPr>
          <w:color w:val="000000" w:themeColor="text1"/>
          <w:sz w:val="28"/>
          <w:szCs w:val="28"/>
          <w:lang w:val="en-US"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A25217" w:rsidRPr="001174F4" w:rsidRDefault="00A25217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scrapy.cfg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F06CB3">
        <w:rPr>
          <w:color w:val="000000" w:themeColor="text1"/>
          <w:sz w:val="28"/>
          <w:szCs w:val="28"/>
          <w:lang w:bidi="ru-RU"/>
        </w:rPr>
        <w:t>spiders/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scrapy.cfg – настройки проекта;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 – Python модуль проекта;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>orphanage/items.py – классы, описывающие модель собираемых данных;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orphanage/pipelines.py – используется в основном для описания пользовательских форматов сохранения результатов парсинга;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orphanage/spiders/ – директория, в которой хранятся файлы с классами пауков. Каждого паука принято писать в отдельном файле.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py</w:t>
      </w:r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Shop(scrapy.Item):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scrapy.Field()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url = scrapy.Field() 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discount = scrapy.Field()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label = scrapy.Field()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r w:rsidRPr="00F06CB3">
        <w:rPr>
          <w:color w:val="000000" w:themeColor="text1"/>
          <w:sz w:val="24"/>
          <w:szCs w:val="24"/>
          <w:lang w:bidi="ru-RU"/>
        </w:rPr>
        <w:t>()</w:t>
      </w:r>
    </w:p>
    <w:p w:rsidR="002766AC" w:rsidRPr="001174F4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ArcadySpider(scrapy.Spider):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"arcady"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"https://letyshops.com/shops?page="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clear_address = 'https://letyshops.com'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allowed_domains = ['https://letyshops.com']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 = []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max_page = get_max_page()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 in range(1, max_page + 1):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start_urls.append(address + i.__str__())</w:t>
      </w:r>
    </w:p>
    <w:p w:rsidR="00A25217" w:rsidRPr="00F06CB3" w:rsidRDefault="00A25217" w:rsidP="00F06CB3">
      <w:p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Rule(LinkExtractor(allow=('')),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:rsidR="00A25217" w:rsidRPr="00F06CB3" w:rsidRDefault="00A25217" w:rsidP="00F06CB3">
      <w:p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def parse(self, response):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shops = response.xpath('//div[@class="b-teaser"]')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'name': self.get_name(shop, i),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'discount': self.get_discount(shop, i),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'label': self.get_label(shop, i),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lastRenderedPageBreak/>
        <w:t>'image': self.get_image(shop, i),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'url': self.get_url(shop, i)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:rsidR="00A25217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items.append(item)</w:t>
      </w:r>
    </w:p>
    <w:p w:rsidR="00DA1158" w:rsidRPr="00F06CB3" w:rsidRDefault="00A25217" w:rsidP="001D78B0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:rsidR="002766AC" w:rsidRPr="00F06CB3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Полный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код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приведён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в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Приложении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DA1158" w:rsidRPr="001174F4">
        <w:rPr>
          <w:color w:val="000000" w:themeColor="text1"/>
          <w:sz w:val="28"/>
          <w:szCs w:val="28"/>
          <w:lang w:bidi="ru-RU"/>
        </w:rPr>
        <w:t>Л</w:t>
      </w:r>
      <w:r w:rsidRPr="00F06CB3">
        <w:rPr>
          <w:color w:val="000000" w:themeColor="text1"/>
          <w:sz w:val="28"/>
          <w:szCs w:val="28"/>
          <w:lang w:bidi="ru-RU"/>
        </w:rPr>
        <w:t>.</w:t>
      </w:r>
    </w:p>
    <w:p w:rsidR="002766AC" w:rsidRPr="001174F4" w:rsidRDefault="00DA1158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 является методом по умолчанию.</w:t>
      </w:r>
    </w:p>
    <w:p w:rsidR="004B7C77" w:rsidRPr="001174F4" w:rsidRDefault="004B7C77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:rsidR="00132FF9" w:rsidRPr="001174F4" w:rsidRDefault="00132FF9" w:rsidP="00175DB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Переменная rules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>
        <w:rPr>
          <w:color w:val="000000" w:themeColor="text1"/>
          <w:sz w:val="28"/>
          <w:szCs w:val="28"/>
          <w:lang w:val="en-US"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>
        <w:rPr>
          <w:color w:val="000000" w:themeColor="text1"/>
          <w:sz w:val="28"/>
          <w:szCs w:val="28"/>
          <w:lang w:val="en-US" w:bidi="ru-RU"/>
        </w:rPr>
        <w:instrText xml:space="preserve"> REF _Ref9478558 \r \h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175DB0">
        <w:rPr>
          <w:color w:val="000000" w:themeColor="text1"/>
          <w:sz w:val="28"/>
          <w:szCs w:val="28"/>
          <w:lang w:val="en-US"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>
        <w:rPr>
          <w:color w:val="000000" w:themeColor="text1"/>
          <w:sz w:val="28"/>
          <w:szCs w:val="28"/>
          <w:lang w:val="en-US"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:rsidR="002550B6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 xml:space="preserve">«scrapy crawl [имя паука], либо с помощью создания объекта класса </w:t>
      </w:r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(), в который нужно передать имя класса, в котором реализован паук. После этого запустить методом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(). Ниже представлен пример кода.</w:t>
      </w:r>
    </w:p>
    <w:p w:rsidR="0015261D" w:rsidRPr="00D16C5B" w:rsidRDefault="0015261D" w:rsidP="001D78B0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r w:rsidRPr="00D16C5B">
        <w:rPr>
          <w:color w:val="000000" w:themeColor="text1"/>
          <w:sz w:val="24"/>
          <w:szCs w:val="24"/>
          <w:lang w:bidi="ru-RU"/>
        </w:rPr>
        <w:t>()</w:t>
      </w:r>
    </w:p>
    <w:p w:rsidR="0015261D" w:rsidRPr="00D16C5B" w:rsidRDefault="0015261D" w:rsidP="001D78B0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process.crawl(ArcadySpider)</w:t>
      </w:r>
    </w:p>
    <w:p w:rsidR="0015261D" w:rsidRPr="00D16C5B" w:rsidRDefault="0015261D" w:rsidP="001D78B0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process.start()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EA05A0" w:rsidRPr="001174F4" w:rsidRDefault="002766AC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экземпляров которых, на вход передаётся объект класса Response,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C85259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C85259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C85259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08635C" w:rsidRPr="001174F4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Плюсы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быстрая скорость выполнения;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>имеет множество настроек, например, переход по ссылкам и ограничение домена;</w:t>
      </w:r>
    </w:p>
    <w:p w:rsidR="002511C3" w:rsidRPr="001174F4" w:rsidRDefault="002511C3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:rsidR="0008635C" w:rsidRPr="001174F4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:rsidR="0008635C" w:rsidRPr="001174F4" w:rsidRDefault="00110D36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приложение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:rsidR="002511C3" w:rsidRPr="001174F4" w:rsidRDefault="002511C3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:rsidR="002511C3" w:rsidRPr="001174F4" w:rsidRDefault="002511C3" w:rsidP="002511C3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:rsidR="0008635C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bidi="ru-RU"/>
        </w:rPr>
      </w:pPr>
      <w:bookmarkStart w:id="65" w:name="_Toc9365049"/>
      <w:bookmarkStart w:id="66" w:name="_Toc9389374"/>
      <w:bookmarkStart w:id="67" w:name="_Toc9463637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65"/>
      <w:bookmarkEnd w:id="66"/>
      <w:bookmarkEnd w:id="67"/>
    </w:p>
    <w:p w:rsidR="00110D36" w:rsidRPr="001174F4" w:rsidRDefault="00110D3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библиотекой, можно получить содержимое страницы в виде html-кода для дальнейшего веб-скрапинга. </w:t>
      </w:r>
    </w:p>
    <w:p w:rsidR="00110D36" w:rsidRPr="001174F4" w:rsidRDefault="00110D36" w:rsidP="00FE60B3">
      <w:pPr>
        <w:spacing w:after="0" w:line="360" w:lineRule="auto"/>
        <w:ind w:firstLine="680"/>
        <w:rPr>
          <w:rStyle w:val="af4"/>
          <w:color w:val="auto"/>
          <w:spacing w:val="0"/>
          <w:sz w:val="28"/>
          <w:szCs w:val="28"/>
          <w:u w:val="none"/>
          <w:lang w:eastAsia="en-US"/>
        </w:rPr>
      </w:pPr>
      <w:r w:rsidRPr="001174F4">
        <w:rPr>
          <w:color w:val="000000" w:themeColor="text1"/>
          <w:sz w:val="28"/>
          <w:szCs w:val="28"/>
          <w:lang w:bidi="ru-RU"/>
        </w:rPr>
        <w:t>(</w:t>
      </w:r>
      <w:hyperlink r:id="rId25" w:history="1"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docs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python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requests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org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en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master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user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quickstart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</w:hyperlink>
    </w:p>
    <w:p w:rsidR="00110D36" w:rsidRPr="001174F4" w:rsidRDefault="00976AA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26" w:anchor="python" w:history="1">
        <w:r w:rsidR="00110D36" w:rsidRPr="001174F4">
          <w:rPr>
            <w:rStyle w:val="af4"/>
            <w:color w:val="auto"/>
            <w:sz w:val="28"/>
            <w:szCs w:val="28"/>
            <w:u w:val="none"/>
          </w:rPr>
          <w:t>http://lecturesnet.readthedocs.io/net/requests/python.html#python</w:t>
        </w:r>
      </w:hyperlink>
      <w:r w:rsidR="00110D36" w:rsidRPr="001174F4">
        <w:rPr>
          <w:color w:val="000000" w:themeColor="text1"/>
          <w:sz w:val="28"/>
          <w:szCs w:val="28"/>
          <w:lang w:bidi="ru-RU"/>
        </w:rPr>
        <w:t>)</w:t>
      </w:r>
    </w:p>
    <w:p w:rsidR="009C43E5" w:rsidRPr="001174F4" w:rsidRDefault="009C43E5" w:rsidP="009C43E5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RestSharp</w:t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:rsidR="00110D36" w:rsidRDefault="0042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:rsidR="00D16C5B" w:rsidRDefault="00D16C5B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D16C5B" w:rsidRPr="001174F4" w:rsidRDefault="00D16C5B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def get_json(self, i):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url= "https://d289b99uqa0t82.cloudfront.net/sites/5/campaigns_limit_100_offset_" + str(</w:t>
      </w:r>
    </w:p>
    <w:p w:rsidR="00A66CE5" w:rsidRPr="00D16C5B" w:rsidRDefault="00A66CE5" w:rsidP="001D78B0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"_order_popularity.json"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"PostmanRuntime/7.11.0",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:rsidR="00A66CE5" w:rsidRPr="00D16C5B" w:rsidRDefault="00A66CE5" w:rsidP="001D78B0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lastRenderedPageBreak/>
        <w:t>'Host': "d289b99uqa0t82.cloudfront.net",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"gzip, deflate",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}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response = requests.request("GET", url, data=payload, headers=headers)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 = json.loads(response.text)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:rsidR="00A66CE5" w:rsidRPr="00D16C5B" w:rsidRDefault="00A66CE5" w:rsidP="001D78B0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:rsidR="00115B1D" w:rsidRPr="001174F4" w:rsidRDefault="00DA0228" w:rsidP="00115B1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1174F4">
        <w:rPr>
          <w:sz w:val="28"/>
          <w:szCs w:val="28"/>
          <w:lang w:val="en-US" w:eastAsia="en-US"/>
        </w:rPr>
        <w:t xml:space="preserve"> HTTP-</w:t>
      </w:r>
      <w:r w:rsidRPr="001174F4">
        <w:rPr>
          <w:sz w:val="28"/>
          <w:szCs w:val="28"/>
          <w:lang w:eastAsia="en-US"/>
        </w:rPr>
        <w:t>запрос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1174F4">
        <w:rPr>
          <w:sz w:val="28"/>
          <w:szCs w:val="28"/>
          <w:lang w:val="en-US" w:eastAsia="en-US"/>
        </w:rPr>
        <w:t xml:space="preserve"> headers.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115B1D" w:rsidRPr="001174F4">
        <w:rPr>
          <w:sz w:val="28"/>
          <w:szCs w:val="28"/>
          <w:lang w:eastAsia="en-US"/>
        </w:rPr>
        <w:fldChar w:fldCharType="begin"/>
      </w:r>
      <w:r w:rsidR="00115B1D" w:rsidRPr="001174F4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74F4">
        <w:rPr>
          <w:sz w:val="28"/>
          <w:szCs w:val="28"/>
          <w:lang w:eastAsia="en-US"/>
        </w:rPr>
      </w:r>
      <w:r w:rsidR="00115B1D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11</w:t>
      </w:r>
      <w:r w:rsidR="00115B1D" w:rsidRPr="001174F4">
        <w:rPr>
          <w:sz w:val="28"/>
          <w:szCs w:val="28"/>
          <w:lang w:eastAsia="en-US"/>
        </w:rPr>
        <w:fldChar w:fldCharType="end"/>
      </w:r>
      <w:r w:rsidR="00115B1D" w:rsidRPr="001174F4">
        <w:rPr>
          <w:sz w:val="28"/>
          <w:szCs w:val="28"/>
          <w:lang w:eastAsia="en-US"/>
        </w:rPr>
        <w:t>.</w:t>
      </w:r>
    </w:p>
    <w:p w:rsidR="00115B1D" w:rsidRPr="001174F4" w:rsidRDefault="00115B1D" w:rsidP="00115B1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228" w:rsidRPr="00323248" w:rsidRDefault="00115B1D" w:rsidP="00DD1ADE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8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Postman</w:t>
      </w:r>
      <w:bookmarkEnd w:id="68"/>
    </w:p>
    <w:p w:rsidR="00DA0228" w:rsidRPr="001174F4" w:rsidRDefault="005423B7" w:rsidP="00DD1ADE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r w:rsidRPr="001174F4">
        <w:rPr>
          <w:sz w:val="28"/>
          <w:szCs w:val="28"/>
          <w:lang w:val="en-US" w:eastAsia="en-US"/>
        </w:rPr>
        <w:t>url</w:t>
      </w:r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:rsidR="005423B7" w:rsidRPr="001174F4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парсинга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:rsidR="005423B7" w:rsidRPr="00D16C5B" w:rsidRDefault="005423B7" w:rsidP="001D78B0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D16C5B">
        <w:rPr>
          <w:color w:val="000000" w:themeColor="text1"/>
          <w:sz w:val="24"/>
          <w:szCs w:val="24"/>
          <w:lang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r w:rsidRPr="00D16C5B">
        <w:rPr>
          <w:color w:val="000000" w:themeColor="text1"/>
          <w:sz w:val="24"/>
          <w:szCs w:val="24"/>
          <w:lang w:bidi="ru-RU"/>
        </w:rPr>
        <w:t>(</w:t>
      </w:r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D16C5B">
        <w:rPr>
          <w:color w:val="000000" w:themeColor="text1"/>
          <w:sz w:val="24"/>
          <w:szCs w:val="24"/>
          <w:lang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r w:rsidRPr="00D16C5B">
        <w:rPr>
          <w:color w:val="000000" w:themeColor="text1"/>
          <w:sz w:val="24"/>
          <w:szCs w:val="24"/>
          <w:lang w:bidi="ru-RU"/>
        </w:rPr>
        <w:t>)</w:t>
      </w:r>
    </w:p>
    <w:p w:rsidR="005423B7" w:rsidRPr="00D16C5B" w:rsidRDefault="005423B7" w:rsidP="001D78B0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:rsidR="00B336A8" w:rsidRPr="001174F4" w:rsidRDefault="005423B7" w:rsidP="00323248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</w:t>
      </w:r>
      <w:r w:rsidRPr="001174F4">
        <w:rPr>
          <w:sz w:val="28"/>
          <w:szCs w:val="28"/>
          <w:lang w:eastAsia="en-US"/>
        </w:rPr>
        <w:lastRenderedPageBreak/>
        <w:t xml:space="preserve">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C85259">
        <w:rPr>
          <w:sz w:val="28"/>
          <w:szCs w:val="28"/>
          <w:lang w:eastAsia="en-US"/>
        </w:rPr>
        <w:t>29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</w:p>
    <w:p w:rsidR="00B336A8" w:rsidRPr="001174F4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:rsidR="00B336A8" w:rsidRPr="001174F4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быстрая скорость выполнения;</w:t>
      </w:r>
    </w:p>
    <w:p w:rsidR="00B336A8" w:rsidRPr="001174F4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:rsidR="00B336A8" w:rsidRPr="001174F4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:rsidR="00B336A8" w:rsidRPr="001174F4" w:rsidRDefault="00B336A8" w:rsidP="00360E68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:rsidR="00420F8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69" w:name="_Toc9365050"/>
      <w:bookmarkStart w:id="70" w:name="_Toc9389375"/>
      <w:bookmarkStart w:id="71" w:name="_Toc946363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69"/>
      <w:bookmarkEnd w:id="70"/>
      <w:bookmarkEnd w:id="71"/>
    </w:p>
    <w:p w:rsidR="00211774" w:rsidRPr="001174F4" w:rsidRDefault="005F6B46" w:rsidP="005F6B46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вебдрайвер</w:t>
      </w:r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>в качестве аргумента конструктора нужно указать путь к вебдрайверу.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:rsidR="00211774" w:rsidRPr="001174F4" w:rsidRDefault="00211774" w:rsidP="005F6B46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__file_path_to_Chrome = "E:\Документы\PyCharmProject\Parsing-on-python\chromedriver_win32\chromedriver.exe"</w:t>
      </w:r>
    </w:p>
    <w:p w:rsidR="00211774" w:rsidRPr="001174F4" w:rsidRDefault="00211774" w:rsidP="00211774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driver = webdriver.Chrome(self.__file_path_to_Chrome)</w:t>
      </w:r>
    </w:p>
    <w:p w:rsidR="005F6B46" w:rsidRPr="001174F4" w:rsidRDefault="005F6B46" w:rsidP="005F6B4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данном проекте использовался chromedriver.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:rsidR="00211774" w:rsidRPr="001174F4" w:rsidRDefault="00211774" w:rsidP="0021177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0B3305" w:rsidRPr="001174F4" w:rsidRDefault="000B3305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:rsidR="00420F8F" w:rsidRPr="001174F4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className</w:t>
      </w:r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:rsidR="00211774" w:rsidRPr="001174F4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attr</w:t>
      </w:r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«innerHTML».</w:t>
      </w:r>
    </w:p>
    <w:p w:rsidR="000B3305" w:rsidRPr="001174F4" w:rsidRDefault="000B3305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4D314F" w:rsidRPr="001174F4" w:rsidRDefault="004D314F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парсинга.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несереализуемыми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>. Из-за этой ошибки дальнейшее распараллеливание было не возможным. Есть 2 способа решить данную проблему.</w:t>
      </w:r>
    </w:p>
    <w:p w:rsidR="004D314F" w:rsidRPr="001174F4" w:rsidRDefault="004D314F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sys.setrecursionlimit,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:rsidR="00E77812" w:rsidRPr="001174F4" w:rsidRDefault="00E77812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имитация пользователя;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не нужно скачивать дополнительные файлы.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:rsidR="000B3305" w:rsidRPr="001174F4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:rsidR="00B537BE" w:rsidRPr="001174F4" w:rsidRDefault="000B3305" w:rsidP="00E52D89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типы объектов являются несереализуемыми</w:t>
      </w:r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:rsidR="00B537BE" w:rsidRPr="001174F4" w:rsidRDefault="00B537BE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72" w:name="_Toc9365051"/>
      <w:bookmarkStart w:id="73" w:name="_Toc9389376"/>
      <w:bookmarkStart w:id="74" w:name="_Toc9463639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2"/>
      <w:bookmarkEnd w:id="73"/>
      <w:bookmarkEnd w:id="74"/>
    </w:p>
    <w:p w:rsidR="00833697" w:rsidRPr="001174F4" w:rsidRDefault="00DC3FE9" w:rsidP="00DC3FE9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нераспараллеленные версии работают очень долго.</w:t>
      </w:r>
    </w:p>
    <w:p w:rsidR="006B610A" w:rsidRPr="001174F4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парсинга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r w:rsidR="006B610A" w:rsidRPr="001174F4">
        <w:rPr>
          <w:sz w:val="28"/>
          <w:szCs w:val="28"/>
          <w:lang w:val="en-US" w:eastAsia="en-US"/>
        </w:rPr>
        <w:t>MegaBonus</w:t>
      </w:r>
      <w:r w:rsidR="006B610A" w:rsidRPr="001174F4">
        <w:rPr>
          <w:sz w:val="28"/>
          <w:szCs w:val="28"/>
          <w:lang w:eastAsia="en-US"/>
        </w:rPr>
        <w:t xml:space="preserve"> и </w:t>
      </w:r>
      <w:r w:rsidR="006B610A"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>.</w:t>
      </w:r>
    </w:p>
    <w:p w:rsidR="00DE5FDD" w:rsidRPr="001174F4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MegaBonus</w:t>
      </w:r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:rsidR="006B610A" w:rsidRPr="001174F4" w:rsidRDefault="006B610A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:rsidR="00251554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75" w:name="_Toc9365052"/>
      <w:bookmarkStart w:id="76" w:name="_Toc9389377"/>
      <w:bookmarkStart w:id="77" w:name="_Toc946364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75"/>
      <w:bookmarkEnd w:id="76"/>
      <w:bookmarkEnd w:id="77"/>
    </w:p>
    <w:p w:rsidR="00790FA8" w:rsidRPr="001174F4" w:rsidRDefault="00790FA8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A60DC8" w:rsidRPr="001174F4">
        <w:rPr>
          <w:sz w:val="28"/>
          <w:szCs w:val="28"/>
          <w:lang w:eastAsia="en-US"/>
        </w:rPr>
        <w:fldChar w:fldCharType="begin"/>
      </w:r>
      <w:r w:rsidR="00A60DC8" w:rsidRPr="001174F4">
        <w:rPr>
          <w:sz w:val="28"/>
          <w:szCs w:val="28"/>
          <w:lang w:eastAsia="en-US"/>
        </w:rPr>
        <w:instrText xml:space="preserve"> REF _Ref9134722 \h </w:instrText>
      </w:r>
      <w:r w:rsidR="0055090C" w:rsidRPr="001174F4">
        <w:rPr>
          <w:sz w:val="28"/>
          <w:szCs w:val="28"/>
          <w:lang w:eastAsia="en-US"/>
        </w:rPr>
        <w:instrText xml:space="preserve"> \* MERGEFORMAT </w:instrText>
      </w:r>
      <w:r w:rsidR="00A60DC8" w:rsidRPr="001174F4">
        <w:rPr>
          <w:sz w:val="28"/>
          <w:szCs w:val="28"/>
          <w:lang w:eastAsia="en-US"/>
        </w:rPr>
      </w:r>
      <w:r w:rsidR="00A60DC8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12</w:t>
      </w:r>
      <w:r w:rsidR="00A60DC8" w:rsidRPr="001174F4">
        <w:rPr>
          <w:sz w:val="28"/>
          <w:szCs w:val="28"/>
          <w:lang w:eastAsia="en-US"/>
        </w:rPr>
        <w:fldChar w:fldCharType="end"/>
      </w:r>
      <w:r w:rsidR="00A60DC8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:rsidR="00A60DC8" w:rsidRPr="001174F4" w:rsidRDefault="0017274F" w:rsidP="00A60DC8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E10AF0" wp14:editId="256D3EA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90FA8" w:rsidRPr="00323248" w:rsidRDefault="00A60DC8" w:rsidP="00DD1ADE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8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78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:rsidR="00A60DC8" w:rsidRPr="001174F4" w:rsidRDefault="00DD1ADE" w:rsidP="00DD1ADE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13</w:t>
      </w:r>
      <w:r w:rsidR="0054310E" w:rsidRPr="001174F4">
        <w:rPr>
          <w:sz w:val="28"/>
          <w:szCs w:val="28"/>
          <w:lang w:eastAsia="en-US"/>
        </w:rPr>
        <w:fldChar w:fldCharType="end"/>
      </w:r>
      <w:r w:rsidR="0054310E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много вариантов из чего выбирать, среди них также было сделано сравнение по </w:t>
      </w:r>
      <w:r w:rsidRPr="001174F4">
        <w:rPr>
          <w:sz w:val="28"/>
          <w:szCs w:val="28"/>
          <w:lang w:eastAsia="en-US"/>
        </w:rPr>
        <w:lastRenderedPageBreak/>
        <w:t xml:space="preserve">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14</w:t>
      </w:r>
      <w:r w:rsidR="0054310E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54310E" w:rsidRPr="001174F4" w:rsidRDefault="0017274F" w:rsidP="0017274F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D03000" wp14:editId="71CE5EF7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54310E" w:rsidRPr="0017274F" w:rsidRDefault="0054310E" w:rsidP="0017274F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9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Selenium и другой библиотеки в секундах</w:t>
      </w:r>
      <w:bookmarkEnd w:id="79"/>
    </w:p>
    <w:p w:rsidR="0054310E" w:rsidRPr="001174F4" w:rsidRDefault="0017274F" w:rsidP="0017274F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4D2CB4" wp14:editId="4DC76706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DD1ADE" w:rsidRPr="00323248" w:rsidRDefault="0054310E" w:rsidP="0054310E">
      <w:pPr>
        <w:pStyle w:val="af3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80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80"/>
    </w:p>
    <w:p w:rsidR="00251554" w:rsidRPr="001174F4" w:rsidRDefault="00251554" w:rsidP="00251554">
      <w:pPr>
        <w:rPr>
          <w:sz w:val="28"/>
          <w:szCs w:val="28"/>
        </w:rPr>
      </w:pPr>
    </w:p>
    <w:p w:rsidR="00251554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1" w:name="_Toc9365053"/>
      <w:bookmarkStart w:id="82" w:name="_Toc9389378"/>
      <w:bookmarkStart w:id="83" w:name="_Toc9463641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81"/>
      <w:bookmarkEnd w:id="82"/>
      <w:bookmarkEnd w:id="83"/>
    </w:p>
    <w:p w:rsidR="00251554" w:rsidRPr="001174F4" w:rsidRDefault="00251554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_Ref9137371 \h 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15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:rsidR="00251554" w:rsidRPr="001174F4" w:rsidRDefault="00251554" w:rsidP="0025155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66E4883" wp14:editId="2FE0C273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251554" w:rsidRPr="004C3CED" w:rsidRDefault="00251554" w:rsidP="0025155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4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4"/>
    </w:p>
    <w:p w:rsidR="00251554" w:rsidRPr="001174F4" w:rsidRDefault="00425B86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_Ref9137414 \h </w:instrText>
      </w:r>
      <w:r w:rsidR="0055090C" w:rsidRPr="001174F4">
        <w:rPr>
          <w:sz w:val="28"/>
          <w:szCs w:val="28"/>
        </w:rPr>
        <w:instrText xml:space="preserve">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16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:rsidR="00FE7FCD" w:rsidRPr="001174F4" w:rsidRDefault="0017274F" w:rsidP="00FE7FCD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D94370" wp14:editId="1FFD07D7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25B86" w:rsidRPr="004C3CED" w:rsidRDefault="00FE7FCD" w:rsidP="00FE7FCD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5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5"/>
    </w:p>
    <w:p w:rsidR="00EC3223" w:rsidRPr="001174F4" w:rsidRDefault="00EC3223" w:rsidP="00EC322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_Ref9135879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14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:rsidR="00251554" w:rsidRPr="001174F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парсинга.</w:t>
      </w:r>
    </w:p>
    <w:p w:rsidR="00B53773" w:rsidRPr="001174F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однозначно лучше использовать </w:t>
      </w:r>
      <w:r w:rsidR="00FC021A" w:rsidRPr="001174F4">
        <w:rPr>
          <w:sz w:val="28"/>
          <w:szCs w:val="28"/>
        </w:rPr>
        <w:t xml:space="preserve">версию на </w:t>
      </w:r>
      <w:r w:rsidR="00FC021A" w:rsidRPr="001174F4">
        <w:rPr>
          <w:sz w:val="28"/>
          <w:szCs w:val="28"/>
          <w:lang w:val="en-US"/>
        </w:rPr>
        <w:t>Java</w:t>
      </w:r>
      <w:r w:rsidR="00FC021A" w:rsidRPr="001174F4">
        <w:rPr>
          <w:sz w:val="28"/>
          <w:szCs w:val="28"/>
        </w:rPr>
        <w:t>.</w:t>
      </w:r>
    </w:p>
    <w:p w:rsidR="00251554" w:rsidRPr="001174F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парсинга.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 xml:space="preserve">. Для двух других языков программирования не имеет смысл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:rsidR="00FC021A" w:rsidRPr="001174F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="00D47C4C" w:rsidRPr="001174F4">
        <w:rPr>
          <w:sz w:val="28"/>
          <w:szCs w:val="28"/>
          <w:lang w:val="en-US"/>
        </w:rPr>
        <w:t>RestSharp</w:t>
      </w:r>
      <w:r w:rsidR="00D47C4C" w:rsidRPr="001174F4">
        <w:rPr>
          <w:sz w:val="28"/>
          <w:szCs w:val="28"/>
        </w:rPr>
        <w:t xml:space="preserve"> и </w:t>
      </w:r>
      <w:r w:rsidR="00D47C4C" w:rsidRPr="001174F4">
        <w:rPr>
          <w:sz w:val="28"/>
          <w:szCs w:val="28"/>
          <w:lang w:val="en-US"/>
        </w:rPr>
        <w:t>Unirest</w:t>
      </w:r>
      <w:r w:rsidR="00D47C4C" w:rsidRPr="001174F4">
        <w:rPr>
          <w:sz w:val="28"/>
          <w:szCs w:val="28"/>
        </w:rPr>
        <w:t>.</w:t>
      </w:r>
    </w:p>
    <w:p w:rsidR="005509D7" w:rsidRPr="001174F4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5509D7" w:rsidRPr="001174F4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86" w:name="_Toc9365055"/>
      <w:bookmarkStart w:id="87" w:name="_Toc9389380"/>
      <w:bookmarkStart w:id="88" w:name="_Toc9463642"/>
      <w:r w:rsidRPr="001174F4">
        <w:rPr>
          <w:rFonts w:ascii="Times New Roman" w:hAnsi="Times New Roman" w:cs="Times New Roman"/>
        </w:rPr>
        <w:lastRenderedPageBreak/>
        <w:t xml:space="preserve">Алгоритм парсинга сайта </w:t>
      </w:r>
      <w:r w:rsidRPr="001174F4">
        <w:rPr>
          <w:rFonts w:ascii="Times New Roman" w:hAnsi="Times New Roman" w:cs="Times New Roman"/>
          <w:lang w:val="en-US"/>
        </w:rPr>
        <w:t>MegaBonus</w:t>
      </w:r>
      <w:bookmarkEnd w:id="86"/>
      <w:bookmarkEnd w:id="87"/>
      <w:bookmarkEnd w:id="88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MegaBonus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:rsidR="005509D7" w:rsidRPr="001174F4" w:rsidRDefault="005509D7" w:rsidP="003F5980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17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2E7C4B53" wp14:editId="71628518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9" w:name="_Ref9364559"/>
      <w:bookmarkStart w:id="90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89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90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</w:t>
      </w:r>
      <w:r w:rsidRPr="001174F4">
        <w:rPr>
          <w:sz w:val="28"/>
          <w:szCs w:val="28"/>
        </w:rPr>
        <w:lastRenderedPageBreak/>
        <w:t>осуществляется поиск элементов. Элемент, с помощью которого добавляются магазины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_Ref9364596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18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98D0AB" wp14:editId="608A2023">
            <wp:extent cx="587692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5017" r="2418" b="23949"/>
                    <a:stretch/>
                  </pic:blipFill>
                  <pic:spPr bwMode="auto">
                    <a:xfrm>
                      <a:off x="0" y="0"/>
                      <a:ext cx="5876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1" w:name="_Ref936459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1"/>
      <w:r w:rsidRPr="004C3CED">
        <w:rPr>
          <w:i w:val="0"/>
          <w:iCs w:val="0"/>
          <w:color w:val="auto"/>
          <w:sz w:val="24"/>
          <w:szCs w:val="24"/>
        </w:rPr>
        <w:t xml:space="preserve"> - элемент страницы для вывода магазинов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button = driver.FindElement(By.ClassName("see-more"));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(button.Displayed)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button.Click();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 = driver.FindElement(By.ClassName("see-more"));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«cacheback-block-list».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</w:t>
      </w:r>
      <w:r w:rsidRPr="001174F4">
        <w:rPr>
          <w:sz w:val="28"/>
          <w:szCs w:val="28"/>
        </w:rPr>
        <w:lastRenderedPageBreak/>
        <w:t xml:space="preserve">общего списка, из него извлекаются элементы с информацией.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_Ref9364633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19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ul = driver.FindElement(By.ClassName("cacheback-block-list"));</w:t>
      </w:r>
    </w:p>
    <w:p w:rsidR="005509D7" w:rsidRPr="00D16C5B" w:rsidRDefault="005509D7" w:rsidP="004C3CED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webElements = ul.FindElements(By.TagName("li"));</w:t>
      </w:r>
    </w:p>
    <w:p w:rsidR="005509D7" w:rsidRPr="001174F4" w:rsidRDefault="005509D7" w:rsidP="004C3CED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DFFCDD6" wp14:editId="49884C8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4C3CED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2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</w:p>
    <w:p w:rsidR="005509D7" w:rsidRPr="004C3CED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r w:rsidRPr="001174F4">
        <w:rPr>
          <w:sz w:val="28"/>
          <w:szCs w:val="28"/>
          <w:lang w:val="en-US"/>
        </w:rPr>
        <w:t>webElements</w:t>
      </w:r>
      <w:r w:rsidRPr="001174F4">
        <w:rPr>
          <w:sz w:val="28"/>
          <w:szCs w:val="28"/>
        </w:rPr>
        <w:t xml:space="preserve"> передаются на вход методу </w:t>
      </w:r>
      <w:r w:rsidRPr="001174F4">
        <w:rPr>
          <w:sz w:val="28"/>
          <w:szCs w:val="28"/>
          <w:lang w:val="en-US"/>
        </w:rPr>
        <w:t>ParseElements</w:t>
      </w:r>
      <w:r w:rsidRPr="001174F4">
        <w:rPr>
          <w:sz w:val="28"/>
          <w:szCs w:val="28"/>
        </w:rPr>
        <w:t>(),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Shop ParseElements(IWebElement item)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name = GetName(item);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fullDiscount = GetFullDiscount(item);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discount = GetDiscount(fullDiscount);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 = GetLabel(fullDiscount);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image = GetImage(item);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url = GetPage(item);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new Shop(name, discount, label, image, url);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lastRenderedPageBreak/>
        <w:t>return null;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с классом «holder-more»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 xml:space="preserve">()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 xml:space="preserve">() извлекается текст внутри тэга. Так как в извлечённом тексте не будет самого имени, а, например, будет «Подробнее про кэшбэк в </w:t>
      </w:r>
      <w:r w:rsidRPr="001174F4">
        <w:rPr>
          <w:sz w:val="28"/>
          <w:szCs w:val="28"/>
          <w:lang w:val="en-US"/>
        </w:rPr>
        <w:t>Aliexpress</w:t>
      </w:r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GetName(IWebElement element)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кэшбэк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name = element.FindElement(By.ClassName("holder-more")).FindElement(By.TagName("a")).GetAttribute("innerHTML");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regex.Match(name);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matcher.Groups[1].Value;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GetFullDiscount</w:t>
      </w:r>
      <w:r w:rsidRPr="001174F4">
        <w:rPr>
          <w:sz w:val="28"/>
          <w:szCs w:val="28"/>
        </w:rPr>
        <w:t xml:space="preserve"> () извлекает из элемента значение кэшбэка вместе с валютой, которое находится в дочернем элементе с тэгом «strong» элемента с тэгом «div» и классом «your-percentage».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GetFullDiscount(IWebElement element)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fullDiscount = "";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fullDiscount = element.FindElement(By.CssSelector("div.your-percentage &gt; strong")).Text;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fullDiscount;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() с помощью регулярного выражения извлекает из строки значение кэшбэка.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Полный код приведён ниже.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Double GetDiscount(String fullDiscount)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Regex("\\d+[.|,]*\\d*");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discount = matcher.Value;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(Double.TryParse(discount.Replace('.', ','), out double result))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>() 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GetLabel(String fullDiscount)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Regex("[$%€]|</w:t>
      </w:r>
      <w:r w:rsidRPr="00D16C5B">
        <w:rPr>
          <w:sz w:val="24"/>
          <w:szCs w:val="24"/>
        </w:rPr>
        <w:t>руб</w:t>
      </w:r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matcher.Value;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картинку, которая находится в элементе с тэгом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>» в атрибуте «</w:t>
      </w:r>
      <w:r w:rsidRPr="001174F4">
        <w:rPr>
          <w:sz w:val="28"/>
          <w:szCs w:val="28"/>
          <w:lang w:val="en-US"/>
        </w:rPr>
        <w:t>src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GetImage(IWebElement element)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image = element.FindElement(By.TagName("img")).GetAttribute("src");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image;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GetPage</w:t>
      </w:r>
      <w:r w:rsidRPr="001174F4">
        <w:rPr>
          <w:sz w:val="28"/>
          <w:szCs w:val="28"/>
        </w:rPr>
        <w:t>() извлекает из элемента ссылку на страницу магазина, которая находится в значении атрибута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и классом «holder-img».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private String GetPage(IWebElement element)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page = element.FindElement(By.CssSelector("div.holder-img &gt; a")).GetAttribute("href");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page;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возвращается.</w:t>
      </w:r>
    </w:p>
    <w:p w:rsidR="005509D7" w:rsidRPr="001174F4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5509D7" w:rsidRPr="001174F4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93" w:name="_Toc9365056"/>
      <w:bookmarkStart w:id="94" w:name="_Toc9389381"/>
      <w:bookmarkStart w:id="95" w:name="_Toc9463643"/>
      <w:r w:rsidRPr="001174F4">
        <w:rPr>
          <w:rFonts w:ascii="Times New Roman" w:hAnsi="Times New Roman" w:cs="Times New Roman"/>
        </w:rPr>
        <w:lastRenderedPageBreak/>
        <w:t xml:space="preserve">Алгоритм парсинга сайта </w:t>
      </w:r>
      <w:r w:rsidRPr="001174F4">
        <w:rPr>
          <w:rFonts w:ascii="Times New Roman" w:hAnsi="Times New Roman" w:cs="Times New Roman"/>
          <w:lang w:val="en-US"/>
        </w:rPr>
        <w:t>LetyShops</w:t>
      </w:r>
      <w:bookmarkEnd w:id="93"/>
      <w:bookmarkEnd w:id="94"/>
      <w:bookmarkEnd w:id="95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LetyShops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6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_Ref9364731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20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490C217" wp14:editId="2072D196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6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6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21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FDF2A2D" wp14:editId="5F61F383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97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_Ref9364785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22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_Ref9259294 \h </w:instrText>
      </w:r>
      <w:r w:rsidRPr="001174F4">
        <w:rPr>
          <w:sz w:val="28"/>
          <w:szCs w:val="28"/>
        </w:rPr>
      </w:r>
      <w:r w:rsidR="001174F4" w:rsidRPr="001174F4">
        <w:rPr>
          <w:sz w:val="28"/>
          <w:szCs w:val="28"/>
        </w:rPr>
        <w:instrText xml:space="preserve"> \* MERGEFORMAT </w:instrTex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BC7C979" wp14:editId="4A88FB7A">
            <wp:extent cx="4732949" cy="453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70" cy="45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8" w:name="_Ref9364785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8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Из предыдущего рисунка видно, что элемент находится в тэге «а» с классом «b-teaser__inner».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:rsidR="005509D7" w:rsidRPr="00D16C5B" w:rsidRDefault="005509D7" w:rsidP="001D78B0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var</w:t>
      </w:r>
      <w:r w:rsidRPr="00D16C5B">
        <w:rPr>
          <w:sz w:val="24"/>
          <w:szCs w:val="24"/>
        </w:rPr>
        <w:t xml:space="preserve"> </w:t>
      </w:r>
      <w:r w:rsidRPr="00D16C5B">
        <w:rPr>
          <w:sz w:val="24"/>
          <w:szCs w:val="24"/>
          <w:lang w:val="en-US"/>
        </w:rPr>
        <w:t>listOfShops</w:t>
      </w:r>
      <w:r w:rsidRPr="00D16C5B">
        <w:rPr>
          <w:sz w:val="24"/>
          <w:szCs w:val="24"/>
        </w:rPr>
        <w:t xml:space="preserve"> = </w:t>
      </w:r>
      <w:r w:rsidRPr="00D16C5B">
        <w:rPr>
          <w:sz w:val="24"/>
          <w:szCs w:val="24"/>
          <w:lang w:val="en-US"/>
        </w:rPr>
        <w:t>html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QuerySelectorAll</w:t>
      </w:r>
      <w:r w:rsidRPr="00D16C5B">
        <w:rPr>
          <w:sz w:val="24"/>
          <w:szCs w:val="24"/>
        </w:rPr>
        <w:t>("</w:t>
      </w:r>
      <w:r w:rsidRPr="00D16C5B">
        <w:rPr>
          <w:sz w:val="24"/>
          <w:szCs w:val="24"/>
          <w:lang w:val="en-US"/>
        </w:rPr>
        <w:t>div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b</w:t>
      </w:r>
      <w:r w:rsidRPr="00D16C5B">
        <w:rPr>
          <w:sz w:val="24"/>
          <w:szCs w:val="24"/>
        </w:rPr>
        <w:t>-</w:t>
      </w:r>
      <w:r w:rsidRPr="00D16C5B">
        <w:rPr>
          <w:sz w:val="24"/>
          <w:szCs w:val="24"/>
          <w:lang w:val="en-US"/>
        </w:rPr>
        <w:t>teaser</w:t>
      </w:r>
      <w:r w:rsidRPr="00D16C5B">
        <w:rPr>
          <w:sz w:val="24"/>
          <w:szCs w:val="24"/>
        </w:rPr>
        <w:t xml:space="preserve"> &gt; </w:t>
      </w:r>
      <w:r w:rsidRPr="00D16C5B">
        <w:rPr>
          <w:sz w:val="24"/>
          <w:szCs w:val="24"/>
          <w:lang w:val="en-US"/>
        </w:rPr>
        <w:t>a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b</w:t>
      </w:r>
      <w:r w:rsidRPr="00D16C5B">
        <w:rPr>
          <w:sz w:val="24"/>
          <w:szCs w:val="24"/>
        </w:rPr>
        <w:t>-</w:t>
      </w:r>
      <w:r w:rsidRPr="00D16C5B">
        <w:rPr>
          <w:sz w:val="24"/>
          <w:szCs w:val="24"/>
          <w:lang w:val="en-US"/>
        </w:rPr>
        <w:t>teaser</w:t>
      </w:r>
      <w:r w:rsidRPr="00D16C5B">
        <w:rPr>
          <w:sz w:val="24"/>
          <w:szCs w:val="24"/>
        </w:rPr>
        <w:t>__</w:t>
      </w:r>
      <w:r w:rsidRPr="00D16C5B">
        <w:rPr>
          <w:sz w:val="24"/>
          <w:szCs w:val="24"/>
          <w:lang w:val="en-US"/>
        </w:rPr>
        <w:t>inner</w:t>
      </w:r>
      <w:r w:rsidRPr="00D16C5B">
        <w:rPr>
          <w:sz w:val="24"/>
          <w:szCs w:val="24"/>
        </w:rPr>
        <w:t>");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r w:rsidRPr="001174F4">
        <w:rPr>
          <w:sz w:val="28"/>
          <w:szCs w:val="28"/>
          <w:lang w:val="en-US"/>
        </w:rPr>
        <w:t>listOfShops</w:t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foreach (var item in listOfShops)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GetName(item);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Double discount = GetDiscount(item);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label = GetLabel(item);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url = GetUrl(item);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GetImage(item);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Shops.Add(new Shop(name, discount, label, image, url));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с классом «b-teaser__title».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GetName(HtmlNode html)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html.QuerySelector("div.b-teaser__title").InnerText.Trim();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 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«b-shop-teaser__cash». Если значение кэшбэка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«b-shop-teaser__new-cash».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 xml:space="preserve">() нужен для удаления лишних пробелов.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private Double GetDiscount(HtmlNode html)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string discount = "";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(NullReferenceException e)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logger.Info("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span.b-shop-teaser__new-cash").InnerText.Trim(); 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(Double.TryParse(discount.Replace('.', ','), out double result))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Double.NaN;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04244CF8" wp14:editId="7FA96ACE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9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9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кэшбэка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 xml:space="preserve">() извлекает из элемента валюту. На сайте есть три вида кэшбэка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«b-shop-teaser__label», а потом значение и валюту, которая расположена в том же тэге с таким же классом; третий – кэшбэк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  b-shop-teaser__label--red». Для того, чтобы не писать множество проверок было решено с помощью </w:t>
      </w:r>
      <w:r w:rsidRPr="001174F4">
        <w:rPr>
          <w:sz w:val="28"/>
          <w:szCs w:val="28"/>
          <w:lang w:val="en-US"/>
        </w:rPr>
        <w:t>QuerySelectorAll</w:t>
      </w:r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«b-shop-teaser__label», и из коллекции брать последний элемент.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GetLabel(HtmlNode html)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labelList = html.QuerySelectorAll("div.b-teaser__caption &gt; div.b-teaser__cashback-rate &gt; div &gt; div &gt; span.b-shop-teaser__label");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labelList.Last().InnerText.Trim();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GetUrl</w:t>
      </w:r>
      <w:r w:rsidRPr="001174F4">
        <w:rPr>
          <w:sz w:val="28"/>
          <w:szCs w:val="28"/>
        </w:rPr>
        <w:t>()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«b-teaser__inner» в атрибуте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 w:rsidRPr="001174F4">
        <w:rPr>
          <w:sz w:val="28"/>
          <w:szCs w:val="28"/>
          <w:lang w:val="en-US"/>
        </w:rPr>
        <w:lastRenderedPageBreak/>
        <w:t>GetAttributeValue</w:t>
      </w:r>
      <w:r w:rsidRPr="001174F4">
        <w:rPr>
          <w:sz w:val="28"/>
          <w:szCs w:val="28"/>
        </w:rPr>
        <w:t xml:space="preserve">()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GetUrl(HtmlNode html)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addressOfSite + html.GetAttributeValue("href", "");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 магазина на сайте. Ссылка находится в тэге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 xml:space="preserve">», который является дочерним элементом тэга «div» с классом «b-teaser__cover».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>() извлекается значение заданного атрибута.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GetImage(HtmlNode html)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html.QuerySelector("div.b-teaser__top &gt; div.b-teaser__cover &gt; img").GetAttributeValue("src", "");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Int32 GetMaxPage()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htmlWeb = new HtmlWeb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OverrideEncoding = Encoding.UTF8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document = htmlWeb.Load("https://letyshops.com/shops?page=1");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 = document.DocumentNode;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maxPage = html.QuerySelector("div.b-content.b-content--shops &gt; ul &gt; li:nth-child(5) &gt; a").InnerText.Trim();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(Int32.TryParse(maxPage, out int result))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result;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return 30;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maxPage = GetMaxPage();</w:t>
      </w:r>
    </w:p>
    <w:p w:rsidR="005509D7" w:rsidRPr="00D16C5B" w:rsidRDefault="005509D7" w:rsidP="00D16C5B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Parallel.For(1, maxPage + 1, ParseElements);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</w:p>
    <w:p w:rsidR="00251554" w:rsidRPr="001174F4" w:rsidRDefault="00251554" w:rsidP="00251554">
      <w:pPr>
        <w:spacing w:after="0" w:line="360" w:lineRule="auto"/>
        <w:ind w:firstLine="680"/>
        <w:rPr>
          <w:sz w:val="28"/>
          <w:szCs w:val="28"/>
        </w:rPr>
      </w:pPr>
    </w:p>
    <w:p w:rsidR="00B537BE" w:rsidRPr="001174F4" w:rsidRDefault="00B537BE">
      <w:pPr>
        <w:tabs>
          <w:tab w:val="clear" w:pos="8640"/>
        </w:tabs>
        <w:spacing w:after="0" w:line="240" w:lineRule="auto"/>
        <w:jc w:val="left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:rsidR="00B537BE" w:rsidRPr="001174F4" w:rsidRDefault="00B537BE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00" w:name="_Toc9365057"/>
      <w:bookmarkStart w:id="101" w:name="_Toc9389382"/>
      <w:bookmarkStart w:id="102" w:name="_Toc9463644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0"/>
      <w:bookmarkEnd w:id="101"/>
      <w:bookmarkEnd w:id="102"/>
    </w:p>
    <w:p w:rsidR="00D47C4C" w:rsidRPr="001174F4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:rsidR="00861781" w:rsidRPr="001174F4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:rsidR="001F3640" w:rsidRPr="001174F4" w:rsidRDefault="001F3640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:rsidR="00861781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3" w:name="_Toc9389383"/>
      <w:bookmarkStart w:id="104" w:name="_Toc946364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03"/>
      <w:bookmarkEnd w:id="104"/>
    </w:p>
    <w:p w:rsidR="00473D77" w:rsidRPr="001174F4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:rsidR="00473D77" w:rsidRPr="001174F4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_Ref9381423 \h </w:instrText>
      </w:r>
      <w:r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Pr="001174F4">
        <w:rPr>
          <w:sz w:val="28"/>
          <w:szCs w:val="28"/>
          <w:lang w:eastAsia="en-US"/>
        </w:rPr>
        <w:fldChar w:fldCharType="separate"/>
      </w:r>
      <w:r w:rsidRPr="001174F4">
        <w:rPr>
          <w:sz w:val="28"/>
          <w:szCs w:val="28"/>
        </w:rPr>
        <w:t xml:space="preserve">Рисунке </w:t>
      </w:r>
      <w:r w:rsidRPr="001174F4">
        <w:rPr>
          <w:noProof/>
          <w:sz w:val="28"/>
          <w:szCs w:val="28"/>
        </w:rPr>
        <w:t>24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473D77" w:rsidRPr="001174F4" w:rsidRDefault="00473D77" w:rsidP="00473D7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4448175" cy="2695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0" cy="269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77" w:rsidRPr="004C3CED" w:rsidRDefault="00473D77" w:rsidP="00473D77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5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5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:rsidR="00473D77" w:rsidRPr="001174F4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_Ref9382000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26156A" w:rsidRPr="001174F4">
        <w:rPr>
          <w:sz w:val="28"/>
          <w:szCs w:val="28"/>
        </w:rPr>
        <w:t xml:space="preserve">Рисунке </w:t>
      </w:r>
      <w:r w:rsidR="0026156A" w:rsidRPr="001174F4">
        <w:rPr>
          <w:noProof/>
          <w:sz w:val="28"/>
          <w:szCs w:val="28"/>
        </w:rPr>
        <w:t>25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:rsidR="0026156A" w:rsidRPr="001174F4" w:rsidRDefault="0026156A" w:rsidP="0026156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77" w:rsidRPr="004C3CED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6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6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:rsidR="00473D77" w:rsidRPr="001174F4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_Ref9382086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26156A" w:rsidRPr="001174F4">
        <w:rPr>
          <w:sz w:val="28"/>
          <w:szCs w:val="28"/>
        </w:rPr>
        <w:t>Рис</w:t>
      </w:r>
      <w:r w:rsidR="0026156A" w:rsidRPr="001174F4">
        <w:rPr>
          <w:sz w:val="28"/>
          <w:szCs w:val="28"/>
        </w:rPr>
        <w:t>у</w:t>
      </w:r>
      <w:r w:rsidR="0026156A" w:rsidRPr="001174F4">
        <w:rPr>
          <w:sz w:val="28"/>
          <w:szCs w:val="28"/>
        </w:rPr>
        <w:t xml:space="preserve">нке </w:t>
      </w:r>
      <w:r w:rsidR="0026156A" w:rsidRPr="001174F4">
        <w:rPr>
          <w:noProof/>
          <w:sz w:val="28"/>
          <w:szCs w:val="28"/>
        </w:rPr>
        <w:t>26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:rsidR="0026156A" w:rsidRPr="001174F4" w:rsidRDefault="004C3CED" w:rsidP="0026156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A" w:rsidRPr="0095204B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7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95204B">
        <w:rPr>
          <w:i w:val="0"/>
          <w:iCs w:val="0"/>
          <w:noProof/>
          <w:color w:val="auto"/>
          <w:sz w:val="24"/>
          <w:szCs w:val="24"/>
        </w:rPr>
        <w:t>26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07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:rsidR="0026156A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8" w:name="_Toc9389384"/>
      <w:bookmarkStart w:id="109" w:name="_Toc9463646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0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09"/>
    </w:p>
    <w:p w:rsidR="0026156A" w:rsidRPr="001174F4" w:rsidRDefault="0026156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:rsidR="001F3640" w:rsidRPr="006C724D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6C724D">
        <w:rPr>
          <w:sz w:val="28"/>
          <w:szCs w:val="28"/>
          <w:lang w:eastAsia="en-US"/>
        </w:rPr>
        <w:t>30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fldChar w:fldCharType="begin"/>
      </w:r>
      <w:r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 xml:space="preserve"> _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>9382639 \</w:instrText>
      </w:r>
      <w:r w:rsidRPr="001174F4">
        <w:rPr>
          <w:sz w:val="28"/>
          <w:szCs w:val="28"/>
          <w:lang w:val="en-US" w:eastAsia="en-US"/>
        </w:rPr>
        <w:instrText>h</w:instrText>
      </w:r>
      <w:r w:rsidRPr="006C724D">
        <w:rPr>
          <w:sz w:val="28"/>
          <w:szCs w:val="28"/>
          <w:lang w:eastAsia="en-US"/>
        </w:rPr>
        <w:instrText xml:space="preserve"> </w:instrText>
      </w:r>
      <w:r w:rsidR="00DF57DA" w:rsidRPr="006C724D">
        <w:rPr>
          <w:sz w:val="28"/>
          <w:szCs w:val="28"/>
          <w:lang w:eastAsia="en-US"/>
        </w:rPr>
        <w:instrText xml:space="preserve"> \* </w:instrText>
      </w:r>
      <w:r w:rsidR="00DF57DA" w:rsidRPr="001174F4">
        <w:rPr>
          <w:sz w:val="28"/>
          <w:szCs w:val="28"/>
          <w:lang w:val="en-US" w:eastAsia="en-US"/>
        </w:rPr>
        <w:instrText>MERGEFORMAT</w:instrText>
      </w:r>
      <w:r w:rsidR="00DF57DA"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</w:r>
      <w:r w:rsidRPr="001174F4">
        <w:rPr>
          <w:sz w:val="28"/>
          <w:szCs w:val="28"/>
          <w:lang w:val="en-US" w:eastAsia="en-US"/>
        </w:rPr>
        <w:fldChar w:fldCharType="separate"/>
      </w:r>
      <w:r w:rsidRPr="001174F4">
        <w:rPr>
          <w:sz w:val="28"/>
          <w:szCs w:val="28"/>
        </w:rPr>
        <w:t xml:space="preserve">Рисунке </w:t>
      </w:r>
      <w:r w:rsidRPr="001174F4">
        <w:rPr>
          <w:noProof/>
          <w:sz w:val="28"/>
          <w:szCs w:val="28"/>
        </w:rPr>
        <w:t>27</w:t>
      </w:r>
      <w:r w:rsidRPr="001174F4">
        <w:rPr>
          <w:sz w:val="28"/>
          <w:szCs w:val="28"/>
          <w:lang w:val="en-US" w:eastAsia="en-US"/>
        </w:rPr>
        <w:fldChar w:fldCharType="end"/>
      </w:r>
      <w:r w:rsidRPr="006C724D">
        <w:rPr>
          <w:sz w:val="28"/>
          <w:szCs w:val="28"/>
          <w:lang w:eastAsia="en-US"/>
        </w:rPr>
        <w:t>.</w:t>
      </w:r>
    </w:p>
    <w:p w:rsidR="001F3640" w:rsidRPr="001174F4" w:rsidRDefault="001F3640" w:rsidP="001F3640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713730" cy="2165044"/>
            <wp:effectExtent l="0" t="0" r="1270" b="6985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65" b="24438"/>
                    <a:stretch/>
                  </pic:blipFill>
                  <pic:spPr bwMode="auto">
                    <a:xfrm>
                      <a:off x="0" y="0"/>
                      <a:ext cx="5727503" cy="21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A" w:rsidRPr="001174F4" w:rsidRDefault="001F3640" w:rsidP="001F3640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0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0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1F3640" w:rsidRPr="001174F4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использовалась библиотека OfficeOpenXml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6C724D" w:rsidRPr="006C724D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33571F" w:rsidRPr="001174F4">
        <w:rPr>
          <w:sz w:val="28"/>
          <w:szCs w:val="28"/>
          <w:lang w:eastAsia="en-US"/>
        </w:rPr>
        <w:fldChar w:fldCharType="begin"/>
      </w:r>
      <w:r w:rsidR="0033571F" w:rsidRPr="001174F4">
        <w:rPr>
          <w:sz w:val="28"/>
          <w:szCs w:val="28"/>
          <w:lang w:eastAsia="en-US"/>
        </w:rPr>
        <w:instrText xml:space="preserve"> REF _Ref9384661 \h </w:instrText>
      </w:r>
      <w:r w:rsidR="0033571F"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33571F" w:rsidRPr="001174F4">
        <w:rPr>
          <w:sz w:val="28"/>
          <w:szCs w:val="28"/>
          <w:lang w:eastAsia="en-US"/>
        </w:rPr>
        <w:fldChar w:fldCharType="separate"/>
      </w:r>
      <w:r w:rsidR="0033571F" w:rsidRPr="001174F4">
        <w:rPr>
          <w:sz w:val="28"/>
          <w:szCs w:val="28"/>
        </w:rPr>
        <w:t xml:space="preserve">Рисунке </w:t>
      </w:r>
      <w:r w:rsidR="0033571F" w:rsidRPr="001174F4">
        <w:rPr>
          <w:noProof/>
          <w:sz w:val="28"/>
          <w:szCs w:val="28"/>
        </w:rPr>
        <w:t>28</w:t>
      </w:r>
      <w:r w:rsidR="0033571F" w:rsidRPr="001174F4">
        <w:rPr>
          <w:sz w:val="28"/>
          <w:szCs w:val="28"/>
          <w:lang w:eastAsia="en-US"/>
        </w:rPr>
        <w:fldChar w:fldCharType="end"/>
      </w:r>
      <w:r w:rsidR="0033571F" w:rsidRPr="001174F4">
        <w:rPr>
          <w:sz w:val="28"/>
          <w:szCs w:val="28"/>
          <w:lang w:eastAsia="en-US"/>
        </w:rPr>
        <w:t>.</w:t>
      </w:r>
    </w:p>
    <w:p w:rsidR="0036107B" w:rsidRPr="001174F4" w:rsidRDefault="0036107B" w:rsidP="0036107B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6005015" cy="2441423"/>
            <wp:effectExtent l="0" t="0" r="0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42" b="26071"/>
                    <a:stretch/>
                  </pic:blipFill>
                  <pic:spPr bwMode="auto">
                    <a:xfrm>
                      <a:off x="0" y="0"/>
                      <a:ext cx="6034913" cy="245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40" w:rsidRPr="001174F4" w:rsidRDefault="0036107B" w:rsidP="0036107B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1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1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:rsidR="001F3640" w:rsidRPr="001174F4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openpyxl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6C724D" w:rsidRPr="006C724D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val="en-US"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 xml:space="preserve"> _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>9386820 \</w:instrText>
      </w:r>
      <w:r w:rsidR="005C2DB8" w:rsidRPr="001174F4">
        <w:rPr>
          <w:sz w:val="28"/>
          <w:szCs w:val="28"/>
          <w:lang w:val="en-US" w:eastAsia="en-US"/>
        </w:rPr>
        <w:instrText>h</w:instrText>
      </w:r>
      <w:r w:rsidR="005C2DB8" w:rsidRPr="001174F4">
        <w:rPr>
          <w:sz w:val="28"/>
          <w:szCs w:val="28"/>
          <w:lang w:eastAsia="en-US"/>
        </w:rPr>
        <w:instrText xml:space="preserve">  \* </w:instrText>
      </w:r>
      <w:r w:rsidR="005C2DB8" w:rsidRPr="001174F4">
        <w:rPr>
          <w:sz w:val="28"/>
          <w:szCs w:val="28"/>
          <w:lang w:val="en-US" w:eastAsia="en-US"/>
        </w:rPr>
        <w:instrText>MERGEFORMAT</w:instrText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</w:r>
      <w:r w:rsidR="005C2DB8" w:rsidRPr="001174F4">
        <w:rPr>
          <w:sz w:val="28"/>
          <w:szCs w:val="28"/>
          <w:lang w:val="en-US"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29</w:t>
      </w:r>
      <w:r w:rsidR="005C2DB8"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  <w:bookmarkStart w:id="112" w:name="_GoBack"/>
      <w:bookmarkEnd w:id="112"/>
    </w:p>
    <w:p w:rsidR="0031453D" w:rsidRPr="001174F4" w:rsidRDefault="0031453D" w:rsidP="0031453D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959172" cy="2544792"/>
            <wp:effectExtent l="0" t="0" r="3810" b="825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8" b="30963"/>
                    <a:stretch/>
                  </pic:blipFill>
                  <pic:spPr bwMode="auto">
                    <a:xfrm>
                      <a:off x="0" y="0"/>
                      <a:ext cx="5983705" cy="25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40" w:rsidRPr="001174F4" w:rsidRDefault="0031453D" w:rsidP="0031453D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3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3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1F3640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14" w:name="_Toc9389385"/>
      <w:bookmarkStart w:id="115" w:name="_Toc946364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1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5"/>
    </w:p>
    <w:p w:rsidR="00DF57DA" w:rsidRPr="001174F4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:rsidR="001F3640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opencsv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6C724D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30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31453D" w:rsidRPr="001174F4" w:rsidRDefault="0033571F" w:rsidP="0031453D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510970" cy="1897039"/>
            <wp:effectExtent l="0" t="0" r="0" b="8255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81"/>
                    <a:stretch/>
                  </pic:blipFill>
                  <pic:spPr bwMode="auto">
                    <a:xfrm>
                      <a:off x="0" y="0"/>
                      <a:ext cx="5534185" cy="19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7DA" w:rsidRPr="001174F4" w:rsidRDefault="0031453D" w:rsidP="0031453D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6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6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DF57DA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использовались стандартные средства в виде StreamWriter.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31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91111A" w:rsidRPr="001174F4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31669" cy="2656936"/>
            <wp:effectExtent l="0" t="0" r="7620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5" b="28743"/>
                    <a:stretch/>
                  </pic:blipFill>
                  <pic:spPr bwMode="auto">
                    <a:xfrm>
                      <a:off x="0" y="0"/>
                      <a:ext cx="5258377" cy="26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40" w:rsidRPr="001174F4" w:rsidRDefault="0091111A" w:rsidP="0091111A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7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Pr="001174F4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7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:rsidR="00EF7CA6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_Ref9386896 \h </w:instrText>
      </w:r>
      <w:r w:rsidR="005C2DB8"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32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91111A" w:rsidRPr="001174F4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6280446" cy="2533650"/>
            <wp:effectExtent l="0" t="0" r="635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52" b="42788"/>
                    <a:stretch/>
                  </pic:blipFill>
                  <pic:spPr bwMode="auto">
                    <a:xfrm>
                      <a:off x="0" y="0"/>
                      <a:ext cx="6288402" cy="253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CA6" w:rsidRPr="001174F4" w:rsidRDefault="0091111A" w:rsidP="0091111A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8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Pr="001174F4">
        <w:rPr>
          <w:i w:val="0"/>
          <w:iCs w:val="0"/>
          <w:noProof/>
          <w:color w:val="auto"/>
          <w:sz w:val="28"/>
          <w:szCs w:val="28"/>
        </w:rPr>
        <w:t>32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B537BE" w:rsidRPr="001174F4" w:rsidRDefault="00B537BE" w:rsidP="00DF57DA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:rsidR="00B537BE" w:rsidRPr="001174F4" w:rsidRDefault="009F6C6A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19" w:name="_Toc9365058"/>
      <w:bookmarkStart w:id="120" w:name="_Toc9389386"/>
      <w:bookmarkStart w:id="121" w:name="_Toc9463648"/>
      <w:r>
        <w:rPr>
          <w:rFonts w:ascii="Times New Roman" w:hAnsi="Times New Roman" w:cs="Times New Roman"/>
          <w:lang w:eastAsia="en-US"/>
        </w:rPr>
        <w:lastRenderedPageBreak/>
        <w:t>Решение проблем</w:t>
      </w:r>
      <w:r w:rsidR="00B537BE" w:rsidRPr="001174F4">
        <w:rPr>
          <w:rFonts w:ascii="Times New Roman" w:hAnsi="Times New Roman" w:cs="Times New Roman"/>
          <w:lang w:eastAsia="en-US"/>
        </w:rPr>
        <w:t xml:space="preserve"> при парсинге</w:t>
      </w:r>
      <w:bookmarkEnd w:id="119"/>
      <w:bookmarkEnd w:id="120"/>
      <w:r>
        <w:rPr>
          <w:rFonts w:ascii="Times New Roman" w:hAnsi="Times New Roman" w:cs="Times New Roman"/>
          <w:lang w:eastAsia="en-US"/>
        </w:rPr>
        <w:t xml:space="preserve"> сайтов</w:t>
      </w:r>
      <w:bookmarkEnd w:id="121"/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При парсинге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:rsidR="00017F61" w:rsidRPr="006820B3" w:rsidRDefault="006820B3" w:rsidP="006820B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При парсинге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:rsidR="006820B3" w:rsidRPr="006820B3" w:rsidRDefault="006820B3" w:rsidP="001D78B0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 proxy = new Proxy();</w:t>
      </w:r>
    </w:p>
    <w:p w:rsidR="006820B3" w:rsidRPr="006820B3" w:rsidRDefault="006820B3" w:rsidP="001D78B0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proxy.setHttpProxy(PROXY).setFtpProxy(PROXY).setSslProxy(PROXY).setSslProxy(PROXY);</w:t>
      </w:r>
    </w:p>
    <w:p w:rsidR="006820B3" w:rsidRPr="006820B3" w:rsidRDefault="006820B3" w:rsidP="001D78B0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DesiredCapabilities capabilities = DesiredCapabilities.firefox();</w:t>
      </w:r>
    </w:p>
    <w:p w:rsidR="006820B3" w:rsidRPr="006820B3" w:rsidRDefault="006820B3" w:rsidP="001D78B0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capabilities.setCapability(CapabilityType.PROXY, proxy);</w:t>
      </w:r>
    </w:p>
    <w:p w:rsidR="00017F61" w:rsidRPr="006820B3" w:rsidRDefault="006820B3" w:rsidP="001D78B0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WebDriver driver = new FirefoxDriver(capabilities)</w:t>
      </w:r>
    </w:p>
    <w:p w:rsidR="00017F61" w:rsidRDefault="006820B3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прокси-сервера. Недостатком этого метода является постоянный поиск новых проски-серверов.</w:t>
      </w:r>
    </w:p>
    <w:p w:rsidR="006820B3" w:rsidRPr="00537D98" w:rsidRDefault="00537D98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r w:rsidRPr="00537D98">
        <w:rPr>
          <w:sz w:val="28"/>
          <w:szCs w:val="28"/>
          <w:lang w:eastAsia="en-US"/>
        </w:rPr>
        <w:t>Secure Sockets Layer</w:t>
      </w:r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_Ref9479328 \r \h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6C724D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:rsidR="00017F61" w:rsidRDefault="00537D98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 может потребоваться войти в аккаунт, чтобы получиться доступ к более подробной информации. Для решения этой проблемы </w:t>
      </w:r>
      <w:r w:rsidR="00BD6D8F">
        <w:rPr>
          <w:sz w:val="28"/>
          <w:szCs w:val="28"/>
          <w:lang w:eastAsia="en-US"/>
        </w:rPr>
        <w:t xml:space="preserve">можно обратиться к специальному запросу, который отвечает за логирование, либо можно использовать </w:t>
      </w:r>
      <w:r w:rsidR="00BD6D8F">
        <w:rPr>
          <w:sz w:val="28"/>
          <w:szCs w:val="28"/>
          <w:lang w:val="en-US" w:eastAsia="en-US"/>
        </w:rPr>
        <w:t>Selenium</w:t>
      </w:r>
      <w:r w:rsidR="00BD6D8F" w:rsidRPr="00BD6D8F">
        <w:rPr>
          <w:sz w:val="28"/>
          <w:szCs w:val="28"/>
          <w:lang w:eastAsia="en-US"/>
        </w:rPr>
        <w:t>.</w:t>
      </w:r>
    </w:p>
    <w:p w:rsidR="00017F61" w:rsidRPr="00A9704D" w:rsidRDefault="00BA45B1" w:rsidP="00BA45B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При парсинге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:rsidR="00B537BE" w:rsidRPr="006820B3" w:rsidRDefault="00B537BE" w:rsidP="00017F61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6820B3">
        <w:rPr>
          <w:sz w:val="28"/>
          <w:szCs w:val="28"/>
          <w:lang w:eastAsia="en-US"/>
        </w:rPr>
        <w:br w:type="page"/>
      </w:r>
    </w:p>
    <w:p w:rsidR="00352C1B" w:rsidRDefault="00352C1B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22" w:name="_Toc9365059"/>
      <w:bookmarkStart w:id="123" w:name="_Toc9389387"/>
      <w:bookmarkStart w:id="124" w:name="_Toc9463649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2"/>
      <w:bookmarkEnd w:id="123"/>
      <w:bookmarkEnd w:id="124"/>
    </w:p>
    <w:p w:rsidR="00E66F2E" w:rsidRDefault="00F955C0" w:rsidP="00E66F2E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данной работе были рассмотрены библиотеки для парсинга сайтов и их основной функционал. Помимо этого, были написаны программы, которые, используя библиотеки для парсинга сайтов, собирают и систематизируют данные. Также произведён анализ скорости выполнения различных реализаций библиотек.</w:t>
      </w:r>
    </w:p>
    <w:p w:rsidR="00F955C0" w:rsidRPr="00E66F2E" w:rsidRDefault="00F955C0" w:rsidP="00E66F2E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ходе работы были описаны способы решения проблем, возникающие при написании программы и самом парсинге сайтов и способы визуализации данных для лучшего ознакомления с ними.</w:t>
      </w:r>
    </w:p>
    <w:p w:rsidR="00352C1B" w:rsidRPr="001174F4" w:rsidRDefault="00352C1B" w:rsidP="003C0DAB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9F12D8" w:rsidRPr="001174F4" w:rsidRDefault="009F12D8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</w:rPr>
      </w:pPr>
      <w:bookmarkStart w:id="125" w:name="_Toc9365060"/>
      <w:bookmarkStart w:id="126" w:name="_Toc9389388"/>
      <w:bookmarkStart w:id="127" w:name="_Toc9463650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25"/>
      <w:bookmarkEnd w:id="126"/>
      <w:bookmarkEnd w:id="127"/>
    </w:p>
    <w:p w:rsidR="00976B24" w:rsidRDefault="00976B24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8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Загл. с экрана. Яз. англ.</w:t>
      </w:r>
      <w:bookmarkEnd w:id="128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9" w:name="_Ref9476187"/>
      <w:r w:rsidRPr="00CA2C33">
        <w:rPr>
          <w:spacing w:val="0"/>
          <w:sz w:val="28"/>
          <w:szCs w:val="28"/>
          <w:lang w:eastAsia="en-US"/>
        </w:rPr>
        <w:t>Парсинг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9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0" w:name="_Ref9476293"/>
      <w:r w:rsidRPr="00CA2C33">
        <w:rPr>
          <w:spacing w:val="0"/>
          <w:sz w:val="28"/>
          <w:szCs w:val="28"/>
          <w:lang w:eastAsia="en-US"/>
        </w:rPr>
        <w:t>Использование Java JSoup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0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1" w:name="_Ref9476392"/>
      <w:r w:rsidRPr="00CA2C33">
        <w:rPr>
          <w:spacing w:val="0"/>
          <w:sz w:val="28"/>
          <w:szCs w:val="28"/>
          <w:lang w:eastAsia="en-US"/>
        </w:rPr>
        <w:t>Interface Connection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1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2" w:name="_Ref9476470"/>
      <w:r w:rsidRPr="00CA2C33">
        <w:rPr>
          <w:spacing w:val="0"/>
          <w:sz w:val="28"/>
          <w:szCs w:val="28"/>
          <w:lang w:eastAsia="en-US"/>
        </w:rPr>
        <w:t xml:space="preserve">jsoup: Java HTML Parser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2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3" w:name="_Ref9476534"/>
      <w:r w:rsidRPr="00CA2C33">
        <w:rPr>
          <w:spacing w:val="0"/>
          <w:sz w:val="28"/>
          <w:szCs w:val="28"/>
          <w:lang w:eastAsia="en-US"/>
        </w:rPr>
        <w:t xml:space="preserve">Class Element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3"/>
    </w:p>
    <w:p w:rsidR="00CA2C33" w:rsidRPr="00976B24" w:rsidRDefault="00CA2C3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4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4"/>
    </w:p>
    <w:p w:rsidR="00CA2C33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5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FindElements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35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6" w:name="_Ref9476822"/>
      <w:r w:rsidRPr="0005319A">
        <w:rPr>
          <w:spacing w:val="0"/>
          <w:sz w:val="28"/>
          <w:szCs w:val="28"/>
          <w:lang w:val="en-US" w:eastAsia="en-US"/>
        </w:rPr>
        <w:lastRenderedPageBreak/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6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7" w:name="_Ref9476894"/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7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8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8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9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9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0" w:name="_Ref9477292"/>
      <w:r w:rsidRPr="0005319A">
        <w:rPr>
          <w:spacing w:val="0"/>
          <w:sz w:val="28"/>
          <w:szCs w:val="28"/>
          <w:lang w:eastAsia="en-US"/>
        </w:rPr>
        <w:t>Распарсить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0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7301"/>
      <w:r w:rsidRPr="0005319A">
        <w:rPr>
          <w:spacing w:val="0"/>
          <w:sz w:val="28"/>
          <w:szCs w:val="28"/>
          <w:lang w:eastAsia="en-US"/>
        </w:rPr>
        <w:t>Html Agility Pack — 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1"/>
    </w:p>
    <w:p w:rsidR="0005319A" w:rsidRPr="00976B24" w:rsidRDefault="0005319A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7316"/>
      <w:r w:rsidRPr="0005319A">
        <w:rPr>
          <w:spacing w:val="0"/>
          <w:sz w:val="28"/>
          <w:szCs w:val="28"/>
          <w:lang w:eastAsia="en-US"/>
        </w:rPr>
        <w:t>HAP - Documentations— 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2"/>
    </w:p>
    <w:p w:rsidR="007527A8" w:rsidRPr="00976B24" w:rsidRDefault="000C705E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7390"/>
      <w:r w:rsidRPr="000C705E">
        <w:rPr>
          <w:spacing w:val="0"/>
          <w:sz w:val="28"/>
          <w:szCs w:val="28"/>
          <w:lang w:eastAsia="en-US"/>
        </w:rPr>
        <w:t xml:space="preserve">fizzler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43"/>
    </w:p>
    <w:p w:rsidR="000C705E" w:rsidRPr="00976B24" w:rsidRDefault="000C705E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7534"/>
      <w:r w:rsidRPr="000C705E">
        <w:rPr>
          <w:spacing w:val="0"/>
          <w:sz w:val="28"/>
          <w:szCs w:val="28"/>
          <w:lang w:eastAsia="en-US"/>
        </w:rPr>
        <w:t xml:space="preserve">AngleSharp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:rsidR="004225C3" w:rsidRPr="00976B24" w:rsidRDefault="004225C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7605"/>
      <w:r w:rsidRPr="004225C3">
        <w:rPr>
          <w:spacing w:val="0"/>
          <w:sz w:val="28"/>
          <w:szCs w:val="28"/>
          <w:lang w:eastAsia="en-US"/>
        </w:rPr>
        <w:lastRenderedPageBreak/>
        <w:t>CsQuery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:rsidR="004225C3" w:rsidRPr="00976B24" w:rsidRDefault="004225C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7752"/>
      <w:r w:rsidRPr="004225C3">
        <w:rPr>
          <w:spacing w:val="0"/>
          <w:sz w:val="28"/>
          <w:szCs w:val="28"/>
          <w:lang w:eastAsia="en-US"/>
        </w:rPr>
        <w:t>RestSharp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:rsidR="004225C3" w:rsidRPr="00976B24" w:rsidRDefault="004225C3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7"/>
    </w:p>
    <w:p w:rsidR="004225C3" w:rsidRPr="00976B24" w:rsidRDefault="00AB0758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8128"/>
      <w:r w:rsidRPr="00AB0758">
        <w:rPr>
          <w:spacing w:val="0"/>
          <w:sz w:val="28"/>
          <w:szCs w:val="28"/>
          <w:lang w:eastAsia="en-US"/>
        </w:rPr>
        <w:t xml:space="preserve">Introduction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48"/>
    </w:p>
    <w:p w:rsidR="00AB0758" w:rsidRPr="00976B24" w:rsidRDefault="00AB0758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8329"/>
      <w:r w:rsidRPr="00AB0758">
        <w:rPr>
          <w:spacing w:val="0"/>
          <w:sz w:val="28"/>
          <w:szCs w:val="28"/>
          <w:lang w:eastAsia="en-US"/>
        </w:rPr>
        <w:t xml:space="preserve">Beautiful Soup Documentation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:rsidR="00AB0758" w:rsidRPr="00976B24" w:rsidRDefault="00AB0758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8335"/>
      <w:r w:rsidRPr="00AB0758">
        <w:rPr>
          <w:spacing w:val="0"/>
          <w:sz w:val="28"/>
          <w:szCs w:val="28"/>
          <w:lang w:eastAsia="en-US"/>
        </w:rPr>
        <w:t xml:space="preserve">BeautifulSoup Parser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:rsidR="00AB0758" w:rsidRPr="00976B24" w:rsidRDefault="00AB0758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1"/>
    </w:p>
    <w:p w:rsidR="00AB0758" w:rsidRPr="00976B24" w:rsidRDefault="00175DB0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8558"/>
      <w:r w:rsidRPr="00175DB0">
        <w:rPr>
          <w:spacing w:val="0"/>
          <w:sz w:val="28"/>
          <w:szCs w:val="28"/>
          <w:lang w:eastAsia="en-US"/>
        </w:rPr>
        <w:t>Подборка примеров Scrapy LinkExtractor, Rules для последующих практикумов</w:t>
      </w:r>
      <w:r w:rsidRPr="00175DB0">
        <w:rPr>
          <w:spacing w:val="0"/>
          <w:sz w:val="28"/>
          <w:szCs w:val="28"/>
          <w:lang w:eastAsia="en-US"/>
        </w:rPr>
        <w:t xml:space="preserve">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>http://pythonr.blogspot.com/2015/01/scrapy-linkextractor-rules.html</w:t>
      </w:r>
      <w:r w:rsidRPr="00175DB0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52"/>
    </w:p>
    <w:p w:rsidR="00175DB0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8785"/>
      <w:r w:rsidRPr="00C85259">
        <w:rPr>
          <w:spacing w:val="0"/>
          <w:sz w:val="28"/>
          <w:szCs w:val="28"/>
          <w:lang w:eastAsia="en-US"/>
        </w:rPr>
        <w:t>Scrapy Tutorial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https://doc.scrapy.org/en/latest/intro/tutorial.html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53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8790"/>
      <w:r w:rsidRPr="00C85259">
        <w:rPr>
          <w:spacing w:val="0"/>
          <w:sz w:val="28"/>
          <w:szCs w:val="28"/>
          <w:lang w:eastAsia="en-US"/>
        </w:rPr>
        <w:lastRenderedPageBreak/>
        <w:t>Краулер своими руками. Часть 1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478797"/>
      <w:r w:rsidRPr="00C85259">
        <w:rPr>
          <w:spacing w:val="0"/>
          <w:sz w:val="28"/>
          <w:szCs w:val="28"/>
          <w:lang w:eastAsia="en-US"/>
        </w:rPr>
        <w:t>Библиотека для парсинга сайта Scrapy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https://tyvik.ru/posts/parsing-scrapy/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5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478974"/>
      <w:r w:rsidRPr="00C85259">
        <w:rPr>
          <w:spacing w:val="0"/>
          <w:sz w:val="28"/>
          <w:szCs w:val="28"/>
          <w:lang w:eastAsia="en-US"/>
        </w:rPr>
        <w:t>Python: модуль requests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https://rtfm.co.ua/python-modul-requests/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6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9262"/>
      <w:r w:rsidRPr="00C85259">
        <w:rPr>
          <w:spacing w:val="0"/>
          <w:sz w:val="28"/>
          <w:szCs w:val="28"/>
          <w:lang w:eastAsia="en-US"/>
        </w:rPr>
        <w:t>Работа с Excel в Java через Apache POI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https://tproger.ru/translations/how-to-read-write-excel-file-java-poi-example/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9289"/>
      <w:r w:rsidRPr="00C85259">
        <w:rPr>
          <w:spacing w:val="0"/>
          <w:sz w:val="28"/>
          <w:szCs w:val="28"/>
          <w:lang w:val="en-US" w:eastAsia="en-US"/>
        </w:rPr>
        <w:t>Create Excel Files in C#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C85259">
        <w:rPr>
          <w:spacing w:val="0"/>
          <w:sz w:val="28"/>
          <w:szCs w:val="28"/>
          <w:lang w:val="en-US"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https://www.codebyamir.com/blog/create-excel-files-in-c-sharp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xlsx/xlsm files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C85259">
        <w:rPr>
          <w:spacing w:val="0"/>
          <w:sz w:val="28"/>
          <w:szCs w:val="28"/>
          <w:lang w:val="en-US"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https://openpyxl.readthedocs.io/en/stable/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:rsidR="00C85259" w:rsidRPr="00976B24" w:rsidRDefault="00C85259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9316"/>
      <w:r w:rsidRPr="00C85259">
        <w:rPr>
          <w:spacing w:val="0"/>
          <w:sz w:val="28"/>
          <w:szCs w:val="28"/>
          <w:lang w:eastAsia="en-US"/>
        </w:rPr>
        <w:t>Opencsv Users Guide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>http://opencsv.sourceforge.net/#writing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:rsidR="00CA2C33" w:rsidRPr="006C724D" w:rsidRDefault="006C724D" w:rsidP="001D78B0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9328"/>
      <w:r w:rsidRPr="006C724D">
        <w:rPr>
          <w:spacing w:val="0"/>
          <w:sz w:val="28"/>
          <w:szCs w:val="28"/>
          <w:lang w:val="en-US" w:eastAsia="en-US"/>
        </w:rPr>
        <w:t>How to connect via HTTPS using Jsoup?</w:t>
      </w:r>
      <w:r w:rsidRPr="006C724D">
        <w:rPr>
          <w:spacing w:val="0"/>
          <w:sz w:val="28"/>
          <w:szCs w:val="28"/>
          <w:lang w:val="en-US"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1"/>
    </w:p>
    <w:p w:rsidR="009F12D8" w:rsidRPr="001174F4" w:rsidRDefault="009F12D8" w:rsidP="00976B24">
      <w:pPr>
        <w:tabs>
          <w:tab w:val="clear" w:pos="8640"/>
        </w:tabs>
        <w:spacing w:after="0" w:line="360" w:lineRule="auto"/>
        <w:ind w:firstLine="680"/>
        <w:rPr>
          <w:spacing w:val="0"/>
          <w:sz w:val="28"/>
          <w:szCs w:val="28"/>
          <w:lang w:eastAsia="en-US"/>
        </w:rPr>
      </w:pPr>
      <w:r w:rsidRPr="001174F4">
        <w:rPr>
          <w:spacing w:val="0"/>
          <w:sz w:val="28"/>
          <w:szCs w:val="28"/>
          <w:lang w:eastAsia="en-US"/>
        </w:rPr>
        <w:br w:type="page"/>
      </w:r>
    </w:p>
    <w:p w:rsidR="006B5A2A" w:rsidRPr="001174F4" w:rsidRDefault="007F1245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2" w:name="_Toc9365061"/>
      <w:bookmarkStart w:id="163" w:name="_Toc9389389"/>
      <w:bookmarkStart w:id="164" w:name="_Toc946365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62"/>
      <w:bookmarkEnd w:id="163"/>
      <w:bookmarkEnd w:id="164"/>
    </w:p>
    <w:p w:rsidR="00FA5439" w:rsidRPr="001174F4" w:rsidRDefault="006B5A2A" w:rsidP="00994751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74F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641F9" w:rsidRPr="001174F4" w:rsidRDefault="002931DA" w:rsidP="00C641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5" w:name="_Toc9365062"/>
      <w:bookmarkStart w:id="166" w:name="_Toc9389390"/>
      <w:bookmarkStart w:id="167" w:name="_Toc946365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65"/>
      <w:bookmarkEnd w:id="166"/>
      <w:bookmarkEnd w:id="167"/>
    </w:p>
    <w:p w:rsidR="002931DA" w:rsidRPr="001174F4" w:rsidRDefault="002931DA" w:rsidP="00307D7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1174F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B0DA4" w:rsidRDefault="001D306B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8" w:name="_Toc9365063"/>
      <w:bookmarkStart w:id="169" w:name="_Toc9389391"/>
      <w:bookmarkStart w:id="170" w:name="_Toc946365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В</w:t>
      </w:r>
      <w:r w:rsidR="0091339A"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bookmarkEnd w:id="168"/>
      <w:bookmarkEnd w:id="169"/>
      <w:bookmarkEnd w:id="170"/>
    </w:p>
    <w:p w:rsidR="009F6C6A" w:rsidRDefault="009F6C6A">
      <w:pPr>
        <w:tabs>
          <w:tab w:val="clear" w:pos="8640"/>
        </w:tabs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9F6C6A" w:rsidRPr="00F00D75" w:rsidRDefault="009F6C6A" w:rsidP="009F6C6A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1" w:name="_Toc9463654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71"/>
    </w:p>
    <w:p w:rsidR="009F6C6A" w:rsidRPr="00F00D75" w:rsidRDefault="009F6C6A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:rsidR="009F6C6A" w:rsidRPr="008127FF" w:rsidRDefault="009F6C6A" w:rsidP="009F6C6A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2" w:name="_Toc9463655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Д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Cash</w:t>
      </w:r>
      <w:r w:rsidRPr="008127FF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  <w:lang w:val="en-US"/>
        </w:rPr>
        <w:t>Brands</w:t>
      </w:r>
      <w:r w:rsidR="00F00D75" w:rsidRPr="008127FF">
        <w:rPr>
          <w:rFonts w:ascii="Times New Roman" w:hAnsi="Times New Roman" w:cs="Times New Roman"/>
          <w:color w:val="000000" w:themeColor="text1"/>
        </w:rPr>
        <w:t>.</w:t>
      </w:r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72"/>
    </w:p>
    <w:bookmarkEnd w:id="1"/>
    <w:p w:rsidR="001D4E59" w:rsidRPr="008127FF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8127FF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3" w:name="_Toc9365064"/>
      <w:bookmarkStart w:id="174" w:name="_Toc9389392"/>
      <w:bookmarkStart w:id="175" w:name="_Toc946365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Е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73"/>
      <w:bookmarkEnd w:id="174"/>
      <w:bookmarkEnd w:id="175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6" w:name="_Toc9365065"/>
      <w:bookmarkStart w:id="177" w:name="_Toc9389393"/>
      <w:bookmarkStart w:id="178" w:name="_Toc9463657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Ж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76"/>
      <w:bookmarkEnd w:id="177"/>
      <w:bookmarkEnd w:id="178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9" w:name="_Toc9365066"/>
      <w:bookmarkStart w:id="180" w:name="_Toc9389394"/>
      <w:bookmarkStart w:id="181" w:name="_Toc946365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З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79"/>
      <w:bookmarkEnd w:id="180"/>
      <w:bookmarkEnd w:id="181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2" w:name="_Toc9365067"/>
      <w:bookmarkStart w:id="183" w:name="_Toc9389395"/>
      <w:bookmarkStart w:id="184" w:name="_Toc946365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82"/>
      <w:bookmarkEnd w:id="183"/>
      <w:bookmarkEnd w:id="184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5" w:name="_Toc9365068"/>
      <w:bookmarkStart w:id="186" w:name="_Toc9389396"/>
      <w:bookmarkStart w:id="187" w:name="_Toc9463660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К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85"/>
      <w:bookmarkEnd w:id="186"/>
      <w:bookmarkEnd w:id="187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8" w:name="_Toc9365069"/>
      <w:bookmarkStart w:id="189" w:name="_Toc9389397"/>
      <w:bookmarkStart w:id="190" w:name="_Toc946366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Л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188"/>
      <w:bookmarkEnd w:id="189"/>
      <w:bookmarkEnd w:id="190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1" w:name="_Toc9365070"/>
      <w:bookmarkStart w:id="192" w:name="_Toc9389398"/>
      <w:bookmarkStart w:id="193" w:name="_Toc946366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BeutifulSoup</w:t>
      </w:r>
      <w:bookmarkEnd w:id="191"/>
      <w:bookmarkEnd w:id="192"/>
      <w:bookmarkEnd w:id="193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4" w:name="_Toc9365071"/>
      <w:bookmarkStart w:id="195" w:name="_Toc9389399"/>
      <w:bookmarkStart w:id="196" w:name="_Toc946366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194"/>
      <w:bookmarkEnd w:id="195"/>
      <w:bookmarkEnd w:id="196"/>
    </w:p>
    <w:p w:rsidR="00F94222" w:rsidRPr="001174F4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F94222" w:rsidRPr="003359B5" w:rsidRDefault="00F94222" w:rsidP="00F94222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7" w:name="_Toc9365072"/>
      <w:bookmarkStart w:id="198" w:name="_Toc9389400"/>
      <w:bookmarkStart w:id="199" w:name="_Toc9463664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О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3359B5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197"/>
      <w:bookmarkEnd w:id="198"/>
      <w:bookmarkEnd w:id="199"/>
    </w:p>
    <w:p w:rsidR="0091339A" w:rsidRPr="001174F4" w:rsidRDefault="0091339A" w:rsidP="00B537BE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1339A" w:rsidRPr="001174F4" w:rsidSect="00017F61">
      <w:footerReference w:type="default" r:id="rId50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8B0" w:rsidRDefault="001D78B0">
      <w:r>
        <w:separator/>
      </w:r>
    </w:p>
    <w:p w:rsidR="001D78B0" w:rsidRDefault="001D78B0"/>
  </w:endnote>
  <w:endnote w:type="continuationSeparator" w:id="0">
    <w:p w:rsidR="001D78B0" w:rsidRDefault="001D78B0">
      <w:r>
        <w:continuationSeparator/>
      </w:r>
    </w:p>
    <w:p w:rsidR="001D78B0" w:rsidRDefault="001D78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758" w:rsidRDefault="00AB075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AB0758" w:rsidRPr="00017F61" w:rsidRDefault="00AB0758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8B0" w:rsidRDefault="001D78B0">
      <w:r>
        <w:separator/>
      </w:r>
    </w:p>
    <w:p w:rsidR="001D78B0" w:rsidRDefault="001D78B0"/>
  </w:footnote>
  <w:footnote w:type="continuationSeparator" w:id="0">
    <w:p w:rsidR="001D78B0" w:rsidRDefault="001D78B0">
      <w:r>
        <w:continuationSeparator/>
      </w:r>
    </w:p>
    <w:p w:rsidR="001D78B0" w:rsidRDefault="001D78B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27A10"/>
    <w:multiLevelType w:val="hybridMultilevel"/>
    <w:tmpl w:val="0B54FE7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2C7F90"/>
    <w:multiLevelType w:val="multilevel"/>
    <w:tmpl w:val="AFC6B1D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8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4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0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3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1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2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3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4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5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6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8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0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1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2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9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7"/>
  </w:num>
  <w:num w:numId="3">
    <w:abstractNumId w:val="11"/>
  </w:num>
  <w:num w:numId="4">
    <w:abstractNumId w:val="7"/>
  </w:num>
  <w:num w:numId="5">
    <w:abstractNumId w:val="47"/>
  </w:num>
  <w:num w:numId="6">
    <w:abstractNumId w:val="18"/>
  </w:num>
  <w:num w:numId="7">
    <w:abstractNumId w:val="25"/>
  </w:num>
  <w:num w:numId="8">
    <w:abstractNumId w:val="14"/>
  </w:num>
  <w:num w:numId="9">
    <w:abstractNumId w:val="51"/>
  </w:num>
  <w:num w:numId="10">
    <w:abstractNumId w:val="22"/>
  </w:num>
  <w:num w:numId="11">
    <w:abstractNumId w:val="61"/>
  </w:num>
  <w:num w:numId="12">
    <w:abstractNumId w:val="48"/>
  </w:num>
  <w:num w:numId="13">
    <w:abstractNumId w:val="16"/>
  </w:num>
  <w:num w:numId="14">
    <w:abstractNumId w:val="58"/>
  </w:num>
  <w:num w:numId="15">
    <w:abstractNumId w:val="15"/>
  </w:num>
  <w:num w:numId="16">
    <w:abstractNumId w:val="49"/>
  </w:num>
  <w:num w:numId="17">
    <w:abstractNumId w:val="31"/>
  </w:num>
  <w:num w:numId="18">
    <w:abstractNumId w:val="24"/>
  </w:num>
  <w:num w:numId="19">
    <w:abstractNumId w:val="28"/>
  </w:num>
  <w:num w:numId="20">
    <w:abstractNumId w:val="37"/>
  </w:num>
  <w:num w:numId="21">
    <w:abstractNumId w:val="45"/>
  </w:num>
  <w:num w:numId="22">
    <w:abstractNumId w:val="12"/>
  </w:num>
  <w:num w:numId="23">
    <w:abstractNumId w:val="30"/>
  </w:num>
  <w:num w:numId="24">
    <w:abstractNumId w:val="9"/>
  </w:num>
  <w:num w:numId="25">
    <w:abstractNumId w:val="50"/>
  </w:num>
  <w:num w:numId="26">
    <w:abstractNumId w:val="2"/>
  </w:num>
  <w:num w:numId="27">
    <w:abstractNumId w:val="13"/>
  </w:num>
  <w:num w:numId="28">
    <w:abstractNumId w:val="21"/>
  </w:num>
  <w:num w:numId="29">
    <w:abstractNumId w:val="44"/>
  </w:num>
  <w:num w:numId="30">
    <w:abstractNumId w:val="33"/>
  </w:num>
  <w:num w:numId="31">
    <w:abstractNumId w:val="19"/>
  </w:num>
  <w:num w:numId="32">
    <w:abstractNumId w:val="52"/>
  </w:num>
  <w:num w:numId="33">
    <w:abstractNumId w:val="42"/>
  </w:num>
  <w:num w:numId="34">
    <w:abstractNumId w:val="5"/>
  </w:num>
  <w:num w:numId="35">
    <w:abstractNumId w:val="6"/>
  </w:num>
  <w:num w:numId="36">
    <w:abstractNumId w:val="34"/>
  </w:num>
  <w:num w:numId="37">
    <w:abstractNumId w:val="39"/>
  </w:num>
  <w:num w:numId="38">
    <w:abstractNumId w:val="10"/>
  </w:num>
  <w:num w:numId="39">
    <w:abstractNumId w:val="20"/>
  </w:num>
  <w:num w:numId="40">
    <w:abstractNumId w:val="38"/>
  </w:num>
  <w:num w:numId="41">
    <w:abstractNumId w:val="8"/>
  </w:num>
  <w:num w:numId="42">
    <w:abstractNumId w:val="0"/>
  </w:num>
  <w:num w:numId="43">
    <w:abstractNumId w:val="57"/>
  </w:num>
  <w:num w:numId="44">
    <w:abstractNumId w:val="4"/>
  </w:num>
  <w:num w:numId="45">
    <w:abstractNumId w:val="46"/>
  </w:num>
  <w:num w:numId="46">
    <w:abstractNumId w:val="36"/>
  </w:num>
  <w:num w:numId="47">
    <w:abstractNumId w:val="59"/>
  </w:num>
  <w:num w:numId="48">
    <w:abstractNumId w:val="1"/>
  </w:num>
  <w:num w:numId="49">
    <w:abstractNumId w:val="27"/>
  </w:num>
  <w:num w:numId="50">
    <w:abstractNumId w:val="60"/>
  </w:num>
  <w:num w:numId="51">
    <w:abstractNumId w:val="26"/>
  </w:num>
  <w:num w:numId="52">
    <w:abstractNumId w:val="3"/>
  </w:num>
  <w:num w:numId="53">
    <w:abstractNumId w:val="32"/>
  </w:num>
  <w:num w:numId="54">
    <w:abstractNumId w:val="35"/>
  </w:num>
  <w:num w:numId="55">
    <w:abstractNumId w:val="54"/>
  </w:num>
  <w:num w:numId="56">
    <w:abstractNumId w:val="56"/>
  </w:num>
  <w:num w:numId="57">
    <w:abstractNumId w:val="43"/>
  </w:num>
  <w:num w:numId="58">
    <w:abstractNumId w:val="23"/>
  </w:num>
  <w:num w:numId="59">
    <w:abstractNumId w:val="29"/>
  </w:num>
  <w:num w:numId="60">
    <w:abstractNumId w:val="55"/>
  </w:num>
  <w:num w:numId="61">
    <w:abstractNumId w:val="53"/>
  </w:num>
  <w:num w:numId="62">
    <w:abstractNumId w:val="4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59AD"/>
    <w:rsid w:val="000D6B80"/>
    <w:rsid w:val="000E0314"/>
    <w:rsid w:val="000F3D6D"/>
    <w:rsid w:val="000F5CB1"/>
    <w:rsid w:val="001023BA"/>
    <w:rsid w:val="00103F96"/>
    <w:rsid w:val="00104D6D"/>
    <w:rsid w:val="00104E76"/>
    <w:rsid w:val="00105851"/>
    <w:rsid w:val="00106F70"/>
    <w:rsid w:val="00107DE1"/>
    <w:rsid w:val="00110D36"/>
    <w:rsid w:val="00110DEE"/>
    <w:rsid w:val="001115BB"/>
    <w:rsid w:val="0011255C"/>
    <w:rsid w:val="00112BDD"/>
    <w:rsid w:val="0011441D"/>
    <w:rsid w:val="00115B1D"/>
    <w:rsid w:val="001168EB"/>
    <w:rsid w:val="001174F4"/>
    <w:rsid w:val="001228E7"/>
    <w:rsid w:val="00123AAB"/>
    <w:rsid w:val="0012567F"/>
    <w:rsid w:val="001269F7"/>
    <w:rsid w:val="00132FAC"/>
    <w:rsid w:val="00132FF9"/>
    <w:rsid w:val="0014084D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426A"/>
    <w:rsid w:val="00187200"/>
    <w:rsid w:val="00190EC1"/>
    <w:rsid w:val="00191DA4"/>
    <w:rsid w:val="001928A6"/>
    <w:rsid w:val="00194043"/>
    <w:rsid w:val="001A369E"/>
    <w:rsid w:val="001B379A"/>
    <w:rsid w:val="001B3FAA"/>
    <w:rsid w:val="001B690A"/>
    <w:rsid w:val="001B7B27"/>
    <w:rsid w:val="001C2B5C"/>
    <w:rsid w:val="001C324C"/>
    <w:rsid w:val="001D0ACA"/>
    <w:rsid w:val="001D306B"/>
    <w:rsid w:val="001D4E59"/>
    <w:rsid w:val="001D527D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93"/>
    <w:rsid w:val="002A44AE"/>
    <w:rsid w:val="002A6AC7"/>
    <w:rsid w:val="002B1060"/>
    <w:rsid w:val="002B3D5B"/>
    <w:rsid w:val="002B5430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58C9"/>
    <w:rsid w:val="002F774E"/>
    <w:rsid w:val="00307D7F"/>
    <w:rsid w:val="00312D7F"/>
    <w:rsid w:val="0031453D"/>
    <w:rsid w:val="00314BFF"/>
    <w:rsid w:val="00323248"/>
    <w:rsid w:val="0033571F"/>
    <w:rsid w:val="003359B5"/>
    <w:rsid w:val="00342687"/>
    <w:rsid w:val="003446D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657E"/>
    <w:rsid w:val="00371848"/>
    <w:rsid w:val="0037303E"/>
    <w:rsid w:val="003771EA"/>
    <w:rsid w:val="0037764C"/>
    <w:rsid w:val="00387CE5"/>
    <w:rsid w:val="00391C21"/>
    <w:rsid w:val="00396D98"/>
    <w:rsid w:val="00396F98"/>
    <w:rsid w:val="003A1165"/>
    <w:rsid w:val="003A2059"/>
    <w:rsid w:val="003A5251"/>
    <w:rsid w:val="003A7875"/>
    <w:rsid w:val="003B1A33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31A59"/>
    <w:rsid w:val="00434025"/>
    <w:rsid w:val="0043684C"/>
    <w:rsid w:val="00443F19"/>
    <w:rsid w:val="00450E98"/>
    <w:rsid w:val="00454966"/>
    <w:rsid w:val="00454C7F"/>
    <w:rsid w:val="0045692D"/>
    <w:rsid w:val="00466CBD"/>
    <w:rsid w:val="00473D77"/>
    <w:rsid w:val="00480C0C"/>
    <w:rsid w:val="00481751"/>
    <w:rsid w:val="004918CA"/>
    <w:rsid w:val="00495BB3"/>
    <w:rsid w:val="004A0AC1"/>
    <w:rsid w:val="004B3EDF"/>
    <w:rsid w:val="004B7C77"/>
    <w:rsid w:val="004C253F"/>
    <w:rsid w:val="004C3CED"/>
    <w:rsid w:val="004C4757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687"/>
    <w:rsid w:val="004D659B"/>
    <w:rsid w:val="004D6963"/>
    <w:rsid w:val="004E4437"/>
    <w:rsid w:val="004E4A59"/>
    <w:rsid w:val="00510696"/>
    <w:rsid w:val="00512601"/>
    <w:rsid w:val="0051501E"/>
    <w:rsid w:val="0051662D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63F7"/>
    <w:rsid w:val="007A2E07"/>
    <w:rsid w:val="007B72A6"/>
    <w:rsid w:val="007C1F6B"/>
    <w:rsid w:val="007C54F3"/>
    <w:rsid w:val="007D4A64"/>
    <w:rsid w:val="007D522B"/>
    <w:rsid w:val="007E30B4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5823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8B2"/>
    <w:rsid w:val="009972BC"/>
    <w:rsid w:val="009A3842"/>
    <w:rsid w:val="009A62B9"/>
    <w:rsid w:val="009A6EEF"/>
    <w:rsid w:val="009B006D"/>
    <w:rsid w:val="009B0DA4"/>
    <w:rsid w:val="009C0381"/>
    <w:rsid w:val="009C43E5"/>
    <w:rsid w:val="009D44EE"/>
    <w:rsid w:val="009D77AC"/>
    <w:rsid w:val="009E1723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4EF9"/>
    <w:rsid w:val="00A60DC8"/>
    <w:rsid w:val="00A634C1"/>
    <w:rsid w:val="00A64D78"/>
    <w:rsid w:val="00A66CE5"/>
    <w:rsid w:val="00A7088E"/>
    <w:rsid w:val="00A71DFE"/>
    <w:rsid w:val="00A7423E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E5A78"/>
    <w:rsid w:val="00AF54C4"/>
    <w:rsid w:val="00B02B8D"/>
    <w:rsid w:val="00B053D0"/>
    <w:rsid w:val="00B101C4"/>
    <w:rsid w:val="00B13D76"/>
    <w:rsid w:val="00B23D88"/>
    <w:rsid w:val="00B30447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71B2C"/>
    <w:rsid w:val="00B71ECA"/>
    <w:rsid w:val="00B80166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327C"/>
    <w:rsid w:val="00BD4EEF"/>
    <w:rsid w:val="00BD6D0B"/>
    <w:rsid w:val="00BD6D8F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41F9"/>
    <w:rsid w:val="00C6547B"/>
    <w:rsid w:val="00C660BB"/>
    <w:rsid w:val="00C67CB5"/>
    <w:rsid w:val="00C7026A"/>
    <w:rsid w:val="00C77136"/>
    <w:rsid w:val="00C85259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16C5B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C4C"/>
    <w:rsid w:val="00D504DF"/>
    <w:rsid w:val="00D5163B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E5FDD"/>
    <w:rsid w:val="00DF57DA"/>
    <w:rsid w:val="00DF5DD6"/>
    <w:rsid w:val="00E02174"/>
    <w:rsid w:val="00E03189"/>
    <w:rsid w:val="00E05E07"/>
    <w:rsid w:val="00E07890"/>
    <w:rsid w:val="00E114CC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55AF"/>
    <w:rsid w:val="00E52D89"/>
    <w:rsid w:val="00E540B8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68C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871727F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hyperlink" Target="http://lecturesnet.readthedocs.io/net/requests/python.html" TargetMode="External"/><Relationship Id="rId39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docs.python-requests.org/en/master/user/quickstart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2.xm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chart" Target="charts/chart5.xm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1.xml"/><Relationship Id="rId36" Type="http://schemas.openxmlformats.org/officeDocument/2006/relationships/hyperlink" Target="https://letyshops.com/shops" TargetMode="External"/><Relationship Id="rId49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chart" Target="charts/chart4.xml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chart" Target="charts/chart3.xml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FC6F-4D2B-A375-547721CDFC9C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C6F-4D2B-A375-547721CDFC9C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FC6F-4D2B-A375-547721CDFC9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'[Python время.xlsx]Лист1'!$A$2:$A$4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'[Python время.xlsx]Лист1'!$B$2:$B$4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C6F-4D2B-A375-547721CDFC9C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13A17C-CE20-4601-A8C0-7AEFC843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227</TotalTime>
  <Pages>82</Pages>
  <Words>12454</Words>
  <Characters>70988</Characters>
  <Application>Microsoft Office Word</Application>
  <DocSecurity>0</DocSecurity>
  <Lines>591</Lines>
  <Paragraphs>166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12</cp:revision>
  <dcterms:created xsi:type="dcterms:W3CDTF">2019-05-22T20:57:00Z</dcterms:created>
  <dcterms:modified xsi:type="dcterms:W3CDTF">2019-05-23T00:48:00Z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