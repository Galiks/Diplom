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6DA76B" w14:textId="77777777" w:rsidR="00C67CB5" w:rsidRPr="001174F4" w:rsidRDefault="00C67CB5" w:rsidP="00D523F7">
      <w:pPr>
        <w:spacing w:after="0" w:line="240" w:lineRule="auto"/>
        <w:ind w:left="58"/>
        <w:jc w:val="center"/>
        <w:rPr>
          <w:sz w:val="28"/>
          <w:szCs w:val="28"/>
        </w:rPr>
      </w:pPr>
      <w:bookmarkStart w:id="0" w:name="_Hlk478479746"/>
      <w:bookmarkStart w:id="1" w:name="_Hlk478479698"/>
      <w:bookmarkStart w:id="2" w:name="_GoBack"/>
      <w:bookmarkEnd w:id="2"/>
      <w:r w:rsidRPr="001174F4">
        <w:rPr>
          <w:sz w:val="28"/>
          <w:szCs w:val="28"/>
        </w:rPr>
        <w:t>МИНОБРНАУКИ РОСИИИ</w:t>
      </w:r>
    </w:p>
    <w:p w14:paraId="31BC8B63" w14:textId="5C06F53D" w:rsidR="008F08C4" w:rsidRPr="001174F4" w:rsidRDefault="00C67CB5" w:rsidP="00D523F7">
      <w:pPr>
        <w:spacing w:after="0" w:line="240" w:lineRule="auto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293C34CD" w14:textId="77777777" w:rsidR="00C67CB5" w:rsidRPr="001174F4" w:rsidRDefault="00C67CB5" w:rsidP="00D523F7">
      <w:pPr>
        <w:spacing w:after="0" w:line="240" w:lineRule="auto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высшего образования</w:t>
      </w:r>
    </w:p>
    <w:p w14:paraId="05C25C2A" w14:textId="77777777" w:rsidR="00C67CB5" w:rsidRPr="001174F4" w:rsidRDefault="00C67CB5" w:rsidP="00D523F7">
      <w:pPr>
        <w:spacing w:after="119" w:line="259" w:lineRule="auto"/>
        <w:ind w:left="58"/>
        <w:jc w:val="center"/>
        <w:rPr>
          <w:b/>
          <w:bCs/>
          <w:sz w:val="28"/>
          <w:szCs w:val="28"/>
        </w:rPr>
      </w:pPr>
      <w:r w:rsidRPr="001174F4">
        <w:rPr>
          <w:b/>
          <w:bCs/>
          <w:sz w:val="28"/>
          <w:szCs w:val="28"/>
        </w:rPr>
        <w:t>«САРАТОВСКИЙ НАЦИОНАЛЬНЫЙ ИССЛЕДОВАТЕЛЬСКИЙ ГОСУДАРСТВЕННЫЙ УНИВЕРСИТЕТ ИМЕНИ Н.Г. ЧЕРНЫШЕВСКОГО»</w:t>
      </w:r>
    </w:p>
    <w:p w14:paraId="0C5679DF" w14:textId="77777777" w:rsidR="00C67CB5" w:rsidRPr="001174F4" w:rsidRDefault="00C67CB5" w:rsidP="00D523F7">
      <w:pPr>
        <w:spacing w:after="119" w:line="259" w:lineRule="auto"/>
        <w:ind w:left="58"/>
        <w:jc w:val="center"/>
        <w:rPr>
          <w:sz w:val="28"/>
          <w:szCs w:val="28"/>
        </w:rPr>
      </w:pPr>
    </w:p>
    <w:p w14:paraId="6C8E25D8" w14:textId="77777777" w:rsidR="00C67CB5" w:rsidRPr="001174F4" w:rsidRDefault="00C67CB5" w:rsidP="00D523F7">
      <w:pPr>
        <w:spacing w:after="119" w:line="360" w:lineRule="auto"/>
        <w:ind w:left="57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Кафедра информатики и программирования</w:t>
      </w:r>
    </w:p>
    <w:p w14:paraId="244EB466" w14:textId="11FB1A47" w:rsidR="00C67CB5" w:rsidRPr="001174F4" w:rsidRDefault="00C67CB5" w:rsidP="00D523F7">
      <w:pPr>
        <w:spacing w:after="119" w:line="360" w:lineRule="auto"/>
        <w:ind w:left="57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Анализ методов парсинга сайтов</w:t>
      </w:r>
    </w:p>
    <w:p w14:paraId="7A6B7A4D" w14:textId="77777777" w:rsidR="00C67CB5" w:rsidRPr="001174F4" w:rsidRDefault="00C67CB5" w:rsidP="00D523F7">
      <w:pPr>
        <w:spacing w:after="119" w:line="360" w:lineRule="auto"/>
        <w:ind w:left="57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ВЫПУСКНАЯ КВАЛИФИКАЦИОННАЯ РАБОТА</w:t>
      </w:r>
    </w:p>
    <w:p w14:paraId="083FE698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4"/>
          <w:szCs w:val="24"/>
        </w:rPr>
      </w:pPr>
      <w:r w:rsidRPr="001174F4">
        <w:rPr>
          <w:sz w:val="24"/>
          <w:szCs w:val="24"/>
        </w:rPr>
        <w:t>студента 4 курса 441 группы</w:t>
      </w:r>
    </w:p>
    <w:p w14:paraId="167E0A32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4"/>
          <w:szCs w:val="24"/>
        </w:rPr>
      </w:pPr>
      <w:r w:rsidRPr="001174F4">
        <w:rPr>
          <w:sz w:val="24"/>
          <w:szCs w:val="24"/>
        </w:rPr>
        <w:t xml:space="preserve">направления 02.03.03 </w:t>
      </w:r>
      <w:r w:rsidR="00976AA6" w:rsidRPr="001174F4">
        <w:rPr>
          <w:sz w:val="24"/>
          <w:szCs w:val="24"/>
        </w:rPr>
        <w:t>математическое обеспечение и администрирование информационных систем</w:t>
      </w:r>
    </w:p>
    <w:p w14:paraId="7C59E3BF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1F831072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 xml:space="preserve">Факультет </w:t>
      </w:r>
      <w:r w:rsidR="00976AA6" w:rsidRPr="001174F4">
        <w:rPr>
          <w:sz w:val="28"/>
          <w:szCs w:val="28"/>
        </w:rPr>
        <w:t>компьютерных наук и информационных технологий</w:t>
      </w:r>
    </w:p>
    <w:p w14:paraId="021ABB36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>Турченкова Павла Александровича</w:t>
      </w:r>
    </w:p>
    <w:p w14:paraId="568CB945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6FAC5DD0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>Научный руководитель</w:t>
      </w:r>
    </w:p>
    <w:p w14:paraId="4297EBEC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16"/>
          <w:szCs w:val="16"/>
        </w:rPr>
      </w:pPr>
      <w:r w:rsidRPr="001174F4">
        <w:rPr>
          <w:sz w:val="16"/>
          <w:szCs w:val="16"/>
        </w:rPr>
        <w:t>_____________________________</w:t>
      </w:r>
      <w:r w:rsidR="001174F4">
        <w:rPr>
          <w:sz w:val="16"/>
          <w:szCs w:val="16"/>
        </w:rPr>
        <w:t>____________</w:t>
      </w:r>
      <w:r w:rsidRPr="001174F4">
        <w:rPr>
          <w:sz w:val="16"/>
          <w:szCs w:val="16"/>
        </w:rPr>
        <w:t xml:space="preserve">                  ____________________</w:t>
      </w:r>
      <w:r w:rsidR="001174F4">
        <w:rPr>
          <w:sz w:val="16"/>
          <w:szCs w:val="16"/>
        </w:rPr>
        <w:t>__________</w:t>
      </w:r>
      <w:r w:rsidRPr="001174F4">
        <w:rPr>
          <w:sz w:val="16"/>
          <w:szCs w:val="16"/>
        </w:rPr>
        <w:t xml:space="preserve">          </w:t>
      </w:r>
      <w:r w:rsidR="001174F4">
        <w:rPr>
          <w:sz w:val="16"/>
          <w:szCs w:val="16"/>
        </w:rPr>
        <w:t xml:space="preserve">         _________</w:t>
      </w:r>
      <w:r w:rsidRPr="001174F4">
        <w:rPr>
          <w:sz w:val="16"/>
          <w:szCs w:val="16"/>
        </w:rPr>
        <w:t>________________________</w:t>
      </w:r>
    </w:p>
    <w:p w14:paraId="5942A436" w14:textId="77777777" w:rsidR="00C67CB5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="00C67CB5" w:rsidRPr="001174F4">
        <w:rPr>
          <w:sz w:val="16"/>
          <w:szCs w:val="16"/>
        </w:rPr>
        <w:t xml:space="preserve">должность, уч. степень, уч. звание                            </w:t>
      </w:r>
      <w:r>
        <w:rPr>
          <w:sz w:val="16"/>
          <w:szCs w:val="16"/>
        </w:rPr>
        <w:t xml:space="preserve">                    </w:t>
      </w:r>
      <w:r w:rsidR="00C67CB5" w:rsidRPr="001174F4">
        <w:rPr>
          <w:sz w:val="16"/>
          <w:szCs w:val="16"/>
        </w:rPr>
        <w:t xml:space="preserve">подпись, дата                                    </w:t>
      </w:r>
      <w:r>
        <w:rPr>
          <w:sz w:val="16"/>
          <w:szCs w:val="16"/>
        </w:rPr>
        <w:t xml:space="preserve">                  </w:t>
      </w:r>
      <w:r w:rsidR="00C67CB5" w:rsidRPr="001174F4">
        <w:rPr>
          <w:sz w:val="16"/>
          <w:szCs w:val="16"/>
        </w:rPr>
        <w:t>инициалы, фамилия</w:t>
      </w:r>
    </w:p>
    <w:p w14:paraId="6CA27F89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31039565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>Консультант</w:t>
      </w:r>
    </w:p>
    <w:p w14:paraId="71870972" w14:textId="77777777" w:rsidR="001174F4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 w:rsidRPr="001174F4">
        <w:rPr>
          <w:sz w:val="16"/>
          <w:szCs w:val="16"/>
        </w:rPr>
        <w:t>_____________________________</w:t>
      </w:r>
      <w:r>
        <w:rPr>
          <w:sz w:val="16"/>
          <w:szCs w:val="16"/>
        </w:rPr>
        <w:t>____________</w:t>
      </w:r>
      <w:r w:rsidRPr="001174F4">
        <w:rPr>
          <w:sz w:val="16"/>
          <w:szCs w:val="16"/>
        </w:rPr>
        <w:t xml:space="preserve">                  ____________________</w:t>
      </w:r>
      <w:r>
        <w:rPr>
          <w:sz w:val="16"/>
          <w:szCs w:val="16"/>
        </w:rPr>
        <w:t>__________</w:t>
      </w:r>
      <w:r w:rsidRPr="001174F4">
        <w:rPr>
          <w:sz w:val="16"/>
          <w:szCs w:val="16"/>
        </w:rPr>
        <w:t xml:space="preserve">          </w:t>
      </w:r>
      <w:r>
        <w:rPr>
          <w:sz w:val="16"/>
          <w:szCs w:val="16"/>
        </w:rPr>
        <w:t xml:space="preserve">         _________</w:t>
      </w:r>
      <w:r w:rsidRPr="001174F4">
        <w:rPr>
          <w:sz w:val="16"/>
          <w:szCs w:val="16"/>
        </w:rPr>
        <w:t>________________________</w:t>
      </w:r>
    </w:p>
    <w:p w14:paraId="64825EBC" w14:textId="77777777" w:rsidR="001174F4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Pr="001174F4">
        <w:rPr>
          <w:sz w:val="16"/>
          <w:szCs w:val="16"/>
        </w:rPr>
        <w:t xml:space="preserve">должность, уч. степень, уч. звание                            </w:t>
      </w:r>
      <w:r>
        <w:rPr>
          <w:sz w:val="16"/>
          <w:szCs w:val="16"/>
        </w:rPr>
        <w:t xml:space="preserve">                    </w:t>
      </w:r>
      <w:r w:rsidRPr="001174F4">
        <w:rPr>
          <w:sz w:val="16"/>
          <w:szCs w:val="16"/>
        </w:rPr>
        <w:t xml:space="preserve">подпись, дата                                    </w:t>
      </w:r>
      <w:r>
        <w:rPr>
          <w:sz w:val="16"/>
          <w:szCs w:val="16"/>
        </w:rPr>
        <w:t xml:space="preserve">                  </w:t>
      </w:r>
      <w:r w:rsidRPr="001174F4">
        <w:rPr>
          <w:sz w:val="16"/>
          <w:szCs w:val="16"/>
        </w:rPr>
        <w:t>инициалы, фамилия</w:t>
      </w:r>
    </w:p>
    <w:p w14:paraId="78794A1B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601CD8A8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>Заф. кафедрой</w:t>
      </w:r>
    </w:p>
    <w:p w14:paraId="4DB07FC5" w14:textId="77777777" w:rsidR="001174F4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 w:rsidRPr="001174F4">
        <w:rPr>
          <w:sz w:val="16"/>
          <w:szCs w:val="16"/>
        </w:rPr>
        <w:t>_____________________________</w:t>
      </w:r>
      <w:r>
        <w:rPr>
          <w:sz w:val="16"/>
          <w:szCs w:val="16"/>
        </w:rPr>
        <w:t>____________</w:t>
      </w:r>
      <w:r w:rsidRPr="001174F4">
        <w:rPr>
          <w:sz w:val="16"/>
          <w:szCs w:val="16"/>
        </w:rPr>
        <w:t xml:space="preserve">                  ____________________</w:t>
      </w:r>
      <w:r>
        <w:rPr>
          <w:sz w:val="16"/>
          <w:szCs w:val="16"/>
        </w:rPr>
        <w:t>__________</w:t>
      </w:r>
      <w:r w:rsidRPr="001174F4">
        <w:rPr>
          <w:sz w:val="16"/>
          <w:szCs w:val="16"/>
        </w:rPr>
        <w:t xml:space="preserve">          </w:t>
      </w:r>
      <w:r>
        <w:rPr>
          <w:sz w:val="16"/>
          <w:szCs w:val="16"/>
        </w:rPr>
        <w:t xml:space="preserve">         _________</w:t>
      </w:r>
      <w:r w:rsidRPr="001174F4">
        <w:rPr>
          <w:sz w:val="16"/>
          <w:szCs w:val="16"/>
        </w:rPr>
        <w:t>________________________</w:t>
      </w:r>
    </w:p>
    <w:p w14:paraId="07228123" w14:textId="77777777" w:rsidR="001174F4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Pr="001174F4">
        <w:rPr>
          <w:sz w:val="16"/>
          <w:szCs w:val="16"/>
        </w:rPr>
        <w:t xml:space="preserve">должность, уч. степень, уч. звание                            </w:t>
      </w:r>
      <w:r>
        <w:rPr>
          <w:sz w:val="16"/>
          <w:szCs w:val="16"/>
        </w:rPr>
        <w:t xml:space="preserve">                    </w:t>
      </w:r>
      <w:r w:rsidRPr="001174F4">
        <w:rPr>
          <w:sz w:val="16"/>
          <w:szCs w:val="16"/>
        </w:rPr>
        <w:t xml:space="preserve">подпись, дата                                    </w:t>
      </w:r>
      <w:r>
        <w:rPr>
          <w:sz w:val="16"/>
          <w:szCs w:val="16"/>
        </w:rPr>
        <w:t xml:space="preserve">                  </w:t>
      </w:r>
      <w:r w:rsidRPr="001174F4">
        <w:rPr>
          <w:sz w:val="16"/>
          <w:szCs w:val="16"/>
        </w:rPr>
        <w:t>инициалы, фамилия</w:t>
      </w:r>
    </w:p>
    <w:p w14:paraId="51C0C3A7" w14:textId="77777777" w:rsidR="009D44EE" w:rsidRPr="001174F4" w:rsidRDefault="009D44EE" w:rsidP="00E44467">
      <w:pPr>
        <w:spacing w:after="119" w:line="259" w:lineRule="auto"/>
        <w:jc w:val="left"/>
        <w:rPr>
          <w:sz w:val="28"/>
          <w:szCs w:val="28"/>
        </w:rPr>
      </w:pPr>
    </w:p>
    <w:p w14:paraId="6B1EB063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1361B430" w14:textId="77777777" w:rsidR="00AA4C43" w:rsidRPr="001174F4" w:rsidRDefault="00AA4C43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0BFB7DC0" w14:textId="77777777" w:rsidR="00017F61" w:rsidRPr="001174F4" w:rsidRDefault="00017F61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4A13EBAB" w14:textId="77777777" w:rsidR="00017F61" w:rsidRPr="001174F4" w:rsidRDefault="00C67CB5" w:rsidP="00972508">
      <w:pPr>
        <w:pStyle w:val="afd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  <w:sectPr w:rsidR="00017F61" w:rsidRPr="001174F4" w:rsidSect="00017F61">
          <w:pgSz w:w="11907" w:h="16839" w:code="9"/>
          <w:pgMar w:top="1134" w:right="851" w:bottom="1134" w:left="1418" w:header="1440" w:footer="1080" w:gutter="0"/>
          <w:pgNumType w:start="1"/>
          <w:cols w:space="720"/>
          <w:titlePg/>
          <w:docGrid w:linePitch="299"/>
        </w:sectPr>
      </w:pPr>
      <w:r w:rsidRPr="001174F4">
        <w:rPr>
          <w:rFonts w:ascii="Times New Roman" w:hAnsi="Times New Roman" w:cs="Times New Roman"/>
          <w:color w:val="auto"/>
          <w:sz w:val="28"/>
          <w:szCs w:val="28"/>
        </w:rPr>
        <w:t>Саратов 2019</w:t>
      </w:r>
      <w:bookmarkEnd w:id="0"/>
    </w:p>
    <w:bookmarkStart w:id="3" w:name="_Toc9365032" w:displacedByCustomXml="next"/>
    <w:sdt>
      <w:sdtPr>
        <w:rPr>
          <w:rFonts w:ascii="Times New Roman" w:eastAsia="Times New Roman" w:hAnsi="Times New Roman" w:cs="Times New Roman"/>
          <w:color w:val="auto"/>
          <w:spacing w:val="-2"/>
          <w:sz w:val="28"/>
          <w:szCs w:val="28"/>
        </w:rPr>
        <w:id w:val="184957213"/>
        <w:docPartObj>
          <w:docPartGallery w:val="Table of Contents"/>
          <w:docPartUnique/>
        </w:docPartObj>
      </w:sdtPr>
      <w:sdtEndPr/>
      <w:sdtContent>
        <w:p w14:paraId="7944CC72" w14:textId="77777777" w:rsidR="00017F61" w:rsidRPr="00306D40" w:rsidRDefault="00017F61" w:rsidP="00306D40">
          <w:pPr>
            <w:pStyle w:val="afd"/>
            <w:numPr>
              <w:ilvl w:val="0"/>
              <w:numId w:val="0"/>
            </w:numPr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06D4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458CD57" w14:textId="5C340774" w:rsidR="00306D40" w:rsidRPr="00306D40" w:rsidRDefault="00017F61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r w:rsidRPr="00306D40">
            <w:rPr>
              <w:sz w:val="28"/>
              <w:szCs w:val="28"/>
            </w:rPr>
            <w:fldChar w:fldCharType="begin"/>
          </w:r>
          <w:r w:rsidRPr="00306D40">
            <w:rPr>
              <w:sz w:val="28"/>
              <w:szCs w:val="28"/>
            </w:rPr>
            <w:instrText xml:space="preserve"> TOC \o "1-3" \h \z \u </w:instrText>
          </w:r>
          <w:r w:rsidRPr="00306D40">
            <w:rPr>
              <w:sz w:val="28"/>
              <w:szCs w:val="28"/>
            </w:rPr>
            <w:fldChar w:fldCharType="separate"/>
          </w:r>
          <w:hyperlink w:anchor="_Toc9714936" w:history="1">
            <w:r w:rsidR="00306D40" w:rsidRPr="00306D40">
              <w:rPr>
                <w:rStyle w:val="af4"/>
                <w:noProof/>
                <w:sz w:val="28"/>
                <w:szCs w:val="28"/>
              </w:rPr>
              <w:t>Введение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_Toc9714936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4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CA6523" w14:textId="4B14CB63" w:rsidR="00306D40" w:rsidRPr="00306D40" w:rsidRDefault="00657598" w:rsidP="00306D40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37" w:history="1">
            <w:r w:rsidR="00306D40" w:rsidRPr="00306D40">
              <w:rPr>
                <w:rStyle w:val="af4"/>
                <w:bCs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>Отбор библиотек для парсинга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_Toc9714937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5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6C416" w14:textId="50F0F752" w:rsidR="00306D40" w:rsidRPr="00306D40" w:rsidRDefault="00657598" w:rsidP="00306D40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38" w:history="1">
            <w:r w:rsidR="00306D40" w:rsidRPr="00306D40">
              <w:rPr>
                <w:rStyle w:val="af4"/>
                <w:bCs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Java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_Toc9714938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7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ED47B2" w14:textId="6AC09B43" w:rsidR="00306D40" w:rsidRPr="00306D40" w:rsidRDefault="00657598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39" w:history="1">
            <w:r w:rsidR="00306D40" w:rsidRPr="00306D40">
              <w:rPr>
                <w:rStyle w:val="af4"/>
                <w:noProof/>
                <w:sz w:val="28"/>
                <w:szCs w:val="28"/>
              </w:rPr>
              <w:t>2.1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Jsoup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_Toc9714939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7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47159" w14:textId="0426D7E2" w:rsidR="00306D40" w:rsidRPr="00306D40" w:rsidRDefault="00657598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40" w:history="1">
            <w:r w:rsidR="00306D40" w:rsidRPr="00306D40">
              <w:rPr>
                <w:rStyle w:val="af4"/>
                <w:noProof/>
                <w:sz w:val="28"/>
                <w:szCs w:val="28"/>
              </w:rPr>
              <w:t>2.2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Описание инструмента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_Toc9714940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9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D3C92" w14:textId="3BDC064D" w:rsidR="00306D40" w:rsidRPr="00306D40" w:rsidRDefault="00657598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41" w:history="1">
            <w:r w:rsidR="00306D40" w:rsidRPr="00306D40">
              <w:rPr>
                <w:rStyle w:val="af4"/>
                <w:noProof/>
                <w:sz w:val="28"/>
                <w:szCs w:val="28"/>
              </w:rPr>
              <w:t>2.3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Unirest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_Toc9714941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11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993B1" w14:textId="7BF9E974" w:rsidR="00306D40" w:rsidRPr="00306D40" w:rsidRDefault="00657598" w:rsidP="00306D40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42" w:history="1">
            <w:r w:rsidR="00306D40" w:rsidRPr="00306D40">
              <w:rPr>
                <w:rStyle w:val="af4"/>
                <w:bCs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C</w:t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>#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_Toc9714942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18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3C172" w14:textId="28E68CE2" w:rsidR="00306D40" w:rsidRPr="00306D40" w:rsidRDefault="00657598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43" w:history="1">
            <w:r w:rsidR="00306D40" w:rsidRPr="00306D40">
              <w:rPr>
                <w:rStyle w:val="af4"/>
                <w:noProof/>
                <w:sz w:val="28"/>
                <w:szCs w:val="28"/>
              </w:rPr>
              <w:t>3.1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HtmlAgilityPack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_Toc9714943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18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10B94" w14:textId="2FD04071" w:rsidR="00306D40" w:rsidRPr="00306D40" w:rsidRDefault="00657598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44" w:history="1"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3.2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 w:eastAsia="en-US"/>
              </w:rPr>
              <w:t>Fizzler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_Toc9714944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19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60C73" w14:textId="676DA749" w:rsidR="00306D40" w:rsidRPr="00306D40" w:rsidRDefault="00657598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45" w:history="1"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3.3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 w:eastAsia="en-US"/>
              </w:rPr>
              <w:t>AngleSharp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_Toc9714945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20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86FE4" w14:textId="42344182" w:rsidR="00306D40" w:rsidRPr="00306D40" w:rsidRDefault="00657598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46" w:history="1">
            <w:r w:rsidR="00306D40" w:rsidRPr="00306D40">
              <w:rPr>
                <w:rStyle w:val="af4"/>
                <w:noProof/>
                <w:sz w:val="28"/>
                <w:szCs w:val="28"/>
                <w:lang w:val="en-US" w:eastAsia="en-US"/>
              </w:rPr>
              <w:t>3.4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CsQuery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_Toc9714946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22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996F0B" w14:textId="5253321F" w:rsidR="00306D40" w:rsidRPr="00306D40" w:rsidRDefault="00657598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47" w:history="1"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3.5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 w:eastAsia="en-US"/>
              </w:rPr>
              <w:t>RestSharp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_Toc9714947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23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5E485" w14:textId="662BDFFF" w:rsidR="00306D40" w:rsidRPr="00306D40" w:rsidRDefault="00657598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48" w:history="1"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3.6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Описание инструмента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_Toc9714948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25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C8EF9" w14:textId="0F577307" w:rsidR="00306D40" w:rsidRPr="00306D40" w:rsidRDefault="00657598" w:rsidP="00306D40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49" w:history="1">
            <w:r w:rsidR="00306D40" w:rsidRPr="00306D40">
              <w:rPr>
                <w:rStyle w:val="af4"/>
                <w:bCs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Python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_Toc9714949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28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E592F7" w14:textId="6455C2E1" w:rsidR="00306D40" w:rsidRPr="00306D40" w:rsidRDefault="00657598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50" w:history="1">
            <w:r w:rsidR="00306D40" w:rsidRPr="00306D40">
              <w:rPr>
                <w:rStyle w:val="af4"/>
                <w:noProof/>
                <w:sz w:val="28"/>
                <w:szCs w:val="28"/>
              </w:rPr>
              <w:t>4.1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BeautifulSoup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_Toc9714950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28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43E385" w14:textId="3E44CED9" w:rsidR="00306D40" w:rsidRPr="00306D40" w:rsidRDefault="00657598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51" w:history="1"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4.2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фреймворка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 w:eastAsia="en-US"/>
              </w:rPr>
              <w:t>Scrapy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_Toc9714951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30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7C64B2" w14:textId="1592601D" w:rsidR="00306D40" w:rsidRPr="00306D40" w:rsidRDefault="00657598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52" w:history="1">
            <w:r w:rsidR="00306D40" w:rsidRPr="00306D40">
              <w:rPr>
                <w:rStyle w:val="af4"/>
                <w:noProof/>
                <w:sz w:val="28"/>
                <w:szCs w:val="28"/>
                <w:lang w:bidi="ru-RU"/>
              </w:rPr>
              <w:t>4.3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bidi="ru-RU"/>
              </w:rPr>
              <w:t xml:space="preserve">Описание библиотеки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 w:bidi="ru-RU"/>
              </w:rPr>
              <w:t>Request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_Toc9714952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33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2FD26A" w14:textId="17F98A98" w:rsidR="00306D40" w:rsidRPr="00306D40" w:rsidRDefault="00657598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53" w:history="1"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4.4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инструмента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 w:eastAsia="en-US"/>
              </w:rPr>
              <w:t>Selenium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_Toc9714953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35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7E680" w14:textId="3FD66040" w:rsidR="00306D40" w:rsidRPr="00306D40" w:rsidRDefault="00657598" w:rsidP="00306D40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54" w:history="1">
            <w:r w:rsidR="00306D40" w:rsidRPr="00306D40">
              <w:rPr>
                <w:rStyle w:val="af4"/>
                <w:bCs/>
                <w:noProof/>
                <w:sz w:val="28"/>
                <w:szCs w:val="28"/>
                <w:lang w:eastAsia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Сравнение скорости реализаций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_Toc9714954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38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42ACF7" w14:textId="48EFCAE4" w:rsidR="00306D40" w:rsidRPr="00306D40" w:rsidRDefault="00657598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55" w:history="1"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5.1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Сравнение реализаций парсера для сайта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 w:eastAsia="en-US"/>
              </w:rPr>
              <w:t>MegaBonus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_Toc9714955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38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F27239" w14:textId="7AF2207E" w:rsidR="00306D40" w:rsidRPr="00306D40" w:rsidRDefault="00657598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56" w:history="1">
            <w:r w:rsidR="00306D40" w:rsidRPr="00306D40">
              <w:rPr>
                <w:rStyle w:val="af4"/>
                <w:noProof/>
                <w:sz w:val="28"/>
                <w:szCs w:val="28"/>
              </w:rPr>
              <w:t>5.2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Сравнение реализаций парсера для сайта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LetyShops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_Toc9714956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40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14BD29" w14:textId="5ADCA615" w:rsidR="00306D40" w:rsidRPr="00306D40" w:rsidRDefault="00657598" w:rsidP="00306D40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57" w:history="1">
            <w:r w:rsidR="00306D40" w:rsidRPr="00306D40">
              <w:rPr>
                <w:rStyle w:val="af4"/>
                <w:bCs/>
                <w:noProof/>
                <w:sz w:val="28"/>
                <w:szCs w:val="28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>Алгоритмы парсинга сайтов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_Toc9714957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42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9C089" w14:textId="6B073E8F" w:rsidR="00306D40" w:rsidRPr="00306D40" w:rsidRDefault="00657598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58" w:history="1"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6.1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Алгоритм парсинга сайта MegaBonus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_Toc9714958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42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4C1E29" w14:textId="366CAD32" w:rsidR="00306D40" w:rsidRPr="00306D40" w:rsidRDefault="00657598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59" w:history="1">
            <w:r w:rsidR="00306D40" w:rsidRPr="00306D40">
              <w:rPr>
                <w:rStyle w:val="af4"/>
                <w:noProof/>
                <w:sz w:val="28"/>
                <w:szCs w:val="28"/>
              </w:rPr>
              <w:t>6.2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Алгоритм парсинга сайта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LetyShops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_Toc9714959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48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DF54C" w14:textId="7D66095F" w:rsidR="00306D40" w:rsidRPr="00306D40" w:rsidRDefault="00657598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60" w:history="1"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6.3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Решение проблем при парсинге сайтов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_Toc9714960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54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81564" w14:textId="00B706B9" w:rsidR="00306D40" w:rsidRPr="00306D40" w:rsidRDefault="00657598" w:rsidP="00306D40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61" w:history="1">
            <w:r w:rsidR="00306D40" w:rsidRPr="00306D40">
              <w:rPr>
                <w:rStyle w:val="af4"/>
                <w:bCs/>
                <w:noProof/>
                <w:sz w:val="28"/>
                <w:szCs w:val="28"/>
                <w:lang w:eastAsia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Описание визуализации результатов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_Toc9714961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56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95A51" w14:textId="2425048C" w:rsidR="00306D40" w:rsidRPr="00306D40" w:rsidRDefault="00657598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62" w:history="1"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7.1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Использование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 w:eastAsia="en-US"/>
              </w:rPr>
              <w:t>MVC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_Toc9714962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56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9AD016" w14:textId="2B9C0BE6" w:rsidR="00306D40" w:rsidRPr="00306D40" w:rsidRDefault="00657598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63" w:history="1"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7.2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Вывод в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 w:eastAsia="en-US"/>
              </w:rPr>
              <w:t>Excel</w:t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 файл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_Toc9714963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57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2D9CBB" w14:textId="22DA1F35" w:rsidR="00306D40" w:rsidRPr="00306D40" w:rsidRDefault="00657598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64" w:history="1"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7.3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Вывод в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 w:eastAsia="en-US"/>
              </w:rPr>
              <w:t>CSV</w:t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 файл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_Toc9714964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59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E2895F" w14:textId="0E1F2951" w:rsidR="00306D40" w:rsidRPr="00306D40" w:rsidRDefault="00657598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65" w:history="1"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Заключение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_Toc9714965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61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BD00BE" w14:textId="5402A414" w:rsidR="00306D40" w:rsidRPr="00306D40" w:rsidRDefault="00657598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66" w:history="1">
            <w:r w:rsidR="00306D40" w:rsidRPr="00306D40">
              <w:rPr>
                <w:rStyle w:val="af4"/>
                <w:noProof/>
                <w:sz w:val="28"/>
                <w:szCs w:val="28"/>
              </w:rPr>
              <w:t>Список использованной литературы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_Toc9714966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62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23CFB" w14:textId="0EFE98AF" w:rsidR="00306D40" w:rsidRPr="00306D40" w:rsidRDefault="00657598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67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А.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JSoup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_Toc9714967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66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A5FB7" w14:textId="626D21AE" w:rsidR="00306D40" w:rsidRPr="00306D40" w:rsidRDefault="00657598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68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Б.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Selenium Java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_Toc9714968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69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6FD51" w14:textId="38895998" w:rsidR="00306D40" w:rsidRPr="00306D40" w:rsidRDefault="00657598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69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В.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Unirest</w:t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 для сайта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Kopikot</w:t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>.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ru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_Toc9714969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72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2106C8" w14:textId="6EBAF9ED" w:rsidR="00306D40" w:rsidRPr="00306D40" w:rsidRDefault="00657598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70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Г.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HtmlAgilityPack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_Toc9714970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75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0E1853" w14:textId="6E550EED" w:rsidR="00306D40" w:rsidRPr="00306D40" w:rsidRDefault="00657598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71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Д.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Fizzler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_Toc9714971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79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C7F0C2" w14:textId="09DF16CB" w:rsidR="00306D40" w:rsidRPr="00306D40" w:rsidRDefault="00657598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72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Ж.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AngleSharp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_Toc9714972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81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6C1CB1" w14:textId="4012EA9C" w:rsidR="00306D40" w:rsidRPr="00306D40" w:rsidRDefault="00657598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73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И.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CsQuery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_Toc9714973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84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58073" w14:textId="32142FB0" w:rsidR="00306D40" w:rsidRPr="00306D40" w:rsidRDefault="00657598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74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К.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 xml:space="preserve">RestSharp </w:t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>для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>сайта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 xml:space="preserve"> Kopikot.ru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_Toc9714974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86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6DA6EC" w14:textId="124CF869" w:rsidR="00306D40" w:rsidRPr="00306D40" w:rsidRDefault="00657598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75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Л.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Selenium C#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_Toc9714975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89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9A233" w14:textId="6825FD29" w:rsidR="00306D40" w:rsidRPr="00306D40" w:rsidRDefault="00657598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76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М.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BeautifulSoup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_Toc9714976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93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C038AC" w14:textId="5D05C7EB" w:rsidR="00306D40" w:rsidRPr="00306D40" w:rsidRDefault="00657598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77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Н.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Scrapy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_Toc9714977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95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AF687" w14:textId="64433843" w:rsidR="00306D40" w:rsidRPr="00306D40" w:rsidRDefault="00657598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78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П.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 xml:space="preserve">Requests </w:t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>для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>сайта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 xml:space="preserve"> Kopikot.ru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_Toc9714978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98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05CED" w14:textId="7BFF03FD" w:rsidR="00306D40" w:rsidRPr="00306D40" w:rsidRDefault="00657598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79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Р.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 xml:space="preserve">Selenium Python </w:t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>и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 xml:space="preserve"> BeautifulSoup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_Toc9714979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100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90F1C" w14:textId="7F185A9A" w:rsidR="00017F61" w:rsidRPr="001174F4" w:rsidRDefault="00017F61" w:rsidP="00306D40">
          <w:pPr>
            <w:spacing w:after="0" w:line="360" w:lineRule="auto"/>
            <w:jc w:val="left"/>
            <w:rPr>
              <w:sz w:val="28"/>
              <w:szCs w:val="28"/>
            </w:rPr>
          </w:pPr>
          <w:r w:rsidRPr="00306D40">
            <w:rPr>
              <w:sz w:val="28"/>
              <w:szCs w:val="28"/>
            </w:rPr>
            <w:fldChar w:fldCharType="end"/>
          </w:r>
        </w:p>
      </w:sdtContent>
    </w:sdt>
    <w:p w14:paraId="53E59DBB" w14:textId="77777777" w:rsidR="00017F61" w:rsidRPr="001174F4" w:rsidRDefault="00017F61" w:rsidP="00E44467">
      <w:pPr>
        <w:spacing w:after="119" w:line="259" w:lineRule="auto"/>
        <w:jc w:val="left"/>
        <w:rPr>
          <w:sz w:val="28"/>
          <w:szCs w:val="28"/>
        </w:rPr>
      </w:pPr>
    </w:p>
    <w:p w14:paraId="2AE0F2BD" w14:textId="77777777" w:rsidR="00017F61" w:rsidRPr="001174F4" w:rsidRDefault="00017F61" w:rsidP="00E44467">
      <w:pPr>
        <w:spacing w:after="0" w:line="360" w:lineRule="auto"/>
        <w:jc w:val="left"/>
        <w:rPr>
          <w:color w:val="000000" w:themeColor="text1"/>
          <w:sz w:val="28"/>
          <w:szCs w:val="28"/>
        </w:rPr>
        <w:sectPr w:rsidR="00017F61" w:rsidRPr="001174F4" w:rsidSect="00AA4C43">
          <w:footerReference w:type="default" r:id="rId9"/>
          <w:pgSz w:w="11907" w:h="16839" w:code="9"/>
          <w:pgMar w:top="1134" w:right="851" w:bottom="1134" w:left="1418" w:header="1440" w:footer="1080" w:gutter="0"/>
          <w:pgNumType w:start="1"/>
          <w:cols w:space="720"/>
          <w:docGrid w:linePitch="299"/>
        </w:sectPr>
      </w:pPr>
    </w:p>
    <w:p w14:paraId="12CD1467" w14:textId="77777777" w:rsidR="0091339A" w:rsidRPr="001174F4" w:rsidRDefault="00B57E60" w:rsidP="00C63963">
      <w:pPr>
        <w:pStyle w:val="1"/>
        <w:numPr>
          <w:ilvl w:val="0"/>
          <w:numId w:val="0"/>
        </w:numPr>
        <w:spacing w:before="0" w:after="0"/>
        <w:jc w:val="center"/>
        <w:rPr>
          <w:rFonts w:ascii="Times New Roman" w:hAnsi="Times New Roman" w:cs="Times New Roman"/>
        </w:rPr>
      </w:pPr>
      <w:bookmarkStart w:id="4" w:name="_Toc9389357"/>
      <w:bookmarkStart w:id="5" w:name="_Toc9714936"/>
      <w:r w:rsidRPr="001174F4">
        <w:rPr>
          <w:rFonts w:ascii="Times New Roman" w:hAnsi="Times New Roman" w:cs="Times New Roman"/>
        </w:rPr>
        <w:lastRenderedPageBreak/>
        <w:t>Введение</w:t>
      </w:r>
      <w:bookmarkEnd w:id="3"/>
      <w:bookmarkEnd w:id="4"/>
      <w:bookmarkEnd w:id="5"/>
    </w:p>
    <w:p w14:paraId="609481CB" w14:textId="77777777" w:rsidR="00976AA6" w:rsidRDefault="00976AA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Интернет постоянно расширяется. Каждый день появляется всё больше сайтов, на которых размещена различная информация. Человеку с каждым днём труднее найти информацию самостоятельно среди сайтов, поэтому роль парсинга сайтов становится всё значительнее.</w:t>
      </w:r>
    </w:p>
    <w:p w14:paraId="3C442270" w14:textId="6863E02C" w:rsidR="00E66F2E" w:rsidRPr="00E66F2E" w:rsidRDefault="00E66F2E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Парсинг</w:t>
      </w:r>
      <w:r w:rsidRPr="008A4174">
        <w:rPr>
          <w:color w:val="000000" w:themeColor="text1"/>
          <w:sz w:val="28"/>
          <w:szCs w:val="28"/>
        </w:rPr>
        <w:t xml:space="preserve"> – это метод получения контента</w:t>
      </w:r>
      <w:r>
        <w:rPr>
          <w:color w:val="000000" w:themeColor="text1"/>
          <w:sz w:val="28"/>
          <w:szCs w:val="28"/>
        </w:rPr>
        <w:t>, который</w:t>
      </w:r>
      <w:r w:rsidRPr="008A4174">
        <w:rPr>
          <w:color w:val="000000" w:themeColor="text1"/>
          <w:sz w:val="28"/>
          <w:szCs w:val="28"/>
        </w:rPr>
        <w:t xml:space="preserve"> состоит в том, что специально </w:t>
      </w:r>
      <w:r>
        <w:rPr>
          <w:color w:val="000000" w:themeColor="text1"/>
          <w:sz w:val="28"/>
          <w:szCs w:val="28"/>
        </w:rPr>
        <w:t>написанный</w:t>
      </w:r>
      <w:r w:rsidRPr="008A4174">
        <w:rPr>
          <w:color w:val="000000" w:themeColor="text1"/>
          <w:sz w:val="28"/>
          <w:szCs w:val="28"/>
        </w:rPr>
        <w:t xml:space="preserve"> алгоритм заходит на страниц</w:t>
      </w:r>
      <w:r w:rsidR="00C058CF">
        <w:rPr>
          <w:color w:val="000000" w:themeColor="text1"/>
          <w:sz w:val="28"/>
          <w:szCs w:val="28"/>
        </w:rPr>
        <w:t>ы</w:t>
      </w:r>
      <w:r w:rsidRPr="008A4174">
        <w:rPr>
          <w:color w:val="000000" w:themeColor="text1"/>
          <w:sz w:val="28"/>
          <w:szCs w:val="28"/>
        </w:rPr>
        <w:t xml:space="preserve"> сайта и </w:t>
      </w:r>
      <w:r w:rsidR="00C058CF">
        <w:rPr>
          <w:color w:val="000000" w:themeColor="text1"/>
          <w:sz w:val="28"/>
          <w:szCs w:val="28"/>
        </w:rPr>
        <w:t>собирает</w:t>
      </w:r>
      <w:r w:rsidRPr="008A417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информацию в</w:t>
      </w:r>
      <w:r w:rsidRPr="008A4174">
        <w:rPr>
          <w:color w:val="000000" w:themeColor="text1"/>
          <w:sz w:val="28"/>
          <w:szCs w:val="28"/>
        </w:rPr>
        <w:t xml:space="preserve"> указанных </w:t>
      </w:r>
      <w:r>
        <w:rPr>
          <w:color w:val="000000" w:themeColor="text1"/>
          <w:sz w:val="28"/>
          <w:szCs w:val="28"/>
        </w:rPr>
        <w:t>тегах, либо обращается к серверу и берёт информацию, размещённую на сайте</w:t>
      </w:r>
      <w:r w:rsidRPr="008A4174">
        <w:rPr>
          <w:color w:val="000000" w:themeColor="text1"/>
          <w:sz w:val="28"/>
          <w:szCs w:val="28"/>
        </w:rPr>
        <w:t>.</w:t>
      </w:r>
    </w:p>
    <w:p w14:paraId="1CE9E66D" w14:textId="05651697" w:rsidR="00976AA6" w:rsidRPr="00CA2C33" w:rsidRDefault="00976AA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На сегодняшний день существу</w:t>
      </w:r>
      <w:r w:rsidR="000D1AB7">
        <w:rPr>
          <w:sz w:val="28"/>
          <w:szCs w:val="28"/>
        </w:rPr>
        <w:t>е</w:t>
      </w:r>
      <w:r w:rsidRPr="001174F4">
        <w:rPr>
          <w:sz w:val="28"/>
          <w:szCs w:val="28"/>
        </w:rPr>
        <w:t>т достаточное количество компаний, которые занимаются парсингом и анализом сайтов. Например, компания Meltwater, которая разрабатывает и продает программное обеспечение для мониторинга СМИ и бизнес-аналитики</w:t>
      </w:r>
      <w:r w:rsidR="00976B24">
        <w:rPr>
          <w:sz w:val="28"/>
          <w:szCs w:val="28"/>
        </w:rPr>
        <w:t xml:space="preserve"> </w:t>
      </w:r>
      <w:r w:rsidR="00CA2C33" w:rsidRPr="00CA2C33">
        <w:rPr>
          <w:sz w:val="28"/>
          <w:szCs w:val="28"/>
        </w:rPr>
        <w:t>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_Ref9476058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BF3FC8">
        <w:rPr>
          <w:sz w:val="28"/>
          <w:szCs w:val="28"/>
        </w:rPr>
        <w:t>1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</w:t>
      </w:r>
      <w:r w:rsidRPr="001174F4">
        <w:rPr>
          <w:sz w:val="28"/>
          <w:szCs w:val="28"/>
        </w:rPr>
        <w:t>.</w:t>
      </w:r>
      <w:r w:rsidR="00976B2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К списку компаний</w:t>
      </w:r>
      <w:r w:rsidR="00E66F2E">
        <w:rPr>
          <w:sz w:val="28"/>
          <w:szCs w:val="28"/>
        </w:rPr>
        <w:t>, которые разрабатывают программы для парсинга, можно</w:t>
      </w:r>
      <w:r w:rsidRPr="001174F4">
        <w:rPr>
          <w:sz w:val="28"/>
          <w:szCs w:val="28"/>
        </w:rPr>
        <w:t xml:space="preserve"> отн</w:t>
      </w:r>
      <w:r w:rsidR="00E66F2E">
        <w:rPr>
          <w:sz w:val="28"/>
          <w:szCs w:val="28"/>
        </w:rPr>
        <w:t>ести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Google</w:t>
      </w:r>
      <w:r w:rsidRPr="001174F4">
        <w:rPr>
          <w:sz w:val="28"/>
          <w:szCs w:val="28"/>
        </w:rPr>
        <w:t xml:space="preserve"> и Яндекс</w:t>
      </w:r>
      <w:r w:rsidR="00CA2C33">
        <w:rPr>
          <w:sz w:val="28"/>
          <w:szCs w:val="28"/>
        </w:rPr>
        <w:t xml:space="preserve"> </w:t>
      </w:r>
      <w:r w:rsidR="00CA2C33" w:rsidRPr="00CA2C33">
        <w:rPr>
          <w:sz w:val="28"/>
          <w:szCs w:val="28"/>
        </w:rPr>
        <w:t>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_Ref9476187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BF3FC8">
        <w:rPr>
          <w:sz w:val="28"/>
          <w:szCs w:val="28"/>
        </w:rPr>
        <w:t>2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].</w:t>
      </w:r>
    </w:p>
    <w:p w14:paraId="54399EDD" w14:textId="66481B61" w:rsidR="00E66F2E" w:rsidRPr="00E66F2E" w:rsidRDefault="00E66F2E" w:rsidP="00D523F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Целью данной работы является реализация программы для парсинга сайта на языках программирования </w:t>
      </w:r>
      <w:r>
        <w:rPr>
          <w:sz w:val="28"/>
          <w:szCs w:val="28"/>
          <w:lang w:val="en-US"/>
        </w:rPr>
        <w:t>Java</w:t>
      </w:r>
      <w:r w:rsidRPr="00E66F2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Pr="00E66F2E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, а также анализ приведённых реализаций. Для этого необходимо решить следующие задачи: отобрать библиотеки для парсинга, реализовать программы, используя библиотеки, сравнить реализации</w:t>
      </w:r>
      <w:r w:rsidR="00C058CF">
        <w:rPr>
          <w:sz w:val="28"/>
          <w:szCs w:val="28"/>
        </w:rPr>
        <w:t xml:space="preserve"> по скорости выполнения парсинга</w:t>
      </w:r>
      <w:r>
        <w:rPr>
          <w:sz w:val="28"/>
          <w:szCs w:val="28"/>
        </w:rPr>
        <w:t xml:space="preserve"> и дать оценку.</w:t>
      </w:r>
    </w:p>
    <w:p w14:paraId="4B2B2191" w14:textId="3DA341E8" w:rsidR="00972508" w:rsidRDefault="000F5CB1" w:rsidP="00972508">
      <w:pPr>
        <w:tabs>
          <w:tab w:val="clear" w:pos="8640"/>
        </w:tabs>
        <w:spacing w:after="0" w:line="240" w:lineRule="auto"/>
        <w:rPr>
          <w:bCs/>
          <w:color w:val="000000" w:themeColor="text1"/>
          <w:sz w:val="28"/>
          <w:szCs w:val="28"/>
        </w:rPr>
      </w:pPr>
      <w:r w:rsidRPr="001174F4">
        <w:rPr>
          <w:bCs/>
          <w:color w:val="000000" w:themeColor="text1"/>
          <w:sz w:val="28"/>
          <w:szCs w:val="28"/>
        </w:rPr>
        <w:br w:type="page"/>
      </w:r>
    </w:p>
    <w:p w14:paraId="5E5D366B" w14:textId="77777777" w:rsidR="00540BE3" w:rsidRPr="001174F4" w:rsidRDefault="00540BE3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</w:rPr>
      </w:pPr>
      <w:bookmarkStart w:id="6" w:name="_Toc9365034"/>
      <w:bookmarkStart w:id="7" w:name="_Toc9389359"/>
      <w:bookmarkStart w:id="8" w:name="_Toc9714937"/>
      <w:r w:rsidRPr="001174F4">
        <w:rPr>
          <w:rFonts w:ascii="Times New Roman" w:hAnsi="Times New Roman" w:cs="Times New Roman"/>
        </w:rPr>
        <w:lastRenderedPageBreak/>
        <w:t>Отбор библиотек для парсинга</w:t>
      </w:r>
      <w:bookmarkEnd w:id="6"/>
      <w:bookmarkEnd w:id="7"/>
      <w:bookmarkEnd w:id="8"/>
    </w:p>
    <w:p w14:paraId="38FD9C0F" w14:textId="46456430" w:rsidR="00710345" w:rsidRPr="001174F4" w:rsidRDefault="0004432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Для парсинга сайтов были отобраны специальные библиотеки</w:t>
      </w:r>
      <w:r w:rsidR="006820B3">
        <w:rPr>
          <w:sz w:val="28"/>
          <w:szCs w:val="28"/>
        </w:rPr>
        <w:t xml:space="preserve"> для парсинга</w:t>
      </w:r>
      <w:r w:rsidRPr="001174F4">
        <w:rPr>
          <w:sz w:val="28"/>
          <w:szCs w:val="28"/>
        </w:rPr>
        <w:t xml:space="preserve"> для</w:t>
      </w:r>
      <w:r w:rsidR="00710345" w:rsidRPr="001174F4">
        <w:rPr>
          <w:sz w:val="28"/>
          <w:szCs w:val="28"/>
        </w:rPr>
        <w:t xml:space="preserve"> трёх</w:t>
      </w:r>
      <w:r w:rsidRPr="001174F4">
        <w:rPr>
          <w:sz w:val="28"/>
          <w:szCs w:val="28"/>
        </w:rPr>
        <w:t xml:space="preserve"> языков программирования</w:t>
      </w:r>
      <w:r w:rsidR="00710345" w:rsidRPr="001174F4">
        <w:rPr>
          <w:sz w:val="28"/>
          <w:szCs w:val="28"/>
        </w:rPr>
        <w:t>: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 xml:space="preserve">,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и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. </w:t>
      </w:r>
      <w:r w:rsidR="00A9704D">
        <w:rPr>
          <w:sz w:val="28"/>
          <w:szCs w:val="28"/>
        </w:rPr>
        <w:t xml:space="preserve">Приведённые ниже библиотеки </w:t>
      </w:r>
      <w:r w:rsidR="00117A4F">
        <w:rPr>
          <w:sz w:val="28"/>
          <w:szCs w:val="28"/>
        </w:rPr>
        <w:t>были отобраны</w:t>
      </w:r>
      <w:r w:rsidR="00A9704D">
        <w:rPr>
          <w:sz w:val="28"/>
          <w:szCs w:val="28"/>
        </w:rPr>
        <w:t xml:space="preserve"> из-за удобства</w:t>
      </w:r>
      <w:r w:rsidR="00117A4F">
        <w:rPr>
          <w:sz w:val="28"/>
          <w:szCs w:val="28"/>
        </w:rPr>
        <w:t xml:space="preserve"> в использовании</w:t>
      </w:r>
      <w:r w:rsidR="00A9704D">
        <w:rPr>
          <w:sz w:val="28"/>
          <w:szCs w:val="28"/>
        </w:rPr>
        <w:t xml:space="preserve"> и работоспособности с приведёнными для примеров сайтов.</w:t>
      </w:r>
    </w:p>
    <w:p w14:paraId="7458C895" w14:textId="77777777" w:rsidR="00710345" w:rsidRPr="001174F4" w:rsidRDefault="00710345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языка программирования </w:t>
      </w:r>
      <w:r w:rsidRPr="001174F4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 xml:space="preserve"> использованы следующие библиотеки:</w:t>
      </w:r>
    </w:p>
    <w:p w14:paraId="0D13F3DE" w14:textId="77777777" w:rsidR="00710345" w:rsidRPr="001174F4" w:rsidRDefault="00710345" w:rsidP="00D523F7">
      <w:pPr>
        <w:pStyle w:val="af2"/>
        <w:numPr>
          <w:ilvl w:val="0"/>
          <w:numId w:val="24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Jsoup</w:t>
      </w:r>
      <w:r w:rsidRPr="001174F4">
        <w:rPr>
          <w:sz w:val="28"/>
          <w:szCs w:val="28"/>
        </w:rPr>
        <w:t>;</w:t>
      </w:r>
    </w:p>
    <w:p w14:paraId="517F4950" w14:textId="77777777" w:rsidR="00710345" w:rsidRPr="001174F4" w:rsidRDefault="00710345" w:rsidP="00D523F7">
      <w:pPr>
        <w:pStyle w:val="af2"/>
        <w:numPr>
          <w:ilvl w:val="0"/>
          <w:numId w:val="24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Unirest.</w:t>
      </w:r>
    </w:p>
    <w:p w14:paraId="1B2C6EB6" w14:textId="77777777" w:rsidR="00710345" w:rsidRPr="001174F4" w:rsidRDefault="00710345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языка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># использованы следующие библиотеки:</w:t>
      </w:r>
    </w:p>
    <w:p w14:paraId="129FFE22" w14:textId="77777777" w:rsidR="00710345" w:rsidRPr="001174F4" w:rsidRDefault="00710345" w:rsidP="0077000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2" w:hanging="357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HtmlAgilityPack;</w:t>
      </w:r>
    </w:p>
    <w:p w14:paraId="1EE512CE" w14:textId="77777777" w:rsidR="00710345" w:rsidRPr="001174F4" w:rsidRDefault="00710345" w:rsidP="0077000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2" w:hanging="357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Fizzler;</w:t>
      </w:r>
    </w:p>
    <w:p w14:paraId="550F2201" w14:textId="77777777" w:rsidR="00710345" w:rsidRPr="001174F4" w:rsidRDefault="00710345" w:rsidP="0077000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2" w:hanging="357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AngleSharp;</w:t>
      </w:r>
    </w:p>
    <w:p w14:paraId="409870E8" w14:textId="77777777" w:rsidR="00710345" w:rsidRPr="001174F4" w:rsidRDefault="00710345" w:rsidP="0077000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2" w:hanging="357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CsQuery;</w:t>
      </w:r>
    </w:p>
    <w:p w14:paraId="33304761" w14:textId="77777777" w:rsidR="00710345" w:rsidRPr="001174F4" w:rsidRDefault="00710345" w:rsidP="0077000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2" w:hanging="357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RestSharp</w:t>
      </w:r>
      <w:r w:rsidRPr="001174F4">
        <w:rPr>
          <w:sz w:val="28"/>
          <w:szCs w:val="28"/>
        </w:rPr>
        <w:t>.</w:t>
      </w:r>
    </w:p>
    <w:p w14:paraId="5E2F1892" w14:textId="51063E29" w:rsidR="00710345" w:rsidRPr="001174F4" w:rsidRDefault="00710345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языка программирования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 использованы следующие </w:t>
      </w:r>
      <w:r w:rsidR="00117A4F">
        <w:rPr>
          <w:sz w:val="28"/>
          <w:szCs w:val="28"/>
        </w:rPr>
        <w:t>средства</w:t>
      </w:r>
      <w:r w:rsidRPr="001174F4">
        <w:rPr>
          <w:sz w:val="28"/>
          <w:szCs w:val="28"/>
        </w:rPr>
        <w:t>:</w:t>
      </w:r>
    </w:p>
    <w:p w14:paraId="4FCE8C0E" w14:textId="6F98A00C" w:rsidR="00710345" w:rsidRPr="001174F4" w:rsidRDefault="00117A4F" w:rsidP="00D523F7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библиотека </w:t>
      </w:r>
      <w:r w:rsidR="00710345" w:rsidRPr="001174F4">
        <w:rPr>
          <w:sz w:val="28"/>
          <w:szCs w:val="28"/>
          <w:lang w:val="en-US"/>
        </w:rPr>
        <w:t>BeatifulSoup;</w:t>
      </w:r>
    </w:p>
    <w:p w14:paraId="41DFC7F5" w14:textId="2212D51F" w:rsidR="00710345" w:rsidRPr="001174F4" w:rsidRDefault="00117A4F" w:rsidP="00D523F7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библиотека </w:t>
      </w:r>
      <w:r w:rsidR="00710345" w:rsidRPr="001174F4">
        <w:rPr>
          <w:sz w:val="28"/>
          <w:szCs w:val="28"/>
          <w:lang w:val="en-US"/>
        </w:rPr>
        <w:t>Request;</w:t>
      </w:r>
    </w:p>
    <w:p w14:paraId="4106D7CC" w14:textId="0E103296" w:rsidR="00710345" w:rsidRPr="001B6F85" w:rsidRDefault="00710345" w:rsidP="001B6F85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</w:rPr>
      </w:pPr>
      <w:r w:rsidRPr="001B6F85">
        <w:rPr>
          <w:sz w:val="28"/>
          <w:szCs w:val="28"/>
        </w:rPr>
        <w:t xml:space="preserve">фреймворк </w:t>
      </w:r>
      <w:r w:rsidRPr="001B6F85">
        <w:rPr>
          <w:sz w:val="28"/>
          <w:szCs w:val="28"/>
          <w:lang w:val="en-US"/>
        </w:rPr>
        <w:t>Scrapy</w:t>
      </w:r>
      <w:r w:rsidRPr="001B6F85">
        <w:rPr>
          <w:sz w:val="28"/>
          <w:szCs w:val="28"/>
        </w:rPr>
        <w:t>.</w:t>
      </w:r>
    </w:p>
    <w:p w14:paraId="3E918620" w14:textId="74646155" w:rsidR="005F6B46" w:rsidRPr="001174F4" w:rsidRDefault="0004432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Помимо </w:t>
      </w:r>
      <w:r w:rsidR="001F0538" w:rsidRPr="001174F4">
        <w:rPr>
          <w:sz w:val="28"/>
          <w:szCs w:val="28"/>
        </w:rPr>
        <w:t xml:space="preserve">библиотек был использован </w:t>
      </w:r>
      <w:r w:rsidR="009958B2" w:rsidRPr="001174F4">
        <w:rPr>
          <w:sz w:val="28"/>
          <w:szCs w:val="28"/>
          <w:lang w:val="en-US"/>
        </w:rPr>
        <w:t>Selenium</w:t>
      </w:r>
      <w:r w:rsidR="009958B2" w:rsidRPr="001174F4">
        <w:rPr>
          <w:sz w:val="28"/>
          <w:szCs w:val="28"/>
        </w:rPr>
        <w:t xml:space="preserve"> – это набор различных </w:t>
      </w:r>
      <w:r w:rsidR="00770007" w:rsidRPr="001174F4">
        <w:rPr>
          <w:sz w:val="28"/>
          <w:szCs w:val="28"/>
        </w:rPr>
        <w:t xml:space="preserve">бесплатных </w:t>
      </w:r>
      <w:r w:rsidR="009958B2" w:rsidRPr="001174F4">
        <w:rPr>
          <w:sz w:val="28"/>
          <w:szCs w:val="28"/>
        </w:rPr>
        <w:t>программных инструментов, каждый из которых имеет свой подход к поддержке автоматизации тестирования. Весь набор инструментов обеспечивает широкий набор функций тестирования,</w:t>
      </w:r>
      <w:r w:rsidR="00783E56" w:rsidRPr="001174F4">
        <w:rPr>
          <w:sz w:val="28"/>
          <w:szCs w:val="28"/>
        </w:rPr>
        <w:t xml:space="preserve"> </w:t>
      </w:r>
      <w:r w:rsidR="009958B2" w:rsidRPr="001174F4">
        <w:rPr>
          <w:sz w:val="28"/>
          <w:szCs w:val="28"/>
        </w:rPr>
        <w:t xml:space="preserve">специально предназначенных для тестирования веб-приложений всех типов, что позволяет использовать множество опций для определения местоположения элементов пользовательского интерфейса. Одной из ключевых функций </w:t>
      </w:r>
      <w:r w:rsidR="009958B2" w:rsidRPr="001174F4">
        <w:rPr>
          <w:sz w:val="28"/>
          <w:szCs w:val="28"/>
          <w:lang w:val="en-US"/>
        </w:rPr>
        <w:t>Selenium</w:t>
      </w:r>
      <w:r w:rsidR="009958B2" w:rsidRPr="001174F4">
        <w:rPr>
          <w:sz w:val="28"/>
          <w:szCs w:val="28"/>
        </w:rPr>
        <w:t xml:space="preserve"> является поддержка выполнения тестов на нескольких платформах браузера.</w:t>
      </w:r>
    </w:p>
    <w:p w14:paraId="6FD34B5F" w14:textId="77777777" w:rsidR="00B537BE" w:rsidRPr="001174F4" w:rsidRDefault="005F6B4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случае с парсингом сайтов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предоставляет возможность полностью имитировать поведение пользователя на сайте, то есть переход по </w:t>
      </w:r>
      <w:r w:rsidRPr="001174F4">
        <w:rPr>
          <w:sz w:val="28"/>
          <w:szCs w:val="28"/>
        </w:rPr>
        <w:lastRenderedPageBreak/>
        <w:t>ссылкам, использование активных объектов, заполнение некоторых полей и так далее.</w:t>
      </w:r>
      <w:r w:rsidR="00B537BE" w:rsidRPr="001174F4">
        <w:rPr>
          <w:sz w:val="28"/>
          <w:szCs w:val="28"/>
        </w:rPr>
        <w:br w:type="page"/>
      </w:r>
    </w:p>
    <w:p w14:paraId="17FF5BDF" w14:textId="77777777" w:rsidR="00E77255" w:rsidRPr="001174F4" w:rsidRDefault="00B537BE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bookmarkStart w:id="9" w:name="_Toc9365035"/>
      <w:bookmarkStart w:id="10" w:name="_Toc9389360"/>
      <w:bookmarkStart w:id="11" w:name="_Toc9714938"/>
      <w:r w:rsidRPr="001174F4">
        <w:rPr>
          <w:rFonts w:ascii="Times New Roman" w:hAnsi="Times New Roman" w:cs="Times New Roman"/>
          <w:color w:val="000000" w:themeColor="text1"/>
        </w:rPr>
        <w:t>Реализация</w:t>
      </w:r>
      <w:r w:rsidR="0091339A" w:rsidRPr="001174F4">
        <w:rPr>
          <w:rFonts w:ascii="Times New Roman" w:hAnsi="Times New Roman" w:cs="Times New Roman"/>
          <w:color w:val="000000" w:themeColor="text1"/>
        </w:rPr>
        <w:t xml:space="preserve"> на языке </w:t>
      </w:r>
      <w:r w:rsidR="0091339A" w:rsidRPr="001174F4">
        <w:rPr>
          <w:rFonts w:ascii="Times New Roman" w:hAnsi="Times New Roman" w:cs="Times New Roman"/>
          <w:color w:val="000000" w:themeColor="text1"/>
          <w:lang w:val="en-US"/>
        </w:rPr>
        <w:t>Java</w:t>
      </w:r>
      <w:bookmarkEnd w:id="9"/>
      <w:bookmarkEnd w:id="10"/>
      <w:bookmarkEnd w:id="11"/>
    </w:p>
    <w:p w14:paraId="3A744444" w14:textId="77777777" w:rsidR="0091339A" w:rsidRPr="001174F4" w:rsidRDefault="00E07890" w:rsidP="00D523F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ходе работы над проектом</w:t>
      </w:r>
      <w:r w:rsidR="0091339A" w:rsidRPr="001174F4">
        <w:rPr>
          <w:sz w:val="28"/>
          <w:szCs w:val="28"/>
        </w:rPr>
        <w:t xml:space="preserve"> были реализованы следующие способы парсинга контента сайтов на языке </w:t>
      </w:r>
      <w:r w:rsidR="0091339A" w:rsidRPr="001174F4">
        <w:rPr>
          <w:sz w:val="28"/>
          <w:szCs w:val="28"/>
          <w:lang w:val="en-US"/>
        </w:rPr>
        <w:t>Java</w:t>
      </w:r>
      <w:r w:rsidR="0091339A" w:rsidRPr="001174F4">
        <w:rPr>
          <w:sz w:val="28"/>
          <w:szCs w:val="28"/>
        </w:rPr>
        <w:t xml:space="preserve">: </w:t>
      </w:r>
      <w:r w:rsidR="0091339A" w:rsidRPr="001174F4">
        <w:rPr>
          <w:sz w:val="28"/>
          <w:szCs w:val="28"/>
          <w:lang w:val="en-US"/>
        </w:rPr>
        <w:t>Jsoup</w:t>
      </w:r>
      <w:r w:rsidR="0091339A" w:rsidRPr="001174F4">
        <w:rPr>
          <w:sz w:val="28"/>
          <w:szCs w:val="28"/>
        </w:rPr>
        <w:t xml:space="preserve">, </w:t>
      </w:r>
      <w:r w:rsidR="0091339A" w:rsidRPr="001174F4">
        <w:rPr>
          <w:sz w:val="28"/>
          <w:szCs w:val="28"/>
          <w:lang w:val="en-US"/>
        </w:rPr>
        <w:t>Selenium</w:t>
      </w:r>
      <w:r w:rsidR="00A07129" w:rsidRPr="001174F4">
        <w:rPr>
          <w:sz w:val="28"/>
          <w:szCs w:val="28"/>
        </w:rPr>
        <w:t xml:space="preserve"> и </w:t>
      </w:r>
      <w:r w:rsidR="00A07129" w:rsidRPr="001174F4">
        <w:rPr>
          <w:sz w:val="28"/>
          <w:szCs w:val="28"/>
          <w:lang w:val="en-US"/>
        </w:rPr>
        <w:t>Unirest</w:t>
      </w:r>
      <w:r w:rsidR="00A07129" w:rsidRPr="001174F4">
        <w:rPr>
          <w:sz w:val="28"/>
          <w:szCs w:val="28"/>
        </w:rPr>
        <w:t>.</w:t>
      </w:r>
    </w:p>
    <w:p w14:paraId="196BBEC5" w14:textId="77777777" w:rsidR="00775DBF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9365036"/>
      <w:bookmarkStart w:id="13" w:name="_Toc9389361"/>
      <w:bookmarkStart w:id="14" w:name="_Toc9714939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r w:rsidR="00775DBF" w:rsidRPr="001174F4">
        <w:rPr>
          <w:rFonts w:ascii="Times New Roman" w:hAnsi="Times New Roman" w:cs="Times New Roman"/>
          <w:sz w:val="28"/>
          <w:szCs w:val="28"/>
          <w:lang w:val="en-US"/>
        </w:rPr>
        <w:t>Jsoup</w:t>
      </w:r>
      <w:bookmarkEnd w:id="12"/>
      <w:bookmarkEnd w:id="13"/>
      <w:bookmarkEnd w:id="14"/>
    </w:p>
    <w:p w14:paraId="55824BC7" w14:textId="7FA6DA28" w:rsidR="00044D2E" w:rsidRPr="00CA2C33" w:rsidRDefault="00044D2E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Jsoup</w:t>
      </w:r>
      <w:r w:rsidRPr="001174F4">
        <w:rPr>
          <w:sz w:val="28"/>
          <w:szCs w:val="28"/>
        </w:rPr>
        <w:t xml:space="preserve"> – это библиотека для анализа документа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. </w:t>
      </w:r>
      <w:r w:rsidRPr="001174F4">
        <w:rPr>
          <w:sz w:val="28"/>
          <w:szCs w:val="28"/>
          <w:lang w:val="en-US"/>
        </w:rPr>
        <w:t>Jsoup</w:t>
      </w:r>
      <w:r w:rsidRPr="001174F4">
        <w:rPr>
          <w:sz w:val="28"/>
          <w:szCs w:val="28"/>
        </w:rPr>
        <w:t xml:space="preserve"> предоставляет </w:t>
      </w:r>
      <w:r w:rsidRPr="001174F4">
        <w:rPr>
          <w:sz w:val="28"/>
          <w:szCs w:val="28"/>
          <w:lang w:val="en-US"/>
        </w:rPr>
        <w:t>API</w:t>
      </w:r>
      <w:r w:rsidRPr="001174F4">
        <w:rPr>
          <w:sz w:val="28"/>
          <w:szCs w:val="28"/>
        </w:rPr>
        <w:t xml:space="preserve"> для получения и манипулирования данными</w:t>
      </w:r>
      <w:r w:rsidR="00C363A4" w:rsidRPr="001174F4">
        <w:rPr>
          <w:sz w:val="28"/>
          <w:szCs w:val="28"/>
        </w:rPr>
        <w:t xml:space="preserve"> взятых либо с помощью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="00C363A4" w:rsidRPr="001174F4">
        <w:rPr>
          <w:sz w:val="28"/>
          <w:szCs w:val="28"/>
        </w:rPr>
        <w:t>, либо</w:t>
      </w:r>
      <w:r w:rsidRPr="001174F4">
        <w:rPr>
          <w:sz w:val="28"/>
          <w:szCs w:val="28"/>
        </w:rPr>
        <w:t xml:space="preserve"> из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. У этой библиотеки есть методы похожие на </w:t>
      </w:r>
      <w:r w:rsidRPr="001174F4">
        <w:rPr>
          <w:sz w:val="28"/>
          <w:szCs w:val="28"/>
          <w:lang w:val="en-US"/>
        </w:rPr>
        <w:t>DOM</w:t>
      </w:r>
      <w:r w:rsidRPr="001174F4">
        <w:rPr>
          <w:sz w:val="28"/>
          <w:szCs w:val="28"/>
        </w:rPr>
        <w:t xml:space="preserve">,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и </w:t>
      </w:r>
      <w:r w:rsidRPr="001174F4">
        <w:rPr>
          <w:sz w:val="28"/>
          <w:szCs w:val="28"/>
          <w:lang w:val="en-US"/>
        </w:rPr>
        <w:t>JQuery</w:t>
      </w:r>
      <w:r w:rsidRPr="001174F4">
        <w:rPr>
          <w:sz w:val="28"/>
          <w:szCs w:val="28"/>
        </w:rPr>
        <w:t xml:space="preserve"> для того, чтобы получать и обрабатывать данные</w:t>
      </w:r>
      <w:r w:rsidR="00CA2C33" w:rsidRPr="00CA2C33">
        <w:rPr>
          <w:sz w:val="28"/>
          <w:szCs w:val="28"/>
        </w:rPr>
        <w:t xml:space="preserve"> 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_Ref9476293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BF3FC8">
        <w:rPr>
          <w:sz w:val="28"/>
          <w:szCs w:val="28"/>
        </w:rPr>
        <w:t>3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].</w:t>
      </w:r>
    </w:p>
    <w:p w14:paraId="02A204B0" w14:textId="77777777" w:rsidR="00AC6F55" w:rsidRPr="001174F4" w:rsidRDefault="00104D6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парсинга сайта </w:t>
      </w:r>
      <w:r w:rsidR="00CA1F6A" w:rsidRPr="001174F4">
        <w:rPr>
          <w:sz w:val="28"/>
          <w:szCs w:val="28"/>
        </w:rPr>
        <w:t xml:space="preserve">с помощью библиотеки </w:t>
      </w:r>
      <w:r w:rsidR="00CA1F6A" w:rsidRPr="001174F4">
        <w:rPr>
          <w:sz w:val="28"/>
          <w:szCs w:val="28"/>
          <w:lang w:val="en-US"/>
        </w:rPr>
        <w:t>Jsoup</w:t>
      </w:r>
      <w:r w:rsidR="00CA1F6A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были использованы следующие </w:t>
      </w:r>
      <w:r w:rsidR="00434025" w:rsidRPr="001174F4">
        <w:rPr>
          <w:sz w:val="28"/>
          <w:szCs w:val="28"/>
        </w:rPr>
        <w:t>методы:</w:t>
      </w:r>
    </w:p>
    <w:p w14:paraId="1C9A7CED" w14:textId="77777777" w:rsidR="00C363A4" w:rsidRPr="001174F4" w:rsidRDefault="00C363A4" w:rsidP="00D523F7">
      <w:pPr>
        <w:pStyle w:val="af2"/>
        <w:numPr>
          <w:ilvl w:val="0"/>
          <w:numId w:val="3"/>
        </w:numPr>
        <w:spacing w:after="0" w:line="360" w:lineRule="auto"/>
        <w:ind w:left="709" w:hanging="407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connect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>) –</w:t>
      </w:r>
      <w:r w:rsidR="00434025" w:rsidRPr="001174F4">
        <w:rPr>
          <w:sz w:val="28"/>
          <w:szCs w:val="28"/>
        </w:rPr>
        <w:t xml:space="preserve"> </w:t>
      </w:r>
      <w:r w:rsidR="007D522B" w:rsidRPr="001174F4">
        <w:rPr>
          <w:sz w:val="28"/>
          <w:szCs w:val="28"/>
        </w:rPr>
        <w:t>в</w:t>
      </w:r>
      <w:r w:rsidR="00434025"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434025" w:rsidRPr="001174F4">
        <w:rPr>
          <w:sz w:val="28"/>
          <w:szCs w:val="28"/>
          <w:lang w:val="en-US"/>
        </w:rPr>
        <w:t>URL</w:t>
      </w:r>
      <w:r w:rsidR="00434025" w:rsidRPr="001174F4">
        <w:rPr>
          <w:sz w:val="28"/>
          <w:szCs w:val="28"/>
        </w:rPr>
        <w:t>. С</w:t>
      </w:r>
      <w:r w:rsidRPr="001174F4">
        <w:rPr>
          <w:sz w:val="28"/>
          <w:szCs w:val="28"/>
        </w:rPr>
        <w:t>оздает новый</w:t>
      </w:r>
      <w:r w:rsidR="0045692D" w:rsidRPr="001174F4">
        <w:rPr>
          <w:sz w:val="28"/>
          <w:szCs w:val="28"/>
        </w:rPr>
        <w:t xml:space="preserve"> объект типа</w:t>
      </w:r>
      <w:r w:rsidRPr="001174F4">
        <w:rPr>
          <w:sz w:val="28"/>
          <w:szCs w:val="28"/>
        </w:rPr>
        <w:t xml:space="preserve"> Connection для заданного URL, и используется для получения и анализа HTML-страницы;</w:t>
      </w:r>
    </w:p>
    <w:p w14:paraId="6DB75149" w14:textId="77777777" w:rsidR="00563EE2" w:rsidRPr="001174F4" w:rsidRDefault="00C363A4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() – выполняет GET запрос и анализирует результат</w:t>
      </w:r>
      <w:r w:rsidR="00EB6C67" w:rsidRPr="001174F4">
        <w:rPr>
          <w:sz w:val="28"/>
          <w:szCs w:val="28"/>
        </w:rPr>
        <w:t xml:space="preserve">. Возвращает объект </w:t>
      </w:r>
      <w:r w:rsidR="00EB6C67" w:rsidRPr="001174F4">
        <w:rPr>
          <w:sz w:val="28"/>
          <w:szCs w:val="28"/>
          <w:lang w:val="en-US"/>
        </w:rPr>
        <w:t>Document</w:t>
      </w:r>
      <w:r w:rsidRPr="001174F4">
        <w:rPr>
          <w:sz w:val="28"/>
          <w:szCs w:val="28"/>
        </w:rPr>
        <w:t>;</w:t>
      </w:r>
    </w:p>
    <w:p w14:paraId="2CB64F69" w14:textId="77777777" w:rsidR="00C363A4" w:rsidRPr="001174F4" w:rsidRDefault="00C363A4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p</w:t>
      </w:r>
      <w:r w:rsidR="00DB45E3" w:rsidRPr="001174F4">
        <w:rPr>
          <w:sz w:val="28"/>
          <w:szCs w:val="28"/>
          <w:lang w:val="en-US"/>
        </w:rPr>
        <w:t>ost</w:t>
      </w:r>
      <w:r w:rsidRPr="001174F4">
        <w:rPr>
          <w:sz w:val="28"/>
          <w:szCs w:val="28"/>
        </w:rPr>
        <w:t xml:space="preserve">() – выполняет </w:t>
      </w:r>
      <w:r w:rsidR="00434025" w:rsidRPr="001174F4">
        <w:rPr>
          <w:sz w:val="28"/>
          <w:szCs w:val="28"/>
          <w:lang w:val="en-US"/>
        </w:rPr>
        <w:t>POST</w:t>
      </w:r>
      <w:r w:rsidRPr="001174F4">
        <w:rPr>
          <w:sz w:val="28"/>
          <w:szCs w:val="28"/>
        </w:rPr>
        <w:t xml:space="preserve"> запрос и анализирует результат</w:t>
      </w:r>
      <w:r w:rsidR="00EB6C67" w:rsidRPr="001174F4">
        <w:rPr>
          <w:sz w:val="28"/>
          <w:szCs w:val="28"/>
        </w:rPr>
        <w:t xml:space="preserve">. Возвращает объект </w:t>
      </w:r>
      <w:r w:rsidR="00EB6C67" w:rsidRPr="001174F4">
        <w:rPr>
          <w:sz w:val="28"/>
          <w:szCs w:val="28"/>
          <w:lang w:val="en-US"/>
        </w:rPr>
        <w:t>Document</w:t>
      </w:r>
      <w:r w:rsidRPr="001174F4">
        <w:rPr>
          <w:sz w:val="28"/>
          <w:szCs w:val="28"/>
        </w:rPr>
        <w:t>;</w:t>
      </w:r>
    </w:p>
    <w:p w14:paraId="69114C94" w14:textId="77777777" w:rsidR="00C363A4" w:rsidRPr="001174F4" w:rsidRDefault="00434025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userAgent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userAgent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DB45E3" w:rsidRPr="001174F4">
        <w:rPr>
          <w:sz w:val="28"/>
          <w:szCs w:val="28"/>
        </w:rPr>
        <w:t>агента пользователя, который выглядит следующим образом: «Mozilla/5.0 (Windows NT 6.2; Win64; x64) AppleWebKit/537.36 (KHTML, like Gecko) Chrome/32.0.1667.0 Safari/537.36».</w:t>
      </w:r>
      <w:r w:rsidRPr="001174F4">
        <w:rPr>
          <w:sz w:val="28"/>
          <w:szCs w:val="28"/>
        </w:rPr>
        <w:t xml:space="preserve"> </w:t>
      </w:r>
      <w:r w:rsidR="00EB6C67" w:rsidRPr="001174F4">
        <w:rPr>
          <w:sz w:val="28"/>
          <w:szCs w:val="28"/>
        </w:rPr>
        <w:t>Данный метод у</w:t>
      </w:r>
      <w:r w:rsidR="00DB45E3" w:rsidRPr="001174F4">
        <w:rPr>
          <w:sz w:val="28"/>
          <w:szCs w:val="28"/>
        </w:rPr>
        <w:t>станавливает</w:t>
      </w:r>
      <w:r w:rsidRPr="001174F4">
        <w:rPr>
          <w:sz w:val="28"/>
          <w:szCs w:val="28"/>
        </w:rPr>
        <w:t xml:space="preserve"> заголовок запроса агента пользователя</w:t>
      </w:r>
      <w:r w:rsidR="00EB6C67" w:rsidRPr="001174F4">
        <w:rPr>
          <w:sz w:val="28"/>
          <w:szCs w:val="28"/>
        </w:rPr>
        <w:t>;</w:t>
      </w:r>
    </w:p>
    <w:p w14:paraId="57B3B703" w14:textId="77777777" w:rsidR="00EB6C67" w:rsidRPr="001174F4" w:rsidRDefault="00EB6C67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parse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а</w:t>
      </w:r>
      <w:r w:rsidRPr="001174F4">
        <w:rPr>
          <w:sz w:val="28"/>
          <w:szCs w:val="28"/>
        </w:rPr>
        <w:t>нализирует код HTML и возвращает объект Document;</w:t>
      </w:r>
    </w:p>
    <w:p w14:paraId="2480C17D" w14:textId="77777777" w:rsidR="00EB6C67" w:rsidRPr="001174F4" w:rsidRDefault="00EB6C67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getElementsByClass(String className) – </w:t>
      </w:r>
      <w:r w:rsidR="007D522B" w:rsidRPr="001174F4">
        <w:rPr>
          <w:sz w:val="28"/>
          <w:szCs w:val="28"/>
        </w:rPr>
        <w:t>в</w:t>
      </w:r>
      <w:r w:rsidR="00AC6F55" w:rsidRPr="001174F4">
        <w:rPr>
          <w:sz w:val="28"/>
          <w:szCs w:val="28"/>
        </w:rPr>
        <w:t xml:space="preserve"> качестве входного аргумента требует строку в виде наименования класса. </w:t>
      </w:r>
      <w:r w:rsidRPr="001174F4">
        <w:rPr>
          <w:sz w:val="28"/>
          <w:szCs w:val="28"/>
        </w:rPr>
        <w:t xml:space="preserve">Находит элементы, которые имеют этот </w:t>
      </w:r>
      <w:r w:rsidR="00AC6F55" w:rsidRPr="001174F4">
        <w:rPr>
          <w:sz w:val="28"/>
          <w:szCs w:val="28"/>
        </w:rPr>
        <w:t>данный класс и возвращает их</w:t>
      </w:r>
      <w:r w:rsidR="00705B8B" w:rsidRPr="001174F4">
        <w:rPr>
          <w:sz w:val="28"/>
          <w:szCs w:val="28"/>
        </w:rPr>
        <w:t xml:space="preserve">. Тип возвращаемого значения </w:t>
      </w:r>
      <w:r w:rsidR="00705B8B" w:rsidRPr="001174F4">
        <w:rPr>
          <w:sz w:val="28"/>
          <w:szCs w:val="28"/>
          <w:lang w:val="en-US"/>
        </w:rPr>
        <w:t>Elements</w:t>
      </w:r>
      <w:r w:rsidR="00AC6F55" w:rsidRPr="001174F4">
        <w:rPr>
          <w:sz w:val="28"/>
          <w:szCs w:val="28"/>
        </w:rPr>
        <w:t>;</w:t>
      </w:r>
    </w:p>
    <w:p w14:paraId="7A8B9240" w14:textId="77777777" w:rsidR="00AC6F55" w:rsidRPr="001174F4" w:rsidRDefault="00AC6F55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getElementsByTag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tagName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наименования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тэга. Находит элементы, которые имеют этот данный тэг и возвращает их</w:t>
      </w:r>
      <w:r w:rsidR="00705B8B" w:rsidRPr="001174F4">
        <w:rPr>
          <w:sz w:val="28"/>
          <w:szCs w:val="28"/>
        </w:rPr>
        <w:t xml:space="preserve">. Тип возвращаемого значения </w:t>
      </w:r>
      <w:r w:rsidR="00705B8B" w:rsidRPr="001174F4">
        <w:rPr>
          <w:sz w:val="28"/>
          <w:szCs w:val="28"/>
          <w:lang w:val="en-US"/>
        </w:rPr>
        <w:t>Elements</w:t>
      </w:r>
      <w:r w:rsidRPr="001174F4">
        <w:rPr>
          <w:sz w:val="28"/>
          <w:szCs w:val="28"/>
        </w:rPr>
        <w:t>;</w:t>
      </w:r>
    </w:p>
    <w:p w14:paraId="5776AA25" w14:textId="77777777" w:rsidR="00AC6F55" w:rsidRPr="001174F4" w:rsidRDefault="00AC6F55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attr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key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наименования атрибута тэга. Возвращает содержимое атрибута</w:t>
      </w:r>
      <w:r w:rsidR="009972BC" w:rsidRPr="001174F4">
        <w:rPr>
          <w:sz w:val="28"/>
          <w:szCs w:val="28"/>
        </w:rPr>
        <w:t>;</w:t>
      </w:r>
    </w:p>
    <w:p w14:paraId="7E6A21E2" w14:textId="77777777" w:rsidR="009972BC" w:rsidRPr="001174F4" w:rsidRDefault="009972BC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text</w:t>
      </w:r>
      <w:r w:rsidRPr="001174F4">
        <w:rPr>
          <w:sz w:val="28"/>
          <w:szCs w:val="28"/>
        </w:rPr>
        <w:t xml:space="preserve">()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>озвращает текст внутри основного тэга и дочерних элементов</w:t>
      </w:r>
      <w:r w:rsidR="00705B8B" w:rsidRPr="001174F4">
        <w:rPr>
          <w:sz w:val="28"/>
          <w:szCs w:val="28"/>
        </w:rPr>
        <w:t>;</w:t>
      </w:r>
    </w:p>
    <w:p w14:paraId="48A2D024" w14:textId="77777777" w:rsidR="00705B8B" w:rsidRPr="001174F4" w:rsidRDefault="00705B8B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select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cssQuery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</w:t>
      </w:r>
      <w:r w:rsidR="00F740A7" w:rsidRPr="001174F4">
        <w:rPr>
          <w:sz w:val="28"/>
          <w:szCs w:val="28"/>
        </w:rPr>
        <w:t xml:space="preserve"> </w:t>
      </w:r>
      <w:r w:rsidR="00F740A7"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</w:t>
      </w:r>
      <w:r w:rsidR="00523911" w:rsidRPr="001174F4">
        <w:rPr>
          <w:sz w:val="28"/>
          <w:szCs w:val="28"/>
        </w:rPr>
        <w:t>селектора. Возвращает элементы, которые соответствуют селектору.</w:t>
      </w:r>
    </w:p>
    <w:p w14:paraId="4E1E1060" w14:textId="7EE5C62D" w:rsidR="00CD1686" w:rsidRDefault="00523911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selectFirst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cssQuery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F740A7" w:rsidRPr="001174F4">
        <w:rPr>
          <w:sz w:val="28"/>
          <w:szCs w:val="28"/>
          <w:lang w:val="en-US"/>
        </w:rPr>
        <w:t>css</w:t>
      </w:r>
      <w:r w:rsidR="00F740A7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селектора. Возвращает первое соответствие заданному селектору. </w:t>
      </w:r>
      <w:r w:rsidR="00892943" w:rsidRPr="001174F4">
        <w:rPr>
          <w:sz w:val="28"/>
          <w:szCs w:val="28"/>
        </w:rPr>
        <w:t xml:space="preserve">Аналогичный результат будет при </w:t>
      </w:r>
      <w:r w:rsidR="00892943" w:rsidRPr="001174F4">
        <w:rPr>
          <w:sz w:val="28"/>
          <w:szCs w:val="28"/>
          <w:lang w:val="en-US"/>
        </w:rPr>
        <w:t>select</w:t>
      </w:r>
      <w:r w:rsidR="00892943" w:rsidRPr="001174F4">
        <w:rPr>
          <w:sz w:val="28"/>
          <w:szCs w:val="28"/>
        </w:rPr>
        <w:t>(</w:t>
      </w:r>
      <w:r w:rsidR="00892943" w:rsidRPr="001174F4">
        <w:rPr>
          <w:sz w:val="28"/>
          <w:szCs w:val="28"/>
          <w:lang w:val="en-US"/>
        </w:rPr>
        <w:t>String</w:t>
      </w:r>
      <w:r w:rsidR="00892943" w:rsidRPr="001174F4">
        <w:rPr>
          <w:sz w:val="28"/>
          <w:szCs w:val="28"/>
        </w:rPr>
        <w:t xml:space="preserve"> </w:t>
      </w:r>
      <w:r w:rsidR="00892943" w:rsidRPr="001174F4">
        <w:rPr>
          <w:sz w:val="28"/>
          <w:szCs w:val="28"/>
          <w:lang w:val="en-US"/>
        </w:rPr>
        <w:t>cssQuery</w:t>
      </w:r>
      <w:r w:rsidR="00892943" w:rsidRPr="001174F4">
        <w:rPr>
          <w:sz w:val="28"/>
          <w:szCs w:val="28"/>
        </w:rPr>
        <w:t>).</w:t>
      </w:r>
      <w:r w:rsidR="00892943" w:rsidRPr="001174F4">
        <w:rPr>
          <w:sz w:val="28"/>
          <w:szCs w:val="28"/>
          <w:lang w:val="en-US"/>
        </w:rPr>
        <w:t>first</w:t>
      </w:r>
      <w:r w:rsidR="00892943" w:rsidRPr="001174F4">
        <w:rPr>
          <w:sz w:val="28"/>
          <w:szCs w:val="28"/>
        </w:rPr>
        <w:t>(), но этот вариант менее эффективный, так как первый метод будет искать все совпадения, что будет затратно по времени, и только потом второй метод вернёт первый элемент</w:t>
      </w:r>
      <w:r w:rsidR="00CA2C33">
        <w:rPr>
          <w:sz w:val="28"/>
          <w:szCs w:val="28"/>
        </w:rPr>
        <w:t xml:space="preserve"> </w:t>
      </w:r>
      <w:r w:rsidR="00CA2C33" w:rsidRPr="00CA2C33">
        <w:rPr>
          <w:sz w:val="28"/>
          <w:szCs w:val="28"/>
        </w:rPr>
        <w:t>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_Ref9476392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BF3FC8">
        <w:rPr>
          <w:sz w:val="28"/>
          <w:szCs w:val="28"/>
        </w:rPr>
        <w:t>4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_Ref9476470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BF3FC8">
        <w:rPr>
          <w:sz w:val="28"/>
          <w:szCs w:val="28"/>
        </w:rPr>
        <w:t>5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_Ref9476534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BF3FC8">
        <w:rPr>
          <w:sz w:val="28"/>
          <w:szCs w:val="28"/>
        </w:rPr>
        <w:t>6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</w:t>
      </w:r>
      <w:r w:rsidR="00892943" w:rsidRPr="001174F4">
        <w:rPr>
          <w:sz w:val="28"/>
          <w:szCs w:val="28"/>
        </w:rPr>
        <w:t>.</w:t>
      </w:r>
      <w:r w:rsidR="002A184E">
        <w:rPr>
          <w:sz w:val="28"/>
          <w:szCs w:val="28"/>
        </w:rPr>
        <w:t xml:space="preserve"> </w:t>
      </w:r>
    </w:p>
    <w:p w14:paraId="0FD77127" w14:textId="07C40C1E" w:rsidR="008F409C" w:rsidRPr="001174F4" w:rsidRDefault="00104D6D" w:rsidP="00D523F7">
      <w:pPr>
        <w:spacing w:after="0" w:line="360" w:lineRule="auto"/>
        <w:ind w:firstLine="680"/>
        <w:rPr>
          <w:sz w:val="28"/>
          <w:szCs w:val="28"/>
        </w:rPr>
      </w:pPr>
      <w:bookmarkStart w:id="15" w:name="_Hlk9012872"/>
      <w:r w:rsidRPr="001174F4">
        <w:rPr>
          <w:sz w:val="28"/>
          <w:szCs w:val="28"/>
        </w:rPr>
        <w:t>П</w:t>
      </w:r>
      <w:r w:rsidR="00F67A13" w:rsidRPr="001174F4">
        <w:rPr>
          <w:sz w:val="28"/>
          <w:szCs w:val="28"/>
        </w:rPr>
        <w:t>ри построении логики парсинга сайта использовал</w:t>
      </w:r>
      <w:r w:rsidRPr="001174F4">
        <w:rPr>
          <w:sz w:val="28"/>
          <w:szCs w:val="28"/>
        </w:rPr>
        <w:t>а</w:t>
      </w:r>
      <w:r w:rsidR="00F67A13" w:rsidRPr="001174F4">
        <w:rPr>
          <w:sz w:val="28"/>
          <w:szCs w:val="28"/>
        </w:rPr>
        <w:t>с</w:t>
      </w:r>
      <w:r w:rsidRPr="001174F4">
        <w:rPr>
          <w:sz w:val="28"/>
          <w:szCs w:val="28"/>
        </w:rPr>
        <w:t>ь панель разработчика</w:t>
      </w:r>
      <w:r w:rsidR="00F67A13" w:rsidRPr="001174F4">
        <w:rPr>
          <w:sz w:val="28"/>
          <w:szCs w:val="28"/>
        </w:rPr>
        <w:t xml:space="preserve"> </w:t>
      </w:r>
      <w:r w:rsidR="009E1723" w:rsidRPr="001174F4">
        <w:rPr>
          <w:sz w:val="28"/>
          <w:szCs w:val="28"/>
        </w:rPr>
        <w:t xml:space="preserve">в </w:t>
      </w:r>
      <w:r w:rsidR="00F67A13" w:rsidRPr="001174F4">
        <w:rPr>
          <w:sz w:val="28"/>
          <w:szCs w:val="28"/>
        </w:rPr>
        <w:t>браузер</w:t>
      </w:r>
      <w:r w:rsidR="009E1723" w:rsidRPr="001174F4">
        <w:rPr>
          <w:sz w:val="28"/>
          <w:szCs w:val="28"/>
        </w:rPr>
        <w:t>е</w:t>
      </w:r>
      <w:r w:rsidR="00F67A13" w:rsidRPr="001174F4">
        <w:rPr>
          <w:sz w:val="28"/>
          <w:szCs w:val="28"/>
        </w:rPr>
        <w:t xml:space="preserve"> </w:t>
      </w:r>
      <w:r w:rsidR="00F67A13" w:rsidRPr="001174F4">
        <w:rPr>
          <w:sz w:val="28"/>
          <w:szCs w:val="28"/>
          <w:lang w:val="en-US"/>
        </w:rPr>
        <w:t>Google</w:t>
      </w:r>
      <w:r w:rsidR="00F67A13" w:rsidRPr="001174F4">
        <w:rPr>
          <w:sz w:val="28"/>
          <w:szCs w:val="28"/>
        </w:rPr>
        <w:t xml:space="preserve"> </w:t>
      </w:r>
      <w:r w:rsidR="00F67A13" w:rsidRPr="001174F4">
        <w:rPr>
          <w:sz w:val="28"/>
          <w:szCs w:val="28"/>
          <w:lang w:val="en-US"/>
        </w:rPr>
        <w:t>Chrome</w:t>
      </w:r>
      <w:r w:rsidR="00B51DE7" w:rsidRPr="001174F4">
        <w:rPr>
          <w:sz w:val="28"/>
          <w:szCs w:val="28"/>
        </w:rPr>
        <w:t>, ч</w:t>
      </w:r>
      <w:r w:rsidR="00F67A13" w:rsidRPr="001174F4">
        <w:rPr>
          <w:sz w:val="28"/>
          <w:szCs w:val="28"/>
        </w:rPr>
        <w:t xml:space="preserve">тобы не писать </w:t>
      </w:r>
      <w:r w:rsidR="00F740A7" w:rsidRPr="001174F4">
        <w:rPr>
          <w:sz w:val="28"/>
          <w:szCs w:val="28"/>
          <w:lang w:val="en-US"/>
        </w:rPr>
        <w:t>css</w:t>
      </w:r>
      <w:r w:rsidR="00F740A7" w:rsidRPr="001174F4">
        <w:rPr>
          <w:sz w:val="28"/>
          <w:szCs w:val="28"/>
        </w:rPr>
        <w:t xml:space="preserve"> </w:t>
      </w:r>
      <w:r w:rsidR="00F67A13" w:rsidRPr="001174F4">
        <w:rPr>
          <w:sz w:val="28"/>
          <w:szCs w:val="28"/>
        </w:rPr>
        <w:t>селектор</w:t>
      </w:r>
      <w:r w:rsidR="00B51DE7" w:rsidRPr="001174F4">
        <w:rPr>
          <w:sz w:val="28"/>
          <w:szCs w:val="28"/>
        </w:rPr>
        <w:t xml:space="preserve">ы или </w:t>
      </w:r>
      <w:r w:rsidR="00B51DE7" w:rsidRPr="001174F4">
        <w:rPr>
          <w:sz w:val="28"/>
          <w:szCs w:val="28"/>
          <w:lang w:val="en-US"/>
        </w:rPr>
        <w:t>XPath</w:t>
      </w:r>
      <w:r w:rsidR="00F67A13" w:rsidRPr="001174F4">
        <w:rPr>
          <w:sz w:val="28"/>
          <w:szCs w:val="28"/>
        </w:rPr>
        <w:t xml:space="preserve"> само</w:t>
      </w:r>
      <w:r w:rsidR="00B51DE7" w:rsidRPr="001174F4">
        <w:rPr>
          <w:sz w:val="28"/>
          <w:szCs w:val="28"/>
        </w:rPr>
        <w:t>стоятельно.</w:t>
      </w:r>
      <w:r w:rsidR="009E1723" w:rsidRPr="001174F4">
        <w:rPr>
          <w:sz w:val="28"/>
          <w:szCs w:val="28"/>
        </w:rPr>
        <w:t xml:space="preserve"> Использование возможностей панели разработчика в браузере </w:t>
      </w:r>
      <w:r w:rsidR="009E1723" w:rsidRPr="001174F4">
        <w:rPr>
          <w:sz w:val="28"/>
          <w:szCs w:val="28"/>
          <w:lang w:val="en-US"/>
        </w:rPr>
        <w:t>Google</w:t>
      </w:r>
      <w:r w:rsidR="009E1723" w:rsidRPr="001174F4">
        <w:rPr>
          <w:sz w:val="28"/>
          <w:szCs w:val="28"/>
        </w:rPr>
        <w:t xml:space="preserve"> </w:t>
      </w:r>
      <w:r w:rsidR="009E1723" w:rsidRPr="001174F4">
        <w:rPr>
          <w:sz w:val="28"/>
          <w:szCs w:val="28"/>
          <w:lang w:val="en-US"/>
        </w:rPr>
        <w:t>Chrome</w:t>
      </w:r>
      <w:r w:rsidR="009E1723" w:rsidRPr="001174F4">
        <w:rPr>
          <w:sz w:val="28"/>
          <w:szCs w:val="28"/>
        </w:rPr>
        <w:t xml:space="preserve"> изображено на</w:t>
      </w:r>
      <w:r w:rsidR="0051501E" w:rsidRPr="001174F4">
        <w:rPr>
          <w:sz w:val="28"/>
          <w:szCs w:val="28"/>
        </w:rPr>
        <w:t xml:space="preserve"> </w:t>
      </w:r>
      <w:r w:rsidR="00D24768">
        <w:rPr>
          <w:sz w:val="28"/>
          <w:szCs w:val="28"/>
        </w:rPr>
        <w:t>рисунке 1</w:t>
      </w:r>
      <w:r w:rsidR="009E1723" w:rsidRPr="001174F4">
        <w:rPr>
          <w:sz w:val="28"/>
          <w:szCs w:val="28"/>
        </w:rPr>
        <w:t>.</w:t>
      </w:r>
      <w:r w:rsidR="00CD1686">
        <w:rPr>
          <w:sz w:val="28"/>
          <w:szCs w:val="28"/>
        </w:rPr>
        <w:t xml:space="preserve"> </w:t>
      </w:r>
      <w:r w:rsidR="00CD1686" w:rsidRPr="00CD1686">
        <w:rPr>
          <w:sz w:val="28"/>
          <w:szCs w:val="28"/>
        </w:rPr>
        <w:t xml:space="preserve">Полный код программы приведён в </w:t>
      </w:r>
      <w:r w:rsidR="00D24768">
        <w:rPr>
          <w:sz w:val="28"/>
          <w:szCs w:val="28"/>
        </w:rPr>
        <w:t>Приложении А.</w:t>
      </w:r>
    </w:p>
    <w:bookmarkEnd w:id="15"/>
    <w:p w14:paraId="7BEF01E4" w14:textId="77777777" w:rsidR="00421A3A" w:rsidRPr="001174F4" w:rsidRDefault="00421A3A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Плюсы библиотеки </w:t>
      </w:r>
      <w:r w:rsidR="009E1723" w:rsidRPr="001174F4">
        <w:rPr>
          <w:sz w:val="28"/>
          <w:szCs w:val="28"/>
        </w:rPr>
        <w:t>Jsoup</w:t>
      </w:r>
      <w:r w:rsidRPr="001174F4">
        <w:rPr>
          <w:sz w:val="28"/>
          <w:szCs w:val="28"/>
        </w:rPr>
        <w:t>:</w:t>
      </w:r>
    </w:p>
    <w:p w14:paraId="1B2881BD" w14:textId="77777777" w:rsidR="00421A3A" w:rsidRPr="001174F4" w:rsidRDefault="009E1723" w:rsidP="00D523F7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является интуитивно понятной библиотекой, которой легко пользоваться</w:t>
      </w:r>
      <w:r w:rsidR="00421A3A" w:rsidRPr="001174F4">
        <w:rPr>
          <w:sz w:val="28"/>
          <w:szCs w:val="28"/>
        </w:rPr>
        <w:t>;</w:t>
      </w:r>
    </w:p>
    <w:p w14:paraId="7C05F783" w14:textId="77777777" w:rsidR="00421A3A" w:rsidRPr="001174F4" w:rsidRDefault="00421A3A" w:rsidP="00D523F7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содержит </w:t>
      </w:r>
      <w:r w:rsidR="009E1723" w:rsidRPr="001174F4">
        <w:rPr>
          <w:sz w:val="28"/>
          <w:szCs w:val="28"/>
        </w:rPr>
        <w:t>множество методов, которые облегчают парсинг сайтов</w:t>
      </w:r>
      <w:r w:rsidRPr="001174F4">
        <w:rPr>
          <w:sz w:val="28"/>
          <w:szCs w:val="28"/>
        </w:rPr>
        <w:t>;</w:t>
      </w:r>
    </w:p>
    <w:p w14:paraId="0BF56437" w14:textId="77777777" w:rsidR="009E1723" w:rsidRPr="001174F4" w:rsidRDefault="00421A3A" w:rsidP="00D523F7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присутствует имитация пользователя через </w:t>
      </w:r>
      <w:r w:rsidRPr="001174F4">
        <w:rPr>
          <w:sz w:val="28"/>
          <w:szCs w:val="28"/>
          <w:lang w:val="en-US"/>
        </w:rPr>
        <w:t>userAgent</w:t>
      </w:r>
      <w:r w:rsidRPr="001174F4">
        <w:rPr>
          <w:sz w:val="28"/>
          <w:szCs w:val="28"/>
        </w:rPr>
        <w:t>;</w:t>
      </w:r>
    </w:p>
    <w:p w14:paraId="60123CC3" w14:textId="77777777" w:rsidR="00421A3A" w:rsidRPr="001174F4" w:rsidRDefault="00421A3A" w:rsidP="00D523F7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имеется возможность взаимодействия с </w:t>
      </w:r>
      <w:r w:rsidRPr="001174F4">
        <w:rPr>
          <w:sz w:val="28"/>
          <w:szCs w:val="28"/>
          <w:lang w:val="en-US"/>
        </w:rPr>
        <w:t>cookies</w:t>
      </w:r>
      <w:r w:rsidRPr="001174F4">
        <w:rPr>
          <w:sz w:val="28"/>
          <w:szCs w:val="28"/>
        </w:rPr>
        <w:t>.</w:t>
      </w:r>
    </w:p>
    <w:p w14:paraId="36B1FA2E" w14:textId="77777777" w:rsidR="009E1723" w:rsidRPr="001174F4" w:rsidRDefault="00BF053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Минусы библиотеки </w:t>
      </w:r>
      <w:r w:rsidRPr="001174F4">
        <w:rPr>
          <w:sz w:val="28"/>
          <w:szCs w:val="28"/>
          <w:lang w:val="en-US"/>
        </w:rPr>
        <w:t>Jsoup</w:t>
      </w:r>
      <w:r w:rsidR="009E1723" w:rsidRPr="001174F4">
        <w:rPr>
          <w:sz w:val="28"/>
          <w:szCs w:val="28"/>
        </w:rPr>
        <w:t>:</w:t>
      </w:r>
    </w:p>
    <w:p w14:paraId="64D77B6B" w14:textId="77777777" w:rsidR="00421A3A" w:rsidRPr="001174F4" w:rsidRDefault="00421A3A" w:rsidP="00D523F7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с помощью библиотеки </w:t>
      </w:r>
      <w:r w:rsidR="009E1723" w:rsidRPr="001174F4">
        <w:rPr>
          <w:sz w:val="28"/>
          <w:szCs w:val="28"/>
        </w:rPr>
        <w:t>Jsoup мо</w:t>
      </w:r>
      <w:r w:rsidRPr="001174F4">
        <w:rPr>
          <w:sz w:val="28"/>
          <w:szCs w:val="28"/>
        </w:rPr>
        <w:t>жно</w:t>
      </w:r>
      <w:r w:rsidR="009E1723" w:rsidRPr="001174F4">
        <w:rPr>
          <w:sz w:val="28"/>
          <w:szCs w:val="28"/>
        </w:rPr>
        <w:t xml:space="preserve"> парсить только статические страницы, то есть не</w:t>
      </w:r>
      <w:r w:rsidRPr="001174F4">
        <w:rPr>
          <w:sz w:val="28"/>
          <w:szCs w:val="28"/>
        </w:rPr>
        <w:t>льзя</w:t>
      </w:r>
      <w:r w:rsidR="009E1723" w:rsidRPr="001174F4">
        <w:rPr>
          <w:sz w:val="28"/>
          <w:szCs w:val="28"/>
        </w:rPr>
        <w:t xml:space="preserve"> работать с динамически подключаемым контентом</w:t>
      </w:r>
      <w:r w:rsidRPr="001174F4">
        <w:rPr>
          <w:sz w:val="28"/>
          <w:szCs w:val="28"/>
        </w:rPr>
        <w:t>;</w:t>
      </w:r>
    </w:p>
    <w:p w14:paraId="39A6A75D" w14:textId="77777777" w:rsidR="009E1723" w:rsidRPr="001174F4" w:rsidRDefault="009E1723" w:rsidP="00D523F7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Jsoup не поддерживает XPath. </w:t>
      </w:r>
      <w:r w:rsidR="00421A3A" w:rsidRPr="001174F4">
        <w:rPr>
          <w:sz w:val="28"/>
          <w:szCs w:val="28"/>
        </w:rPr>
        <w:t>Но</w:t>
      </w:r>
      <w:r w:rsidR="00F740A7" w:rsidRPr="001174F4">
        <w:rPr>
          <w:sz w:val="28"/>
          <w:szCs w:val="28"/>
        </w:rPr>
        <w:t xml:space="preserve"> </w:t>
      </w:r>
      <w:r w:rsidR="00F740A7" w:rsidRPr="001174F4">
        <w:rPr>
          <w:sz w:val="28"/>
          <w:szCs w:val="28"/>
          <w:lang w:val="en-US"/>
        </w:rPr>
        <w:t>css</w:t>
      </w:r>
      <w:r w:rsidR="00421A3A" w:rsidRPr="001174F4">
        <w:rPr>
          <w:sz w:val="28"/>
          <w:szCs w:val="28"/>
        </w:rPr>
        <w:t xml:space="preserve"> селекторы являются альтернативой;</w:t>
      </w:r>
    </w:p>
    <w:p w14:paraId="7E87ADAE" w14:textId="0D2B8321" w:rsidR="0026652D" w:rsidRPr="0026652D" w:rsidRDefault="00421A3A" w:rsidP="0026652D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среди методов, которые возвращают элементы по классу, тэгам и так далее нет методов для возвращения только первого элемента. Всегда происходит полный обход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>. Приходится пользоваться методо</w:t>
      </w:r>
      <w:r w:rsidR="00D20F2E" w:rsidRPr="001174F4">
        <w:rPr>
          <w:sz w:val="28"/>
          <w:szCs w:val="28"/>
        </w:rPr>
        <w:t>м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first().</w:t>
      </w:r>
    </w:p>
    <w:p w14:paraId="13A6002F" w14:textId="77777777" w:rsidR="0026652D" w:rsidRPr="001174F4" w:rsidRDefault="0026652D" w:rsidP="0026652D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5EA66D0D" wp14:editId="31B27B84">
            <wp:extent cx="4229100" cy="32083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" r="1755"/>
                    <a:stretch/>
                  </pic:blipFill>
                  <pic:spPr bwMode="auto">
                    <a:xfrm>
                      <a:off x="0" y="0"/>
                      <a:ext cx="4259254" cy="323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1D7F3" w14:textId="1248CAFE" w:rsidR="0026652D" w:rsidRPr="00323248" w:rsidRDefault="0026652D" w:rsidP="0026652D">
      <w:pPr>
        <w:pStyle w:val="af3"/>
        <w:spacing w:after="0" w:line="48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16" w:name="_Ref9013033"/>
      <w:bookmarkStart w:id="17" w:name="_Ref9013023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1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16"/>
      <w:r w:rsidRPr="00323248">
        <w:rPr>
          <w:i w:val="0"/>
          <w:iCs w:val="0"/>
          <w:color w:val="auto"/>
          <w:sz w:val="24"/>
          <w:szCs w:val="24"/>
        </w:rPr>
        <w:t xml:space="preserve"> – использование возможностей панели разработчика в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Google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Chrome</w:t>
      </w:r>
      <w:bookmarkEnd w:id="17"/>
    </w:p>
    <w:p w14:paraId="5577DD2C" w14:textId="77777777" w:rsidR="00CD77B1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Toc9365037"/>
      <w:bookmarkStart w:id="19" w:name="_Toc9389362"/>
      <w:bookmarkStart w:id="20" w:name="_Toc9714940"/>
      <w:r>
        <w:rPr>
          <w:rFonts w:ascii="Times New Roman" w:hAnsi="Times New Roman" w:cs="Times New Roman"/>
          <w:sz w:val="28"/>
          <w:szCs w:val="28"/>
        </w:rPr>
        <w:t xml:space="preserve">Описание инструмента </w:t>
      </w:r>
      <w:r w:rsidR="00CD77B1" w:rsidRPr="001174F4">
        <w:rPr>
          <w:rFonts w:ascii="Times New Roman" w:hAnsi="Times New Roman" w:cs="Times New Roman"/>
          <w:sz w:val="28"/>
          <w:szCs w:val="28"/>
          <w:lang w:val="en-US"/>
        </w:rPr>
        <w:t>Selenium</w:t>
      </w:r>
      <w:bookmarkEnd w:id="18"/>
      <w:bookmarkEnd w:id="19"/>
      <w:bookmarkEnd w:id="20"/>
    </w:p>
    <w:p w14:paraId="726CCEC0" w14:textId="77777777" w:rsidR="007243B9" w:rsidRPr="001174F4" w:rsidRDefault="007243B9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работы с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нужно скачать вебдрайвер</w:t>
      </w:r>
      <w:r w:rsidR="00CA1F6A" w:rsidRPr="001174F4">
        <w:rPr>
          <w:sz w:val="28"/>
          <w:szCs w:val="28"/>
        </w:rPr>
        <w:t xml:space="preserve"> и подключить его через setProperty(String key, String value), где </w:t>
      </w:r>
      <w:r w:rsidR="00CA1F6A" w:rsidRPr="001174F4">
        <w:rPr>
          <w:sz w:val="28"/>
          <w:szCs w:val="28"/>
          <w:lang w:val="en-US"/>
        </w:rPr>
        <w:t>key</w:t>
      </w:r>
      <w:r w:rsidR="00CA1F6A" w:rsidRPr="001174F4">
        <w:rPr>
          <w:sz w:val="28"/>
          <w:szCs w:val="28"/>
        </w:rPr>
        <w:t xml:space="preserve"> – имя драйвера, то есть «webdriver.chrome.driver», а </w:t>
      </w:r>
      <w:r w:rsidR="00CA1F6A" w:rsidRPr="001174F4">
        <w:rPr>
          <w:sz w:val="28"/>
          <w:szCs w:val="28"/>
          <w:lang w:val="en-US"/>
        </w:rPr>
        <w:t>value</w:t>
      </w:r>
      <w:r w:rsidR="00CA1F6A" w:rsidRPr="001174F4">
        <w:rPr>
          <w:sz w:val="28"/>
          <w:szCs w:val="28"/>
        </w:rPr>
        <w:t xml:space="preserve"> – путь к самому драйверу</w:t>
      </w:r>
      <w:r w:rsidRPr="001174F4">
        <w:rPr>
          <w:sz w:val="28"/>
          <w:szCs w:val="28"/>
        </w:rPr>
        <w:t>. В данном проекте использовался chromedriver</w:t>
      </w:r>
      <w:r w:rsidR="00CA1F6A" w:rsidRPr="001174F4">
        <w:rPr>
          <w:sz w:val="28"/>
          <w:szCs w:val="28"/>
        </w:rPr>
        <w:t>.</w:t>
      </w:r>
      <w:r w:rsidR="00CA1F6A" w:rsidRPr="001174F4">
        <w:rPr>
          <w:sz w:val="28"/>
          <w:szCs w:val="28"/>
          <w:lang w:val="en-US"/>
        </w:rPr>
        <w:t>exe</w:t>
      </w:r>
      <w:r w:rsidRPr="001174F4">
        <w:rPr>
          <w:sz w:val="28"/>
          <w:szCs w:val="28"/>
        </w:rPr>
        <w:t>. Также нужно подключить библиотеку</w:t>
      </w:r>
      <w:r w:rsidR="00CA1F6A" w:rsidRPr="001174F4">
        <w:rPr>
          <w:sz w:val="28"/>
          <w:szCs w:val="28"/>
        </w:rPr>
        <w:t xml:space="preserve"> </w:t>
      </w:r>
      <w:r w:rsidR="00CA1F6A" w:rsidRPr="001174F4">
        <w:rPr>
          <w:sz w:val="28"/>
          <w:szCs w:val="28"/>
          <w:lang w:val="en-US"/>
        </w:rPr>
        <w:t>selenium</w:t>
      </w:r>
      <w:r w:rsidR="00CA1F6A" w:rsidRPr="001174F4">
        <w:rPr>
          <w:sz w:val="28"/>
          <w:szCs w:val="28"/>
        </w:rPr>
        <w:t xml:space="preserve"> для взаимодействия с браузером.</w:t>
      </w:r>
    </w:p>
    <w:p w14:paraId="53449FEC" w14:textId="77777777" w:rsidR="00CA1F6A" w:rsidRPr="001174F4" w:rsidRDefault="00CA1F6A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парсинга сайта с помощью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были использованы следующие методы:</w:t>
      </w:r>
    </w:p>
    <w:p w14:paraId="0AB80A76" w14:textId="77777777" w:rsidR="00107DE1" w:rsidRPr="001174F4" w:rsidRDefault="00CA1F6A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="00107DE1"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="00107DE1"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107DE1" w:rsidRPr="001174F4">
        <w:rPr>
          <w:sz w:val="28"/>
          <w:szCs w:val="28"/>
          <w:lang w:val="en-US"/>
        </w:rPr>
        <w:t>URL</w:t>
      </w:r>
      <w:r w:rsidR="00107DE1" w:rsidRPr="001174F4">
        <w:rPr>
          <w:sz w:val="28"/>
          <w:szCs w:val="28"/>
        </w:rPr>
        <w:t xml:space="preserve">. С помощью этого метода происходит навигация по </w:t>
      </w:r>
      <w:r w:rsidR="00107DE1" w:rsidRPr="001174F4">
        <w:rPr>
          <w:sz w:val="28"/>
          <w:szCs w:val="28"/>
          <w:lang w:val="en-US"/>
        </w:rPr>
        <w:t>URL</w:t>
      </w:r>
      <w:r w:rsidR="00B71ECA" w:rsidRPr="001174F4">
        <w:rPr>
          <w:sz w:val="28"/>
          <w:szCs w:val="28"/>
        </w:rPr>
        <w:t>;</w:t>
      </w:r>
    </w:p>
    <w:p w14:paraId="51760FA8" w14:textId="77777777" w:rsidR="00B71ECA" w:rsidRPr="00CA2C33" w:rsidRDefault="00107DE1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navigate</w:t>
      </w:r>
      <w:r w:rsidRPr="001174F4">
        <w:rPr>
          <w:sz w:val="28"/>
          <w:szCs w:val="28"/>
        </w:rPr>
        <w:t>().</w:t>
      </w:r>
      <w:r w:rsidRPr="001174F4">
        <w:rPr>
          <w:sz w:val="28"/>
          <w:szCs w:val="28"/>
          <w:lang w:val="en-US"/>
        </w:rPr>
        <w:t>to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) -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С помощью этого метода происходит навигация по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Разница этого метода и метода </w:t>
      </w: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>) небольшая, но она есть</w:t>
      </w:r>
      <w:r w:rsidR="00D20F2E" w:rsidRPr="001174F4">
        <w:rPr>
          <w:sz w:val="28"/>
          <w:szCs w:val="28"/>
        </w:rPr>
        <w:t>: и</w:t>
      </w:r>
      <w:r w:rsidRPr="001174F4">
        <w:rPr>
          <w:sz w:val="28"/>
          <w:szCs w:val="28"/>
        </w:rPr>
        <w:t xml:space="preserve">спользуя </w:t>
      </w:r>
      <w:r w:rsidRPr="001174F4">
        <w:rPr>
          <w:sz w:val="28"/>
          <w:szCs w:val="28"/>
          <w:lang w:val="en-US"/>
        </w:rPr>
        <w:t>navigate</w:t>
      </w:r>
      <w:r w:rsidRPr="001174F4">
        <w:rPr>
          <w:sz w:val="28"/>
          <w:szCs w:val="28"/>
        </w:rPr>
        <w:t xml:space="preserve">(), можно </w:t>
      </w:r>
      <w:r w:rsidR="00B71ECA" w:rsidRPr="001174F4">
        <w:rPr>
          <w:sz w:val="28"/>
          <w:szCs w:val="28"/>
        </w:rPr>
        <w:t>использовать такие методы, как back(), forward(), refresh();</w:t>
      </w:r>
    </w:p>
    <w:p w14:paraId="3943821D" w14:textId="77777777" w:rsidR="00B71ECA" w:rsidRPr="001174F4" w:rsidRDefault="00B71ECA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findElement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параметра принимает </w:t>
      </w:r>
      <w:r w:rsidR="00D20F2E" w:rsidRPr="001174F4">
        <w:rPr>
          <w:sz w:val="28"/>
          <w:szCs w:val="28"/>
        </w:rPr>
        <w:t>класс</w:t>
      </w:r>
      <w:r w:rsidRPr="001174F4">
        <w:rPr>
          <w:sz w:val="28"/>
          <w:szCs w:val="28"/>
        </w:rPr>
        <w:t xml:space="preserve"> By, который задает критерий поиска. Возвращает элемент типа </w:t>
      </w:r>
      <w:r w:rsidRPr="001174F4">
        <w:rPr>
          <w:sz w:val="28"/>
          <w:szCs w:val="28"/>
          <w:lang w:val="en-US"/>
        </w:rPr>
        <w:t>WebElement</w:t>
      </w:r>
      <w:r w:rsidRPr="001174F4">
        <w:rPr>
          <w:sz w:val="28"/>
          <w:szCs w:val="28"/>
        </w:rPr>
        <w:t>, который соответствует заданному критерию;</w:t>
      </w:r>
    </w:p>
    <w:p w14:paraId="6DE36375" w14:textId="77777777" w:rsidR="00B71ECA" w:rsidRPr="001174F4" w:rsidRDefault="00B71ECA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findElements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) -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параметра </w:t>
      </w:r>
      <w:r w:rsidR="00D20F2E" w:rsidRPr="001174F4">
        <w:rPr>
          <w:sz w:val="28"/>
          <w:szCs w:val="28"/>
        </w:rPr>
        <w:t>принимает класс By</w:t>
      </w:r>
      <w:r w:rsidRPr="001174F4">
        <w:rPr>
          <w:sz w:val="28"/>
          <w:szCs w:val="28"/>
        </w:rPr>
        <w:t xml:space="preserve">, который задает критерий поиска. Возвращает список всех элементов типа </w:t>
      </w:r>
      <w:r w:rsidRPr="001174F4">
        <w:rPr>
          <w:sz w:val="28"/>
          <w:szCs w:val="28"/>
          <w:lang w:val="en-US"/>
        </w:rPr>
        <w:t>WebElement</w:t>
      </w:r>
      <w:r w:rsidRPr="001174F4">
        <w:rPr>
          <w:sz w:val="28"/>
          <w:szCs w:val="28"/>
        </w:rPr>
        <w:t>, которые соответствуют заданному критерию</w:t>
      </w:r>
      <w:r w:rsidR="00ED4D86" w:rsidRPr="001174F4">
        <w:rPr>
          <w:sz w:val="28"/>
          <w:szCs w:val="28"/>
        </w:rPr>
        <w:t>;</w:t>
      </w:r>
    </w:p>
    <w:p w14:paraId="476B5FF0" w14:textId="77777777" w:rsidR="00ED4D86" w:rsidRPr="001174F4" w:rsidRDefault="00ED4D86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– представляет из себя локатор, который уникально идентифицирует элемент страницы.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предоставляет несколько способов использования локаторов для поиска элементов:</w:t>
      </w:r>
    </w:p>
    <w:p w14:paraId="7D4C4B55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By.id – в качестве локатора используется атрибут id элемента страницы;</w:t>
      </w:r>
    </w:p>
    <w:p w14:paraId="72F2F137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By.name – в качестве локатора используется атрибут name элемента страницы;</w:t>
      </w:r>
    </w:p>
    <w:p w14:paraId="6D1CB633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By.xpath – используется для поиска элемента по XPath выражению;</w:t>
      </w:r>
    </w:p>
    <w:p w14:paraId="0186C009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By.tagName – поиск по имени HTML тега;</w:t>
      </w:r>
    </w:p>
    <w:p w14:paraId="2981D656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By.className – поиск по классу элемента;</w:t>
      </w:r>
    </w:p>
    <w:p w14:paraId="75087C81" w14:textId="77777777" w:rsidR="00017F61" w:rsidRPr="00F06CB3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By.cssSelector – используется для поиска элемента по</w:t>
      </w:r>
      <w:r w:rsidR="00F740A7" w:rsidRPr="001174F4">
        <w:rPr>
          <w:sz w:val="28"/>
          <w:szCs w:val="28"/>
        </w:rPr>
        <w:t xml:space="preserve"> </w:t>
      </w:r>
      <w:r w:rsidR="00F740A7"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селектору;</w:t>
      </w:r>
    </w:p>
    <w:p w14:paraId="619D4F58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By.linkText – поиск ссылки с указанным текстом. Текст ссылки должен быть точным совпадением</w:t>
      </w:r>
      <w:r w:rsidR="009F4B93" w:rsidRPr="001174F4">
        <w:rPr>
          <w:sz w:val="28"/>
          <w:szCs w:val="28"/>
        </w:rPr>
        <w:t xml:space="preserve"> указанного текста</w:t>
      </w:r>
      <w:r w:rsidRPr="001174F4">
        <w:rPr>
          <w:sz w:val="28"/>
          <w:szCs w:val="28"/>
        </w:rPr>
        <w:t>;</w:t>
      </w:r>
    </w:p>
    <w:p w14:paraId="6AF9C98B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By.partialLinkText – поиск ссылки по части с указанным текстом.</w:t>
      </w:r>
    </w:p>
    <w:p w14:paraId="0BB5CCE4" w14:textId="77777777" w:rsidR="00ED4D86" w:rsidRPr="001174F4" w:rsidRDefault="00ED4D86" w:rsidP="00D523F7">
      <w:pPr>
        <w:pStyle w:val="af2"/>
        <w:numPr>
          <w:ilvl w:val="0"/>
          <w:numId w:val="5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getAttribute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s</w:t>
      </w:r>
      <w:r w:rsidRPr="001174F4">
        <w:rPr>
          <w:sz w:val="28"/>
          <w:szCs w:val="28"/>
        </w:rPr>
        <w:t>) –</w:t>
      </w:r>
      <w:r w:rsidR="007D522B" w:rsidRPr="001174F4">
        <w:rPr>
          <w:sz w:val="28"/>
          <w:szCs w:val="28"/>
        </w:rPr>
        <w:t xml:space="preserve"> в</w:t>
      </w:r>
      <w:r w:rsidRPr="001174F4">
        <w:rPr>
          <w:sz w:val="28"/>
          <w:szCs w:val="28"/>
        </w:rPr>
        <w:t xml:space="preserve"> качестве параметра принимает строку в виде наименования атрибута. Возвращает текстовое представление найденного атрибута.</w:t>
      </w:r>
      <w:r w:rsidR="005A01FF" w:rsidRPr="001174F4">
        <w:rPr>
          <w:sz w:val="28"/>
          <w:szCs w:val="28"/>
        </w:rPr>
        <w:t xml:space="preserve"> </w:t>
      </w:r>
      <w:r w:rsidR="00103F96" w:rsidRPr="001174F4">
        <w:rPr>
          <w:sz w:val="28"/>
          <w:szCs w:val="28"/>
        </w:rPr>
        <w:t>Для получения текста внутри тэга нужно взять атрибут от «</w:t>
      </w:r>
      <w:r w:rsidR="00103F96" w:rsidRPr="001174F4">
        <w:rPr>
          <w:sz w:val="28"/>
          <w:szCs w:val="28"/>
          <w:lang w:val="en-US"/>
        </w:rPr>
        <w:t>innerHTML</w:t>
      </w:r>
      <w:r w:rsidR="00103F96" w:rsidRPr="001174F4">
        <w:rPr>
          <w:sz w:val="28"/>
          <w:szCs w:val="28"/>
        </w:rPr>
        <w:t>»</w:t>
      </w:r>
      <w:r w:rsidR="0005319A" w:rsidRPr="0005319A">
        <w:rPr>
          <w:sz w:val="28"/>
          <w:szCs w:val="28"/>
        </w:rPr>
        <w:t>.</w:t>
      </w:r>
    </w:p>
    <w:p w14:paraId="5881EFD0" w14:textId="621A802A" w:rsidR="00ED4D86" w:rsidRPr="001174F4" w:rsidRDefault="00D30037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Помимо методов для поиска элементов используются такие методы, как </w:t>
      </w:r>
      <w:r w:rsidRPr="001174F4">
        <w:rPr>
          <w:sz w:val="28"/>
          <w:szCs w:val="28"/>
          <w:lang w:val="en-US"/>
        </w:rPr>
        <w:t>click</w:t>
      </w:r>
      <w:r w:rsidRPr="001174F4">
        <w:rPr>
          <w:sz w:val="28"/>
          <w:szCs w:val="28"/>
        </w:rPr>
        <w:t>(), который позволяет взаимодействовать с активными объектами такими как кнопки и ссылки</w:t>
      </w:r>
      <w:r w:rsidR="00423BF4" w:rsidRPr="001174F4">
        <w:rPr>
          <w:sz w:val="28"/>
          <w:szCs w:val="28"/>
        </w:rPr>
        <w:t xml:space="preserve"> и</w:t>
      </w:r>
      <w:r w:rsidRPr="001174F4">
        <w:rPr>
          <w:sz w:val="28"/>
          <w:szCs w:val="28"/>
        </w:rPr>
        <w:t xml:space="preserve"> метод </w:t>
      </w:r>
      <w:r w:rsidRPr="001174F4">
        <w:rPr>
          <w:sz w:val="28"/>
          <w:szCs w:val="28"/>
          <w:lang w:val="en-US"/>
        </w:rPr>
        <w:t>isDisplayed</w:t>
      </w:r>
      <w:r w:rsidRPr="001174F4">
        <w:rPr>
          <w:sz w:val="28"/>
          <w:szCs w:val="28"/>
        </w:rPr>
        <w:t xml:space="preserve"> (), который проверяет отображение элемента</w:t>
      </w:r>
      <w:r w:rsidR="0005319A" w:rsidRPr="0005319A">
        <w:rPr>
          <w:sz w:val="28"/>
          <w:szCs w:val="28"/>
        </w:rPr>
        <w:t xml:space="preserve"> </w:t>
      </w:r>
      <w:r w:rsidR="0005319A" w:rsidRPr="00CA2C33">
        <w:rPr>
          <w:sz w:val="28"/>
          <w:szCs w:val="28"/>
        </w:rPr>
        <w:t>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_Ref9476633 \r \h </w:instrText>
      </w:r>
      <w:r w:rsidR="00E44467">
        <w:rPr>
          <w:sz w:val="28"/>
          <w:szCs w:val="28"/>
        </w:rPr>
        <w:instrText xml:space="preserve"> \* MERGEFORMAT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BF3FC8">
        <w:rPr>
          <w:sz w:val="28"/>
          <w:szCs w:val="28"/>
        </w:rPr>
        <w:t>7</w:t>
      </w:r>
      <w:r w:rsidR="0005319A">
        <w:rPr>
          <w:sz w:val="28"/>
          <w:szCs w:val="28"/>
        </w:rPr>
        <w:fldChar w:fldCharType="end"/>
      </w:r>
      <w:r w:rsidR="0005319A" w:rsidRPr="00CA2C33">
        <w:rPr>
          <w:sz w:val="28"/>
          <w:szCs w:val="28"/>
        </w:rPr>
        <w:t>]</w:t>
      </w:r>
      <w:r w:rsidR="0005319A" w:rsidRPr="0005319A">
        <w:rPr>
          <w:sz w:val="28"/>
          <w:szCs w:val="28"/>
        </w:rPr>
        <w:t>[</w:t>
      </w:r>
      <w:r w:rsidR="0005319A">
        <w:rPr>
          <w:sz w:val="28"/>
          <w:szCs w:val="28"/>
          <w:lang w:val="en-US"/>
        </w:rPr>
        <w:fldChar w:fldCharType="begin"/>
      </w:r>
      <w:r w:rsidR="0005319A" w:rsidRPr="0005319A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 xml:space="preserve"> _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>9476738 \</w:instrText>
      </w:r>
      <w:r w:rsidR="0005319A">
        <w:rPr>
          <w:sz w:val="28"/>
          <w:szCs w:val="28"/>
          <w:lang w:val="en-US"/>
        </w:rPr>
        <w:instrText>r</w:instrText>
      </w:r>
      <w:r w:rsidR="0005319A" w:rsidRPr="0005319A">
        <w:rPr>
          <w:sz w:val="28"/>
          <w:szCs w:val="28"/>
        </w:rPr>
        <w:instrText xml:space="preserve"> \</w:instrText>
      </w:r>
      <w:r w:rsidR="0005319A">
        <w:rPr>
          <w:sz w:val="28"/>
          <w:szCs w:val="28"/>
          <w:lang w:val="en-US"/>
        </w:rPr>
        <w:instrText>h</w:instrText>
      </w:r>
      <w:r w:rsidR="0005319A" w:rsidRPr="0005319A">
        <w:rPr>
          <w:sz w:val="28"/>
          <w:szCs w:val="28"/>
        </w:rPr>
        <w:instrText xml:space="preserve"> </w:instrText>
      </w:r>
      <w:r w:rsidR="00E44467" w:rsidRPr="00E44467">
        <w:rPr>
          <w:sz w:val="28"/>
          <w:szCs w:val="28"/>
        </w:rPr>
        <w:instrText xml:space="preserve"> \* </w:instrText>
      </w:r>
      <w:r w:rsidR="00E44467">
        <w:rPr>
          <w:sz w:val="28"/>
          <w:szCs w:val="28"/>
          <w:lang w:val="en-US"/>
        </w:rPr>
        <w:instrText>MERGEFORMAT</w:instrText>
      </w:r>
      <w:r w:rsidR="00E44467" w:rsidRPr="00E44467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</w:r>
      <w:r w:rsidR="0005319A">
        <w:rPr>
          <w:sz w:val="28"/>
          <w:szCs w:val="28"/>
          <w:lang w:val="en-US"/>
        </w:rPr>
        <w:fldChar w:fldCharType="separate"/>
      </w:r>
      <w:r w:rsidR="00BF3FC8" w:rsidRPr="00BF3FC8">
        <w:rPr>
          <w:sz w:val="28"/>
          <w:szCs w:val="28"/>
        </w:rPr>
        <w:t>8</w:t>
      </w:r>
      <w:r w:rsidR="0005319A">
        <w:rPr>
          <w:sz w:val="28"/>
          <w:szCs w:val="28"/>
          <w:lang w:val="en-US"/>
        </w:rPr>
        <w:fldChar w:fldCharType="end"/>
      </w:r>
      <w:r w:rsidR="0005319A" w:rsidRPr="0005319A">
        <w:rPr>
          <w:sz w:val="28"/>
          <w:szCs w:val="28"/>
        </w:rPr>
        <w:t>][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_Ref9476822 \r \h </w:instrText>
      </w:r>
      <w:r w:rsidR="00E44467">
        <w:rPr>
          <w:sz w:val="28"/>
          <w:szCs w:val="28"/>
        </w:rPr>
        <w:instrText xml:space="preserve"> \* MERGEFORMAT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BF3FC8">
        <w:rPr>
          <w:sz w:val="28"/>
          <w:szCs w:val="28"/>
        </w:rPr>
        <w:t>9</w:t>
      </w:r>
      <w:r w:rsidR="0005319A">
        <w:rPr>
          <w:sz w:val="28"/>
          <w:szCs w:val="28"/>
        </w:rPr>
        <w:fldChar w:fldCharType="end"/>
      </w:r>
      <w:r w:rsidR="0005319A" w:rsidRPr="0005319A">
        <w:rPr>
          <w:sz w:val="28"/>
          <w:szCs w:val="28"/>
        </w:rPr>
        <w:t>]</w:t>
      </w:r>
      <w:r w:rsidR="0005319A" w:rsidRPr="001174F4">
        <w:rPr>
          <w:sz w:val="28"/>
          <w:szCs w:val="28"/>
        </w:rPr>
        <w:t>.</w:t>
      </w:r>
      <w:r w:rsidR="002A184E">
        <w:rPr>
          <w:sz w:val="28"/>
          <w:szCs w:val="28"/>
        </w:rPr>
        <w:t xml:space="preserve"> Полный код программы приведён в </w:t>
      </w:r>
      <w:r w:rsidR="00D24768">
        <w:rPr>
          <w:sz w:val="28"/>
          <w:szCs w:val="28"/>
        </w:rPr>
        <w:t>Приложении Б.</w:t>
      </w:r>
    </w:p>
    <w:p w14:paraId="0BD9E61E" w14:textId="02FC184F" w:rsidR="0051501E" w:rsidRPr="001174F4" w:rsidRDefault="0051501E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При построении логики парсинга сайта использовалась панель разработчика в браузере Google Chrome, чтобы не писать</w:t>
      </w:r>
      <w:r w:rsidR="00F740A7" w:rsidRPr="001174F4">
        <w:rPr>
          <w:sz w:val="28"/>
          <w:szCs w:val="28"/>
        </w:rPr>
        <w:t xml:space="preserve"> </w:t>
      </w:r>
      <w:r w:rsidR="00F740A7"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селекторы или XPath самостоятельно, как в примере с </w:t>
      </w:r>
      <w:r w:rsidRPr="001174F4">
        <w:rPr>
          <w:sz w:val="28"/>
          <w:szCs w:val="28"/>
          <w:lang w:val="en-US"/>
        </w:rPr>
        <w:t>Jsoup</w:t>
      </w:r>
      <w:r w:rsidRPr="001174F4">
        <w:rPr>
          <w:sz w:val="28"/>
          <w:szCs w:val="28"/>
        </w:rPr>
        <w:t xml:space="preserve">. Использование возможностей панели разработчика в браузере Google Chrome изображено на </w:t>
      </w:r>
      <w:r w:rsidR="00D24768">
        <w:rPr>
          <w:sz w:val="28"/>
          <w:szCs w:val="28"/>
        </w:rPr>
        <w:t>рисунке 1</w:t>
      </w:r>
      <w:r w:rsidRPr="001174F4">
        <w:rPr>
          <w:sz w:val="28"/>
          <w:szCs w:val="28"/>
        </w:rPr>
        <w:t>.</w:t>
      </w:r>
    </w:p>
    <w:p w14:paraId="415DC16C" w14:textId="77777777" w:rsidR="0051501E" w:rsidRPr="001174F4" w:rsidRDefault="0051501E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Плюсы </w:t>
      </w:r>
      <w:r w:rsidRPr="001174F4">
        <w:rPr>
          <w:sz w:val="28"/>
          <w:szCs w:val="28"/>
          <w:lang w:val="en-US"/>
        </w:rPr>
        <w:t>Selenium:</w:t>
      </w:r>
    </w:p>
    <w:p w14:paraId="44D232BC" w14:textId="77777777" w:rsidR="0051501E" w:rsidRPr="001174F4" w:rsidRDefault="0051501E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имитация пользователя</w:t>
      </w:r>
      <w:r w:rsidR="00BF0536" w:rsidRPr="001174F4">
        <w:rPr>
          <w:sz w:val="28"/>
          <w:szCs w:val="28"/>
        </w:rPr>
        <w:t>;</w:t>
      </w:r>
    </w:p>
    <w:p w14:paraId="4EF142B8" w14:textId="77777777" w:rsidR="00BF0536" w:rsidRPr="001174F4" w:rsidRDefault="00BF0536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методы для поиска как одного элемента, так и множества;</w:t>
      </w:r>
    </w:p>
    <w:p w14:paraId="18996051" w14:textId="77777777" w:rsidR="00BF0536" w:rsidRPr="001174F4" w:rsidRDefault="00BF0536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поиск может осуществляться </w:t>
      </w:r>
      <w:r w:rsidR="009F4B93" w:rsidRPr="001174F4">
        <w:rPr>
          <w:sz w:val="28"/>
          <w:szCs w:val="28"/>
        </w:rPr>
        <w:t>множеством локаторов</w:t>
      </w:r>
      <w:r w:rsidRPr="001174F4">
        <w:rPr>
          <w:sz w:val="28"/>
          <w:szCs w:val="28"/>
        </w:rPr>
        <w:t>.</w:t>
      </w:r>
    </w:p>
    <w:p w14:paraId="4F10C43D" w14:textId="77777777" w:rsidR="00BF0536" w:rsidRPr="001174F4" w:rsidRDefault="00BF0536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>Минусы</w:t>
      </w:r>
      <w:r w:rsidRPr="001174F4">
        <w:rPr>
          <w:sz w:val="28"/>
          <w:szCs w:val="28"/>
          <w:lang w:val="en-US"/>
        </w:rPr>
        <w:t xml:space="preserve"> Selenium:</w:t>
      </w:r>
    </w:p>
    <w:p w14:paraId="51453692" w14:textId="77777777" w:rsidR="00BF0536" w:rsidRPr="001174F4" w:rsidRDefault="00BF0536" w:rsidP="00D523F7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использует реальный браузер для работы, из-за чего скорость падает</w:t>
      </w:r>
      <w:r w:rsidR="00044326" w:rsidRPr="001174F4">
        <w:rPr>
          <w:sz w:val="28"/>
          <w:szCs w:val="28"/>
        </w:rPr>
        <w:t>;</w:t>
      </w:r>
    </w:p>
    <w:p w14:paraId="674B53C8" w14:textId="77777777" w:rsidR="00044326" w:rsidRPr="001174F4" w:rsidRDefault="00B23D88" w:rsidP="00D523F7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н</w:t>
      </w:r>
      <w:r w:rsidR="00044326" w:rsidRPr="001174F4">
        <w:rPr>
          <w:sz w:val="28"/>
          <w:szCs w:val="28"/>
        </w:rPr>
        <w:t>еобходимо скачивать дополнительные файлы.</w:t>
      </w:r>
    </w:p>
    <w:p w14:paraId="4FDA0A34" w14:textId="77777777" w:rsidR="007243B9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21" w:name="_Ref9093840"/>
      <w:bookmarkStart w:id="22" w:name="_Toc9365038"/>
      <w:bookmarkStart w:id="23" w:name="_Toc9389363"/>
      <w:bookmarkStart w:id="24" w:name="_Toc9714941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r w:rsidR="007243B9" w:rsidRPr="001174F4">
        <w:rPr>
          <w:rFonts w:ascii="Times New Roman" w:hAnsi="Times New Roman" w:cs="Times New Roman"/>
          <w:sz w:val="28"/>
          <w:szCs w:val="28"/>
          <w:lang w:val="en-US"/>
        </w:rPr>
        <w:t>Unirest</w:t>
      </w:r>
      <w:bookmarkEnd w:id="21"/>
      <w:bookmarkEnd w:id="22"/>
      <w:bookmarkEnd w:id="23"/>
      <w:bookmarkEnd w:id="24"/>
    </w:p>
    <w:p w14:paraId="7AC651F7" w14:textId="64270FD5" w:rsidR="00D87C2C" w:rsidRPr="001174F4" w:rsidRDefault="00D87C2C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Unirest</w:t>
      </w:r>
      <w:r w:rsidRPr="001174F4">
        <w:rPr>
          <w:sz w:val="28"/>
          <w:szCs w:val="28"/>
        </w:rPr>
        <w:t xml:space="preserve"> </w:t>
      </w:r>
      <w:r w:rsidR="00D47599">
        <w:rPr>
          <w:sz w:val="28"/>
          <w:szCs w:val="28"/>
        </w:rPr>
        <w:t>–</w:t>
      </w:r>
      <w:r w:rsidRPr="001174F4">
        <w:rPr>
          <w:sz w:val="28"/>
          <w:szCs w:val="28"/>
        </w:rPr>
        <w:t xml:space="preserve"> это набор облегченных </w:t>
      </w:r>
      <w:r w:rsidRPr="001174F4">
        <w:rPr>
          <w:sz w:val="28"/>
          <w:szCs w:val="28"/>
          <w:lang w:val="en-US"/>
        </w:rPr>
        <w:t>HTTP</w:t>
      </w:r>
      <w:r w:rsidRPr="001174F4">
        <w:rPr>
          <w:sz w:val="28"/>
          <w:szCs w:val="28"/>
        </w:rPr>
        <w:t xml:space="preserve">-библиотек, доступных на нескольких языках, созданный и поддерживаемый </w:t>
      </w:r>
      <w:r w:rsidRPr="001174F4">
        <w:rPr>
          <w:sz w:val="28"/>
          <w:szCs w:val="28"/>
          <w:lang w:val="en-US"/>
        </w:rPr>
        <w:t>Mashape</w:t>
      </w:r>
      <w:r w:rsidRPr="001174F4">
        <w:rPr>
          <w:sz w:val="28"/>
          <w:szCs w:val="28"/>
        </w:rPr>
        <w:t xml:space="preserve">, который также поддерживает </w:t>
      </w:r>
      <w:r w:rsidRPr="001174F4">
        <w:rPr>
          <w:sz w:val="28"/>
          <w:szCs w:val="28"/>
          <w:lang w:val="en-US"/>
        </w:rPr>
        <w:t>API</w:t>
      </w:r>
      <w:r w:rsidRPr="001174F4">
        <w:rPr>
          <w:sz w:val="28"/>
          <w:szCs w:val="28"/>
        </w:rPr>
        <w:t xml:space="preserve">-интерфейс с открытым исходным кодом </w:t>
      </w:r>
      <w:r w:rsidRPr="001174F4">
        <w:rPr>
          <w:sz w:val="28"/>
          <w:szCs w:val="28"/>
          <w:lang w:val="en-US"/>
        </w:rPr>
        <w:t>Gateway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Kong</w:t>
      </w:r>
      <w:r w:rsidR="0005319A">
        <w:rPr>
          <w:sz w:val="28"/>
          <w:szCs w:val="28"/>
        </w:rPr>
        <w:t xml:space="preserve"> </w:t>
      </w:r>
      <w:r w:rsidR="0005319A" w:rsidRPr="0005319A">
        <w:rPr>
          <w:sz w:val="28"/>
          <w:szCs w:val="28"/>
        </w:rPr>
        <w:t>[</w:t>
      </w:r>
      <w:r w:rsidR="0005319A">
        <w:rPr>
          <w:sz w:val="28"/>
          <w:szCs w:val="28"/>
          <w:lang w:val="en-US"/>
        </w:rPr>
        <w:fldChar w:fldCharType="begin"/>
      </w:r>
      <w:r w:rsidR="0005319A" w:rsidRPr="0005319A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 xml:space="preserve"> _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>9476894 \</w:instrText>
      </w:r>
      <w:r w:rsidR="0005319A">
        <w:rPr>
          <w:sz w:val="28"/>
          <w:szCs w:val="28"/>
          <w:lang w:val="en-US"/>
        </w:rPr>
        <w:instrText>r</w:instrText>
      </w:r>
      <w:r w:rsidR="0005319A" w:rsidRPr="0005319A">
        <w:rPr>
          <w:sz w:val="28"/>
          <w:szCs w:val="28"/>
        </w:rPr>
        <w:instrText xml:space="preserve"> \</w:instrText>
      </w:r>
      <w:r w:rsidR="0005319A">
        <w:rPr>
          <w:sz w:val="28"/>
          <w:szCs w:val="28"/>
          <w:lang w:val="en-US"/>
        </w:rPr>
        <w:instrText>h</w:instrText>
      </w:r>
      <w:r w:rsidR="0005319A" w:rsidRPr="0005319A">
        <w:rPr>
          <w:sz w:val="28"/>
          <w:szCs w:val="28"/>
        </w:rPr>
        <w:instrText xml:space="preserve"> </w:instrText>
      </w:r>
      <w:r w:rsidR="00E44467" w:rsidRPr="00E44467">
        <w:rPr>
          <w:sz w:val="28"/>
          <w:szCs w:val="28"/>
        </w:rPr>
        <w:instrText xml:space="preserve"> \* </w:instrText>
      </w:r>
      <w:r w:rsidR="00E44467">
        <w:rPr>
          <w:sz w:val="28"/>
          <w:szCs w:val="28"/>
          <w:lang w:val="en-US"/>
        </w:rPr>
        <w:instrText>MERGEFORMAT</w:instrText>
      </w:r>
      <w:r w:rsidR="00E44467" w:rsidRPr="00E44467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</w:r>
      <w:r w:rsidR="0005319A">
        <w:rPr>
          <w:sz w:val="28"/>
          <w:szCs w:val="28"/>
          <w:lang w:val="en-US"/>
        </w:rPr>
        <w:fldChar w:fldCharType="separate"/>
      </w:r>
      <w:r w:rsidR="00BF3FC8" w:rsidRPr="00BF3FC8">
        <w:rPr>
          <w:sz w:val="28"/>
          <w:szCs w:val="28"/>
        </w:rPr>
        <w:t>10</w:t>
      </w:r>
      <w:r w:rsidR="0005319A">
        <w:rPr>
          <w:sz w:val="28"/>
          <w:szCs w:val="28"/>
          <w:lang w:val="en-US"/>
        </w:rPr>
        <w:fldChar w:fldCharType="end"/>
      </w:r>
      <w:r w:rsidR="0005319A" w:rsidRPr="0005319A">
        <w:rPr>
          <w:sz w:val="28"/>
          <w:szCs w:val="28"/>
        </w:rPr>
        <w:t>]</w:t>
      </w:r>
      <w:r w:rsidRPr="001174F4">
        <w:rPr>
          <w:sz w:val="28"/>
          <w:szCs w:val="28"/>
        </w:rPr>
        <w:t>.</w:t>
      </w:r>
    </w:p>
    <w:p w14:paraId="25437235" w14:textId="77777777" w:rsidR="00D03FB8" w:rsidRPr="001174F4" w:rsidRDefault="00D03FB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Заголовки и параметры передаются с помощью API header() и fields(). Запрос </w:t>
      </w:r>
      <w:r w:rsidR="00901FFA" w:rsidRPr="001174F4">
        <w:rPr>
          <w:sz w:val="28"/>
          <w:szCs w:val="28"/>
        </w:rPr>
        <w:t>выполняется</w:t>
      </w:r>
      <w:r w:rsidRPr="001174F4">
        <w:rPr>
          <w:sz w:val="28"/>
          <w:szCs w:val="28"/>
        </w:rPr>
        <w:t xml:space="preserve"> при вызове метода asJson(). Кроме этого метода есть другие варианты, например asBinary(), asString() и asObject().</w:t>
      </w:r>
    </w:p>
    <w:p w14:paraId="2781304D" w14:textId="4C56EB5B" w:rsidR="00D03FB8" w:rsidRPr="001174F4" w:rsidRDefault="00D03FB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Чтобы передать несколько заголовков или полей, можно либо создать </w:t>
      </w:r>
      <w:r w:rsidR="001F1C8D" w:rsidRPr="001174F4">
        <w:rPr>
          <w:sz w:val="28"/>
          <w:szCs w:val="28"/>
          <w:lang w:val="en-US"/>
        </w:rPr>
        <w:t>Map</w:t>
      </w:r>
      <w:r w:rsidRPr="001174F4">
        <w:rPr>
          <w:sz w:val="28"/>
          <w:szCs w:val="28"/>
        </w:rPr>
        <w:t xml:space="preserve"> и передать их в .headers (&lt;String, Object&gt;) и .fields (&lt;String, String&gt;) соответственно, либо </w:t>
      </w:r>
      <w:r w:rsidR="001F1C8D" w:rsidRPr="001174F4">
        <w:rPr>
          <w:sz w:val="28"/>
          <w:szCs w:val="28"/>
        </w:rPr>
        <w:t>постепенно добавлять через .</w:t>
      </w:r>
      <w:r w:rsidR="001F1C8D" w:rsidRPr="001174F4">
        <w:rPr>
          <w:sz w:val="28"/>
          <w:szCs w:val="28"/>
          <w:lang w:val="en-US"/>
        </w:rPr>
        <w:t>header</w:t>
      </w:r>
      <w:r w:rsidR="001F1C8D" w:rsidRPr="001174F4">
        <w:rPr>
          <w:sz w:val="28"/>
          <w:szCs w:val="28"/>
        </w:rPr>
        <w:t>(&lt;String, Object&gt;) и .</w:t>
      </w:r>
      <w:r w:rsidR="001F1C8D" w:rsidRPr="001174F4">
        <w:rPr>
          <w:sz w:val="28"/>
          <w:szCs w:val="28"/>
          <w:lang w:val="en-US"/>
        </w:rPr>
        <w:t>field</w:t>
      </w:r>
      <w:r w:rsidR="001F1C8D" w:rsidRPr="001174F4">
        <w:rPr>
          <w:sz w:val="28"/>
          <w:szCs w:val="28"/>
        </w:rPr>
        <w:t>(&lt;String, Object&gt;) поле за полем</w:t>
      </w:r>
      <w:r w:rsidR="0005319A">
        <w:rPr>
          <w:sz w:val="28"/>
          <w:szCs w:val="28"/>
        </w:rPr>
        <w:t xml:space="preserve"> </w:t>
      </w:r>
      <w:r w:rsidR="0005319A" w:rsidRPr="0005319A">
        <w:rPr>
          <w:sz w:val="28"/>
          <w:szCs w:val="28"/>
        </w:rPr>
        <w:t>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_Ref9476980 \r \h </w:instrText>
      </w:r>
      <w:r w:rsidR="00E44467">
        <w:rPr>
          <w:sz w:val="28"/>
          <w:szCs w:val="28"/>
        </w:rPr>
        <w:instrText xml:space="preserve"> \* MERGEFORMAT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BF3FC8">
        <w:rPr>
          <w:sz w:val="28"/>
          <w:szCs w:val="28"/>
        </w:rPr>
        <w:t>11</w:t>
      </w:r>
      <w:r w:rsidR="0005319A">
        <w:rPr>
          <w:sz w:val="28"/>
          <w:szCs w:val="28"/>
        </w:rPr>
        <w:fldChar w:fldCharType="end"/>
      </w:r>
      <w:r w:rsidR="0005319A" w:rsidRPr="0005319A">
        <w:rPr>
          <w:sz w:val="28"/>
          <w:szCs w:val="28"/>
        </w:rPr>
        <w:t>]</w:t>
      </w:r>
      <w:r w:rsidRPr="001174F4">
        <w:rPr>
          <w:sz w:val="28"/>
          <w:szCs w:val="28"/>
        </w:rPr>
        <w:t>.</w:t>
      </w:r>
    </w:p>
    <w:p w14:paraId="2226B3AB" w14:textId="77777777" w:rsidR="00EF33AF" w:rsidRPr="001174F4" w:rsidRDefault="00EF33AF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Следующий код </w:t>
      </w:r>
      <w:r w:rsidR="008C07FC" w:rsidRPr="001174F4">
        <w:rPr>
          <w:sz w:val="28"/>
          <w:szCs w:val="28"/>
        </w:rPr>
        <w:t>показывает,</w:t>
      </w:r>
      <w:r w:rsidRPr="001174F4">
        <w:rPr>
          <w:sz w:val="28"/>
          <w:szCs w:val="28"/>
        </w:rPr>
        <w:t xml:space="preserve"> как с помощью запросов программа получает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 xml:space="preserve"> с сайта</w:t>
      </w:r>
      <w:r w:rsidR="008C07FC" w:rsidRPr="001174F4">
        <w:rPr>
          <w:sz w:val="28"/>
          <w:szCs w:val="28"/>
        </w:rPr>
        <w:t xml:space="preserve"> </w:t>
      </w:r>
      <w:hyperlink r:id="rId11" w:history="1">
        <w:r w:rsidR="008C07FC" w:rsidRPr="001174F4">
          <w:rPr>
            <w:rStyle w:val="af4"/>
            <w:color w:val="auto"/>
            <w:sz w:val="28"/>
            <w:szCs w:val="28"/>
            <w:u w:val="none"/>
          </w:rPr>
          <w:t>Kopikot.ru</w:t>
        </w:r>
      </w:hyperlink>
      <w:r w:rsidRPr="001174F4">
        <w:rPr>
          <w:sz w:val="28"/>
          <w:szCs w:val="28"/>
        </w:rPr>
        <w:t>, который в последствии обрабатывается.</w:t>
      </w:r>
    </w:p>
    <w:p w14:paraId="41C77BB7" w14:textId="77777777" w:rsidR="001F1C8D" w:rsidRPr="001174F4" w:rsidRDefault="001F1C8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Пример с использование </w:t>
      </w:r>
      <w:r w:rsidRPr="001174F4">
        <w:rPr>
          <w:sz w:val="28"/>
          <w:szCs w:val="28"/>
          <w:lang w:val="en-US"/>
        </w:rPr>
        <w:t>Map</w:t>
      </w:r>
      <w:r w:rsidRPr="001174F4">
        <w:rPr>
          <w:sz w:val="28"/>
          <w:szCs w:val="28"/>
        </w:rPr>
        <w:t>:</w:t>
      </w:r>
    </w:p>
    <w:p w14:paraId="1CE1F818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HttpResponse&lt;String&gt; response = null;</w:t>
      </w:r>
    </w:p>
    <w:p w14:paraId="23F777AE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Map&lt;String, String&gt; header = new HashMap&lt;&gt;();</w:t>
      </w:r>
    </w:p>
    <w:p w14:paraId="67B70236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header.put("User-Agent", "PostmanRuntime/7.11.0");</w:t>
      </w:r>
    </w:p>
    <w:p w14:paraId="72DCADB4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header.put("Accept", "*/*");</w:t>
      </w:r>
    </w:p>
    <w:p w14:paraId="1700B54C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header.put("Cache-Control", "no-cache");</w:t>
      </w:r>
    </w:p>
    <w:p w14:paraId="1137F576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header.put("Postman-Token", "ac6a192d-72f5-4238-9321-55c1308e9846,09ec761f-7c53-4696-bf5a-dc44918e73c5");</w:t>
      </w:r>
    </w:p>
    <w:p w14:paraId="2AD062F8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header.put("Host", "d289b99uqa0t82.cloudfront.net");</w:t>
      </w:r>
    </w:p>
    <w:p w14:paraId="1771994A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header.put("accept-encoding", "gzip, deflate");</w:t>
      </w:r>
    </w:p>
    <w:p w14:paraId="7C127383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header.put("Connection", "keep-alive");</w:t>
      </w:r>
    </w:p>
    <w:p w14:paraId="6AE65B4E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header.put("cache-control", "no-cache");</w:t>
      </w:r>
    </w:p>
    <w:p w14:paraId="22499CC6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for (int i = 0; i &lt;= </w:t>
      </w:r>
      <w:r w:rsidR="002B5430" w:rsidRPr="00F06CB3">
        <w:rPr>
          <w:sz w:val="24"/>
          <w:szCs w:val="24"/>
          <w:lang w:val="en-US"/>
        </w:rPr>
        <w:t>2000</w:t>
      </w:r>
      <w:r w:rsidRPr="00F06CB3">
        <w:rPr>
          <w:sz w:val="24"/>
          <w:szCs w:val="24"/>
          <w:lang w:val="en-US"/>
        </w:rPr>
        <w:t>; i += 100) {</w:t>
      </w:r>
    </w:p>
    <w:p w14:paraId="7D101EE2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String url = "https://d289b99uqa0t82.cloudfront.net/sites/5/campaigns_limit_100_offset_" + i + "_order_popularity.json";</w:t>
      </w:r>
    </w:p>
    <w:p w14:paraId="6E7DC4D3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try {</w:t>
      </w:r>
    </w:p>
    <w:p w14:paraId="69F4D540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response = Unirest.get(url)</w:t>
      </w:r>
    </w:p>
    <w:p w14:paraId="70A5E92A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.headers(header)</w:t>
      </w:r>
    </w:p>
    <w:p w14:paraId="27EEE632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.asString();</w:t>
      </w:r>
    </w:p>
    <w:p w14:paraId="1301E269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 catch (UnirestException e) {</w:t>
      </w:r>
    </w:p>
    <w:p w14:paraId="4A578C3E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log.error(e + " : " + i);</w:t>
      </w:r>
    </w:p>
    <w:p w14:paraId="1BAC05E9" w14:textId="77777777" w:rsidR="002B5430" w:rsidRPr="00F06CB3" w:rsidRDefault="002B5430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break;</w:t>
      </w:r>
    </w:p>
    <w:p w14:paraId="316B77E3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14:paraId="02E31ACE" w14:textId="77777777" w:rsidR="001F1C8D" w:rsidRPr="001174F4" w:rsidRDefault="001F1C8D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Пример без использования </w:t>
      </w:r>
      <w:r w:rsidRPr="001174F4">
        <w:rPr>
          <w:sz w:val="28"/>
          <w:szCs w:val="28"/>
          <w:lang w:val="en-US"/>
        </w:rPr>
        <w:t>Map:</w:t>
      </w:r>
    </w:p>
    <w:p w14:paraId="5D88146B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HttpResponse&lt;String&gt; response = null;</w:t>
      </w:r>
    </w:p>
    <w:p w14:paraId="488446EE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for (int i = 0; i &lt;= </w:t>
      </w:r>
      <w:r w:rsidR="002B5430" w:rsidRPr="00F06CB3">
        <w:rPr>
          <w:sz w:val="24"/>
          <w:szCs w:val="24"/>
          <w:lang w:val="en-US"/>
        </w:rPr>
        <w:t>2000</w:t>
      </w:r>
      <w:r w:rsidRPr="00F06CB3">
        <w:rPr>
          <w:sz w:val="24"/>
          <w:szCs w:val="24"/>
          <w:lang w:val="en-US"/>
        </w:rPr>
        <w:t>; i += 100) {</w:t>
      </w:r>
    </w:p>
    <w:p w14:paraId="15A2052F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String url = "https://d289b99uqa0t82.cloudfront.net/sites/5/campaigns_limit_100_offset_" + i + "_order_popularity.json";</w:t>
      </w:r>
    </w:p>
    <w:p w14:paraId="03ADA50F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try {</w:t>
      </w:r>
    </w:p>
    <w:p w14:paraId="37A1E0C7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response = Unirest.get(url)</w:t>
      </w:r>
    </w:p>
    <w:p w14:paraId="58391233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.header("User-Agent", "PostmanRuntime/7.11.0")</w:t>
      </w:r>
    </w:p>
    <w:p w14:paraId="207C1B8D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.header("Accept", "*/*")</w:t>
      </w:r>
    </w:p>
    <w:p w14:paraId="5439AEB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.header("Cache-Control", "no-cache")</w:t>
      </w:r>
    </w:p>
    <w:p w14:paraId="43F068B0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.header("Postman-Token", "ac6a192d-72f5-4238-9321-55c1308e9846,09ec761f-7c53-4696-bf5a-dc44918e73c5")</w:t>
      </w:r>
    </w:p>
    <w:p w14:paraId="78ED0957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.header("Host", "d289b99uqa0t82.cloudfront.net")</w:t>
      </w:r>
    </w:p>
    <w:p w14:paraId="388C53E7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.header("accept-encoding", "gzip, deflate")</w:t>
      </w:r>
    </w:p>
    <w:p w14:paraId="7A7BA42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.header("Connection", "keep-alive")</w:t>
      </w:r>
    </w:p>
    <w:p w14:paraId="745540D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.header("cache-control", "no-cache")</w:t>
      </w:r>
    </w:p>
    <w:p w14:paraId="05A5357A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.asString();</w:t>
      </w:r>
    </w:p>
    <w:p w14:paraId="2E0133CE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 catch (UnirestException e) {</w:t>
      </w:r>
    </w:p>
    <w:p w14:paraId="7F2D3F4C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log.error(e + " : " + i);</w:t>
      </w:r>
    </w:p>
    <w:p w14:paraId="05E2422C" w14:textId="77777777" w:rsidR="002B5430" w:rsidRPr="00F06CB3" w:rsidRDefault="002B5430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break;</w:t>
      </w:r>
    </w:p>
    <w:p w14:paraId="54113354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14:paraId="32EAF0D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HttpResponse&lt;String&gt; finalResponse = response;</w:t>
      </w:r>
    </w:p>
    <w:p w14:paraId="7A261AFB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if (finalResponse != null) {</w:t>
      </w:r>
    </w:p>
    <w:p w14:paraId="22E5F5D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futures.add(pool.submit(() -&gt; parseElements(finalResponse.getBody())));</w:t>
      </w:r>
    </w:p>
    <w:p w14:paraId="6B14E6E2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14:paraId="1BEA6BA2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14:paraId="6FBEC87C" w14:textId="58186115" w:rsidR="00AA3EFD" w:rsidRPr="000D1DC0" w:rsidRDefault="00AA3EFD" w:rsidP="00D523F7">
      <w:pPr>
        <w:spacing w:after="0" w:line="360" w:lineRule="auto"/>
        <w:ind w:firstLine="680"/>
        <w:rPr>
          <w:sz w:val="28"/>
          <w:szCs w:val="28"/>
        </w:rPr>
      </w:pPr>
      <w:r w:rsidRPr="00AA3EFD">
        <w:rPr>
          <w:sz w:val="28"/>
          <w:szCs w:val="28"/>
        </w:rPr>
        <w:t xml:space="preserve">Полный код программы приведён в </w:t>
      </w:r>
      <w:r w:rsidR="000D1DC0">
        <w:rPr>
          <w:sz w:val="28"/>
          <w:szCs w:val="28"/>
        </w:rPr>
        <w:t>Приложении В.</w:t>
      </w:r>
    </w:p>
    <w:p w14:paraId="0B2FDF53" w14:textId="03124A73" w:rsidR="008C07FC" w:rsidRPr="001174F4" w:rsidRDefault="00EF33AF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Для упрощения работы с запросами использовалось</w:t>
      </w:r>
      <w:r w:rsidR="00BF70E0" w:rsidRPr="001174F4">
        <w:rPr>
          <w:sz w:val="28"/>
          <w:szCs w:val="28"/>
        </w:rPr>
        <w:t xml:space="preserve"> бесплатное</w:t>
      </w:r>
      <w:r w:rsidRPr="001174F4">
        <w:rPr>
          <w:sz w:val="28"/>
          <w:szCs w:val="28"/>
        </w:rPr>
        <w:t xml:space="preserve"> приложение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>. Используя это приложени</w:t>
      </w:r>
      <w:r w:rsidR="00495BB3" w:rsidRPr="001174F4">
        <w:rPr>
          <w:sz w:val="28"/>
          <w:szCs w:val="28"/>
        </w:rPr>
        <w:t>е</w:t>
      </w:r>
      <w:r w:rsidRPr="001174F4">
        <w:rPr>
          <w:sz w:val="28"/>
          <w:szCs w:val="28"/>
        </w:rPr>
        <w:t xml:space="preserve">, можно отправлять запросы на сайты с нужными заголовками и полями. В примере выше можно заметить такие заголовки, как </w:t>
      </w:r>
      <w:r w:rsidR="008C07FC" w:rsidRPr="001174F4">
        <w:rPr>
          <w:sz w:val="28"/>
          <w:szCs w:val="28"/>
          <w:lang w:val="en-US"/>
        </w:rPr>
        <w:t>User</w:t>
      </w:r>
      <w:r w:rsidR="008C07FC" w:rsidRPr="001174F4">
        <w:rPr>
          <w:sz w:val="28"/>
          <w:szCs w:val="28"/>
        </w:rPr>
        <w:t>-</w:t>
      </w:r>
      <w:r w:rsidR="008C07FC" w:rsidRPr="001174F4">
        <w:rPr>
          <w:sz w:val="28"/>
          <w:szCs w:val="28"/>
          <w:lang w:val="en-US"/>
        </w:rPr>
        <w:t>Agent</w:t>
      </w:r>
      <w:r w:rsidR="008C07FC" w:rsidRPr="001174F4">
        <w:rPr>
          <w:sz w:val="28"/>
          <w:szCs w:val="28"/>
        </w:rPr>
        <w:t xml:space="preserve">, </w:t>
      </w:r>
      <w:r w:rsidR="008C07FC" w:rsidRPr="001174F4">
        <w:rPr>
          <w:sz w:val="28"/>
          <w:szCs w:val="28"/>
          <w:lang w:val="en-US"/>
        </w:rPr>
        <w:t>Cache</w:t>
      </w:r>
      <w:r w:rsidR="008C07FC" w:rsidRPr="001174F4">
        <w:rPr>
          <w:sz w:val="28"/>
          <w:szCs w:val="28"/>
        </w:rPr>
        <w:t>-</w:t>
      </w:r>
      <w:r w:rsidR="008C07FC" w:rsidRPr="001174F4">
        <w:rPr>
          <w:sz w:val="28"/>
          <w:szCs w:val="28"/>
          <w:lang w:val="en-US"/>
        </w:rPr>
        <w:t>Control</w:t>
      </w:r>
      <w:r w:rsidR="008C07FC" w:rsidRPr="001174F4">
        <w:rPr>
          <w:sz w:val="28"/>
          <w:szCs w:val="28"/>
        </w:rPr>
        <w:t xml:space="preserve"> и прочие. </w:t>
      </w:r>
      <w:r w:rsidRPr="001174F4">
        <w:rPr>
          <w:sz w:val="28"/>
          <w:szCs w:val="28"/>
        </w:rPr>
        <w:t xml:space="preserve">Некоторые заголовки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 xml:space="preserve"> ставит автоматически</w:t>
      </w:r>
      <w:r w:rsidR="008C07FC" w:rsidRPr="001174F4">
        <w:rPr>
          <w:sz w:val="28"/>
          <w:szCs w:val="28"/>
        </w:rPr>
        <w:t>.</w:t>
      </w:r>
    </w:p>
    <w:p w14:paraId="469732D7" w14:textId="77777777" w:rsidR="008C07FC" w:rsidRPr="001174F4" w:rsidRDefault="008C07FC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Как можно заметить из примера сверху,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, который передаётся в запрос отличается от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самого сайта. Такие различия объясняются тем, </w:t>
      </w:r>
      <w:r w:rsidR="002B66D3" w:rsidRPr="001174F4">
        <w:rPr>
          <w:sz w:val="28"/>
          <w:szCs w:val="28"/>
        </w:rPr>
        <w:t xml:space="preserve">запрос должен передаваться не по адресу самого сайта, а другому, который будет указан в панели разработчика. При отправке запроса на адрес самого магазина в ответе будет не </w:t>
      </w:r>
      <w:r w:rsidR="002B66D3" w:rsidRPr="001174F4">
        <w:rPr>
          <w:sz w:val="28"/>
          <w:szCs w:val="28"/>
          <w:lang w:val="en-US"/>
        </w:rPr>
        <w:t>html</w:t>
      </w:r>
      <w:r w:rsidR="002B66D3" w:rsidRPr="001174F4">
        <w:rPr>
          <w:sz w:val="28"/>
          <w:szCs w:val="28"/>
        </w:rPr>
        <w:t xml:space="preserve"> код страницы, а </w:t>
      </w:r>
      <w:r w:rsidR="002B66D3" w:rsidRPr="001174F4">
        <w:rPr>
          <w:sz w:val="28"/>
          <w:szCs w:val="28"/>
          <w:lang w:val="en-US"/>
        </w:rPr>
        <w:t>javaScript</w:t>
      </w:r>
      <w:r w:rsidR="002B66D3" w:rsidRPr="001174F4">
        <w:rPr>
          <w:sz w:val="28"/>
          <w:szCs w:val="28"/>
        </w:rPr>
        <w:t xml:space="preserve"> страницы.</w:t>
      </w:r>
    </w:p>
    <w:p w14:paraId="31864B15" w14:textId="6BCE521B" w:rsidR="002B66D3" w:rsidRPr="001174F4" w:rsidRDefault="002B66D3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Чтобы узнать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, по которому передаются данные, нужно воспользоваться панелью разработчика и найти </w:t>
      </w:r>
      <w:r w:rsidRPr="001174F4">
        <w:rPr>
          <w:sz w:val="28"/>
          <w:szCs w:val="28"/>
          <w:lang w:val="en-US"/>
        </w:rPr>
        <w:t>XHR</w:t>
      </w:r>
      <w:r w:rsidRPr="001174F4">
        <w:rPr>
          <w:sz w:val="28"/>
          <w:szCs w:val="28"/>
        </w:rPr>
        <w:t xml:space="preserve"> – XMLHttpRequest, который отвечает за добавление данных на страницу. В случае с сайтом </w:t>
      </w:r>
      <w:hyperlink r:id="rId12" w:history="1">
        <w:r w:rsidRPr="001174F4">
          <w:rPr>
            <w:rStyle w:val="af4"/>
            <w:color w:val="auto"/>
            <w:sz w:val="28"/>
            <w:szCs w:val="28"/>
            <w:u w:val="none"/>
          </w:rPr>
          <w:t>Kopikot.ru</w:t>
        </w:r>
      </w:hyperlink>
      <w:r w:rsidRPr="001174F4">
        <w:rPr>
          <w:sz w:val="28"/>
          <w:szCs w:val="28"/>
        </w:rPr>
        <w:t xml:space="preserve">, запрос будет отправлен при нажатии кнопки «Больше». После этого в панели разработчика в разделе </w:t>
      </w:r>
      <w:r w:rsidRPr="001174F4">
        <w:rPr>
          <w:sz w:val="28"/>
          <w:szCs w:val="28"/>
          <w:lang w:val="en-US"/>
        </w:rPr>
        <w:t>Network</w:t>
      </w:r>
      <w:r w:rsidR="00E34289" w:rsidRPr="001174F4">
        <w:rPr>
          <w:sz w:val="28"/>
          <w:szCs w:val="28"/>
        </w:rPr>
        <w:t xml:space="preserve"> будет нужный </w:t>
      </w:r>
      <w:r w:rsidR="00E34289" w:rsidRPr="001174F4">
        <w:rPr>
          <w:sz w:val="28"/>
          <w:szCs w:val="28"/>
          <w:lang w:val="en-US"/>
        </w:rPr>
        <w:t>XHR</w:t>
      </w:r>
      <w:r w:rsidR="00E34289" w:rsidRPr="001174F4">
        <w:rPr>
          <w:sz w:val="28"/>
          <w:szCs w:val="28"/>
        </w:rPr>
        <w:t xml:space="preserve">. Результат изображён на </w:t>
      </w:r>
      <w:r w:rsidR="00D24768">
        <w:rPr>
          <w:sz w:val="28"/>
          <w:szCs w:val="28"/>
        </w:rPr>
        <w:t>рисунке 2.</w:t>
      </w:r>
    </w:p>
    <w:p w14:paraId="07FB2A77" w14:textId="77777777" w:rsidR="00E34289" w:rsidRPr="001174F4" w:rsidRDefault="00E34289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72D33B10" wp14:editId="2C8DD444">
            <wp:extent cx="6115050" cy="1819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8D5CC" w14:textId="44C22BC6" w:rsidR="00E34289" w:rsidRPr="00323248" w:rsidRDefault="00E34289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5" w:name="_Ref9711301"/>
      <w:bookmarkStart w:id="26" w:name="_Ref9026860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2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25"/>
      <w:r w:rsidR="008B22F8" w:rsidRPr="00323248">
        <w:rPr>
          <w:i w:val="0"/>
          <w:iCs w:val="0"/>
          <w:color w:val="auto"/>
          <w:sz w:val="24"/>
          <w:szCs w:val="24"/>
        </w:rPr>
        <w:t xml:space="preserve"> –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XHR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8B22F8" w:rsidRPr="00323248">
        <w:rPr>
          <w:i w:val="0"/>
          <w:iCs w:val="0"/>
          <w:color w:val="auto"/>
          <w:sz w:val="24"/>
          <w:szCs w:val="24"/>
        </w:rPr>
        <w:t>для 100 магазинов с сайта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hyperlink r:id="rId14" w:history="1">
        <w:r w:rsidRPr="00323248">
          <w:rPr>
            <w:rStyle w:val="af4"/>
            <w:i w:val="0"/>
            <w:iCs w:val="0"/>
            <w:color w:val="auto"/>
            <w:sz w:val="24"/>
            <w:szCs w:val="24"/>
            <w:u w:val="none"/>
          </w:rPr>
          <w:t>Kopikot.ru</w:t>
        </w:r>
      </w:hyperlink>
      <w:bookmarkEnd w:id="26"/>
    </w:p>
    <w:p w14:paraId="074EC04A" w14:textId="25D8124D" w:rsidR="008B22F8" w:rsidRPr="001174F4" w:rsidRDefault="008B22F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Как видно на</w:t>
      </w:r>
      <w:r w:rsidR="006F586F">
        <w:rPr>
          <w:sz w:val="28"/>
          <w:szCs w:val="28"/>
        </w:rPr>
        <w:t xml:space="preserve"> </w:t>
      </w:r>
      <w:r w:rsidR="00D24768">
        <w:rPr>
          <w:sz w:val="28"/>
          <w:szCs w:val="28"/>
        </w:rPr>
        <w:t>рисунке 2</w:t>
      </w:r>
      <w:r w:rsidRPr="001174F4">
        <w:rPr>
          <w:sz w:val="28"/>
          <w:szCs w:val="28"/>
        </w:rPr>
        <w:t xml:space="preserve">, в разделе </w:t>
      </w:r>
      <w:r w:rsidRPr="001174F4">
        <w:rPr>
          <w:sz w:val="28"/>
          <w:szCs w:val="28"/>
          <w:lang w:val="en-US"/>
        </w:rPr>
        <w:t>Headers</w:t>
      </w:r>
      <w:r w:rsidRPr="001174F4">
        <w:rPr>
          <w:sz w:val="28"/>
          <w:szCs w:val="28"/>
        </w:rPr>
        <w:t xml:space="preserve"> указан </w:t>
      </w:r>
      <w:r w:rsidRPr="001174F4">
        <w:rPr>
          <w:sz w:val="28"/>
          <w:szCs w:val="28"/>
          <w:lang w:val="en-US"/>
        </w:rPr>
        <w:t>Request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Так как при отображении магазинов было выбрано показывать по 100 магазинов, в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видно это число: «</w:t>
      </w:r>
      <w:r w:rsidRPr="001174F4">
        <w:rPr>
          <w:sz w:val="28"/>
          <w:szCs w:val="28"/>
          <w:lang w:val="en-US"/>
        </w:rPr>
        <w:t>offset</w:t>
      </w:r>
      <w:r w:rsidRPr="001174F4">
        <w:rPr>
          <w:sz w:val="28"/>
          <w:szCs w:val="28"/>
        </w:rPr>
        <w:t xml:space="preserve">_100». При нажатии кнопки ещё раз в </w:t>
      </w:r>
      <w:r w:rsidRPr="001174F4">
        <w:rPr>
          <w:sz w:val="28"/>
          <w:szCs w:val="28"/>
          <w:lang w:val="en-US"/>
        </w:rPr>
        <w:t>Network</w:t>
      </w:r>
      <w:r w:rsidRPr="001174F4">
        <w:rPr>
          <w:sz w:val="28"/>
          <w:szCs w:val="28"/>
        </w:rPr>
        <w:t xml:space="preserve"> появляется ещё один </w:t>
      </w:r>
      <w:r w:rsidRPr="001174F4">
        <w:rPr>
          <w:sz w:val="28"/>
          <w:szCs w:val="28"/>
          <w:lang w:val="en-US"/>
        </w:rPr>
        <w:t>XHR</w:t>
      </w:r>
      <w:r w:rsidRPr="001174F4">
        <w:rPr>
          <w:sz w:val="28"/>
          <w:szCs w:val="28"/>
        </w:rPr>
        <w:t>, но уже с числом 200</w:t>
      </w:r>
      <w:r w:rsidR="00EF5210" w:rsidRPr="001174F4">
        <w:rPr>
          <w:sz w:val="28"/>
          <w:szCs w:val="28"/>
        </w:rPr>
        <w:t xml:space="preserve">. Кроме самого </w:t>
      </w:r>
      <w:r w:rsidR="00EF5210" w:rsidRPr="001174F4">
        <w:rPr>
          <w:sz w:val="28"/>
          <w:szCs w:val="28"/>
          <w:lang w:val="en-US"/>
        </w:rPr>
        <w:t>URL</w:t>
      </w:r>
      <w:r w:rsidR="00EF5210" w:rsidRPr="001174F4">
        <w:rPr>
          <w:sz w:val="28"/>
          <w:szCs w:val="28"/>
        </w:rPr>
        <w:t xml:space="preserve"> важно какой метод использует запрос: </w:t>
      </w:r>
      <w:r w:rsidR="00EF5210" w:rsidRPr="001174F4">
        <w:rPr>
          <w:sz w:val="28"/>
          <w:szCs w:val="28"/>
          <w:lang w:val="en-US"/>
        </w:rPr>
        <w:t>GET</w:t>
      </w:r>
      <w:r w:rsidR="00EF5210" w:rsidRPr="001174F4">
        <w:rPr>
          <w:sz w:val="28"/>
          <w:szCs w:val="28"/>
        </w:rPr>
        <w:t xml:space="preserve"> или </w:t>
      </w:r>
      <w:r w:rsidR="00EF5210" w:rsidRPr="001174F4">
        <w:rPr>
          <w:sz w:val="28"/>
          <w:szCs w:val="28"/>
          <w:lang w:val="en-US"/>
        </w:rPr>
        <w:t>POST</w:t>
      </w:r>
      <w:r w:rsidRPr="001174F4">
        <w:rPr>
          <w:sz w:val="28"/>
          <w:szCs w:val="28"/>
        </w:rPr>
        <w:t>.</w:t>
      </w:r>
      <w:r w:rsidR="00EF5210" w:rsidRPr="001174F4">
        <w:rPr>
          <w:sz w:val="28"/>
          <w:szCs w:val="28"/>
        </w:rPr>
        <w:t xml:space="preserve"> Посмотреть это можно в «</w:t>
      </w:r>
      <w:r w:rsidR="00EF5210" w:rsidRPr="001174F4">
        <w:rPr>
          <w:sz w:val="28"/>
          <w:szCs w:val="28"/>
          <w:lang w:val="en-US"/>
        </w:rPr>
        <w:t>Request</w:t>
      </w:r>
      <w:r w:rsidR="00EF5210" w:rsidRPr="001174F4">
        <w:rPr>
          <w:sz w:val="28"/>
          <w:szCs w:val="28"/>
        </w:rPr>
        <w:t xml:space="preserve"> </w:t>
      </w:r>
      <w:r w:rsidR="00EF5210" w:rsidRPr="001174F4">
        <w:rPr>
          <w:sz w:val="28"/>
          <w:szCs w:val="28"/>
          <w:lang w:val="en-US"/>
        </w:rPr>
        <w:t>Method</w:t>
      </w:r>
      <w:r w:rsidR="00EF5210" w:rsidRPr="001174F4">
        <w:rPr>
          <w:sz w:val="28"/>
          <w:szCs w:val="28"/>
        </w:rPr>
        <w:t>»</w:t>
      </w:r>
      <w:r w:rsidRPr="001174F4">
        <w:rPr>
          <w:sz w:val="28"/>
          <w:szCs w:val="28"/>
        </w:rPr>
        <w:t xml:space="preserve"> Результат виден на</w:t>
      </w:r>
      <w:r w:rsidR="006F586F">
        <w:rPr>
          <w:sz w:val="28"/>
          <w:szCs w:val="28"/>
        </w:rPr>
        <w:t xml:space="preserve"> </w:t>
      </w:r>
      <w:r w:rsidR="00D24768">
        <w:rPr>
          <w:sz w:val="28"/>
          <w:szCs w:val="28"/>
        </w:rPr>
        <w:t>рисунке 3</w:t>
      </w:r>
      <w:r w:rsidRPr="006F586F">
        <w:rPr>
          <w:sz w:val="28"/>
          <w:szCs w:val="28"/>
        </w:rPr>
        <w:t>.</w:t>
      </w:r>
    </w:p>
    <w:p w14:paraId="73338DCD" w14:textId="77777777" w:rsidR="008B22F8" w:rsidRPr="001174F4" w:rsidRDefault="008B22F8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58150D7E" wp14:editId="3AB37DFB">
            <wp:extent cx="6115050" cy="876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F726" w14:textId="24AB9C65" w:rsidR="008B22F8" w:rsidRPr="00323248" w:rsidRDefault="008B22F8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7" w:name="_Ref9711354"/>
      <w:bookmarkStart w:id="28" w:name="_Ref9027867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3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27"/>
      <w:r w:rsidRPr="00323248">
        <w:rPr>
          <w:i w:val="0"/>
          <w:iCs w:val="0"/>
          <w:color w:val="auto"/>
          <w:sz w:val="24"/>
          <w:szCs w:val="24"/>
        </w:rPr>
        <w:t xml:space="preserve"> – XHR для 200 магазинов с сайта Kopikot.ru</w:t>
      </w:r>
      <w:bookmarkEnd w:id="28"/>
    </w:p>
    <w:p w14:paraId="2DBD2215" w14:textId="77777777" w:rsidR="002B5430" w:rsidRPr="001174F4" w:rsidRDefault="002B5430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Практически было выяснено, что таких </w:t>
      </w:r>
      <w:r w:rsidRPr="001174F4">
        <w:rPr>
          <w:sz w:val="28"/>
          <w:szCs w:val="28"/>
          <w:lang w:val="en-US"/>
        </w:rPr>
        <w:t>XHR</w:t>
      </w:r>
      <w:r w:rsidRPr="001174F4">
        <w:rPr>
          <w:sz w:val="28"/>
          <w:szCs w:val="28"/>
        </w:rPr>
        <w:t xml:space="preserve"> всего 14 штук: от 0 до 13.</w:t>
      </w:r>
    </w:p>
    <w:p w14:paraId="4BD138B9" w14:textId="4E47F425" w:rsidR="002B5430" w:rsidRPr="001174F4" w:rsidRDefault="002B5430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Используя программу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 xml:space="preserve">, через этот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отправляется запрос. В качестве ответа в разделе </w:t>
      </w:r>
      <w:r w:rsidRPr="001174F4">
        <w:rPr>
          <w:sz w:val="28"/>
          <w:szCs w:val="28"/>
          <w:lang w:val="en-US"/>
        </w:rPr>
        <w:t>Body</w:t>
      </w:r>
      <w:r w:rsidRPr="001174F4">
        <w:rPr>
          <w:sz w:val="28"/>
          <w:szCs w:val="28"/>
        </w:rPr>
        <w:t xml:space="preserve"> появляется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 xml:space="preserve"> файл с нужной информацией. Результат запроса на </w:t>
      </w:r>
      <w:r w:rsidR="00D24768">
        <w:rPr>
          <w:sz w:val="28"/>
          <w:szCs w:val="28"/>
        </w:rPr>
        <w:t>рисунке 4</w:t>
      </w:r>
      <w:r w:rsidR="006F586F" w:rsidRPr="006F586F">
        <w:rPr>
          <w:sz w:val="28"/>
          <w:szCs w:val="28"/>
        </w:rPr>
        <w:t>.</w:t>
      </w:r>
    </w:p>
    <w:p w14:paraId="3479FAC8" w14:textId="77777777" w:rsidR="002B5430" w:rsidRPr="001174F4" w:rsidRDefault="002B5430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12F4CC8B" wp14:editId="00B13EA0">
            <wp:extent cx="5433237" cy="27990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907" cy="281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6A1DF" w14:textId="5A38C4F0" w:rsidR="002B5430" w:rsidRPr="00323248" w:rsidRDefault="002B5430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9" w:name="_Ref9711428"/>
      <w:bookmarkStart w:id="30" w:name="_Ref9028458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4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29"/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EF5210" w:rsidRPr="00323248">
        <w:rPr>
          <w:i w:val="0"/>
          <w:iCs w:val="0"/>
          <w:color w:val="auto"/>
          <w:sz w:val="24"/>
          <w:szCs w:val="24"/>
        </w:rPr>
        <w:t>–</w:t>
      </w:r>
      <w:r w:rsidRPr="00323248">
        <w:rPr>
          <w:i w:val="0"/>
          <w:iCs w:val="0"/>
          <w:color w:val="auto"/>
          <w:sz w:val="24"/>
          <w:szCs w:val="24"/>
        </w:rPr>
        <w:t xml:space="preserve"> результат запроса к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URL</w:t>
      </w:r>
      <w:r w:rsidRPr="00323248">
        <w:rPr>
          <w:i w:val="0"/>
          <w:iCs w:val="0"/>
          <w:color w:val="auto"/>
          <w:sz w:val="24"/>
          <w:szCs w:val="24"/>
        </w:rPr>
        <w:t xml:space="preserve"> через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Postman</w:t>
      </w:r>
      <w:bookmarkEnd w:id="30"/>
    </w:p>
    <w:p w14:paraId="1BCCD256" w14:textId="1D2937B4" w:rsidR="00466CBD" w:rsidRPr="001174F4" w:rsidRDefault="00466CBD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При просмотре какие запросы происходят на сервере важно обращать внимание на ту информацию, которая показана в </w:t>
      </w:r>
      <w:r w:rsidRPr="001174F4">
        <w:rPr>
          <w:sz w:val="28"/>
          <w:szCs w:val="28"/>
          <w:lang w:val="en-US"/>
        </w:rPr>
        <w:t>Headers</w:t>
      </w:r>
      <w:r w:rsidRPr="001174F4">
        <w:rPr>
          <w:sz w:val="28"/>
          <w:szCs w:val="28"/>
        </w:rPr>
        <w:t xml:space="preserve">. Пример изображён на </w:t>
      </w:r>
      <w:r w:rsidR="00D24768">
        <w:rPr>
          <w:sz w:val="28"/>
          <w:szCs w:val="28"/>
        </w:rPr>
        <w:t>рисунке 5</w:t>
      </w:r>
      <w:r w:rsidR="006F586F" w:rsidRPr="006F586F">
        <w:rPr>
          <w:sz w:val="28"/>
          <w:szCs w:val="28"/>
        </w:rPr>
        <w:t>.</w:t>
      </w:r>
    </w:p>
    <w:p w14:paraId="1BADFD6B" w14:textId="77777777" w:rsidR="00466CBD" w:rsidRPr="001174F4" w:rsidRDefault="00466CBD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44735403" wp14:editId="15E3D774">
            <wp:extent cx="6345575" cy="38350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556" cy="385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FB2FB" w14:textId="7413F80F" w:rsidR="00466CBD" w:rsidRPr="00323248" w:rsidRDefault="00466CBD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31" w:name="_Ref9711447"/>
      <w:bookmarkStart w:id="32" w:name="_Ref9028974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5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31"/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EF5210" w:rsidRPr="00323248">
        <w:rPr>
          <w:i w:val="0"/>
          <w:iCs w:val="0"/>
          <w:color w:val="auto"/>
          <w:sz w:val="24"/>
          <w:szCs w:val="24"/>
        </w:rPr>
        <w:t xml:space="preserve">–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Headers</w:t>
      </w:r>
      <w:r w:rsidRPr="00323248">
        <w:rPr>
          <w:i w:val="0"/>
          <w:iCs w:val="0"/>
          <w:color w:val="auto"/>
          <w:sz w:val="24"/>
          <w:szCs w:val="24"/>
        </w:rPr>
        <w:t xml:space="preserve"> сайта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Kopikot</w:t>
      </w:r>
      <w:r w:rsidRPr="00323248">
        <w:rPr>
          <w:i w:val="0"/>
          <w:iCs w:val="0"/>
          <w:color w:val="auto"/>
          <w:sz w:val="24"/>
          <w:szCs w:val="24"/>
        </w:rPr>
        <w:t>.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ru</w:t>
      </w:r>
      <w:bookmarkEnd w:id="32"/>
    </w:p>
    <w:p w14:paraId="2CE24178" w14:textId="77777777" w:rsidR="00466CBD" w:rsidRPr="001174F4" w:rsidRDefault="00466CB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этом рисунке можно увидеть, например, в каком формате будет ответ на запрос – поле </w:t>
      </w:r>
      <w:r w:rsidRPr="001174F4">
        <w:rPr>
          <w:sz w:val="28"/>
          <w:szCs w:val="28"/>
          <w:lang w:val="en-US"/>
        </w:rPr>
        <w:t>content</w:t>
      </w:r>
      <w:r w:rsidRPr="001174F4">
        <w:rPr>
          <w:sz w:val="28"/>
          <w:szCs w:val="28"/>
        </w:rPr>
        <w:t>-</w:t>
      </w:r>
      <w:r w:rsidRPr="001174F4">
        <w:rPr>
          <w:sz w:val="28"/>
          <w:szCs w:val="28"/>
          <w:lang w:val="en-US"/>
        </w:rPr>
        <w:t>type</w:t>
      </w:r>
      <w:r w:rsidRPr="001174F4">
        <w:rPr>
          <w:sz w:val="28"/>
          <w:szCs w:val="28"/>
        </w:rPr>
        <w:t>.</w:t>
      </w:r>
    </w:p>
    <w:p w14:paraId="7EF65CDA" w14:textId="44345968" w:rsidR="00466CBD" w:rsidRPr="001174F4" w:rsidRDefault="00466CB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Также имеются случаи, когда при запросе передаются некоторые параметры. Для примера приведён </w:t>
      </w:r>
      <w:r w:rsidRPr="001174F4">
        <w:rPr>
          <w:sz w:val="28"/>
          <w:szCs w:val="28"/>
          <w:lang w:val="en-US"/>
        </w:rPr>
        <w:t>Headers</w:t>
      </w:r>
      <w:r w:rsidRPr="001174F4">
        <w:rPr>
          <w:sz w:val="28"/>
          <w:szCs w:val="28"/>
        </w:rPr>
        <w:t xml:space="preserve"> сайта </w:t>
      </w:r>
      <w:hyperlink r:id="rId18" w:history="1">
        <w:r w:rsidRPr="001174F4">
          <w:rPr>
            <w:rStyle w:val="af4"/>
            <w:color w:val="auto"/>
            <w:sz w:val="28"/>
            <w:szCs w:val="28"/>
            <w:u w:val="none"/>
          </w:rPr>
          <w:t>Cash4Brands.ru</w:t>
        </w:r>
      </w:hyperlink>
      <w:r w:rsidRPr="001174F4">
        <w:rPr>
          <w:sz w:val="28"/>
          <w:szCs w:val="28"/>
        </w:rPr>
        <w:t xml:space="preserve"> на </w:t>
      </w:r>
      <w:r w:rsidR="00D24768">
        <w:rPr>
          <w:sz w:val="28"/>
          <w:szCs w:val="28"/>
        </w:rPr>
        <w:t>рисунке 6</w:t>
      </w:r>
      <w:r w:rsidR="006F586F">
        <w:rPr>
          <w:sz w:val="28"/>
          <w:szCs w:val="28"/>
        </w:rPr>
        <w:t xml:space="preserve"> </w:t>
      </w:r>
      <w:r w:rsidR="00980B45" w:rsidRPr="001174F4">
        <w:rPr>
          <w:sz w:val="28"/>
          <w:szCs w:val="28"/>
        </w:rPr>
        <w:t>и</w:t>
      </w:r>
      <w:r w:rsidR="00ED4393" w:rsidRPr="001174F4">
        <w:rPr>
          <w:sz w:val="28"/>
          <w:szCs w:val="28"/>
        </w:rPr>
        <w:t xml:space="preserve"> </w:t>
      </w:r>
      <w:r w:rsidR="00D24768">
        <w:rPr>
          <w:sz w:val="28"/>
          <w:szCs w:val="28"/>
        </w:rPr>
        <w:t>рисунке 7</w:t>
      </w:r>
      <w:r w:rsidR="004C41F1" w:rsidRPr="004C41F1">
        <w:rPr>
          <w:sz w:val="28"/>
          <w:szCs w:val="28"/>
        </w:rPr>
        <w:t>.</w:t>
      </w:r>
    </w:p>
    <w:p w14:paraId="4C55033E" w14:textId="77777777" w:rsidR="00ED4393" w:rsidRPr="001174F4" w:rsidRDefault="00980B45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78C6E1A7" wp14:editId="4BE95A03">
            <wp:extent cx="6054710" cy="1487606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404" cy="15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38AA" w14:textId="55752A38" w:rsidR="00980B45" w:rsidRPr="00323248" w:rsidRDefault="00ED4393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33" w:name="_Ref9711467"/>
      <w:bookmarkStart w:id="34" w:name="_Ref9030262"/>
      <w:r w:rsidRPr="00323248">
        <w:rPr>
          <w:i w:val="0"/>
          <w:iCs w:val="0"/>
          <w:color w:val="auto"/>
          <w:sz w:val="24"/>
          <w:szCs w:val="24"/>
        </w:rPr>
        <w:t>Рисунок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323248">
        <w:rPr>
          <w:i w:val="0"/>
          <w:iCs w:val="0"/>
          <w:color w:val="auto"/>
          <w:sz w:val="24"/>
          <w:szCs w:val="24"/>
        </w:rPr>
        <w:instrText>Рисунок</w:instrText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33"/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– Headers </w:t>
      </w:r>
      <w:r w:rsidRPr="00323248">
        <w:rPr>
          <w:i w:val="0"/>
          <w:iCs w:val="0"/>
          <w:color w:val="auto"/>
          <w:sz w:val="24"/>
          <w:szCs w:val="24"/>
        </w:rPr>
        <w:t>сайта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Cash4Brands.ru </w:t>
      </w:r>
      <w:r w:rsidRPr="00323248">
        <w:rPr>
          <w:i w:val="0"/>
          <w:iCs w:val="0"/>
          <w:color w:val="auto"/>
          <w:sz w:val="24"/>
          <w:szCs w:val="24"/>
        </w:rPr>
        <w:t>часть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1</w:t>
      </w:r>
      <w:bookmarkEnd w:id="34"/>
    </w:p>
    <w:p w14:paraId="2A0CB51D" w14:textId="77777777" w:rsidR="00ED4393" w:rsidRPr="001174F4" w:rsidRDefault="00EF5210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val="en-US"/>
        </w:rPr>
        <w:drawing>
          <wp:inline distT="0" distB="0" distL="0" distR="0" wp14:anchorId="25CCA0D3" wp14:editId="29B2B752">
            <wp:extent cx="5403269" cy="3411941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271" cy="343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EDFB" w14:textId="1A527A55" w:rsidR="00EF5210" w:rsidRPr="00323248" w:rsidRDefault="00ED4393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35" w:name="_Ref9364702"/>
      <w:bookmarkStart w:id="36" w:name="_Ref9030272"/>
      <w:r w:rsidRPr="00323248">
        <w:rPr>
          <w:i w:val="0"/>
          <w:iCs w:val="0"/>
          <w:color w:val="auto"/>
          <w:sz w:val="24"/>
          <w:szCs w:val="24"/>
        </w:rPr>
        <w:t>Рисунок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323248">
        <w:rPr>
          <w:i w:val="0"/>
          <w:iCs w:val="0"/>
          <w:color w:val="auto"/>
          <w:sz w:val="24"/>
          <w:szCs w:val="24"/>
        </w:rPr>
        <w:instrText>Рисунок</w:instrText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35"/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– Headers </w:t>
      </w:r>
      <w:r w:rsidRPr="00323248">
        <w:rPr>
          <w:i w:val="0"/>
          <w:iCs w:val="0"/>
          <w:color w:val="auto"/>
          <w:sz w:val="24"/>
          <w:szCs w:val="24"/>
        </w:rPr>
        <w:t>сайта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Cash4Brands.ru </w:t>
      </w:r>
      <w:r w:rsidRPr="00323248">
        <w:rPr>
          <w:i w:val="0"/>
          <w:iCs w:val="0"/>
          <w:color w:val="auto"/>
          <w:sz w:val="24"/>
          <w:szCs w:val="24"/>
        </w:rPr>
        <w:t>часть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2</w:t>
      </w:r>
      <w:bookmarkEnd w:id="36"/>
    </w:p>
    <w:p w14:paraId="6D9284DB" w14:textId="2F9FB9E0" w:rsidR="00ED4393" w:rsidRPr="001174F4" w:rsidRDefault="00ED4393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D24768">
        <w:rPr>
          <w:sz w:val="28"/>
          <w:szCs w:val="28"/>
        </w:rPr>
        <w:t>рисунке 7</w:t>
      </w:r>
      <w:r w:rsidR="003F5980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в «</w:t>
      </w:r>
      <w:r w:rsidRPr="001174F4">
        <w:rPr>
          <w:sz w:val="28"/>
          <w:szCs w:val="28"/>
          <w:lang w:val="en-US"/>
        </w:rPr>
        <w:t>Form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Data</w:t>
      </w:r>
      <w:r w:rsidRPr="001174F4">
        <w:rPr>
          <w:sz w:val="28"/>
          <w:szCs w:val="28"/>
        </w:rPr>
        <w:t xml:space="preserve">» можно заметить 2 параметра, которые передаются: </w:t>
      </w:r>
      <w:r w:rsidRPr="001174F4">
        <w:rPr>
          <w:sz w:val="28"/>
          <w:szCs w:val="28"/>
          <w:lang w:val="en-US"/>
        </w:rPr>
        <w:t>namerequest</w:t>
      </w:r>
      <w:r w:rsidRPr="001174F4">
        <w:rPr>
          <w:sz w:val="28"/>
          <w:szCs w:val="28"/>
        </w:rPr>
        <w:t xml:space="preserve"> и csrfmiddlewaretoken. В данном случае нужен лишь первый параметр, так как второй отвечает за </w:t>
      </w:r>
      <w:r w:rsidRPr="001174F4">
        <w:rPr>
          <w:sz w:val="28"/>
          <w:szCs w:val="28"/>
          <w:lang w:val="en-US"/>
        </w:rPr>
        <w:t>cookies</w:t>
      </w:r>
      <w:r w:rsidRPr="001174F4">
        <w:rPr>
          <w:sz w:val="28"/>
          <w:szCs w:val="28"/>
        </w:rPr>
        <w:t>. У поля с именем csrfmiddlewaretoken значением является хэш для идентификатора сессии и секретный ключ</w:t>
      </w:r>
      <w:r w:rsidR="0005319A" w:rsidRPr="0005319A">
        <w:rPr>
          <w:sz w:val="28"/>
          <w:szCs w:val="28"/>
        </w:rPr>
        <w:t xml:space="preserve"> 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_Ref9477126 \r \h </w:instrText>
      </w:r>
      <w:r w:rsidR="00E44467">
        <w:rPr>
          <w:sz w:val="28"/>
          <w:szCs w:val="28"/>
        </w:rPr>
        <w:instrText xml:space="preserve"> \* MERGEFORMAT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BF3FC8">
        <w:rPr>
          <w:sz w:val="28"/>
          <w:szCs w:val="28"/>
        </w:rPr>
        <w:t>12</w:t>
      </w:r>
      <w:r w:rsidR="0005319A">
        <w:rPr>
          <w:sz w:val="28"/>
          <w:szCs w:val="28"/>
        </w:rPr>
        <w:fldChar w:fldCharType="end"/>
      </w:r>
      <w:r w:rsidR="0005319A" w:rsidRPr="0005319A">
        <w:rPr>
          <w:sz w:val="28"/>
          <w:szCs w:val="28"/>
        </w:rPr>
        <w:t>]</w:t>
      </w:r>
      <w:r w:rsidRPr="001174F4">
        <w:rPr>
          <w:sz w:val="28"/>
          <w:szCs w:val="28"/>
        </w:rPr>
        <w:t xml:space="preserve">. Поле </w:t>
      </w:r>
      <w:r w:rsidRPr="001174F4">
        <w:rPr>
          <w:sz w:val="28"/>
          <w:szCs w:val="28"/>
          <w:lang w:val="en-US"/>
        </w:rPr>
        <w:t>namerequest</w:t>
      </w:r>
      <w:r w:rsidRPr="001174F4">
        <w:rPr>
          <w:sz w:val="28"/>
          <w:szCs w:val="28"/>
        </w:rPr>
        <w:t xml:space="preserve"> и его значение </w:t>
      </w:r>
      <w:r w:rsidRPr="001174F4">
        <w:rPr>
          <w:sz w:val="28"/>
          <w:szCs w:val="28"/>
          <w:lang w:val="en-US"/>
        </w:rPr>
        <w:t>show</w:t>
      </w:r>
      <w:r w:rsidRPr="001174F4">
        <w:rPr>
          <w:sz w:val="28"/>
          <w:szCs w:val="28"/>
        </w:rPr>
        <w:t>_</w:t>
      </w:r>
      <w:r w:rsidRPr="001174F4">
        <w:rPr>
          <w:sz w:val="28"/>
          <w:szCs w:val="28"/>
          <w:lang w:val="en-US"/>
        </w:rPr>
        <w:t>page</w:t>
      </w:r>
      <w:r w:rsidRPr="001174F4">
        <w:rPr>
          <w:sz w:val="28"/>
          <w:szCs w:val="28"/>
        </w:rPr>
        <w:t xml:space="preserve"> надо добавить в </w:t>
      </w:r>
      <w:r w:rsidRPr="001174F4">
        <w:rPr>
          <w:sz w:val="28"/>
          <w:szCs w:val="28"/>
          <w:lang w:val="en-US"/>
        </w:rPr>
        <w:t>Body</w:t>
      </w:r>
      <w:r w:rsidRPr="001174F4">
        <w:rPr>
          <w:sz w:val="28"/>
          <w:szCs w:val="28"/>
        </w:rPr>
        <w:t xml:space="preserve">. Пример приведён на </w:t>
      </w:r>
      <w:r w:rsidR="00D24768">
        <w:rPr>
          <w:sz w:val="28"/>
          <w:szCs w:val="28"/>
        </w:rPr>
        <w:t>рисунке 8</w:t>
      </w:r>
      <w:r w:rsidR="004C41F1" w:rsidRPr="004C41F1">
        <w:rPr>
          <w:sz w:val="28"/>
          <w:szCs w:val="28"/>
        </w:rPr>
        <w:t>.</w:t>
      </w:r>
    </w:p>
    <w:p w14:paraId="28FFBB1F" w14:textId="77777777" w:rsidR="00ED4393" w:rsidRPr="001174F4" w:rsidRDefault="00ED4393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315A340C" wp14:editId="6C8B7896">
            <wp:extent cx="4191000" cy="1543020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957" cy="15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6DF3" w14:textId="57C1E4DC" w:rsidR="00ED4393" w:rsidRPr="00323248" w:rsidRDefault="00ED4393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37" w:name="_Ref9711742"/>
      <w:bookmarkStart w:id="38" w:name="_Ref9030314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8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37"/>
      <w:r w:rsidRPr="00323248">
        <w:rPr>
          <w:i w:val="0"/>
          <w:iCs w:val="0"/>
          <w:color w:val="auto"/>
          <w:sz w:val="24"/>
          <w:szCs w:val="24"/>
        </w:rPr>
        <w:t xml:space="preserve"> – параметры для запроса на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Cash</w:t>
      </w:r>
      <w:r w:rsidRPr="00323248">
        <w:rPr>
          <w:i w:val="0"/>
          <w:iCs w:val="0"/>
          <w:color w:val="auto"/>
          <w:sz w:val="24"/>
          <w:szCs w:val="24"/>
        </w:rPr>
        <w:t>4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Brands</w:t>
      </w:r>
      <w:r w:rsidRPr="00323248">
        <w:rPr>
          <w:i w:val="0"/>
          <w:iCs w:val="0"/>
          <w:color w:val="auto"/>
          <w:sz w:val="24"/>
          <w:szCs w:val="24"/>
        </w:rPr>
        <w:t>.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ru</w:t>
      </w:r>
      <w:bookmarkEnd w:id="38"/>
    </w:p>
    <w:p w14:paraId="0C18ED61" w14:textId="77777777" w:rsidR="00C95C0D" w:rsidRPr="001174F4" w:rsidRDefault="00C95C0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Результатом данного запроса является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>, который в дальнейшем обрабатывается.</w:t>
      </w:r>
    </w:p>
    <w:p w14:paraId="33575D82" w14:textId="4879A9C6" w:rsidR="004D1AC2" w:rsidRPr="001174F4" w:rsidRDefault="00C95C0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Программа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 xml:space="preserve"> предоставляет возможность сгенерировать код для запроса. Для этого нужно нажать кнопку </w:t>
      </w:r>
      <w:r w:rsidRPr="001174F4">
        <w:rPr>
          <w:sz w:val="28"/>
          <w:szCs w:val="28"/>
          <w:lang w:val="en-US"/>
        </w:rPr>
        <w:t>Code</w:t>
      </w:r>
      <w:r w:rsidRPr="001174F4">
        <w:rPr>
          <w:sz w:val="28"/>
          <w:szCs w:val="28"/>
        </w:rPr>
        <w:t xml:space="preserve">. В окне можно выбрать язык программирования и какие библиотеки использовать. Пример изображен на </w:t>
      </w:r>
      <w:r w:rsidR="00D24768">
        <w:rPr>
          <w:sz w:val="28"/>
          <w:szCs w:val="28"/>
        </w:rPr>
        <w:t>рисунке 9</w:t>
      </w:r>
      <w:r w:rsidR="004C41F1" w:rsidRPr="004C41F1">
        <w:rPr>
          <w:sz w:val="28"/>
          <w:szCs w:val="28"/>
        </w:rPr>
        <w:t>.</w:t>
      </w:r>
    </w:p>
    <w:p w14:paraId="39AB11B4" w14:textId="77777777" w:rsidR="00C95C0D" w:rsidRPr="001174F4" w:rsidRDefault="00C95C0D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3D9E1697" wp14:editId="74D581AF">
            <wp:extent cx="5038725" cy="242944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26" cy="243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F92F" w14:textId="16F7CC6C" w:rsidR="004D1AC2" w:rsidRPr="00323248" w:rsidRDefault="00C95C0D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39" w:name="_Ref9711757"/>
      <w:bookmarkStart w:id="40" w:name="_Ref9030614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9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39"/>
      <w:r w:rsidRPr="00323248">
        <w:rPr>
          <w:i w:val="0"/>
          <w:iCs w:val="0"/>
          <w:color w:val="auto"/>
          <w:sz w:val="24"/>
          <w:szCs w:val="24"/>
        </w:rPr>
        <w:t xml:space="preserve"> – генер</w:t>
      </w:r>
      <w:r w:rsidR="00776F1F" w:rsidRPr="00323248">
        <w:rPr>
          <w:i w:val="0"/>
          <w:iCs w:val="0"/>
          <w:color w:val="auto"/>
          <w:sz w:val="24"/>
          <w:szCs w:val="24"/>
        </w:rPr>
        <w:t xml:space="preserve">ация </w:t>
      </w:r>
      <w:r w:rsidR="00776F1F" w:rsidRPr="00323248">
        <w:rPr>
          <w:i w:val="0"/>
          <w:iCs w:val="0"/>
          <w:color w:val="auto"/>
          <w:sz w:val="24"/>
          <w:szCs w:val="24"/>
          <w:lang w:val="en-US"/>
        </w:rPr>
        <w:t>Unirest</w:t>
      </w:r>
      <w:r w:rsidRPr="00323248">
        <w:rPr>
          <w:i w:val="0"/>
          <w:iCs w:val="0"/>
          <w:color w:val="auto"/>
          <w:sz w:val="24"/>
          <w:szCs w:val="24"/>
        </w:rPr>
        <w:t xml:space="preserve"> кода в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Postman</w:t>
      </w:r>
      <w:bookmarkEnd w:id="40"/>
    </w:p>
    <w:p w14:paraId="22AE7544" w14:textId="77777777" w:rsidR="00450E98" w:rsidRPr="001174F4" w:rsidRDefault="00B625F5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получения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 xml:space="preserve"> с запроса, он обрабатывается с помощью парсера для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>.</w:t>
      </w:r>
      <w:r w:rsidR="00DF5DD6" w:rsidRPr="001174F4">
        <w:rPr>
          <w:sz w:val="28"/>
          <w:szCs w:val="28"/>
        </w:rPr>
        <w:t xml:space="preserve"> Разбор </w:t>
      </w:r>
      <w:r w:rsidR="00DF5DD6" w:rsidRPr="001174F4">
        <w:rPr>
          <w:sz w:val="28"/>
          <w:szCs w:val="28"/>
          <w:lang w:val="en-US"/>
        </w:rPr>
        <w:t>JSON</w:t>
      </w:r>
      <w:r w:rsidR="00DF5DD6" w:rsidRPr="001174F4">
        <w:rPr>
          <w:sz w:val="28"/>
          <w:szCs w:val="28"/>
        </w:rPr>
        <w:t xml:space="preserve"> осуществляется с помощью библиотеки </w:t>
      </w:r>
      <w:r w:rsidR="00DF5DD6" w:rsidRPr="001174F4">
        <w:rPr>
          <w:sz w:val="28"/>
          <w:szCs w:val="28"/>
          <w:lang w:val="en-US"/>
        </w:rPr>
        <w:t>JsonPath</w:t>
      </w:r>
      <w:r w:rsidR="00DF5DD6" w:rsidRPr="001174F4">
        <w:rPr>
          <w:sz w:val="28"/>
          <w:szCs w:val="28"/>
        </w:rPr>
        <w:t>.</w:t>
      </w:r>
      <w:r w:rsidR="00450E98" w:rsidRPr="001174F4">
        <w:rPr>
          <w:sz w:val="28"/>
          <w:szCs w:val="28"/>
        </w:rPr>
        <w:t xml:space="preserve"> Для примера взят код для обработки данных с </w:t>
      </w:r>
      <w:r w:rsidR="00450E98" w:rsidRPr="001174F4">
        <w:rPr>
          <w:sz w:val="28"/>
          <w:szCs w:val="28"/>
          <w:lang w:val="en-US"/>
        </w:rPr>
        <w:t>Kopikot</w:t>
      </w:r>
      <w:r w:rsidR="00450E98" w:rsidRPr="001174F4">
        <w:rPr>
          <w:sz w:val="28"/>
          <w:szCs w:val="28"/>
        </w:rPr>
        <w:t>.</w:t>
      </w:r>
      <w:r w:rsidR="00450E98" w:rsidRPr="001174F4">
        <w:rPr>
          <w:sz w:val="28"/>
          <w:szCs w:val="28"/>
          <w:lang w:val="en-US"/>
        </w:rPr>
        <w:t>ru</w:t>
      </w:r>
      <w:r w:rsidR="00450E98" w:rsidRPr="001174F4">
        <w:rPr>
          <w:sz w:val="28"/>
          <w:szCs w:val="28"/>
        </w:rPr>
        <w:t>.</w:t>
      </w:r>
    </w:p>
    <w:p w14:paraId="19D5687A" w14:textId="77777777" w:rsidR="00450E98" w:rsidRPr="00F06CB3" w:rsidRDefault="00450E98" w:rsidP="00D523F7">
      <w:pPr>
        <w:pStyle w:val="af2"/>
        <w:spacing w:after="0" w:line="360" w:lineRule="auto"/>
        <w:ind w:left="680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List&lt;Object&gt; items = JsonPath.read(response, "$..items[*]");</w:t>
      </w:r>
    </w:p>
    <w:p w14:paraId="2B15E1B2" w14:textId="77777777" w:rsidR="00450E98" w:rsidRPr="001174F4" w:rsidRDefault="00450E9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этой строчке в список </w:t>
      </w:r>
      <w:r w:rsidRPr="001174F4">
        <w:rPr>
          <w:sz w:val="28"/>
          <w:szCs w:val="28"/>
          <w:lang w:val="en-US"/>
        </w:rPr>
        <w:t>items</w:t>
      </w:r>
      <w:r w:rsidRPr="001174F4">
        <w:rPr>
          <w:sz w:val="28"/>
          <w:szCs w:val="28"/>
        </w:rPr>
        <w:t xml:space="preserve"> записываются все элементы, которые содержатся в тэге «</w:t>
      </w:r>
      <w:r w:rsidRPr="001174F4">
        <w:rPr>
          <w:sz w:val="28"/>
          <w:szCs w:val="28"/>
          <w:lang w:val="en-US"/>
        </w:rPr>
        <w:t>items</w:t>
      </w:r>
      <w:r w:rsidRPr="001174F4">
        <w:rPr>
          <w:sz w:val="28"/>
          <w:szCs w:val="28"/>
        </w:rPr>
        <w:t>». Далее элементы этого списка передаются методам, которые извлекают из этих элементов нужную информацию.</w:t>
      </w:r>
    </w:p>
    <w:p w14:paraId="0180272F" w14:textId="77777777" w:rsidR="00450E98" w:rsidRPr="004C41F1" w:rsidRDefault="00450E98" w:rsidP="00D523F7">
      <w:pPr>
        <w:pStyle w:val="af2"/>
        <w:spacing w:after="0" w:line="360" w:lineRule="auto"/>
        <w:ind w:left="680"/>
        <w:rPr>
          <w:sz w:val="24"/>
          <w:szCs w:val="24"/>
          <w:lang w:val="en-US"/>
        </w:rPr>
      </w:pPr>
      <w:r w:rsidRPr="004C41F1">
        <w:rPr>
          <w:sz w:val="24"/>
          <w:szCs w:val="24"/>
          <w:lang w:val="en-US"/>
        </w:rPr>
        <w:t>String label = JsonPath.read(item, "$.commission.max.unit");</w:t>
      </w:r>
    </w:p>
    <w:p w14:paraId="2C6BEE6C" w14:textId="01D1A011" w:rsidR="00450E98" w:rsidRPr="001174F4" w:rsidRDefault="00450E9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В этой строчке кода из метода, который извлекает валюту кэшбэка. В данному случае это процент. Через точку происходит обращение к последующим элементам для извлечения информации.</w:t>
      </w:r>
      <w:r w:rsidR="002A184E">
        <w:rPr>
          <w:sz w:val="28"/>
          <w:szCs w:val="28"/>
        </w:rPr>
        <w:t xml:space="preserve"> Полный код программы</w:t>
      </w:r>
      <w:r w:rsidR="00103C9B">
        <w:rPr>
          <w:sz w:val="28"/>
          <w:szCs w:val="28"/>
        </w:rPr>
        <w:t xml:space="preserve"> приведён</w:t>
      </w:r>
      <w:r w:rsidR="002A184E">
        <w:rPr>
          <w:sz w:val="28"/>
          <w:szCs w:val="28"/>
        </w:rPr>
        <w:t xml:space="preserve"> в </w:t>
      </w:r>
      <w:r w:rsidR="00D24768">
        <w:rPr>
          <w:sz w:val="28"/>
          <w:szCs w:val="28"/>
        </w:rPr>
        <w:t>Приложении В.</w:t>
      </w:r>
    </w:p>
    <w:p w14:paraId="43A66F7D" w14:textId="77777777" w:rsidR="00C53314" w:rsidRPr="001174F4" w:rsidRDefault="00C53314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Плюсы </w:t>
      </w:r>
      <w:r w:rsidRPr="001174F4">
        <w:rPr>
          <w:sz w:val="28"/>
          <w:szCs w:val="28"/>
          <w:lang w:val="en-US"/>
        </w:rPr>
        <w:t>Unirest:</w:t>
      </w:r>
    </w:p>
    <w:p w14:paraId="630FF3F9" w14:textId="3F7A6251" w:rsidR="00C53314" w:rsidRPr="001174F4" w:rsidRDefault="00804D25" w:rsidP="00D523F7">
      <w:pPr>
        <w:pStyle w:val="af2"/>
        <w:numPr>
          <w:ilvl w:val="0"/>
          <w:numId w:val="7"/>
        </w:numPr>
        <w:spacing w:after="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быстродействие.</w:t>
      </w:r>
    </w:p>
    <w:p w14:paraId="760F8CA4" w14:textId="77777777" w:rsidR="00C53314" w:rsidRPr="001174F4" w:rsidRDefault="00C53314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Минусы </w:t>
      </w:r>
      <w:r w:rsidRPr="001174F4">
        <w:rPr>
          <w:sz w:val="28"/>
          <w:szCs w:val="28"/>
          <w:lang w:val="en-US"/>
        </w:rPr>
        <w:t>Unirest:</w:t>
      </w:r>
    </w:p>
    <w:p w14:paraId="4D937314" w14:textId="77777777" w:rsidR="00292274" w:rsidRPr="001174F4" w:rsidRDefault="00C53314" w:rsidP="00D523F7">
      <w:pPr>
        <w:pStyle w:val="af2"/>
        <w:numPr>
          <w:ilvl w:val="0"/>
          <w:numId w:val="19"/>
        </w:numPr>
        <w:spacing w:after="0" w:line="360" w:lineRule="auto"/>
        <w:ind w:left="709" w:hanging="283"/>
        <w:rPr>
          <w:color w:val="000000" w:themeColor="text1"/>
          <w:sz w:val="28"/>
          <w:szCs w:val="28"/>
          <w:lang w:bidi="ru-RU"/>
        </w:rPr>
      </w:pPr>
      <w:r w:rsidRPr="001174F4">
        <w:rPr>
          <w:sz w:val="28"/>
          <w:szCs w:val="28"/>
        </w:rPr>
        <w:t>поиск нужных запросов</w:t>
      </w:r>
      <w:r w:rsidR="007613E3" w:rsidRPr="001174F4">
        <w:rPr>
          <w:sz w:val="28"/>
          <w:szCs w:val="28"/>
          <w:lang w:val="en-US"/>
        </w:rPr>
        <w:t>.</w:t>
      </w:r>
      <w:r w:rsidR="007613E3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407146" w:rsidRPr="001174F4">
        <w:rPr>
          <w:color w:val="000000" w:themeColor="text1"/>
          <w:sz w:val="28"/>
          <w:szCs w:val="28"/>
          <w:lang w:bidi="ru-RU"/>
        </w:rPr>
        <w:br w:type="page"/>
      </w:r>
    </w:p>
    <w:p w14:paraId="2CB297B7" w14:textId="77777777" w:rsidR="0091339A" w:rsidRPr="001174F4" w:rsidRDefault="00B537BE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bookmarkStart w:id="41" w:name="_Toc9365039"/>
      <w:bookmarkStart w:id="42" w:name="_Toc9389364"/>
      <w:bookmarkStart w:id="43" w:name="_Toc9714942"/>
      <w:r w:rsidRPr="001174F4">
        <w:rPr>
          <w:rFonts w:ascii="Times New Roman" w:hAnsi="Times New Roman" w:cs="Times New Roman"/>
          <w:color w:val="000000" w:themeColor="text1"/>
        </w:rPr>
        <w:t>Реализация</w:t>
      </w:r>
      <w:r w:rsidR="0091339A" w:rsidRPr="001174F4">
        <w:rPr>
          <w:rFonts w:ascii="Times New Roman" w:hAnsi="Times New Roman" w:cs="Times New Roman"/>
          <w:color w:val="000000" w:themeColor="text1"/>
        </w:rPr>
        <w:t xml:space="preserve"> на языке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C</w:t>
      </w:r>
      <w:r w:rsidRPr="001174F4">
        <w:rPr>
          <w:rFonts w:ascii="Times New Roman" w:hAnsi="Times New Roman" w:cs="Times New Roman"/>
          <w:color w:val="000000" w:themeColor="text1"/>
        </w:rPr>
        <w:t>#</w:t>
      </w:r>
      <w:bookmarkEnd w:id="41"/>
      <w:bookmarkEnd w:id="42"/>
      <w:bookmarkEnd w:id="43"/>
    </w:p>
    <w:p w14:paraId="5A730BF7" w14:textId="77777777" w:rsidR="00563E1D" w:rsidRPr="001174F4" w:rsidRDefault="00E07890" w:rsidP="00D523F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ходе работы над проектом</w:t>
      </w:r>
      <w:r w:rsidRPr="001174F4">
        <w:rPr>
          <w:sz w:val="28"/>
          <w:szCs w:val="28"/>
        </w:rPr>
        <w:t xml:space="preserve"> </w:t>
      </w:r>
      <w:r w:rsidR="00563E1D" w:rsidRPr="001174F4">
        <w:rPr>
          <w:sz w:val="28"/>
          <w:szCs w:val="28"/>
        </w:rPr>
        <w:t xml:space="preserve">были реализованы следующие способы парсинга контента сайтов на языке </w:t>
      </w:r>
      <w:r w:rsidR="00FE60B3" w:rsidRPr="001174F4">
        <w:rPr>
          <w:sz w:val="28"/>
          <w:szCs w:val="28"/>
          <w:lang w:val="en-US"/>
        </w:rPr>
        <w:t>C</w:t>
      </w:r>
      <w:r w:rsidR="00FE60B3" w:rsidRPr="001174F4">
        <w:rPr>
          <w:sz w:val="28"/>
          <w:szCs w:val="28"/>
        </w:rPr>
        <w:t>#</w:t>
      </w:r>
      <w:r w:rsidR="00563E1D" w:rsidRPr="001174F4">
        <w:rPr>
          <w:sz w:val="28"/>
          <w:szCs w:val="28"/>
        </w:rPr>
        <w:t xml:space="preserve">: </w:t>
      </w:r>
      <w:r w:rsidR="00563E1D" w:rsidRPr="001174F4">
        <w:rPr>
          <w:sz w:val="28"/>
          <w:szCs w:val="28"/>
          <w:lang w:val="en-US"/>
        </w:rPr>
        <w:t>HtmlAgilityPack</w:t>
      </w:r>
      <w:r w:rsidR="00563E1D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Fizzler</w:t>
      </w:r>
      <w:r w:rsidR="00761B66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AngleSharp</w:t>
      </w:r>
      <w:r w:rsidR="00761B66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CsQuery</w:t>
      </w:r>
      <w:r w:rsidR="00761B66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RestSharp</w:t>
      </w:r>
      <w:r w:rsidR="00761B66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Selenium</w:t>
      </w:r>
      <w:r w:rsidR="00761B66" w:rsidRPr="001174F4">
        <w:rPr>
          <w:sz w:val="28"/>
          <w:szCs w:val="28"/>
        </w:rPr>
        <w:t>.</w:t>
      </w:r>
    </w:p>
    <w:p w14:paraId="0A9EDD53" w14:textId="77777777" w:rsidR="00761B66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44" w:name="_Toc9365040"/>
      <w:bookmarkStart w:id="45" w:name="_Toc9389365"/>
      <w:bookmarkStart w:id="46" w:name="_Toc9714943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r w:rsidR="00761B66" w:rsidRPr="001174F4">
        <w:rPr>
          <w:rFonts w:ascii="Times New Roman" w:hAnsi="Times New Roman" w:cs="Times New Roman"/>
          <w:sz w:val="28"/>
          <w:szCs w:val="28"/>
          <w:lang w:val="en-US"/>
        </w:rPr>
        <w:t>HtmlAgilityPack</w:t>
      </w:r>
      <w:bookmarkEnd w:id="44"/>
      <w:bookmarkEnd w:id="45"/>
      <w:bookmarkEnd w:id="46"/>
    </w:p>
    <w:p w14:paraId="0B9D5D6C" w14:textId="3FD2441B" w:rsidR="00AC21DA" w:rsidRPr="007527A8" w:rsidRDefault="00C53314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HtmlAgilityPack</w:t>
      </w:r>
      <w:r w:rsidRPr="00C53314">
        <w:rPr>
          <w:sz w:val="28"/>
          <w:lang w:eastAsia="en-US"/>
        </w:rPr>
        <w:t xml:space="preserve"> – </w:t>
      </w:r>
      <w:r w:rsidR="007331D3">
        <w:rPr>
          <w:sz w:val="28"/>
          <w:lang w:eastAsia="en-US"/>
        </w:rPr>
        <w:t>э</w:t>
      </w:r>
      <w:r w:rsidR="007331D3" w:rsidRPr="007331D3">
        <w:rPr>
          <w:sz w:val="28"/>
          <w:lang w:eastAsia="en-US"/>
        </w:rPr>
        <w:t>то HTML-анализатор, написанный на C# для чтения</w:t>
      </w:r>
      <w:r w:rsidR="007331D3">
        <w:rPr>
          <w:sz w:val="28"/>
          <w:lang w:eastAsia="en-US"/>
        </w:rPr>
        <w:t xml:space="preserve"> и </w:t>
      </w:r>
      <w:r w:rsidR="007331D3" w:rsidRPr="007331D3">
        <w:rPr>
          <w:sz w:val="28"/>
          <w:lang w:eastAsia="en-US"/>
        </w:rPr>
        <w:t>записи DOM, и поддерживает обычный XPATH или XSLT</w:t>
      </w:r>
      <w:r w:rsidR="007331D3">
        <w:rPr>
          <w:sz w:val="28"/>
          <w:lang w:eastAsia="en-US"/>
        </w:rPr>
        <w:t xml:space="preserve"> – </w:t>
      </w:r>
      <w:r w:rsidR="007331D3" w:rsidRPr="007331D3">
        <w:rPr>
          <w:sz w:val="28"/>
          <w:lang w:eastAsia="en-US"/>
        </w:rPr>
        <w:t>eXtensible Stylesheet Language Transformations</w:t>
      </w:r>
      <w:r w:rsidR="007527A8" w:rsidRPr="007527A8">
        <w:rPr>
          <w:sz w:val="28"/>
          <w:lang w:eastAsia="en-US"/>
        </w:rPr>
        <w:t xml:space="preserve"> [</w:t>
      </w:r>
      <w:r w:rsidR="007527A8">
        <w:rPr>
          <w:sz w:val="28"/>
          <w:lang w:eastAsia="en-US"/>
        </w:rPr>
        <w:fldChar w:fldCharType="begin"/>
      </w:r>
      <w:r w:rsidR="007527A8">
        <w:rPr>
          <w:sz w:val="28"/>
          <w:lang w:eastAsia="en-US"/>
        </w:rPr>
        <w:instrText xml:space="preserve"> REF _Ref9477292 \r \h </w:instrText>
      </w:r>
      <w:r w:rsidR="00E44467">
        <w:rPr>
          <w:sz w:val="28"/>
          <w:lang w:eastAsia="en-US"/>
        </w:rPr>
        <w:instrText xml:space="preserve"> \* MERGEFORMAT </w:instrText>
      </w:r>
      <w:r w:rsidR="007527A8">
        <w:rPr>
          <w:sz w:val="28"/>
          <w:lang w:eastAsia="en-US"/>
        </w:rPr>
      </w:r>
      <w:r w:rsidR="007527A8">
        <w:rPr>
          <w:sz w:val="28"/>
          <w:lang w:eastAsia="en-US"/>
        </w:rPr>
        <w:fldChar w:fldCharType="separate"/>
      </w:r>
      <w:r w:rsidR="00BF3FC8">
        <w:rPr>
          <w:sz w:val="28"/>
          <w:lang w:eastAsia="en-US"/>
        </w:rPr>
        <w:t>13</w:t>
      </w:r>
      <w:r w:rsidR="007527A8">
        <w:rPr>
          <w:sz w:val="28"/>
          <w:lang w:eastAsia="en-US"/>
        </w:rPr>
        <w:fldChar w:fldCharType="end"/>
      </w:r>
      <w:r w:rsidR="007527A8" w:rsidRPr="007527A8">
        <w:rPr>
          <w:sz w:val="28"/>
          <w:lang w:eastAsia="en-US"/>
        </w:rPr>
        <w:t>][</w:t>
      </w:r>
      <w:r w:rsidR="007527A8">
        <w:rPr>
          <w:sz w:val="28"/>
          <w:lang w:eastAsia="en-US"/>
        </w:rPr>
        <w:fldChar w:fldCharType="begin"/>
      </w:r>
      <w:r w:rsidR="007527A8">
        <w:rPr>
          <w:sz w:val="28"/>
          <w:lang w:eastAsia="en-US"/>
        </w:rPr>
        <w:instrText xml:space="preserve"> REF _Ref9477301 \r \h </w:instrText>
      </w:r>
      <w:r w:rsidR="00E44467">
        <w:rPr>
          <w:sz w:val="28"/>
          <w:lang w:eastAsia="en-US"/>
        </w:rPr>
        <w:instrText xml:space="preserve"> \* MERGEFORMAT </w:instrText>
      </w:r>
      <w:r w:rsidR="007527A8">
        <w:rPr>
          <w:sz w:val="28"/>
          <w:lang w:eastAsia="en-US"/>
        </w:rPr>
      </w:r>
      <w:r w:rsidR="007527A8">
        <w:rPr>
          <w:sz w:val="28"/>
          <w:lang w:eastAsia="en-US"/>
        </w:rPr>
        <w:fldChar w:fldCharType="separate"/>
      </w:r>
      <w:r w:rsidR="00BF3FC8">
        <w:rPr>
          <w:sz w:val="28"/>
          <w:lang w:eastAsia="en-US"/>
        </w:rPr>
        <w:t>14</w:t>
      </w:r>
      <w:r w:rsidR="007527A8">
        <w:rPr>
          <w:sz w:val="28"/>
          <w:lang w:eastAsia="en-US"/>
        </w:rPr>
        <w:fldChar w:fldCharType="end"/>
      </w:r>
      <w:r w:rsidR="007527A8" w:rsidRPr="007527A8">
        <w:rPr>
          <w:sz w:val="28"/>
          <w:lang w:eastAsia="en-US"/>
        </w:rPr>
        <w:t>][</w:t>
      </w:r>
      <w:r w:rsidR="007527A8">
        <w:rPr>
          <w:sz w:val="28"/>
          <w:lang w:eastAsia="en-US"/>
        </w:rPr>
        <w:fldChar w:fldCharType="begin"/>
      </w:r>
      <w:r w:rsidR="007527A8">
        <w:rPr>
          <w:sz w:val="28"/>
          <w:lang w:eastAsia="en-US"/>
        </w:rPr>
        <w:instrText xml:space="preserve"> REF _Ref9477316 \r \h </w:instrText>
      </w:r>
      <w:r w:rsidR="00E44467">
        <w:rPr>
          <w:sz w:val="28"/>
          <w:lang w:eastAsia="en-US"/>
        </w:rPr>
        <w:instrText xml:space="preserve"> \* MERGEFORMAT </w:instrText>
      </w:r>
      <w:r w:rsidR="007527A8">
        <w:rPr>
          <w:sz w:val="28"/>
          <w:lang w:eastAsia="en-US"/>
        </w:rPr>
      </w:r>
      <w:r w:rsidR="007527A8">
        <w:rPr>
          <w:sz w:val="28"/>
          <w:lang w:eastAsia="en-US"/>
        </w:rPr>
        <w:fldChar w:fldCharType="separate"/>
      </w:r>
      <w:r w:rsidR="00BF3FC8">
        <w:rPr>
          <w:sz w:val="28"/>
          <w:lang w:eastAsia="en-US"/>
        </w:rPr>
        <w:t>15</w:t>
      </w:r>
      <w:r w:rsidR="007527A8">
        <w:rPr>
          <w:sz w:val="28"/>
          <w:lang w:eastAsia="en-US"/>
        </w:rPr>
        <w:fldChar w:fldCharType="end"/>
      </w:r>
      <w:r w:rsidR="007527A8" w:rsidRPr="007527A8">
        <w:rPr>
          <w:sz w:val="28"/>
          <w:lang w:eastAsia="en-US"/>
        </w:rPr>
        <w:t>]</w:t>
      </w:r>
      <w:r w:rsidR="007331D3" w:rsidRPr="007331D3">
        <w:rPr>
          <w:sz w:val="28"/>
          <w:lang w:eastAsia="en-US"/>
        </w:rPr>
        <w:t>.</w:t>
      </w:r>
    </w:p>
    <w:p w14:paraId="2F15A86A" w14:textId="77777777" w:rsidR="007F254C" w:rsidRDefault="007F254C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парсинга сайта с помощью </w:t>
      </w:r>
      <w:r w:rsidR="00DD281A">
        <w:rPr>
          <w:sz w:val="28"/>
        </w:rPr>
        <w:t xml:space="preserve">парсера </w:t>
      </w:r>
      <w:r>
        <w:rPr>
          <w:sz w:val="28"/>
          <w:lang w:val="en-US" w:eastAsia="en-US"/>
        </w:rPr>
        <w:t>HtmlAgilityPack</w:t>
      </w:r>
      <w:r w:rsidRPr="00CA1F6A">
        <w:rPr>
          <w:sz w:val="28"/>
        </w:rPr>
        <w:t xml:space="preserve"> </w:t>
      </w:r>
      <w:r>
        <w:rPr>
          <w:sz w:val="28"/>
        </w:rPr>
        <w:t>были использованы следующие методы:</w:t>
      </w:r>
    </w:p>
    <w:p w14:paraId="6CEABC7A" w14:textId="77777777" w:rsidR="007F254C" w:rsidRDefault="000D6B80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0D6B80">
        <w:rPr>
          <w:sz w:val="28"/>
          <w:lang w:eastAsia="en-US"/>
        </w:rPr>
        <w:t xml:space="preserve">SelectNodes(string xpath) – </w:t>
      </w:r>
      <w:r w:rsidR="007D522B">
        <w:rPr>
          <w:sz w:val="28"/>
        </w:rPr>
        <w:t>в</w:t>
      </w:r>
      <w:r w:rsidRPr="00CA1F6A">
        <w:rPr>
          <w:sz w:val="28"/>
        </w:rPr>
        <w:t xml:space="preserve"> качестве входного аргумента требует строку в виде </w:t>
      </w:r>
      <w:r>
        <w:rPr>
          <w:sz w:val="28"/>
          <w:lang w:val="en-US"/>
        </w:rPr>
        <w:t>XPath</w:t>
      </w:r>
      <w:r w:rsidRPr="000D6B80">
        <w:rPr>
          <w:sz w:val="28"/>
        </w:rPr>
        <w:t xml:space="preserve"> </w:t>
      </w:r>
      <w:r>
        <w:rPr>
          <w:sz w:val="28"/>
        </w:rPr>
        <w:t>выражения</w:t>
      </w:r>
      <w:r w:rsidRPr="00CA1F6A">
        <w:rPr>
          <w:sz w:val="28"/>
        </w:rPr>
        <w:t xml:space="preserve">. </w:t>
      </w:r>
      <w:r>
        <w:rPr>
          <w:sz w:val="28"/>
        </w:rPr>
        <w:t xml:space="preserve">Возвращает </w:t>
      </w:r>
      <w:r w:rsidRPr="000D6B80">
        <w:rPr>
          <w:sz w:val="28"/>
        </w:rPr>
        <w:t xml:space="preserve">HtmlAgilityPack.HtmlNodeCollection, </w:t>
      </w:r>
      <w:r>
        <w:rPr>
          <w:sz w:val="28"/>
        </w:rPr>
        <w:t>которая содержит</w:t>
      </w:r>
      <w:r w:rsidRPr="000D6B80">
        <w:rPr>
          <w:sz w:val="28"/>
        </w:rPr>
        <w:t xml:space="preserve"> коллекцию узлов, соответствующих запросу XPath</w:t>
      </w:r>
      <w:r>
        <w:rPr>
          <w:sz w:val="28"/>
        </w:rPr>
        <w:t xml:space="preserve"> выражения</w:t>
      </w:r>
      <w:r w:rsidRPr="000D6B80">
        <w:rPr>
          <w:sz w:val="28"/>
        </w:rPr>
        <w:t>, или ноль, если ни один узел не соответствует</w:t>
      </w:r>
      <w:r>
        <w:rPr>
          <w:sz w:val="28"/>
        </w:rPr>
        <w:t xml:space="preserve"> </w:t>
      </w:r>
      <w:r w:rsidRPr="000D6B80">
        <w:rPr>
          <w:sz w:val="28"/>
        </w:rPr>
        <w:t>XPath выражени</w:t>
      </w:r>
      <w:r>
        <w:rPr>
          <w:sz w:val="28"/>
        </w:rPr>
        <w:t>ю. Метод в</w:t>
      </w:r>
      <w:r w:rsidRPr="000D6B80">
        <w:rPr>
          <w:sz w:val="28"/>
        </w:rPr>
        <w:t>ыбирает список узлов, соответствующих XPath выражени</w:t>
      </w:r>
      <w:r>
        <w:rPr>
          <w:sz w:val="28"/>
        </w:rPr>
        <w:t>ю</w:t>
      </w:r>
      <w:r w:rsidRPr="00CA1F6A">
        <w:rPr>
          <w:sz w:val="28"/>
        </w:rPr>
        <w:t>;</w:t>
      </w:r>
    </w:p>
    <w:p w14:paraId="044D8996" w14:textId="77777777" w:rsidR="005A2283" w:rsidRDefault="005A2283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5A2283">
        <w:rPr>
          <w:sz w:val="28"/>
          <w:lang w:val="en-US"/>
        </w:rPr>
        <w:t>SelectSingleNode</w:t>
      </w:r>
      <w:r w:rsidRPr="005A2283">
        <w:rPr>
          <w:sz w:val="28"/>
        </w:rPr>
        <w:t>(</w:t>
      </w:r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r w:rsidRPr="005A2283">
        <w:rPr>
          <w:sz w:val="28"/>
          <w:lang w:val="en-US"/>
        </w:rPr>
        <w:t>xpath</w:t>
      </w:r>
      <w:r w:rsidRPr="005A2283">
        <w:rPr>
          <w:sz w:val="28"/>
        </w:rPr>
        <w:t>) –</w:t>
      </w:r>
      <w:r>
        <w:rPr>
          <w:sz w:val="28"/>
        </w:rPr>
        <w:t xml:space="preserve">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>качестве</w:t>
      </w:r>
      <w:r w:rsidRPr="005A2283">
        <w:rPr>
          <w:sz w:val="28"/>
        </w:rPr>
        <w:t xml:space="preserve"> </w:t>
      </w:r>
      <w:r>
        <w:rPr>
          <w:sz w:val="28"/>
        </w:rPr>
        <w:t xml:space="preserve">входного аргумента требует строку в виде </w:t>
      </w:r>
      <w:r>
        <w:rPr>
          <w:sz w:val="28"/>
          <w:lang w:val="en-US"/>
        </w:rPr>
        <w:t>XPath</w:t>
      </w:r>
      <w:r w:rsidRPr="005A2283">
        <w:rPr>
          <w:sz w:val="28"/>
        </w:rPr>
        <w:t xml:space="preserve"> </w:t>
      </w:r>
      <w:r>
        <w:rPr>
          <w:sz w:val="28"/>
        </w:rPr>
        <w:t xml:space="preserve">выражения. </w:t>
      </w:r>
      <w:r w:rsidR="009912A8">
        <w:rPr>
          <w:sz w:val="28"/>
        </w:rPr>
        <w:t>Возвращает п</w:t>
      </w:r>
      <w:r w:rsidRPr="005A2283">
        <w:rPr>
          <w:sz w:val="28"/>
        </w:rPr>
        <w:t>ервый HtmlAgilityPack.HtmlNode, соответствующий запросу XPath или нулевой ссылке, если не найдено ни одного соответствующего узла.</w:t>
      </w:r>
      <w:r>
        <w:rPr>
          <w:sz w:val="28"/>
        </w:rPr>
        <w:t xml:space="preserve"> Метод в</w:t>
      </w:r>
      <w:r w:rsidRPr="005A2283">
        <w:rPr>
          <w:sz w:val="28"/>
        </w:rPr>
        <w:t xml:space="preserve">ыбирает первый HtmlNode, соответствующий </w:t>
      </w:r>
      <w:r>
        <w:rPr>
          <w:sz w:val="28"/>
          <w:lang w:val="en-US"/>
        </w:rPr>
        <w:t>XPath</w:t>
      </w:r>
      <w:r w:rsidRPr="009912A8">
        <w:rPr>
          <w:sz w:val="28"/>
        </w:rPr>
        <w:t xml:space="preserve"> </w:t>
      </w:r>
      <w:r w:rsidRPr="005A2283">
        <w:rPr>
          <w:sz w:val="28"/>
        </w:rPr>
        <w:t>выражению</w:t>
      </w:r>
      <w:r>
        <w:rPr>
          <w:sz w:val="28"/>
        </w:rPr>
        <w:t>;</w:t>
      </w:r>
    </w:p>
    <w:p w14:paraId="2DA3FD4F" w14:textId="77777777" w:rsidR="009912A8" w:rsidRDefault="005A2283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5A2283">
        <w:rPr>
          <w:sz w:val="28"/>
          <w:lang w:val="en-US"/>
        </w:rPr>
        <w:t>Load</w:t>
      </w:r>
      <w:r w:rsidRPr="005A2283">
        <w:rPr>
          <w:sz w:val="28"/>
        </w:rPr>
        <w:t>(</w:t>
      </w:r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r w:rsidRPr="005A2283">
        <w:rPr>
          <w:sz w:val="28"/>
          <w:lang w:val="en-US"/>
        </w:rPr>
        <w:t>url</w:t>
      </w:r>
      <w:r w:rsidRPr="005A2283">
        <w:rPr>
          <w:sz w:val="28"/>
        </w:rPr>
        <w:t xml:space="preserve">) –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 xml:space="preserve">качестве входного аргумента требует строку в виде </w:t>
      </w:r>
      <w:r>
        <w:rPr>
          <w:sz w:val="28"/>
          <w:lang w:val="en-US"/>
        </w:rPr>
        <w:t>URL</w:t>
      </w:r>
      <w:r w:rsidRPr="005A2283">
        <w:rPr>
          <w:sz w:val="28"/>
        </w:rPr>
        <w:t>.</w:t>
      </w:r>
      <w:r w:rsidR="009912A8" w:rsidRPr="009912A8">
        <w:rPr>
          <w:sz w:val="28"/>
        </w:rPr>
        <w:t xml:space="preserve"> </w:t>
      </w:r>
      <w:r w:rsidR="009912A8">
        <w:rPr>
          <w:sz w:val="28"/>
        </w:rPr>
        <w:t xml:space="preserve">Возвращает объект класса </w:t>
      </w:r>
      <w:r w:rsidR="009912A8">
        <w:rPr>
          <w:sz w:val="28"/>
          <w:lang w:val="en-US"/>
        </w:rPr>
        <w:t>HtmlDocument</w:t>
      </w:r>
      <w:r w:rsidR="009912A8">
        <w:rPr>
          <w:sz w:val="28"/>
        </w:rPr>
        <w:t>, который в дальнейшем обрабатывается.</w:t>
      </w:r>
      <w:r w:rsidRPr="009912A8">
        <w:rPr>
          <w:sz w:val="28"/>
        </w:rPr>
        <w:t xml:space="preserve"> </w:t>
      </w:r>
      <w:r w:rsidR="009912A8" w:rsidRPr="009912A8">
        <w:rPr>
          <w:sz w:val="28"/>
        </w:rPr>
        <w:t>Метод получает HTML-документ из интернет-ресурса</w:t>
      </w:r>
      <w:r w:rsidR="007331D3">
        <w:rPr>
          <w:sz w:val="28"/>
        </w:rPr>
        <w:t>;</w:t>
      </w:r>
    </w:p>
    <w:p w14:paraId="073993EC" w14:textId="77777777" w:rsidR="009912A8" w:rsidRPr="008D779F" w:rsidRDefault="009912A8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bookmarkStart w:id="47" w:name="_Hlk9040167"/>
      <w:r w:rsidRPr="008D779F">
        <w:rPr>
          <w:sz w:val="28"/>
          <w:lang w:val="en-US"/>
        </w:rPr>
        <w:t>GetAttributeValue</w:t>
      </w:r>
      <w:r w:rsidRPr="008D779F">
        <w:rPr>
          <w:sz w:val="28"/>
        </w:rPr>
        <w:t>(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name</w:t>
      </w:r>
      <w:r w:rsidRPr="008D779F">
        <w:rPr>
          <w:sz w:val="28"/>
        </w:rPr>
        <w:t xml:space="preserve">, 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def</w:t>
      </w:r>
      <w:r w:rsidRPr="008D779F">
        <w:rPr>
          <w:sz w:val="28"/>
        </w:rPr>
        <w:t xml:space="preserve">) – </w:t>
      </w:r>
      <w:r w:rsidR="007D522B">
        <w:rPr>
          <w:sz w:val="28"/>
        </w:rPr>
        <w:t>в</w:t>
      </w:r>
      <w:r w:rsidRPr="008D779F">
        <w:rPr>
          <w:sz w:val="28"/>
        </w:rPr>
        <w:t xml:space="preserve"> качестве первого входного аргумента требует строку в виде имени атрибута, второго аргумента – строку в виде значения, которое будет возвращено если не будет найден атрибут. Возвращает строку в виде значения атрибута. Метод ищет совпадение по </w:t>
      </w:r>
      <w:r w:rsidR="007331D3" w:rsidRPr="008D779F">
        <w:rPr>
          <w:sz w:val="28"/>
        </w:rPr>
        <w:t>названию атрибута в старшем элементе. Если совпадений нет, то вернётся второй аргумент.</w:t>
      </w:r>
    </w:p>
    <w:p w14:paraId="46EC7E81" w14:textId="768F1556" w:rsidR="007331D3" w:rsidRPr="007331D3" w:rsidRDefault="007331D3" w:rsidP="00D523F7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r>
        <w:rPr>
          <w:sz w:val="28"/>
          <w:lang w:val="en-US"/>
        </w:rPr>
        <w:t>InnerText</w:t>
      </w:r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объекта.</w:t>
      </w:r>
      <w:r w:rsidR="002A184E">
        <w:rPr>
          <w:sz w:val="28"/>
        </w:rPr>
        <w:t xml:space="preserve"> Полный код программы</w:t>
      </w:r>
      <w:r w:rsidR="00103C9B">
        <w:rPr>
          <w:sz w:val="28"/>
        </w:rPr>
        <w:t xml:space="preserve"> приведён</w:t>
      </w:r>
      <w:r w:rsidR="002A184E">
        <w:rPr>
          <w:sz w:val="28"/>
        </w:rPr>
        <w:t xml:space="preserve"> в </w:t>
      </w:r>
      <w:r w:rsidR="00D24768">
        <w:rPr>
          <w:sz w:val="28"/>
          <w:szCs w:val="28"/>
        </w:rPr>
        <w:t>Приложении Г.</w:t>
      </w:r>
    </w:p>
    <w:bookmarkEnd w:id="47"/>
    <w:p w14:paraId="79BDF66C" w14:textId="77777777" w:rsidR="000D6B80" w:rsidRDefault="007331D3" w:rsidP="00D523F7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HtmlAgilityPack:</w:t>
      </w:r>
    </w:p>
    <w:p w14:paraId="07A38C17" w14:textId="15A45A79" w:rsidR="007331D3" w:rsidRDefault="00804D25" w:rsidP="00D523F7">
      <w:pPr>
        <w:pStyle w:val="af2"/>
        <w:numPr>
          <w:ilvl w:val="0"/>
          <w:numId w:val="12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с </w:t>
      </w:r>
      <w:r>
        <w:rPr>
          <w:sz w:val="28"/>
          <w:lang w:val="en-US" w:eastAsia="en-US"/>
        </w:rPr>
        <w:t xml:space="preserve">XPath </w:t>
      </w:r>
      <w:r>
        <w:rPr>
          <w:sz w:val="28"/>
          <w:lang w:eastAsia="en-US"/>
        </w:rPr>
        <w:t>выражениями.</w:t>
      </w:r>
    </w:p>
    <w:p w14:paraId="284215C4" w14:textId="77777777" w:rsidR="007331D3" w:rsidRDefault="007331D3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>Минусы:</w:t>
      </w:r>
    </w:p>
    <w:p w14:paraId="0A49B7A7" w14:textId="77777777" w:rsidR="007331D3" w:rsidRPr="007331D3" w:rsidRDefault="004214A7" w:rsidP="00D523F7">
      <w:pPr>
        <w:pStyle w:val="af2"/>
        <w:numPr>
          <w:ilvl w:val="0"/>
          <w:numId w:val="11"/>
        </w:numPr>
        <w:spacing w:after="0" w:line="360" w:lineRule="auto"/>
        <w:ind w:left="851"/>
        <w:rPr>
          <w:sz w:val="28"/>
          <w:lang w:eastAsia="en-US"/>
        </w:rPr>
      </w:pPr>
      <w:r>
        <w:rPr>
          <w:sz w:val="28"/>
          <w:lang w:eastAsia="en-US"/>
        </w:rPr>
        <w:t>р</w:t>
      </w:r>
      <w:r w:rsidR="007331D3">
        <w:rPr>
          <w:sz w:val="28"/>
          <w:lang w:eastAsia="en-US"/>
        </w:rPr>
        <w:t xml:space="preserve">аботает только с </w:t>
      </w:r>
      <w:r w:rsidR="007331D3">
        <w:rPr>
          <w:sz w:val="28"/>
          <w:lang w:val="en-US" w:eastAsia="en-US"/>
        </w:rPr>
        <w:t>XPath</w:t>
      </w:r>
      <w:r w:rsidR="007331D3" w:rsidRPr="007331D3">
        <w:rPr>
          <w:sz w:val="28"/>
          <w:lang w:eastAsia="en-US"/>
        </w:rPr>
        <w:t xml:space="preserve"> </w:t>
      </w:r>
      <w:r w:rsidR="007331D3">
        <w:rPr>
          <w:sz w:val="28"/>
          <w:lang w:eastAsia="en-US"/>
        </w:rPr>
        <w:t>выражениями</w:t>
      </w:r>
      <w:r>
        <w:rPr>
          <w:sz w:val="28"/>
          <w:lang w:eastAsia="en-US"/>
        </w:rPr>
        <w:t>.</w:t>
      </w:r>
    </w:p>
    <w:p w14:paraId="49174507" w14:textId="77777777" w:rsidR="004214A7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48" w:name="_Toc9365041"/>
      <w:bookmarkStart w:id="49" w:name="_Toc9389366"/>
      <w:bookmarkStart w:id="50" w:name="_Toc9714944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библиотеки </w:t>
      </w:r>
      <w:r w:rsidR="004214A7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Fizzler</w:t>
      </w:r>
      <w:bookmarkEnd w:id="48"/>
      <w:bookmarkEnd w:id="49"/>
      <w:bookmarkEnd w:id="50"/>
    </w:p>
    <w:p w14:paraId="1CC002B3" w14:textId="0592727E" w:rsidR="004214A7" w:rsidRPr="001B7B27" w:rsidRDefault="004214A7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Fizzler</w:t>
      </w:r>
      <w:r w:rsidRPr="004214A7">
        <w:rPr>
          <w:sz w:val="28"/>
          <w:lang w:eastAsia="en-US"/>
        </w:rPr>
        <w:t xml:space="preserve"> – Библиотека .NET для выбора элементов из дерева узлов на основе </w:t>
      </w:r>
      <w:r w:rsidR="00F740A7">
        <w:rPr>
          <w:sz w:val="28"/>
          <w:lang w:val="en-US" w:eastAsia="en-US"/>
        </w:rPr>
        <w:t>css</w:t>
      </w:r>
      <w:r w:rsidR="00F740A7" w:rsidRPr="00F740A7">
        <w:rPr>
          <w:sz w:val="28"/>
          <w:lang w:eastAsia="en-US"/>
        </w:rPr>
        <w:t xml:space="preserve"> </w:t>
      </w:r>
      <w:r w:rsidRPr="004214A7">
        <w:rPr>
          <w:sz w:val="28"/>
          <w:lang w:eastAsia="en-US"/>
        </w:rPr>
        <w:t>селектор</w:t>
      </w:r>
      <w:r w:rsidR="00C955E8">
        <w:rPr>
          <w:sz w:val="28"/>
          <w:lang w:eastAsia="en-US"/>
        </w:rPr>
        <w:t>а</w:t>
      </w:r>
      <w:r w:rsidRPr="004214A7">
        <w:rPr>
          <w:sz w:val="28"/>
          <w:lang w:eastAsia="en-US"/>
        </w:rPr>
        <w:t>. Реализация по умолчанию основана на HTMLAgilityPack и выбирает из документов HTML</w:t>
      </w:r>
      <w:r w:rsidR="000C705E">
        <w:rPr>
          <w:sz w:val="28"/>
          <w:lang w:eastAsia="en-US"/>
        </w:rPr>
        <w:t xml:space="preserve"> </w:t>
      </w:r>
      <w:r w:rsidR="000C705E" w:rsidRPr="000C705E">
        <w:rPr>
          <w:sz w:val="28"/>
          <w:lang w:eastAsia="en-US"/>
        </w:rPr>
        <w:t>[</w:t>
      </w:r>
      <w:r w:rsidR="000C705E">
        <w:rPr>
          <w:sz w:val="28"/>
          <w:lang w:eastAsia="en-US"/>
        </w:rPr>
        <w:fldChar w:fldCharType="begin"/>
      </w:r>
      <w:r w:rsidR="000C705E">
        <w:rPr>
          <w:sz w:val="28"/>
          <w:lang w:eastAsia="en-US"/>
        </w:rPr>
        <w:instrText xml:space="preserve"> REF _Ref9477390 \r \h </w:instrText>
      </w:r>
      <w:r w:rsidR="00E44467">
        <w:rPr>
          <w:sz w:val="28"/>
          <w:lang w:eastAsia="en-US"/>
        </w:rPr>
        <w:instrText xml:space="preserve"> \* MERGEFORMAT </w:instrText>
      </w:r>
      <w:r w:rsidR="000C705E">
        <w:rPr>
          <w:sz w:val="28"/>
          <w:lang w:eastAsia="en-US"/>
        </w:rPr>
      </w:r>
      <w:r w:rsidR="000C705E">
        <w:rPr>
          <w:sz w:val="28"/>
          <w:lang w:eastAsia="en-US"/>
        </w:rPr>
        <w:fldChar w:fldCharType="separate"/>
      </w:r>
      <w:r w:rsidR="00BF3FC8">
        <w:rPr>
          <w:sz w:val="28"/>
          <w:lang w:eastAsia="en-US"/>
        </w:rPr>
        <w:t>16</w:t>
      </w:r>
      <w:r w:rsidR="000C705E">
        <w:rPr>
          <w:sz w:val="28"/>
          <w:lang w:eastAsia="en-US"/>
        </w:rPr>
        <w:fldChar w:fldCharType="end"/>
      </w:r>
      <w:r w:rsidR="000C705E" w:rsidRPr="000C705E">
        <w:rPr>
          <w:sz w:val="28"/>
          <w:lang w:eastAsia="en-US"/>
        </w:rPr>
        <w:t>]</w:t>
      </w:r>
      <w:r w:rsidRPr="004214A7">
        <w:rPr>
          <w:sz w:val="28"/>
          <w:lang w:eastAsia="en-US"/>
        </w:rPr>
        <w:t>.</w:t>
      </w:r>
    </w:p>
    <w:p w14:paraId="0D3448C0" w14:textId="77777777" w:rsidR="004214A7" w:rsidRDefault="004214A7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парсинга сайта с помощью библиотеки </w:t>
      </w:r>
      <w:r>
        <w:rPr>
          <w:sz w:val="28"/>
          <w:lang w:val="en-US" w:eastAsia="en-US"/>
        </w:rPr>
        <w:t>Fizzler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14:paraId="29D79850" w14:textId="77777777" w:rsidR="004214A7" w:rsidRDefault="004214A7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5A2283">
        <w:rPr>
          <w:sz w:val="28"/>
          <w:lang w:val="en-US"/>
        </w:rPr>
        <w:t>Load</w:t>
      </w:r>
      <w:r w:rsidRPr="005A2283">
        <w:rPr>
          <w:sz w:val="28"/>
        </w:rPr>
        <w:t>(</w:t>
      </w:r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r w:rsidRPr="005A2283">
        <w:rPr>
          <w:sz w:val="28"/>
          <w:lang w:val="en-US"/>
        </w:rPr>
        <w:t>url</w:t>
      </w:r>
      <w:r w:rsidRPr="005A2283">
        <w:rPr>
          <w:sz w:val="28"/>
        </w:rPr>
        <w:t xml:space="preserve">) –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 xml:space="preserve">качестве входного аргумента требует строку в виде </w:t>
      </w:r>
      <w:r>
        <w:rPr>
          <w:sz w:val="28"/>
          <w:lang w:val="en-US"/>
        </w:rPr>
        <w:t>URL</w:t>
      </w:r>
      <w:r w:rsidRPr="005A2283">
        <w:rPr>
          <w:sz w:val="28"/>
        </w:rPr>
        <w:t>.</w:t>
      </w:r>
      <w:r w:rsidRPr="009912A8">
        <w:rPr>
          <w:sz w:val="28"/>
        </w:rPr>
        <w:t xml:space="preserve"> </w:t>
      </w:r>
      <w:r>
        <w:rPr>
          <w:sz w:val="28"/>
        </w:rPr>
        <w:t xml:space="preserve">Возвращает объект класса </w:t>
      </w:r>
      <w:r>
        <w:rPr>
          <w:sz w:val="28"/>
          <w:lang w:val="en-US"/>
        </w:rPr>
        <w:t>HtmlDocument</w:t>
      </w:r>
      <w:r>
        <w:rPr>
          <w:sz w:val="28"/>
        </w:rPr>
        <w:t>, который в дальнейшем обрабатывается.</w:t>
      </w:r>
      <w:r w:rsidRPr="009912A8">
        <w:rPr>
          <w:sz w:val="28"/>
        </w:rPr>
        <w:t xml:space="preserve"> Метод получает HTML-документ из интернет-ресурса</w:t>
      </w:r>
      <w:r>
        <w:rPr>
          <w:sz w:val="28"/>
        </w:rPr>
        <w:t>;</w:t>
      </w:r>
    </w:p>
    <w:p w14:paraId="4EFAEF22" w14:textId="77777777" w:rsidR="004214A7" w:rsidRDefault="004214A7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4214A7">
        <w:rPr>
          <w:sz w:val="28"/>
          <w:lang w:val="en-US" w:eastAsia="en-US"/>
        </w:rPr>
        <w:t>QuerySelector</w:t>
      </w:r>
      <w:r w:rsidRPr="004214A7">
        <w:rPr>
          <w:sz w:val="28"/>
          <w:lang w:eastAsia="en-US"/>
        </w:rPr>
        <w:t>(</w:t>
      </w:r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селектора. Возвращает элемент типа </w:t>
      </w:r>
      <w:r>
        <w:rPr>
          <w:sz w:val="28"/>
          <w:lang w:val="en-US" w:eastAsia="en-US"/>
        </w:rPr>
        <w:t>HtmlNode</w:t>
      </w:r>
      <w:r w:rsidRPr="004214A7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элемента по селектору.</w:t>
      </w:r>
    </w:p>
    <w:p w14:paraId="0BB4BC6D" w14:textId="77777777" w:rsidR="004214A7" w:rsidRDefault="004214A7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4214A7">
        <w:rPr>
          <w:sz w:val="28"/>
          <w:lang w:val="en-US" w:eastAsia="en-US"/>
        </w:rPr>
        <w:t>QuerySelectorAll</w:t>
      </w:r>
      <w:r w:rsidRPr="004214A7">
        <w:rPr>
          <w:sz w:val="28"/>
          <w:lang w:eastAsia="en-US"/>
        </w:rPr>
        <w:t>(</w:t>
      </w:r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селектора. Возвращает список элементов типа </w:t>
      </w:r>
      <w:r>
        <w:rPr>
          <w:sz w:val="28"/>
          <w:lang w:val="en-US" w:eastAsia="en-US"/>
        </w:rPr>
        <w:t>HtmlNode</w:t>
      </w:r>
      <w:r w:rsidRPr="008D779F">
        <w:rPr>
          <w:sz w:val="28"/>
          <w:lang w:eastAsia="en-US"/>
        </w:rPr>
        <w:t xml:space="preserve">. </w:t>
      </w:r>
      <w:r w:rsidR="008D779F">
        <w:rPr>
          <w:sz w:val="28"/>
          <w:lang w:eastAsia="en-US"/>
        </w:rPr>
        <w:t>Метод осуществляет поиск элементов по селектору.</w:t>
      </w:r>
    </w:p>
    <w:p w14:paraId="2FAD699B" w14:textId="77777777" w:rsidR="008D779F" w:rsidRPr="008D779F" w:rsidRDefault="008D779F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8D779F">
        <w:rPr>
          <w:sz w:val="28"/>
          <w:lang w:val="en-US"/>
        </w:rPr>
        <w:t>GetAttributeValue</w:t>
      </w:r>
      <w:r w:rsidRPr="008D779F">
        <w:rPr>
          <w:sz w:val="28"/>
        </w:rPr>
        <w:t>(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name</w:t>
      </w:r>
      <w:r w:rsidRPr="008D779F">
        <w:rPr>
          <w:sz w:val="28"/>
        </w:rPr>
        <w:t xml:space="preserve">, 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def</w:t>
      </w:r>
      <w:r w:rsidRPr="008D779F">
        <w:rPr>
          <w:sz w:val="28"/>
        </w:rPr>
        <w:t xml:space="preserve">) – </w:t>
      </w:r>
      <w:r w:rsidR="007D522B">
        <w:rPr>
          <w:sz w:val="28"/>
        </w:rPr>
        <w:t>в</w:t>
      </w:r>
      <w:r w:rsidRPr="008D779F">
        <w:rPr>
          <w:sz w:val="28"/>
        </w:rPr>
        <w:t xml:space="preserve"> качестве первого входного аргумента требует строку в виде имени атрибута, второго аргумента – строку в виде значения, которое будет возвращено если не будет найден атрибут. Возвращает строку в виде значения атрибута. Метод ищет совпадение по названию атрибута в старшем элементе. Если совпадений нет, то вернётся второй аргумент.</w:t>
      </w:r>
    </w:p>
    <w:p w14:paraId="2AB92824" w14:textId="615F57BC" w:rsidR="008D779F" w:rsidRPr="007331D3" w:rsidRDefault="008D779F" w:rsidP="00D523F7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r>
        <w:rPr>
          <w:sz w:val="28"/>
          <w:lang w:val="en-US"/>
        </w:rPr>
        <w:t>InnerText</w:t>
      </w:r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объекта.</w:t>
      </w:r>
      <w:r w:rsidR="002A184E">
        <w:rPr>
          <w:sz w:val="28"/>
        </w:rPr>
        <w:t xml:space="preserve"> Полный код программы</w:t>
      </w:r>
      <w:r w:rsidR="00103C9B">
        <w:rPr>
          <w:sz w:val="28"/>
        </w:rPr>
        <w:t xml:space="preserve"> приведён</w:t>
      </w:r>
      <w:r w:rsidR="002A184E">
        <w:rPr>
          <w:sz w:val="28"/>
        </w:rPr>
        <w:t xml:space="preserve"> в </w:t>
      </w:r>
      <w:r w:rsidR="00D24768">
        <w:rPr>
          <w:sz w:val="28"/>
          <w:szCs w:val="28"/>
        </w:rPr>
        <w:t>Приложении Д.</w:t>
      </w:r>
    </w:p>
    <w:p w14:paraId="1C45B5D6" w14:textId="77777777" w:rsidR="008D779F" w:rsidRDefault="008D779F" w:rsidP="00D523F7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Fizzler</w:t>
      </w:r>
      <w:r w:rsidRPr="00E143F1">
        <w:rPr>
          <w:sz w:val="28"/>
          <w:lang w:eastAsia="en-US"/>
        </w:rPr>
        <w:t>:</w:t>
      </w:r>
    </w:p>
    <w:p w14:paraId="5617EB50" w14:textId="77777777" w:rsidR="008D779F" w:rsidRPr="008D779F" w:rsidRDefault="008D779F" w:rsidP="00D523F7">
      <w:pPr>
        <w:pStyle w:val="af2"/>
        <w:numPr>
          <w:ilvl w:val="0"/>
          <w:numId w:val="13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имеет все те же методы, что и </w:t>
      </w:r>
      <w:r>
        <w:rPr>
          <w:sz w:val="28"/>
          <w:lang w:val="en-US" w:eastAsia="en-US"/>
        </w:rPr>
        <w:t>HtmlAgilitypack</w:t>
      </w:r>
      <w:r w:rsidRPr="008D779F">
        <w:rPr>
          <w:sz w:val="28"/>
          <w:lang w:eastAsia="en-US"/>
        </w:rPr>
        <w:t>;</w:t>
      </w:r>
    </w:p>
    <w:p w14:paraId="6EAB47F5" w14:textId="77777777" w:rsidR="008D779F" w:rsidRPr="008D779F" w:rsidRDefault="008D779F" w:rsidP="00D523F7">
      <w:pPr>
        <w:pStyle w:val="af2"/>
        <w:numPr>
          <w:ilvl w:val="0"/>
          <w:numId w:val="13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работает с</w:t>
      </w:r>
      <w:r w:rsidR="00F740A7">
        <w:rPr>
          <w:sz w:val="28"/>
          <w:lang w:val="en-US" w:eastAsia="en-US"/>
        </w:rPr>
        <w:t xml:space="preserve"> css</w:t>
      </w:r>
      <w:r>
        <w:rPr>
          <w:sz w:val="28"/>
          <w:lang w:eastAsia="en-US"/>
        </w:rPr>
        <w:t xml:space="preserve"> селекторами</w:t>
      </w:r>
      <w:r w:rsidRPr="008D779F">
        <w:rPr>
          <w:sz w:val="28"/>
          <w:lang w:eastAsia="en-US"/>
        </w:rPr>
        <w:t>.</w:t>
      </w:r>
    </w:p>
    <w:p w14:paraId="3BF4716C" w14:textId="77777777" w:rsidR="008D779F" w:rsidRPr="008D779F" w:rsidRDefault="008D779F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r>
        <w:rPr>
          <w:sz w:val="28"/>
          <w:lang w:val="en-US" w:eastAsia="en-US"/>
        </w:rPr>
        <w:t>Fizzler</w:t>
      </w:r>
      <w:r w:rsidRPr="008D779F">
        <w:rPr>
          <w:sz w:val="28"/>
          <w:lang w:eastAsia="en-US"/>
        </w:rPr>
        <w:t>:</w:t>
      </w:r>
    </w:p>
    <w:p w14:paraId="2BB019F9" w14:textId="77777777" w:rsidR="008D779F" w:rsidRPr="008D779F" w:rsidRDefault="008D779F" w:rsidP="00D523F7">
      <w:pPr>
        <w:pStyle w:val="af2"/>
        <w:numPr>
          <w:ilvl w:val="0"/>
          <w:numId w:val="14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только с </w:t>
      </w:r>
      <w:r>
        <w:rPr>
          <w:sz w:val="28"/>
          <w:lang w:val="en-US" w:eastAsia="en-US"/>
        </w:rPr>
        <w:t>XPath</w:t>
      </w:r>
      <w:r w:rsidRPr="008D779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выражениями и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селекторами.</w:t>
      </w:r>
    </w:p>
    <w:p w14:paraId="1DE121DA" w14:textId="77777777" w:rsidR="008D779F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51" w:name="_Toc9365042"/>
      <w:bookmarkStart w:id="52" w:name="_Toc9389367"/>
      <w:bookmarkStart w:id="53" w:name="_Toc9714945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библиотеки </w:t>
      </w:r>
      <w:r w:rsidR="008D779F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AngleSharp</w:t>
      </w:r>
      <w:bookmarkEnd w:id="51"/>
      <w:bookmarkEnd w:id="52"/>
      <w:bookmarkEnd w:id="53"/>
    </w:p>
    <w:p w14:paraId="60DC6B1B" w14:textId="2F3B154B" w:rsidR="008D779F" w:rsidRDefault="008D779F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8D779F">
        <w:rPr>
          <w:sz w:val="28"/>
          <w:lang w:eastAsia="en-US"/>
        </w:rPr>
        <w:t xml:space="preserve">AngleSharp </w:t>
      </w:r>
      <w:r>
        <w:rPr>
          <w:sz w:val="28"/>
          <w:lang w:eastAsia="en-US"/>
        </w:rPr>
        <w:t>–</w:t>
      </w:r>
      <w:r w:rsidRPr="008D779F">
        <w:rPr>
          <w:sz w:val="28"/>
          <w:lang w:eastAsia="en-US"/>
        </w:rPr>
        <w:t xml:space="preserve"> это библиотека .NET, которая позволяет анализировать гипертексты</w:t>
      </w:r>
      <w:r w:rsidR="00D30037" w:rsidRPr="00D30037">
        <w:rPr>
          <w:sz w:val="28"/>
          <w:lang w:eastAsia="en-US"/>
        </w:rPr>
        <w:t xml:space="preserve"> </w:t>
      </w:r>
      <w:r w:rsidRPr="008D779F">
        <w:rPr>
          <w:sz w:val="28"/>
          <w:lang w:eastAsia="en-US"/>
        </w:rPr>
        <w:t>такие как HTML, SVG и MathML. XML также поддерживается библиотекой. Важным аспектом AngleSharp является то, что CSS также может быть проанализирован. Включенный анализатор построен на основе официальной спецификации W3C</w:t>
      </w:r>
      <w:r w:rsidR="00D30037" w:rsidRPr="00D30037">
        <w:rPr>
          <w:sz w:val="28"/>
          <w:lang w:eastAsia="en-US"/>
        </w:rPr>
        <w:t xml:space="preserve"> </w:t>
      </w:r>
      <w:r w:rsidR="00D30037">
        <w:rPr>
          <w:sz w:val="28"/>
          <w:lang w:eastAsia="en-US"/>
        </w:rPr>
        <w:t>–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World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Wide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Web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Consortium</w:t>
      </w:r>
      <w:r w:rsidRPr="008D779F">
        <w:rPr>
          <w:sz w:val="28"/>
          <w:lang w:eastAsia="en-US"/>
        </w:rPr>
        <w:t>. Также</w:t>
      </w:r>
      <w:r w:rsidR="00D30037" w:rsidRPr="00D30037">
        <w:rPr>
          <w:sz w:val="28"/>
          <w:lang w:eastAsia="en-US"/>
        </w:rPr>
        <w:t xml:space="preserve"> </w:t>
      </w:r>
      <w:r w:rsidR="00D30037">
        <w:rPr>
          <w:sz w:val="28"/>
          <w:lang w:eastAsia="en-US"/>
        </w:rPr>
        <w:t>присутствуют</w:t>
      </w:r>
      <w:r w:rsidRPr="008D779F">
        <w:rPr>
          <w:sz w:val="28"/>
          <w:lang w:eastAsia="en-US"/>
        </w:rPr>
        <w:t xml:space="preserve"> стандартные функции DOM, такие как querySelector</w:t>
      </w:r>
      <w:r w:rsidR="00D30037">
        <w:rPr>
          <w:sz w:val="28"/>
          <w:lang w:eastAsia="en-US"/>
        </w:rPr>
        <w:t xml:space="preserve"> </w:t>
      </w:r>
      <w:r w:rsidRPr="008D779F">
        <w:rPr>
          <w:sz w:val="28"/>
          <w:lang w:eastAsia="en-US"/>
        </w:rPr>
        <w:t>или querySelectorAll</w:t>
      </w:r>
      <w:r w:rsidR="004225C3">
        <w:rPr>
          <w:sz w:val="28"/>
          <w:lang w:eastAsia="en-US"/>
        </w:rPr>
        <w:t xml:space="preserve"> </w:t>
      </w:r>
      <w:r w:rsidR="004225C3" w:rsidRPr="004225C3">
        <w:rPr>
          <w:sz w:val="28"/>
          <w:lang w:eastAsia="en-US"/>
        </w:rPr>
        <w:t>[</w:t>
      </w:r>
      <w:r w:rsidR="004225C3">
        <w:rPr>
          <w:sz w:val="28"/>
          <w:lang w:eastAsia="en-US"/>
        </w:rPr>
        <w:fldChar w:fldCharType="begin"/>
      </w:r>
      <w:r w:rsidR="004225C3">
        <w:rPr>
          <w:sz w:val="28"/>
          <w:lang w:eastAsia="en-US"/>
        </w:rPr>
        <w:instrText xml:space="preserve"> REF _Ref9477534 \r \h </w:instrText>
      </w:r>
      <w:r w:rsidR="00E44467">
        <w:rPr>
          <w:sz w:val="28"/>
          <w:lang w:eastAsia="en-US"/>
        </w:rPr>
        <w:instrText xml:space="preserve"> \* MERGEFORMAT </w:instrText>
      </w:r>
      <w:r w:rsidR="004225C3">
        <w:rPr>
          <w:sz w:val="28"/>
          <w:lang w:eastAsia="en-US"/>
        </w:rPr>
      </w:r>
      <w:r w:rsidR="004225C3">
        <w:rPr>
          <w:sz w:val="28"/>
          <w:lang w:eastAsia="en-US"/>
        </w:rPr>
        <w:fldChar w:fldCharType="separate"/>
      </w:r>
      <w:r w:rsidR="00BF3FC8">
        <w:rPr>
          <w:sz w:val="28"/>
          <w:lang w:eastAsia="en-US"/>
        </w:rPr>
        <w:t>17</w:t>
      </w:r>
      <w:r w:rsidR="004225C3">
        <w:rPr>
          <w:sz w:val="28"/>
          <w:lang w:eastAsia="en-US"/>
        </w:rPr>
        <w:fldChar w:fldCharType="end"/>
      </w:r>
      <w:r w:rsidR="004225C3" w:rsidRPr="004225C3">
        <w:rPr>
          <w:sz w:val="28"/>
          <w:lang w:eastAsia="en-US"/>
        </w:rPr>
        <w:t>]</w:t>
      </w:r>
      <w:r w:rsidR="00D30037">
        <w:rPr>
          <w:sz w:val="28"/>
          <w:lang w:eastAsia="en-US"/>
        </w:rPr>
        <w:t>.</w:t>
      </w:r>
    </w:p>
    <w:p w14:paraId="0305CC85" w14:textId="77777777" w:rsidR="00D30037" w:rsidRDefault="00D30037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парсинга сайта с помощью библиотеки </w:t>
      </w:r>
      <w:r w:rsidR="00DD281A">
        <w:rPr>
          <w:sz w:val="28"/>
          <w:lang w:val="en-US" w:eastAsia="en-US"/>
        </w:rPr>
        <w:t>AngleSharp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14:paraId="1083B867" w14:textId="77777777" w:rsidR="00045E2E" w:rsidRDefault="00DD281A" w:rsidP="00D523F7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r w:rsidRPr="00045E2E">
        <w:rPr>
          <w:sz w:val="28"/>
          <w:lang w:val="en-US" w:eastAsia="en-US"/>
        </w:rPr>
        <w:t>ParseDocument</w:t>
      </w:r>
      <w:r w:rsidRPr="00045E2E">
        <w:rPr>
          <w:sz w:val="28"/>
          <w:lang w:eastAsia="en-US"/>
        </w:rPr>
        <w:t>(</w:t>
      </w:r>
      <w:r w:rsidRPr="00045E2E">
        <w:rPr>
          <w:sz w:val="28"/>
          <w:lang w:val="en-US" w:eastAsia="en-US"/>
        </w:rPr>
        <w:t>string</w:t>
      </w:r>
      <w:r w:rsidRPr="00045E2E">
        <w:rPr>
          <w:sz w:val="28"/>
          <w:lang w:eastAsia="en-US"/>
        </w:rPr>
        <w:t xml:space="preserve"> </w:t>
      </w:r>
      <w:r w:rsidRPr="00045E2E">
        <w:rPr>
          <w:sz w:val="28"/>
          <w:lang w:val="en-US" w:eastAsia="en-US"/>
        </w:rPr>
        <w:t>source</w:t>
      </w:r>
      <w:r w:rsidRPr="00045E2E">
        <w:rPr>
          <w:sz w:val="28"/>
          <w:lang w:eastAsia="en-US"/>
        </w:rPr>
        <w:t>)</w:t>
      </w:r>
      <w:r w:rsidR="00045E2E" w:rsidRPr="00045E2E"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>качестве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>входного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 xml:space="preserve">аргумента требует строку в виде </w:t>
      </w:r>
      <w:r w:rsidR="00045E2E">
        <w:rPr>
          <w:sz w:val="28"/>
          <w:lang w:val="en-US" w:eastAsia="en-US"/>
        </w:rPr>
        <w:t>html</w:t>
      </w:r>
      <w:r w:rsidR="00045E2E" w:rsidRPr="00045E2E">
        <w:rPr>
          <w:sz w:val="28"/>
          <w:lang w:eastAsia="en-US"/>
        </w:rPr>
        <w:t xml:space="preserve">. </w:t>
      </w:r>
      <w:r w:rsidR="00045E2E">
        <w:rPr>
          <w:sz w:val="28"/>
          <w:lang w:eastAsia="en-US"/>
        </w:rPr>
        <w:t>Метод парсит переданный аргумент и возвращает результат.</w:t>
      </w:r>
    </w:p>
    <w:p w14:paraId="2845EFBC" w14:textId="77777777" w:rsidR="008D779F" w:rsidRDefault="00045E2E" w:rsidP="00D523F7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r w:rsidRPr="00045E2E">
        <w:rPr>
          <w:sz w:val="28"/>
          <w:lang w:val="en-US" w:eastAsia="en-US"/>
        </w:rPr>
        <w:t>GetElementsByClassName</w:t>
      </w:r>
      <w:r w:rsidRPr="00045E2E">
        <w:rPr>
          <w:sz w:val="28"/>
          <w:lang w:eastAsia="en-US"/>
        </w:rPr>
        <w:t>(</w:t>
      </w:r>
      <w:r w:rsidRPr="00045E2E">
        <w:rPr>
          <w:sz w:val="28"/>
          <w:lang w:val="en-US" w:eastAsia="en-US"/>
        </w:rPr>
        <w:t>string</w:t>
      </w:r>
      <w:r w:rsidRPr="00045E2E">
        <w:rPr>
          <w:sz w:val="28"/>
          <w:lang w:eastAsia="en-US"/>
        </w:rPr>
        <w:t xml:space="preserve"> </w:t>
      </w:r>
      <w:r w:rsidRPr="00045E2E">
        <w:rPr>
          <w:sz w:val="28"/>
          <w:lang w:val="en-US" w:eastAsia="en-US"/>
        </w:rPr>
        <w:t>classNames</w:t>
      </w:r>
      <w:r w:rsidRPr="00045E2E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 имени класса. Метод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список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уникальных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элементов</w:t>
      </w:r>
      <w:r w:rsidRPr="00045E2E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которые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имели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класс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именем, которое было передано в виде строки.</w:t>
      </w:r>
    </w:p>
    <w:p w14:paraId="1E0ABF23" w14:textId="77777777" w:rsidR="00045E2E" w:rsidRDefault="00045E2E" w:rsidP="00D523F7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r w:rsidRPr="00045E2E">
        <w:rPr>
          <w:sz w:val="28"/>
          <w:lang w:eastAsia="en-US"/>
        </w:rPr>
        <w:t>GetElementsByTagName(string tagName)</w:t>
      </w:r>
      <w:r>
        <w:rPr>
          <w:sz w:val="28"/>
          <w:lang w:eastAsia="en-US"/>
        </w:rPr>
        <w:t xml:space="preserve"> </w:t>
      </w:r>
      <w:r w:rsidRPr="00045E2E">
        <w:rPr>
          <w:sz w:val="28"/>
          <w:lang w:eastAsia="en-US"/>
        </w:rPr>
        <w:t xml:space="preserve">– </w:t>
      </w:r>
      <w:r w:rsidR="007D522B">
        <w:rPr>
          <w:sz w:val="28"/>
          <w:lang w:eastAsia="en-US"/>
        </w:rPr>
        <w:t>в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 имени тэга. Метод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список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уникальных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элементов</w:t>
      </w:r>
      <w:r w:rsidRPr="00045E2E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которые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имели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тэг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именем, которое было передано в виде строки.</w:t>
      </w:r>
    </w:p>
    <w:p w14:paraId="1D537244" w14:textId="77777777" w:rsidR="009225B8" w:rsidRDefault="009225B8" w:rsidP="00D523F7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r w:rsidRPr="009225B8">
        <w:rPr>
          <w:sz w:val="28"/>
          <w:lang w:val="en-US" w:eastAsia="en-US"/>
        </w:rPr>
        <w:t>GetAttribute</w:t>
      </w:r>
      <w:r w:rsidRPr="009225B8">
        <w:rPr>
          <w:sz w:val="28"/>
          <w:lang w:eastAsia="en-US"/>
        </w:rPr>
        <w:t>(</w:t>
      </w:r>
      <w:r w:rsidRPr="009225B8">
        <w:rPr>
          <w:sz w:val="28"/>
          <w:lang w:val="en-US" w:eastAsia="en-US"/>
        </w:rPr>
        <w:t>string</w:t>
      </w:r>
      <w:r w:rsidRPr="009225B8">
        <w:rPr>
          <w:sz w:val="28"/>
          <w:lang w:eastAsia="en-US"/>
        </w:rPr>
        <w:t xml:space="preserve"> </w:t>
      </w:r>
      <w:r w:rsidRPr="009225B8">
        <w:rPr>
          <w:sz w:val="28"/>
          <w:lang w:val="en-US" w:eastAsia="en-US"/>
        </w:rPr>
        <w:t>name</w:t>
      </w:r>
      <w:r w:rsidRPr="009225B8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 аргумента требует строку в виде имени атрибута. Метод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значение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искомого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атрибута</w:t>
      </w:r>
      <w:r w:rsidRPr="009225B8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либо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null</w:t>
      </w:r>
      <w:r w:rsidRPr="009225B8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если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атрибут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не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найден</w:t>
      </w:r>
      <w:r w:rsidRPr="009225B8">
        <w:rPr>
          <w:sz w:val="28"/>
          <w:lang w:eastAsia="en-US"/>
        </w:rPr>
        <w:t>.</w:t>
      </w:r>
    </w:p>
    <w:p w14:paraId="2553584C" w14:textId="1E95C4BF" w:rsidR="00345F47" w:rsidRDefault="00345F47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345F47">
        <w:rPr>
          <w:sz w:val="28"/>
          <w:lang w:eastAsia="en-US"/>
        </w:rPr>
        <w:t>QuerySelector</w:t>
      </w:r>
      <w:r w:rsidR="004F184F" w:rsidRPr="00345F47">
        <w:rPr>
          <w:sz w:val="28"/>
          <w:lang w:eastAsia="en-US"/>
        </w:rPr>
        <w:t xml:space="preserve"> </w:t>
      </w:r>
      <w:r w:rsidRPr="00345F47">
        <w:rPr>
          <w:sz w:val="28"/>
          <w:lang w:eastAsia="en-US"/>
        </w:rPr>
        <w:t>(string selectors)</w:t>
      </w:r>
      <w:r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селектора. Возвращает элемент типа </w:t>
      </w:r>
      <w:r>
        <w:rPr>
          <w:sz w:val="28"/>
          <w:lang w:val="en-US" w:eastAsia="en-US"/>
        </w:rPr>
        <w:t>IElement</w:t>
      </w:r>
      <w:r w:rsidRPr="004214A7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элемента по селектору.</w:t>
      </w:r>
    </w:p>
    <w:p w14:paraId="096F1AED" w14:textId="77777777" w:rsidR="00345F47" w:rsidRPr="00DC577F" w:rsidRDefault="00DC577F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4214A7">
        <w:rPr>
          <w:sz w:val="28"/>
          <w:lang w:val="en-US" w:eastAsia="en-US"/>
        </w:rPr>
        <w:t>QuerySelectorAll</w:t>
      </w:r>
      <w:r w:rsidRPr="004214A7">
        <w:rPr>
          <w:sz w:val="28"/>
          <w:lang w:eastAsia="en-US"/>
        </w:rPr>
        <w:t>(</w:t>
      </w:r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селектора. Возвращает список элементов типа </w:t>
      </w:r>
      <w:r>
        <w:rPr>
          <w:sz w:val="28"/>
          <w:lang w:val="en-US" w:eastAsia="en-US"/>
        </w:rPr>
        <w:t>IElement</w:t>
      </w:r>
      <w:r w:rsidRPr="008D779F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элементов по селектору.</w:t>
      </w:r>
    </w:p>
    <w:p w14:paraId="0668BC3C" w14:textId="4CE455CF" w:rsidR="00045E2E" w:rsidRPr="00045E2E" w:rsidRDefault="00045E2E" w:rsidP="00D523F7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r>
        <w:rPr>
          <w:sz w:val="28"/>
          <w:lang w:val="en-US"/>
        </w:rPr>
        <w:t>Text</w:t>
      </w:r>
      <w:r w:rsidR="004F184F">
        <w:rPr>
          <w:sz w:val="28"/>
          <w:lang w:val="en-US"/>
        </w:rPr>
        <w:t>Context</w:t>
      </w:r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</w:t>
      </w:r>
      <w:r>
        <w:rPr>
          <w:sz w:val="28"/>
        </w:rPr>
        <w:t xml:space="preserve"> и свойство </w:t>
      </w:r>
      <w:r>
        <w:rPr>
          <w:sz w:val="28"/>
          <w:lang w:val="en-US"/>
        </w:rPr>
        <w:t>InnerHtml</w:t>
      </w:r>
      <w:r w:rsidRPr="00045E2E">
        <w:rPr>
          <w:sz w:val="28"/>
        </w:rPr>
        <w:t xml:space="preserve"> </w:t>
      </w:r>
      <w:r>
        <w:rPr>
          <w:sz w:val="28"/>
        </w:rPr>
        <w:t xml:space="preserve">для извлечения </w:t>
      </w:r>
      <w:r>
        <w:rPr>
          <w:sz w:val="28"/>
          <w:lang w:val="en-US"/>
        </w:rPr>
        <w:t>html</w:t>
      </w:r>
      <w:r w:rsidRPr="00045E2E">
        <w:rPr>
          <w:sz w:val="28"/>
        </w:rPr>
        <w:t xml:space="preserve"> </w:t>
      </w:r>
      <w:r>
        <w:rPr>
          <w:sz w:val="28"/>
        </w:rPr>
        <w:t>кода элемента</w:t>
      </w:r>
      <w:r w:rsidRPr="007331D3">
        <w:rPr>
          <w:sz w:val="28"/>
        </w:rPr>
        <w:t>.</w:t>
      </w:r>
    </w:p>
    <w:p w14:paraId="7B09FDDE" w14:textId="77777777" w:rsidR="00045E2E" w:rsidRDefault="00045E2E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получения </w:t>
      </w:r>
      <w:r>
        <w:rPr>
          <w:sz w:val="28"/>
          <w:lang w:val="en-US" w:eastAsia="en-US"/>
        </w:rPr>
        <w:t>HTML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используется класс </w:t>
      </w:r>
      <w:r>
        <w:rPr>
          <w:sz w:val="28"/>
          <w:lang w:val="en-US" w:eastAsia="en-US"/>
        </w:rPr>
        <w:t>WebClient</w:t>
      </w:r>
      <w:r w:rsidR="009225B8" w:rsidRPr="009225B8">
        <w:rPr>
          <w:sz w:val="28"/>
          <w:lang w:eastAsia="en-US"/>
        </w:rPr>
        <w:t xml:space="preserve">, </w:t>
      </w:r>
      <w:r w:rsidR="009225B8">
        <w:rPr>
          <w:sz w:val="28"/>
          <w:lang w:eastAsia="en-US"/>
        </w:rPr>
        <w:t>с помощью которого происходит подключение к страницам сайта.</w:t>
      </w:r>
    </w:p>
    <w:p w14:paraId="495D3711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WebClient webClient = new WebClient</w:t>
      </w:r>
    </w:p>
    <w:p w14:paraId="1816661D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{</w:t>
      </w:r>
    </w:p>
    <w:p w14:paraId="2E581F55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Encoding = Encoding.UTF8</w:t>
      </w:r>
    </w:p>
    <w:p w14:paraId="05B6CD95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};</w:t>
      </w:r>
    </w:p>
    <w:p w14:paraId="50F98E77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string page = "https://letyshops.com/shops?page=" + i;</w:t>
      </w:r>
    </w:p>
    <w:p w14:paraId="10DB540F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string html = webClient.DownloadString(page);</w:t>
      </w:r>
    </w:p>
    <w:p w14:paraId="49347B58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HtmlParser parser = new HtmlParser();</w:t>
      </w:r>
    </w:p>
    <w:p w14:paraId="51E04D81" w14:textId="31F2C029" w:rsidR="009225B8" w:rsidRPr="00E11F80" w:rsidRDefault="009225B8" w:rsidP="00E11F80">
      <w:pPr>
        <w:pStyle w:val="af2"/>
        <w:numPr>
          <w:ilvl w:val="0"/>
          <w:numId w:val="16"/>
        </w:numPr>
        <w:spacing w:after="0" w:line="360" w:lineRule="auto"/>
        <w:ind w:left="851" w:hanging="357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var result = parser.ParseDocument(html).GetElementsByClassName("b-teaser");</w:t>
      </w:r>
    </w:p>
    <w:p w14:paraId="1534F338" w14:textId="4BFE00F2" w:rsidR="00AA3EFD" w:rsidRDefault="00AA3EFD" w:rsidP="00E11F80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D242B9">
        <w:rPr>
          <w:color w:val="000000" w:themeColor="text1"/>
          <w:sz w:val="28"/>
          <w:szCs w:val="28"/>
        </w:rPr>
        <w:t>Полный код программы приведён в</w:t>
      </w:r>
      <w:r>
        <w:rPr>
          <w:color w:val="000000" w:themeColor="text1"/>
          <w:sz w:val="28"/>
          <w:szCs w:val="28"/>
        </w:rPr>
        <w:t xml:space="preserve"> </w:t>
      </w:r>
      <w:r w:rsidR="00D24768">
        <w:rPr>
          <w:color w:val="000000" w:themeColor="text1"/>
          <w:sz w:val="28"/>
          <w:szCs w:val="28"/>
        </w:rPr>
        <w:t>Приложении Ж.</w:t>
      </w:r>
    </w:p>
    <w:p w14:paraId="250A3232" w14:textId="499FDED8" w:rsidR="00045E2E" w:rsidRPr="003908C5" w:rsidRDefault="009225B8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AngleSharp</w:t>
      </w:r>
      <w:r w:rsidRPr="003908C5">
        <w:rPr>
          <w:sz w:val="28"/>
          <w:lang w:eastAsia="en-US"/>
        </w:rPr>
        <w:t>:</w:t>
      </w:r>
    </w:p>
    <w:p w14:paraId="5BEB85E5" w14:textId="77777777" w:rsidR="007542F1" w:rsidRDefault="007542F1" w:rsidP="00D523F7">
      <w:pPr>
        <w:pStyle w:val="af2"/>
        <w:numPr>
          <w:ilvl w:val="0"/>
          <w:numId w:val="17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при отсутствии элемента возвращает </w:t>
      </w:r>
      <w:r>
        <w:rPr>
          <w:sz w:val="28"/>
          <w:lang w:val="en-US" w:eastAsia="en-US"/>
        </w:rPr>
        <w:t>null</w:t>
      </w:r>
      <w:r w:rsidR="005964A8" w:rsidRPr="005964A8">
        <w:rPr>
          <w:sz w:val="28"/>
          <w:lang w:eastAsia="en-US"/>
        </w:rPr>
        <w:t xml:space="preserve">, </w:t>
      </w:r>
      <w:r w:rsidR="005964A8">
        <w:rPr>
          <w:sz w:val="28"/>
          <w:lang w:eastAsia="en-US"/>
        </w:rPr>
        <w:t>а не выбрасывает ошибку.</w:t>
      </w:r>
    </w:p>
    <w:p w14:paraId="757C7E80" w14:textId="77777777" w:rsidR="005964A8" w:rsidRPr="005964A8" w:rsidRDefault="005964A8" w:rsidP="00D523F7">
      <w:pPr>
        <w:pStyle w:val="af2"/>
        <w:numPr>
          <w:ilvl w:val="0"/>
          <w:numId w:val="17"/>
        </w:numPr>
        <w:spacing w:after="0" w:line="360" w:lineRule="auto"/>
        <w:ind w:left="709"/>
        <w:rPr>
          <w:sz w:val="28"/>
          <w:lang w:val="en-US" w:eastAsia="en-US"/>
        </w:rPr>
      </w:pPr>
      <w:r>
        <w:rPr>
          <w:sz w:val="28"/>
          <w:lang w:eastAsia="en-US"/>
        </w:rPr>
        <w:t>работает с</w:t>
      </w:r>
      <w:r w:rsidR="00F740A7">
        <w:rPr>
          <w:sz w:val="28"/>
          <w:lang w:val="en-US" w:eastAsia="en-US"/>
        </w:rPr>
        <w:t xml:space="preserve"> css</w:t>
      </w:r>
      <w:r>
        <w:rPr>
          <w:sz w:val="28"/>
          <w:lang w:eastAsia="en-US"/>
        </w:rPr>
        <w:t xml:space="preserve"> селекторами</w:t>
      </w:r>
    </w:p>
    <w:p w14:paraId="440DEC4F" w14:textId="77777777" w:rsidR="009225B8" w:rsidRPr="005964A8" w:rsidRDefault="009225B8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r>
        <w:rPr>
          <w:sz w:val="28"/>
          <w:lang w:val="en-US" w:eastAsia="en-US"/>
        </w:rPr>
        <w:t>AngleShrap</w:t>
      </w:r>
      <w:r w:rsidRPr="005964A8">
        <w:rPr>
          <w:sz w:val="28"/>
          <w:lang w:eastAsia="en-US"/>
        </w:rPr>
        <w:t>:</w:t>
      </w:r>
    </w:p>
    <w:p w14:paraId="652F7D9F" w14:textId="77777777" w:rsidR="009225B8" w:rsidRPr="005964A8" w:rsidRDefault="00345F47" w:rsidP="00D523F7">
      <w:pPr>
        <w:pStyle w:val="af2"/>
        <w:numPr>
          <w:ilvl w:val="0"/>
          <w:numId w:val="18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выбор по локаторам возвращает только коллекцию</w:t>
      </w:r>
    </w:p>
    <w:p w14:paraId="69F31E51" w14:textId="77777777" w:rsidR="009225B8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bookmarkStart w:id="54" w:name="_Toc9365043"/>
      <w:bookmarkStart w:id="55" w:name="_Toc9389368"/>
      <w:bookmarkStart w:id="56" w:name="_Toc9714946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r w:rsidR="00345F47" w:rsidRPr="001174F4">
        <w:rPr>
          <w:rFonts w:ascii="Times New Roman" w:hAnsi="Times New Roman" w:cs="Times New Roman"/>
          <w:sz w:val="28"/>
          <w:szCs w:val="28"/>
          <w:lang w:val="en-US"/>
        </w:rPr>
        <w:t>CsQuery</w:t>
      </w:r>
      <w:bookmarkEnd w:id="54"/>
      <w:bookmarkEnd w:id="55"/>
      <w:bookmarkEnd w:id="56"/>
    </w:p>
    <w:p w14:paraId="2EDEF64C" w14:textId="650AD691" w:rsidR="009225B8" w:rsidRDefault="00345F47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1B7B27">
        <w:rPr>
          <w:sz w:val="28"/>
          <w:lang w:val="en-US" w:eastAsia="en-US"/>
        </w:rPr>
        <w:t>CsQuery</w:t>
      </w:r>
      <w:r w:rsidRPr="00901CC8">
        <w:rPr>
          <w:sz w:val="28"/>
          <w:lang w:eastAsia="en-US"/>
        </w:rPr>
        <w:t xml:space="preserve"> – </w:t>
      </w:r>
      <w:r w:rsidRPr="00345F47">
        <w:rPr>
          <w:sz w:val="28"/>
          <w:lang w:eastAsia="en-US"/>
        </w:rPr>
        <w:t>это</w:t>
      </w:r>
      <w:r w:rsidRPr="00901CC8">
        <w:rPr>
          <w:sz w:val="28"/>
          <w:lang w:eastAsia="en-US"/>
        </w:rPr>
        <w:t xml:space="preserve"> </w:t>
      </w:r>
      <w:r w:rsidRPr="00345F47">
        <w:rPr>
          <w:sz w:val="28"/>
          <w:lang w:eastAsia="en-US"/>
        </w:rPr>
        <w:t>порт</w:t>
      </w:r>
      <w:r w:rsidRPr="00901CC8">
        <w:rPr>
          <w:sz w:val="28"/>
          <w:lang w:eastAsia="en-US"/>
        </w:rPr>
        <w:t xml:space="preserve"> </w:t>
      </w:r>
      <w:r w:rsidRPr="001B7B27">
        <w:rPr>
          <w:sz w:val="28"/>
          <w:lang w:val="en-US" w:eastAsia="en-US"/>
        </w:rPr>
        <w:t>jQuery</w:t>
      </w:r>
      <w:r w:rsidRPr="00901CC8">
        <w:rPr>
          <w:sz w:val="28"/>
          <w:lang w:eastAsia="en-US"/>
        </w:rPr>
        <w:t xml:space="preserve"> </w:t>
      </w:r>
      <w:r w:rsidRPr="00345F47">
        <w:rPr>
          <w:sz w:val="28"/>
          <w:lang w:eastAsia="en-US"/>
        </w:rPr>
        <w:t>для</w:t>
      </w:r>
      <w:r w:rsidRPr="00901CC8">
        <w:rPr>
          <w:sz w:val="28"/>
          <w:lang w:eastAsia="en-US"/>
        </w:rPr>
        <w:t xml:space="preserve"> .</w:t>
      </w:r>
      <w:r w:rsidRPr="001B7B27">
        <w:rPr>
          <w:sz w:val="28"/>
          <w:lang w:val="en-US" w:eastAsia="en-US"/>
        </w:rPr>
        <w:t>NET</w:t>
      </w:r>
      <w:r w:rsidRPr="00901CC8">
        <w:rPr>
          <w:sz w:val="28"/>
          <w:lang w:eastAsia="en-US"/>
        </w:rPr>
        <w:t xml:space="preserve"> 4. </w:t>
      </w:r>
      <w:r w:rsidRPr="00345F47">
        <w:rPr>
          <w:sz w:val="28"/>
          <w:lang w:eastAsia="en-US"/>
        </w:rPr>
        <w:t>Он реализует все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 w:rsidRPr="00345F47">
        <w:rPr>
          <w:sz w:val="28"/>
          <w:lang w:eastAsia="en-US"/>
        </w:rPr>
        <w:t xml:space="preserve"> селекторы CSS2 и CSS3, все методы манипулирования DOM в jQuery и некоторые служебные методы</w:t>
      </w:r>
      <w:r w:rsidR="004225C3" w:rsidRPr="004225C3">
        <w:rPr>
          <w:sz w:val="28"/>
          <w:lang w:eastAsia="en-US"/>
        </w:rPr>
        <w:t xml:space="preserve"> [</w:t>
      </w:r>
      <w:r w:rsidR="004225C3">
        <w:rPr>
          <w:sz w:val="28"/>
          <w:lang w:eastAsia="en-US"/>
        </w:rPr>
        <w:fldChar w:fldCharType="begin"/>
      </w:r>
      <w:r w:rsidR="004225C3">
        <w:rPr>
          <w:sz w:val="28"/>
          <w:lang w:eastAsia="en-US"/>
        </w:rPr>
        <w:instrText xml:space="preserve"> REF _Ref9477605 \r \h </w:instrText>
      </w:r>
      <w:r w:rsidR="00E44467">
        <w:rPr>
          <w:sz w:val="28"/>
          <w:lang w:eastAsia="en-US"/>
        </w:rPr>
        <w:instrText xml:space="preserve"> \* MERGEFORMAT </w:instrText>
      </w:r>
      <w:r w:rsidR="004225C3">
        <w:rPr>
          <w:sz w:val="28"/>
          <w:lang w:eastAsia="en-US"/>
        </w:rPr>
      </w:r>
      <w:r w:rsidR="004225C3">
        <w:rPr>
          <w:sz w:val="28"/>
          <w:lang w:eastAsia="en-US"/>
        </w:rPr>
        <w:fldChar w:fldCharType="separate"/>
      </w:r>
      <w:r w:rsidR="00BF3FC8">
        <w:rPr>
          <w:sz w:val="28"/>
          <w:lang w:eastAsia="en-US"/>
        </w:rPr>
        <w:t>18</w:t>
      </w:r>
      <w:r w:rsidR="004225C3">
        <w:rPr>
          <w:sz w:val="28"/>
          <w:lang w:eastAsia="en-US"/>
        </w:rPr>
        <w:fldChar w:fldCharType="end"/>
      </w:r>
      <w:r w:rsidR="004225C3" w:rsidRPr="004225C3">
        <w:rPr>
          <w:sz w:val="28"/>
          <w:lang w:eastAsia="en-US"/>
        </w:rPr>
        <w:t>]</w:t>
      </w:r>
      <w:r w:rsidRPr="00345F47">
        <w:rPr>
          <w:sz w:val="28"/>
          <w:lang w:eastAsia="en-US"/>
        </w:rPr>
        <w:t>.</w:t>
      </w:r>
    </w:p>
    <w:p w14:paraId="3A9B9887" w14:textId="77777777" w:rsidR="00DC577F" w:rsidRDefault="00DC577F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парсинга сайта с помощью </w:t>
      </w:r>
      <w:r>
        <w:rPr>
          <w:sz w:val="28"/>
          <w:lang w:val="en-US" w:eastAsia="en-US"/>
        </w:rPr>
        <w:t>CsQuery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14:paraId="7E37417D" w14:textId="77777777" w:rsidR="00DC577F" w:rsidRPr="00DC577F" w:rsidRDefault="00DC577F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DC577F">
        <w:rPr>
          <w:sz w:val="28"/>
          <w:lang w:val="en-US" w:eastAsia="en-US"/>
        </w:rPr>
        <w:t>CreateFromUrl</w:t>
      </w:r>
      <w:r w:rsidRPr="00DC577F">
        <w:rPr>
          <w:sz w:val="28"/>
          <w:lang w:eastAsia="en-US"/>
        </w:rPr>
        <w:t>(</w:t>
      </w:r>
      <w:r w:rsidRPr="00DC577F">
        <w:rPr>
          <w:sz w:val="28"/>
          <w:lang w:val="en-US" w:eastAsia="en-US"/>
        </w:rPr>
        <w:t>string</w:t>
      </w:r>
      <w:r w:rsidRPr="00DC577F">
        <w:rPr>
          <w:sz w:val="28"/>
          <w:lang w:eastAsia="en-US"/>
        </w:rPr>
        <w:t xml:space="preserve"> </w:t>
      </w:r>
      <w:r w:rsidRPr="00DC577F">
        <w:rPr>
          <w:sz w:val="28"/>
          <w:lang w:val="en-US" w:eastAsia="en-US"/>
        </w:rPr>
        <w:t>url</w:t>
      </w:r>
      <w:r w:rsidRPr="00DC577F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аргумента требует строку в виде </w:t>
      </w:r>
      <w:r>
        <w:rPr>
          <w:sz w:val="28"/>
          <w:lang w:val="en-US" w:eastAsia="en-US"/>
        </w:rPr>
        <w:t>URL</w:t>
      </w:r>
      <w:r>
        <w:rPr>
          <w:sz w:val="28"/>
          <w:lang w:eastAsia="en-US"/>
        </w:rPr>
        <w:t xml:space="preserve">. Возвращает </w:t>
      </w:r>
      <w:r>
        <w:rPr>
          <w:sz w:val="28"/>
          <w:lang w:val="en-US" w:eastAsia="en-US"/>
        </w:rPr>
        <w:t>HTML</w:t>
      </w:r>
      <w:r w:rsidRPr="00DC577F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 xml:space="preserve">Метод создаёт новое </w:t>
      </w:r>
      <w:r>
        <w:rPr>
          <w:sz w:val="28"/>
          <w:lang w:val="en-US" w:eastAsia="en-US"/>
        </w:rPr>
        <w:t>DOM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дерево из файла </w:t>
      </w:r>
      <w:r>
        <w:rPr>
          <w:sz w:val="28"/>
          <w:lang w:val="en-US" w:eastAsia="en-US"/>
        </w:rPr>
        <w:t>html</w:t>
      </w:r>
      <w:r w:rsidRPr="001B7B27">
        <w:rPr>
          <w:sz w:val="28"/>
          <w:lang w:eastAsia="en-US"/>
        </w:rPr>
        <w:t>.</w:t>
      </w:r>
    </w:p>
    <w:p w14:paraId="28D85F6F" w14:textId="77777777" w:rsidR="00DC577F" w:rsidRPr="00DC577F" w:rsidRDefault="00DC577F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DC577F">
        <w:rPr>
          <w:sz w:val="28"/>
          <w:lang w:val="en-US" w:eastAsia="en-US"/>
        </w:rPr>
        <w:t>GetAttribute</w:t>
      </w:r>
      <w:r w:rsidRPr="00DC577F">
        <w:rPr>
          <w:sz w:val="28"/>
          <w:lang w:eastAsia="en-US"/>
        </w:rPr>
        <w:t>(</w:t>
      </w:r>
      <w:r w:rsidRPr="00DC577F">
        <w:rPr>
          <w:sz w:val="28"/>
          <w:lang w:val="en-US" w:eastAsia="en-US"/>
        </w:rPr>
        <w:t>string</w:t>
      </w:r>
      <w:r w:rsidRPr="00DC577F">
        <w:rPr>
          <w:sz w:val="28"/>
          <w:lang w:eastAsia="en-US"/>
        </w:rPr>
        <w:t xml:space="preserve"> </w:t>
      </w:r>
      <w:r w:rsidRPr="00DC577F">
        <w:rPr>
          <w:sz w:val="28"/>
          <w:lang w:val="en-US" w:eastAsia="en-US"/>
        </w:rPr>
        <w:t>name</w:t>
      </w:r>
      <w:r w:rsidRPr="00DC577F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 аргумента требует строку в виде имени атрибута. Метод ищет атрибут с заданным именем и возвращает его значение.</w:t>
      </w:r>
    </w:p>
    <w:p w14:paraId="0FD1E517" w14:textId="77777777" w:rsidR="000E0314" w:rsidRPr="00DC577F" w:rsidRDefault="00D91295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D91295">
        <w:rPr>
          <w:sz w:val="28"/>
          <w:lang w:val="en-US" w:eastAsia="en-US"/>
        </w:rPr>
        <w:t>CreateDocument</w:t>
      </w:r>
      <w:r w:rsidRPr="00D91295">
        <w:rPr>
          <w:sz w:val="28"/>
          <w:lang w:eastAsia="en-US"/>
        </w:rPr>
        <w:t>(</w:t>
      </w:r>
      <w:r w:rsidRPr="00D91295">
        <w:rPr>
          <w:sz w:val="28"/>
          <w:lang w:val="en-US" w:eastAsia="en-US"/>
        </w:rPr>
        <w:t>string</w:t>
      </w:r>
      <w:r w:rsidRPr="00D91295">
        <w:rPr>
          <w:sz w:val="28"/>
          <w:lang w:eastAsia="en-US"/>
        </w:rPr>
        <w:t xml:space="preserve"> </w:t>
      </w:r>
      <w:r w:rsidRPr="00D91295">
        <w:rPr>
          <w:sz w:val="28"/>
          <w:lang w:val="en-US" w:eastAsia="en-US"/>
        </w:rPr>
        <w:t>html</w:t>
      </w:r>
      <w:r w:rsidRPr="00D91295">
        <w:rPr>
          <w:sz w:val="28"/>
          <w:lang w:eastAsia="en-US"/>
        </w:rPr>
        <w:t>)</w:t>
      </w:r>
      <w:r w:rsidR="000E0314" w:rsidRPr="00DC577F"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="000E0314" w:rsidRPr="00DC577F">
        <w:rPr>
          <w:sz w:val="28"/>
          <w:lang w:eastAsia="en-US"/>
        </w:rPr>
        <w:t xml:space="preserve"> </w:t>
      </w:r>
      <w:r w:rsidR="000E0314">
        <w:rPr>
          <w:sz w:val="28"/>
          <w:lang w:eastAsia="en-US"/>
        </w:rPr>
        <w:t>качестве</w:t>
      </w:r>
      <w:r w:rsidR="000E0314" w:rsidRPr="00DC577F">
        <w:rPr>
          <w:sz w:val="28"/>
          <w:lang w:eastAsia="en-US"/>
        </w:rPr>
        <w:t xml:space="preserve"> </w:t>
      </w:r>
      <w:r w:rsidR="000E0314">
        <w:rPr>
          <w:sz w:val="28"/>
          <w:lang w:eastAsia="en-US"/>
        </w:rPr>
        <w:t xml:space="preserve">входного аргумента требует строку в виде </w:t>
      </w:r>
      <w:r>
        <w:rPr>
          <w:sz w:val="28"/>
          <w:lang w:val="en-US" w:eastAsia="en-US"/>
        </w:rPr>
        <w:t>html</w:t>
      </w:r>
      <w:r w:rsidR="000E0314">
        <w:rPr>
          <w:sz w:val="28"/>
          <w:lang w:eastAsia="en-US"/>
        </w:rPr>
        <w:t xml:space="preserve">. Метод </w:t>
      </w:r>
      <w:r>
        <w:rPr>
          <w:sz w:val="28"/>
          <w:lang w:eastAsia="en-US"/>
        </w:rPr>
        <w:t xml:space="preserve">создаёт новое </w:t>
      </w:r>
      <w:r>
        <w:rPr>
          <w:sz w:val="28"/>
          <w:lang w:val="en-US" w:eastAsia="en-US"/>
        </w:rPr>
        <w:t>DOM</w:t>
      </w:r>
      <w:r w:rsidRPr="007D522B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дерево из переданного </w:t>
      </w:r>
      <w:r>
        <w:rPr>
          <w:sz w:val="28"/>
          <w:lang w:val="en-US" w:eastAsia="en-US"/>
        </w:rPr>
        <w:t>html</w:t>
      </w:r>
      <w:r w:rsidRPr="007D522B">
        <w:rPr>
          <w:sz w:val="28"/>
          <w:lang w:eastAsia="en-US"/>
        </w:rPr>
        <w:t>.</w:t>
      </w:r>
    </w:p>
    <w:p w14:paraId="024E6CF0" w14:textId="20BF257F" w:rsidR="00DC577F" w:rsidRDefault="00D91295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D91295">
        <w:rPr>
          <w:sz w:val="28"/>
          <w:lang w:eastAsia="en-US"/>
        </w:rPr>
        <w:t xml:space="preserve">Помимо методов используется свойство </w:t>
      </w:r>
      <w:r>
        <w:rPr>
          <w:sz w:val="28"/>
          <w:lang w:val="en-US" w:eastAsia="en-US"/>
        </w:rPr>
        <w:t>Attributes</w:t>
      </w:r>
      <w:r w:rsidRPr="00D91295">
        <w:rPr>
          <w:sz w:val="28"/>
          <w:lang w:eastAsia="en-US"/>
        </w:rPr>
        <w:t xml:space="preserve"> для </w:t>
      </w:r>
      <w:r>
        <w:rPr>
          <w:sz w:val="28"/>
          <w:lang w:eastAsia="en-US"/>
        </w:rPr>
        <w:t>создания коллекции из атрибутов текущего элемента</w:t>
      </w:r>
      <w:r w:rsidRPr="00D91295">
        <w:rPr>
          <w:sz w:val="28"/>
          <w:lang w:eastAsia="en-US"/>
        </w:rPr>
        <w:t xml:space="preserve"> и </w:t>
      </w:r>
      <w:r>
        <w:rPr>
          <w:sz w:val="28"/>
          <w:lang w:eastAsia="en-US"/>
        </w:rPr>
        <w:t xml:space="preserve">индексатор </w:t>
      </w:r>
      <w:r w:rsidRPr="00D91295">
        <w:rPr>
          <w:sz w:val="28"/>
          <w:lang w:eastAsia="en-US"/>
        </w:rPr>
        <w:t xml:space="preserve">CQ this[string selector] { get; } для </w:t>
      </w:r>
      <w:r w:rsidR="00A822A4">
        <w:rPr>
          <w:sz w:val="28"/>
          <w:lang w:eastAsia="en-US"/>
        </w:rPr>
        <w:t>доступа к элементам через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 w:rsidR="00A822A4">
        <w:rPr>
          <w:sz w:val="28"/>
          <w:lang w:eastAsia="en-US"/>
        </w:rPr>
        <w:t xml:space="preserve"> селектор.</w:t>
      </w:r>
      <w:r w:rsidR="00103C9B">
        <w:rPr>
          <w:sz w:val="28"/>
          <w:lang w:eastAsia="en-US"/>
        </w:rPr>
        <w:t xml:space="preserve"> </w:t>
      </w:r>
      <w:r w:rsidR="00103C9B">
        <w:rPr>
          <w:sz w:val="28"/>
          <w:szCs w:val="28"/>
        </w:rPr>
        <w:t xml:space="preserve">Полный код программы приведён в </w:t>
      </w:r>
      <w:r w:rsidR="00D24768">
        <w:rPr>
          <w:sz w:val="28"/>
          <w:szCs w:val="28"/>
        </w:rPr>
        <w:t>Приложении И.</w:t>
      </w:r>
    </w:p>
    <w:p w14:paraId="15B5F4E7" w14:textId="77777777" w:rsidR="00A822A4" w:rsidRDefault="00A822A4" w:rsidP="00D523F7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CsQuery:</w:t>
      </w:r>
    </w:p>
    <w:p w14:paraId="700AD894" w14:textId="77777777" w:rsidR="00A822A4" w:rsidRDefault="00A822A4" w:rsidP="00D523F7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есть возможность парсинга </w:t>
      </w:r>
      <w:r>
        <w:rPr>
          <w:sz w:val="28"/>
          <w:lang w:val="en-US" w:eastAsia="en-US"/>
        </w:rPr>
        <w:t>json</w:t>
      </w:r>
      <w:r w:rsidRPr="00A822A4">
        <w:rPr>
          <w:sz w:val="28"/>
          <w:lang w:eastAsia="en-US"/>
        </w:rPr>
        <w:t>;</w:t>
      </w:r>
    </w:p>
    <w:p w14:paraId="6B238BBE" w14:textId="77777777" w:rsidR="00F740A7" w:rsidRPr="00A822A4" w:rsidRDefault="00F740A7" w:rsidP="00D523F7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с </w:t>
      </w:r>
      <w:r>
        <w:rPr>
          <w:sz w:val="28"/>
          <w:lang w:val="en-US" w:eastAsia="en-US"/>
        </w:rPr>
        <w:t xml:space="preserve">css </w:t>
      </w:r>
      <w:r>
        <w:rPr>
          <w:sz w:val="28"/>
          <w:lang w:eastAsia="en-US"/>
        </w:rPr>
        <w:t>селекторами;</w:t>
      </w:r>
    </w:p>
    <w:p w14:paraId="4DB4E5A5" w14:textId="77777777" w:rsidR="00A822A4" w:rsidRDefault="00A822A4" w:rsidP="00D523F7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подключение к сайту осуществляется без дополнительных библиотек.</w:t>
      </w:r>
    </w:p>
    <w:p w14:paraId="2FDABAE4" w14:textId="77777777" w:rsidR="00A822A4" w:rsidRDefault="00A822A4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r>
        <w:rPr>
          <w:sz w:val="28"/>
          <w:lang w:val="en-US" w:eastAsia="en-US"/>
        </w:rPr>
        <w:t>CsQuery</w:t>
      </w:r>
      <w:r>
        <w:rPr>
          <w:sz w:val="28"/>
          <w:lang w:eastAsia="en-US"/>
        </w:rPr>
        <w:t>:</w:t>
      </w:r>
    </w:p>
    <w:p w14:paraId="75408F65" w14:textId="77777777" w:rsidR="00F740A7" w:rsidRPr="00F740A7" w:rsidRDefault="00A822A4" w:rsidP="00D523F7">
      <w:pPr>
        <w:pStyle w:val="af2"/>
        <w:numPr>
          <w:ilvl w:val="0"/>
          <w:numId w:val="21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работает только с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селекторами;</w:t>
      </w:r>
    </w:p>
    <w:p w14:paraId="48CA1C56" w14:textId="77777777" w:rsidR="00A822A4" w:rsidRPr="00A822A4" w:rsidRDefault="00A822A4" w:rsidP="00D523F7">
      <w:pPr>
        <w:pStyle w:val="af2"/>
        <w:numPr>
          <w:ilvl w:val="0"/>
          <w:numId w:val="21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для получения значения атрибута требуется создать список всех атрибутов.</w:t>
      </w:r>
    </w:p>
    <w:p w14:paraId="0CADF8D2" w14:textId="77777777" w:rsidR="0073046A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57" w:name="_Toc9365044"/>
      <w:bookmarkStart w:id="58" w:name="_Toc9389369"/>
      <w:bookmarkStart w:id="59" w:name="_Toc9714947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библиотеки </w:t>
      </w:r>
      <w:r w:rsidR="0073046A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RestSharp</w:t>
      </w:r>
      <w:bookmarkEnd w:id="57"/>
      <w:bookmarkEnd w:id="58"/>
      <w:bookmarkEnd w:id="59"/>
    </w:p>
    <w:p w14:paraId="092F4125" w14:textId="1C69D29D" w:rsidR="007613E3" w:rsidRDefault="007613E3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RestSharp</w:t>
      </w:r>
      <w:r w:rsidRPr="007613E3">
        <w:rPr>
          <w:sz w:val="28"/>
          <w:lang w:eastAsia="en-US"/>
        </w:rPr>
        <w:t xml:space="preserve"> – </w:t>
      </w:r>
      <w:r>
        <w:rPr>
          <w:sz w:val="28"/>
          <w:lang w:eastAsia="en-US"/>
        </w:rPr>
        <w:t>п</w:t>
      </w:r>
      <w:r w:rsidRPr="007613E3">
        <w:rPr>
          <w:sz w:val="28"/>
          <w:lang w:eastAsia="en-US"/>
        </w:rPr>
        <w:t xml:space="preserve">ростой </w:t>
      </w:r>
      <w:r w:rsidRPr="007613E3">
        <w:rPr>
          <w:sz w:val="28"/>
          <w:lang w:val="en-US" w:eastAsia="en-US"/>
        </w:rPr>
        <w:t>REST</w:t>
      </w:r>
      <w:r w:rsidRPr="007613E3">
        <w:rPr>
          <w:sz w:val="28"/>
          <w:lang w:eastAsia="en-US"/>
        </w:rPr>
        <w:t xml:space="preserve"> и </w:t>
      </w:r>
      <w:r w:rsidRPr="007613E3">
        <w:rPr>
          <w:sz w:val="28"/>
          <w:lang w:val="en-US" w:eastAsia="en-US"/>
        </w:rPr>
        <w:t>HTTP</w:t>
      </w:r>
      <w:r w:rsidRPr="007613E3">
        <w:rPr>
          <w:sz w:val="28"/>
          <w:lang w:eastAsia="en-US"/>
        </w:rPr>
        <w:t xml:space="preserve"> </w:t>
      </w:r>
      <w:r w:rsidRPr="007613E3">
        <w:rPr>
          <w:sz w:val="28"/>
          <w:lang w:val="en-US" w:eastAsia="en-US"/>
        </w:rPr>
        <w:t>API</w:t>
      </w:r>
      <w:r w:rsidRPr="007613E3">
        <w:rPr>
          <w:sz w:val="28"/>
          <w:lang w:eastAsia="en-US"/>
        </w:rPr>
        <w:t xml:space="preserve"> клиент для .</w:t>
      </w:r>
      <w:r w:rsidRPr="007613E3">
        <w:rPr>
          <w:sz w:val="28"/>
          <w:lang w:val="en-US" w:eastAsia="en-US"/>
        </w:rPr>
        <w:t>NET</w:t>
      </w:r>
      <w:r w:rsidRPr="007613E3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С помощью него осуществляется построение запросов на сервер</w:t>
      </w:r>
      <w:r w:rsidR="004225C3" w:rsidRPr="004225C3">
        <w:rPr>
          <w:sz w:val="28"/>
          <w:lang w:eastAsia="en-US"/>
        </w:rPr>
        <w:t xml:space="preserve"> [</w:t>
      </w:r>
      <w:r w:rsidR="004225C3">
        <w:rPr>
          <w:sz w:val="28"/>
          <w:lang w:eastAsia="en-US"/>
        </w:rPr>
        <w:fldChar w:fldCharType="begin"/>
      </w:r>
      <w:r w:rsidR="004225C3">
        <w:rPr>
          <w:sz w:val="28"/>
          <w:lang w:eastAsia="en-US"/>
        </w:rPr>
        <w:instrText xml:space="preserve"> REF _Ref9477752 \r \h </w:instrText>
      </w:r>
      <w:r w:rsidR="00E44467">
        <w:rPr>
          <w:sz w:val="28"/>
          <w:lang w:eastAsia="en-US"/>
        </w:rPr>
        <w:instrText xml:space="preserve"> \* MERGEFORMAT </w:instrText>
      </w:r>
      <w:r w:rsidR="004225C3">
        <w:rPr>
          <w:sz w:val="28"/>
          <w:lang w:eastAsia="en-US"/>
        </w:rPr>
      </w:r>
      <w:r w:rsidR="004225C3">
        <w:rPr>
          <w:sz w:val="28"/>
          <w:lang w:eastAsia="en-US"/>
        </w:rPr>
        <w:fldChar w:fldCharType="separate"/>
      </w:r>
      <w:r w:rsidR="00BF3FC8">
        <w:rPr>
          <w:sz w:val="28"/>
          <w:lang w:eastAsia="en-US"/>
        </w:rPr>
        <w:t>19</w:t>
      </w:r>
      <w:r w:rsidR="004225C3">
        <w:rPr>
          <w:sz w:val="28"/>
          <w:lang w:eastAsia="en-US"/>
        </w:rPr>
        <w:fldChar w:fldCharType="end"/>
      </w:r>
      <w:r w:rsidR="004225C3" w:rsidRPr="004225C3">
        <w:rPr>
          <w:sz w:val="28"/>
          <w:lang w:eastAsia="en-US"/>
        </w:rPr>
        <w:t>]</w:t>
      </w:r>
      <w:r>
        <w:rPr>
          <w:sz w:val="28"/>
          <w:lang w:eastAsia="en-US"/>
        </w:rPr>
        <w:t>.</w:t>
      </w:r>
    </w:p>
    <w:p w14:paraId="74E2EC66" w14:textId="16660B35" w:rsidR="007613E3" w:rsidRDefault="00495BB3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RestSharp</w:t>
      </w:r>
      <w:r w:rsidRPr="00495BB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является аналогичной библиотекой для создания</w:t>
      </w:r>
      <w:r w:rsidR="004E4437">
        <w:rPr>
          <w:sz w:val="28"/>
          <w:lang w:eastAsia="en-US"/>
        </w:rPr>
        <w:t xml:space="preserve"> запросов, как</w:t>
      </w:r>
      <w:r w:rsidR="009C43E5">
        <w:rPr>
          <w:sz w:val="28"/>
          <w:lang w:eastAsia="en-US"/>
        </w:rPr>
        <w:t xml:space="preserve"> </w:t>
      </w:r>
      <w:r w:rsidR="004E4437" w:rsidRPr="004E4437">
        <w:rPr>
          <w:sz w:val="28"/>
          <w:lang w:eastAsia="en-US"/>
        </w:rPr>
        <w:fldChar w:fldCharType="begin"/>
      </w:r>
      <w:r w:rsidR="004E4437" w:rsidRPr="004E4437">
        <w:rPr>
          <w:sz w:val="28"/>
          <w:lang w:eastAsia="en-US"/>
        </w:rPr>
        <w:instrText xml:space="preserve"> REF _Ref9093840 \h  \* MERGEFORMAT </w:instrText>
      </w:r>
      <w:r w:rsidR="004E4437" w:rsidRPr="004E4437">
        <w:rPr>
          <w:sz w:val="28"/>
          <w:lang w:eastAsia="en-US"/>
        </w:rPr>
      </w:r>
      <w:r w:rsidR="004E4437" w:rsidRPr="004E4437">
        <w:rPr>
          <w:sz w:val="28"/>
          <w:lang w:eastAsia="en-US"/>
        </w:rPr>
        <w:fldChar w:fldCharType="separate"/>
      </w:r>
      <w:r w:rsidR="00BF3FC8">
        <w:rPr>
          <w:sz w:val="28"/>
          <w:szCs w:val="28"/>
        </w:rPr>
        <w:t xml:space="preserve">Описание библиотеки </w:t>
      </w:r>
      <w:r w:rsidR="00BF3FC8" w:rsidRPr="001174F4">
        <w:rPr>
          <w:sz w:val="28"/>
          <w:szCs w:val="28"/>
          <w:lang w:val="en-US"/>
        </w:rPr>
        <w:t>Unirest</w:t>
      </w:r>
      <w:r w:rsidR="004E4437" w:rsidRPr="004E4437">
        <w:rPr>
          <w:sz w:val="28"/>
          <w:lang w:eastAsia="en-US"/>
        </w:rPr>
        <w:fldChar w:fldCharType="end"/>
      </w:r>
      <w:r w:rsidR="004E4437" w:rsidRPr="004E4437">
        <w:rPr>
          <w:sz w:val="28"/>
          <w:lang w:eastAsia="en-US"/>
        </w:rPr>
        <w:t xml:space="preserve"> </w:t>
      </w:r>
      <w:r w:rsidR="004E4437">
        <w:rPr>
          <w:sz w:val="28"/>
          <w:lang w:eastAsia="en-US"/>
        </w:rPr>
        <w:t xml:space="preserve">в языке программирования </w:t>
      </w:r>
      <w:r w:rsidR="004E4437">
        <w:rPr>
          <w:sz w:val="28"/>
          <w:lang w:val="en-US" w:eastAsia="en-US"/>
        </w:rPr>
        <w:t>Java</w:t>
      </w:r>
      <w:r w:rsidR="009C43E5">
        <w:rPr>
          <w:sz w:val="28"/>
          <w:lang w:eastAsia="en-US"/>
        </w:rPr>
        <w:t xml:space="preserve"> и </w:t>
      </w:r>
      <w:r w:rsidR="009C43E5">
        <w:rPr>
          <w:sz w:val="28"/>
          <w:lang w:val="en-US" w:eastAsia="en-US"/>
        </w:rPr>
        <w:t>Request</w:t>
      </w:r>
      <w:r w:rsidR="009C43E5" w:rsidRPr="009C43E5">
        <w:rPr>
          <w:sz w:val="28"/>
          <w:lang w:eastAsia="en-US"/>
        </w:rPr>
        <w:t xml:space="preserve"> </w:t>
      </w:r>
      <w:r w:rsidR="009C43E5">
        <w:rPr>
          <w:sz w:val="28"/>
          <w:lang w:eastAsia="en-US"/>
        </w:rPr>
        <w:t xml:space="preserve">в языке программирования </w:t>
      </w:r>
      <w:r w:rsidR="009C43E5">
        <w:rPr>
          <w:sz w:val="28"/>
          <w:lang w:val="en-US" w:eastAsia="en-US"/>
        </w:rPr>
        <w:t>Python</w:t>
      </w:r>
      <w:r w:rsidR="004E4437" w:rsidRPr="004E4437">
        <w:rPr>
          <w:sz w:val="28"/>
          <w:lang w:eastAsia="en-US"/>
        </w:rPr>
        <w:t>.</w:t>
      </w:r>
    </w:p>
    <w:p w14:paraId="4093FB97" w14:textId="77777777" w:rsidR="007F5E5F" w:rsidRPr="00901FFA" w:rsidRDefault="007F5E5F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Сначала надо создать объект класса </w:t>
      </w:r>
      <w:r>
        <w:rPr>
          <w:sz w:val="28"/>
          <w:lang w:val="en-US"/>
        </w:rPr>
        <w:t>RestClient</w:t>
      </w:r>
      <w:r w:rsidR="00901FFA">
        <w:rPr>
          <w:sz w:val="28"/>
        </w:rPr>
        <w:t xml:space="preserve"> – </w:t>
      </w:r>
      <w:r w:rsidR="00901FFA">
        <w:rPr>
          <w:sz w:val="28"/>
          <w:lang w:val="en-US"/>
        </w:rPr>
        <w:t>client</w:t>
      </w:r>
      <w:r w:rsidRPr="007F5E5F">
        <w:rPr>
          <w:sz w:val="28"/>
        </w:rPr>
        <w:t xml:space="preserve">, </w:t>
      </w:r>
      <w:r>
        <w:rPr>
          <w:sz w:val="28"/>
        </w:rPr>
        <w:t xml:space="preserve">передав в качестве параметра строку в виде </w:t>
      </w:r>
      <w:r>
        <w:rPr>
          <w:sz w:val="28"/>
          <w:lang w:val="en-US"/>
        </w:rPr>
        <w:t>URL</w:t>
      </w:r>
      <w:r w:rsidRPr="007F5E5F">
        <w:rPr>
          <w:sz w:val="28"/>
        </w:rPr>
        <w:t xml:space="preserve">. </w:t>
      </w:r>
      <w:r>
        <w:rPr>
          <w:sz w:val="28"/>
        </w:rPr>
        <w:t xml:space="preserve">Далее создаётся запрос </w:t>
      </w:r>
      <w:r w:rsidR="00901FFA">
        <w:rPr>
          <w:sz w:val="28"/>
        </w:rPr>
        <w:t xml:space="preserve">как объект класса </w:t>
      </w:r>
      <w:r w:rsidR="00901FFA">
        <w:rPr>
          <w:sz w:val="28"/>
          <w:lang w:val="en-US"/>
        </w:rPr>
        <w:t>RestRequest</w:t>
      </w:r>
      <w:r w:rsidR="00901FFA" w:rsidRPr="00901FFA">
        <w:rPr>
          <w:sz w:val="28"/>
        </w:rPr>
        <w:t xml:space="preserve"> </w:t>
      </w:r>
      <w:r w:rsidR="00901FFA">
        <w:rPr>
          <w:sz w:val="28"/>
        </w:rPr>
        <w:t>–</w:t>
      </w:r>
      <w:r w:rsidR="00901FFA" w:rsidRPr="00901FFA">
        <w:rPr>
          <w:sz w:val="28"/>
        </w:rPr>
        <w:t xml:space="preserve"> </w:t>
      </w:r>
      <w:r w:rsidR="00901FFA">
        <w:rPr>
          <w:sz w:val="28"/>
          <w:lang w:val="en-US"/>
        </w:rPr>
        <w:t>request</w:t>
      </w:r>
      <w:r w:rsidR="00901FFA" w:rsidRPr="00901FFA">
        <w:rPr>
          <w:sz w:val="28"/>
        </w:rPr>
        <w:t xml:space="preserve">, </w:t>
      </w:r>
      <w:r w:rsidR="00901FFA">
        <w:rPr>
          <w:sz w:val="28"/>
        </w:rPr>
        <w:t xml:space="preserve">передав в качестве параметра метод запроса, в данном случае </w:t>
      </w:r>
      <w:r w:rsidR="00901FFA">
        <w:rPr>
          <w:sz w:val="28"/>
          <w:lang w:val="en-US"/>
        </w:rPr>
        <w:t>POST</w:t>
      </w:r>
      <w:r w:rsidR="00901FFA" w:rsidRPr="00901FFA">
        <w:rPr>
          <w:sz w:val="28"/>
        </w:rPr>
        <w:t xml:space="preserve">. </w:t>
      </w:r>
      <w:r w:rsidR="004E4437">
        <w:rPr>
          <w:sz w:val="28"/>
        </w:rPr>
        <w:t>З</w:t>
      </w:r>
      <w:r w:rsidR="004E4437" w:rsidRPr="00D03FB8">
        <w:rPr>
          <w:sz w:val="28"/>
        </w:rPr>
        <w:t xml:space="preserve">аголовки и параметры </w:t>
      </w:r>
      <w:r w:rsidR="004E4437">
        <w:rPr>
          <w:sz w:val="28"/>
        </w:rPr>
        <w:t>передаются</w:t>
      </w:r>
      <w:r w:rsidR="004E4437" w:rsidRPr="00D03FB8">
        <w:rPr>
          <w:sz w:val="28"/>
        </w:rPr>
        <w:t xml:space="preserve"> с помощью </w:t>
      </w:r>
      <w:r>
        <w:rPr>
          <w:sz w:val="28"/>
        </w:rPr>
        <w:t xml:space="preserve">методов </w:t>
      </w:r>
      <w:r>
        <w:rPr>
          <w:sz w:val="28"/>
          <w:lang w:val="en-US"/>
        </w:rPr>
        <w:t>AddHeader</w:t>
      </w:r>
      <w:r w:rsidRPr="007F5E5F">
        <w:rPr>
          <w:sz w:val="28"/>
        </w:rPr>
        <w:t xml:space="preserve">() </w:t>
      </w:r>
      <w:r>
        <w:rPr>
          <w:sz w:val="28"/>
        </w:rPr>
        <w:t xml:space="preserve">и </w:t>
      </w:r>
      <w:r>
        <w:rPr>
          <w:sz w:val="28"/>
          <w:lang w:val="en-US"/>
        </w:rPr>
        <w:t>AddParameter</w:t>
      </w:r>
      <w:r>
        <w:rPr>
          <w:sz w:val="28"/>
        </w:rPr>
        <w:t>().</w:t>
      </w:r>
      <w:r w:rsidR="00901FFA">
        <w:rPr>
          <w:sz w:val="28"/>
        </w:rPr>
        <w:t xml:space="preserve"> Запрос выполняется после того, как вызовется метод класса </w:t>
      </w:r>
      <w:r w:rsidR="00901FFA">
        <w:rPr>
          <w:sz w:val="28"/>
          <w:lang w:val="en-US"/>
        </w:rPr>
        <w:t>RestClient</w:t>
      </w:r>
      <w:r w:rsidR="00901FFA" w:rsidRPr="00901FFA">
        <w:rPr>
          <w:sz w:val="28"/>
        </w:rPr>
        <w:t xml:space="preserve"> </w:t>
      </w:r>
      <w:r w:rsidR="00901FFA">
        <w:rPr>
          <w:sz w:val="28"/>
          <w:lang w:val="en-US"/>
        </w:rPr>
        <w:t>Execute</w:t>
      </w:r>
      <w:r w:rsidR="00901FFA" w:rsidRPr="00901FFA">
        <w:rPr>
          <w:sz w:val="28"/>
        </w:rPr>
        <w:t xml:space="preserve">(), </w:t>
      </w:r>
      <w:r w:rsidR="00901FFA">
        <w:rPr>
          <w:sz w:val="28"/>
        </w:rPr>
        <w:t xml:space="preserve">в который передаётся </w:t>
      </w:r>
      <w:r w:rsidR="00901FFA">
        <w:rPr>
          <w:sz w:val="28"/>
          <w:lang w:val="en-US"/>
        </w:rPr>
        <w:t>request</w:t>
      </w:r>
      <w:r w:rsidR="00901FFA" w:rsidRPr="00901FFA">
        <w:rPr>
          <w:sz w:val="28"/>
        </w:rPr>
        <w:t xml:space="preserve">. </w:t>
      </w:r>
      <w:r w:rsidR="00901FFA">
        <w:rPr>
          <w:sz w:val="28"/>
        </w:rPr>
        <w:t xml:space="preserve">Метод вернёт ответ с сервера в виде переменной типа </w:t>
      </w:r>
      <w:r w:rsidR="00901FFA">
        <w:rPr>
          <w:sz w:val="28"/>
          <w:lang w:val="en-US"/>
        </w:rPr>
        <w:t>IRestResponse</w:t>
      </w:r>
      <w:r w:rsidR="00901FFA" w:rsidRPr="00901FFA">
        <w:rPr>
          <w:sz w:val="28"/>
        </w:rPr>
        <w:t xml:space="preserve">, </w:t>
      </w:r>
      <w:r w:rsidR="00901FFA">
        <w:rPr>
          <w:sz w:val="28"/>
        </w:rPr>
        <w:t>из которой в дальнейшем можно извлечь информацию.</w:t>
      </w:r>
    </w:p>
    <w:p w14:paraId="0827B77C" w14:textId="11DE653E" w:rsidR="004E4437" w:rsidRPr="00AA3EFD" w:rsidRDefault="004E4437" w:rsidP="00D523F7">
      <w:pPr>
        <w:spacing w:after="0" w:line="360" w:lineRule="auto"/>
        <w:ind w:firstLine="680"/>
        <w:rPr>
          <w:sz w:val="28"/>
        </w:rPr>
      </w:pPr>
      <w:r w:rsidRPr="00D03FB8">
        <w:rPr>
          <w:sz w:val="28"/>
        </w:rPr>
        <w:t xml:space="preserve">Чтобы передать несколько заголовков </w:t>
      </w:r>
      <w:r w:rsidR="00901FFA">
        <w:rPr>
          <w:sz w:val="28"/>
        </w:rPr>
        <w:t xml:space="preserve">можно создать </w:t>
      </w:r>
      <w:r w:rsidR="00901FFA">
        <w:rPr>
          <w:sz w:val="28"/>
          <w:lang w:val="en-US"/>
        </w:rPr>
        <w:t>Dictionary</w:t>
      </w:r>
      <w:r w:rsidR="00901FFA">
        <w:rPr>
          <w:sz w:val="28"/>
        </w:rPr>
        <w:t xml:space="preserve"> из значений, либо передавать их последовательно</w:t>
      </w:r>
      <w:r w:rsidR="00AA3EFD" w:rsidRPr="00AA3EFD">
        <w:rPr>
          <w:sz w:val="28"/>
        </w:rPr>
        <w:t>.</w:t>
      </w:r>
    </w:p>
    <w:p w14:paraId="76B6CB89" w14:textId="44033DBC" w:rsidR="004E4437" w:rsidRPr="00EF33AF" w:rsidRDefault="004E4437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Следующий код показывает, как с помощью запросов программа получает </w:t>
      </w:r>
      <w:r>
        <w:rPr>
          <w:sz w:val="28"/>
          <w:lang w:val="en-US"/>
        </w:rPr>
        <w:t>json</w:t>
      </w:r>
      <w:r>
        <w:rPr>
          <w:sz w:val="28"/>
        </w:rPr>
        <w:t xml:space="preserve"> с сайта </w:t>
      </w:r>
      <w:hyperlink r:id="rId23" w:history="1">
        <w:r w:rsidR="00AA3EFD">
          <w:rPr>
            <w:rStyle w:val="af4"/>
            <w:color w:val="auto"/>
            <w:sz w:val="28"/>
            <w:u w:val="none"/>
            <w:lang w:val="en-US"/>
          </w:rPr>
          <w:t>Kopikot</w:t>
        </w:r>
        <w:r w:rsidR="00AA3EFD" w:rsidRPr="00AA3EFD">
          <w:rPr>
            <w:rStyle w:val="af4"/>
            <w:color w:val="auto"/>
            <w:sz w:val="28"/>
            <w:u w:val="none"/>
          </w:rPr>
          <w:t>.</w:t>
        </w:r>
        <w:r w:rsidR="00AA3EFD">
          <w:rPr>
            <w:rStyle w:val="af4"/>
            <w:color w:val="auto"/>
            <w:sz w:val="28"/>
            <w:u w:val="none"/>
            <w:lang w:val="en-US"/>
          </w:rPr>
          <w:t>ru</w:t>
        </w:r>
      </w:hyperlink>
      <w:r>
        <w:rPr>
          <w:sz w:val="28"/>
        </w:rPr>
        <w:t>, который в последствии обрабатывается.</w:t>
      </w:r>
    </w:p>
    <w:p w14:paraId="5DAB4F83" w14:textId="77777777" w:rsidR="004E4437" w:rsidRDefault="004E4437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Пример с использование </w:t>
      </w:r>
      <w:r w:rsidR="00901FFA">
        <w:rPr>
          <w:sz w:val="28"/>
          <w:lang w:val="en-US"/>
        </w:rPr>
        <w:t>Dictionary</w:t>
      </w:r>
      <w:r w:rsidRPr="001F1C8D">
        <w:rPr>
          <w:sz w:val="28"/>
        </w:rPr>
        <w:t>:</w:t>
      </w:r>
    </w:p>
    <w:p w14:paraId="1499C53C" w14:textId="77777777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string url = $"https://d289b99uqa0t82.cloudfront.net/sites/5/campaigns_limit_100_offset_{i}_order_popularity.json";</w:t>
      </w:r>
    </w:p>
    <w:p w14:paraId="6A303AB4" w14:textId="10FA264D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var client = new RestClient(url);</w:t>
      </w:r>
    </w:p>
    <w:p w14:paraId="5748F62A" w14:textId="7CD0EB1D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var request = new RestRequest(Method.GET);</w:t>
      </w:r>
    </w:p>
    <w:p w14:paraId="25187CE1" w14:textId="05ABDF71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Dictionary&lt;String, String&gt; headers = new Dictionary&lt;string, string&gt;()</w:t>
      </w:r>
    </w:p>
    <w:p w14:paraId="377B927D" w14:textId="7E34E242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</w:t>
      </w:r>
    </w:p>
    <w:p w14:paraId="1AAF9B95" w14:textId="5EA6E531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 "cache-control", "no-cache"},</w:t>
      </w:r>
    </w:p>
    <w:p w14:paraId="5DF05242" w14:textId="15D77F17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 "Connection", "keep-alive" },</w:t>
      </w:r>
    </w:p>
    <w:p w14:paraId="6790917B" w14:textId="3F849CD8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 "accept-encoding", "gzip, deflate"},</w:t>
      </w:r>
    </w:p>
    <w:p w14:paraId="3029FDEA" w14:textId="0017B5C4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 "Host", "d289b99uqa0t82.cloudfront.net"},</w:t>
      </w:r>
    </w:p>
    <w:p w14:paraId="55FED8DE" w14:textId="79E0F10A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 "Postman-Token", "048aef15-143b-4f61-8c44-60467f64a33d,e85413f5-28a6-4878-b792-942c640071cc" },</w:t>
      </w:r>
    </w:p>
    <w:p w14:paraId="2CD294D7" w14:textId="249913FE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 "Cache-Control", "no-cache"},</w:t>
      </w:r>
    </w:p>
    <w:p w14:paraId="25A4CDEE" w14:textId="185BC4AF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 "Accept", "*/*"},</w:t>
      </w:r>
    </w:p>
    <w:p w14:paraId="3E7CE46D" w14:textId="6D27F361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 "User-Agent", "PostmanRuntime/7.11.0"},</w:t>
      </w:r>
    </w:p>
    <w:p w14:paraId="5853EF94" w14:textId="4814618B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};</w:t>
      </w:r>
    </w:p>
    <w:p w14:paraId="271AF3A2" w14:textId="53675179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foreach (var item in headers)</w:t>
      </w:r>
    </w:p>
    <w:p w14:paraId="500152C9" w14:textId="631FC901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</w:t>
      </w:r>
    </w:p>
    <w:p w14:paraId="5DD1C70E" w14:textId="0BC02F94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request.AddHeader(item.Key , item.Value);</w:t>
      </w:r>
    </w:p>
    <w:p w14:paraId="53CE3C5A" w14:textId="019125B7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}</w:t>
      </w:r>
    </w:p>
    <w:p w14:paraId="5BCA2240" w14:textId="3F1A1776" w:rsidR="00AA3EFD" w:rsidRPr="00AA3EFD" w:rsidRDefault="00AA3EFD" w:rsidP="00E11F80">
      <w:pPr>
        <w:pStyle w:val="af2"/>
        <w:numPr>
          <w:ilvl w:val="0"/>
          <w:numId w:val="65"/>
        </w:numPr>
        <w:spacing w:after="0" w:line="36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IRestResponse response = client.Execute(request);</w:t>
      </w:r>
    </w:p>
    <w:p w14:paraId="144AA3F7" w14:textId="0A50E0BB" w:rsidR="004E4437" w:rsidRPr="007E4333" w:rsidRDefault="004E4437" w:rsidP="00E11F80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Пример</w:t>
      </w:r>
      <w:r w:rsidRPr="007E4333">
        <w:rPr>
          <w:sz w:val="28"/>
          <w:szCs w:val="28"/>
        </w:rPr>
        <w:t xml:space="preserve"> </w:t>
      </w:r>
      <w:r>
        <w:rPr>
          <w:sz w:val="28"/>
          <w:szCs w:val="28"/>
        </w:rPr>
        <w:t>без</w:t>
      </w:r>
      <w:r w:rsidRPr="007E4333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использования</w:t>
      </w:r>
      <w:r w:rsidRPr="007E433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Map</w:t>
      </w:r>
      <w:r w:rsidRPr="007E4333">
        <w:rPr>
          <w:sz w:val="28"/>
          <w:szCs w:val="28"/>
        </w:rPr>
        <w:t>:</w:t>
      </w:r>
    </w:p>
    <w:p w14:paraId="046EE7B8" w14:textId="77777777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string url = $"https://d289b99uqa0t82.cloudfront.net/sites/5/campaigns_limit_100_offset_{i}_order_popularity.json";</w:t>
      </w:r>
    </w:p>
    <w:p w14:paraId="2DBC306C" w14:textId="2287F291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var client = new RestClient(url);</w:t>
      </w:r>
    </w:p>
    <w:p w14:paraId="279A6A04" w14:textId="54715C59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var request = new RestRequest(Method.GET);</w:t>
      </w:r>
    </w:p>
    <w:p w14:paraId="69E1D991" w14:textId="1BF09A9A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request.AddHeader("cache-control", "no-cache");</w:t>
      </w:r>
    </w:p>
    <w:p w14:paraId="18647FC5" w14:textId="7867B85E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request.AddHeader("Connection", "keep-alive");</w:t>
      </w:r>
    </w:p>
    <w:p w14:paraId="62867837" w14:textId="3E18F7B8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request.AddHeader("accept-encoding", "gzip, deflate");</w:t>
      </w:r>
    </w:p>
    <w:p w14:paraId="5BBEB30A" w14:textId="5EE41433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request.AddHeader("Host", "d289b99uqa0t82.cloudfront.net");</w:t>
      </w:r>
    </w:p>
    <w:p w14:paraId="3DE77766" w14:textId="6EE7D7DE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request.AddHeader("Postman-Token", "048aef15-143b-4f61-8c44-60467f64a33d,e85413f5-28a6-4878-b792-942c640071cc");</w:t>
      </w:r>
    </w:p>
    <w:p w14:paraId="73DC6C0D" w14:textId="4F515CB4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request.AddHeader("Cache-Control", "no-cache");</w:t>
      </w:r>
    </w:p>
    <w:p w14:paraId="6A2A336B" w14:textId="7F5E455F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request.AddHeader("Accept", "*/*");</w:t>
      </w:r>
    </w:p>
    <w:p w14:paraId="70038415" w14:textId="5E984180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request.AddHeader("User-Agent", "PostmanRuntime/7.11.0");</w:t>
      </w:r>
    </w:p>
    <w:p w14:paraId="7FD80AF4" w14:textId="5BB56DC8" w:rsidR="004A5B6D" w:rsidRPr="00E11F80" w:rsidRDefault="007E4333" w:rsidP="00E11F80">
      <w:pPr>
        <w:pStyle w:val="af2"/>
        <w:numPr>
          <w:ilvl w:val="0"/>
          <w:numId w:val="66"/>
        </w:numPr>
        <w:spacing w:after="0" w:line="36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IRestResponse response = client.Execute(request);</w:t>
      </w:r>
    </w:p>
    <w:p w14:paraId="5C68EAA8" w14:textId="71157F94" w:rsidR="004D528D" w:rsidRDefault="004D528D" w:rsidP="00E11F80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Полный код </w:t>
      </w:r>
      <w:r w:rsidR="00A7532F">
        <w:rPr>
          <w:sz w:val="28"/>
          <w:lang w:eastAsia="en-US"/>
        </w:rPr>
        <w:t>программы приведён в</w:t>
      </w:r>
      <w:r w:rsidR="00D24768">
        <w:rPr>
          <w:sz w:val="28"/>
          <w:lang w:eastAsia="en-US"/>
        </w:rPr>
        <w:t xml:space="preserve"> </w:t>
      </w:r>
      <w:r w:rsidR="00D24768">
        <w:rPr>
          <w:sz w:val="28"/>
          <w:szCs w:val="28"/>
          <w:lang w:eastAsia="en-US"/>
        </w:rPr>
        <w:t>Приложении К.</w:t>
      </w:r>
    </w:p>
    <w:p w14:paraId="1CBFDAFA" w14:textId="686AF3B8" w:rsidR="00BF70E0" w:rsidRDefault="00BF70E0" w:rsidP="007E4333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>Также</w:t>
      </w:r>
      <w:r w:rsidRPr="007E4333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как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Unirest</w:t>
      </w:r>
      <w:r w:rsidRPr="007E4333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для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упрощения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построения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запроса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используется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бесплатная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программа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Postman</w:t>
      </w:r>
      <w:r w:rsidRPr="007E4333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 xml:space="preserve">Использовались аналогичные параметры и заголовки. </w:t>
      </w:r>
      <w:r w:rsidR="00776F1F">
        <w:rPr>
          <w:sz w:val="28"/>
          <w:lang w:eastAsia="en-US"/>
        </w:rPr>
        <w:t xml:space="preserve">Для языка </w:t>
      </w:r>
      <w:r w:rsidR="00776F1F">
        <w:rPr>
          <w:sz w:val="28"/>
          <w:lang w:val="en-US" w:eastAsia="en-US"/>
        </w:rPr>
        <w:t>C</w:t>
      </w:r>
      <w:r w:rsidR="00776F1F" w:rsidRPr="00776F1F">
        <w:rPr>
          <w:sz w:val="28"/>
          <w:lang w:eastAsia="en-US"/>
        </w:rPr>
        <w:t xml:space="preserve"># </w:t>
      </w:r>
      <w:r w:rsidR="00776F1F">
        <w:rPr>
          <w:sz w:val="28"/>
          <w:lang w:eastAsia="en-US"/>
        </w:rPr>
        <w:t xml:space="preserve">в </w:t>
      </w:r>
      <w:r w:rsidR="00776F1F">
        <w:rPr>
          <w:sz w:val="28"/>
          <w:lang w:val="en-US" w:eastAsia="en-US"/>
        </w:rPr>
        <w:t>Postman</w:t>
      </w:r>
      <w:r w:rsidR="00776F1F" w:rsidRPr="00776F1F">
        <w:rPr>
          <w:sz w:val="28"/>
          <w:lang w:eastAsia="en-US"/>
        </w:rPr>
        <w:t xml:space="preserve"> </w:t>
      </w:r>
      <w:r w:rsidR="00776F1F">
        <w:rPr>
          <w:sz w:val="28"/>
          <w:lang w:eastAsia="en-US"/>
        </w:rPr>
        <w:t xml:space="preserve">имеется только </w:t>
      </w:r>
      <w:r w:rsidR="00776F1F">
        <w:rPr>
          <w:sz w:val="28"/>
          <w:lang w:val="en-US" w:eastAsia="en-US"/>
        </w:rPr>
        <w:t>RestSharp</w:t>
      </w:r>
      <w:r w:rsidR="00776F1F" w:rsidRPr="00776F1F">
        <w:rPr>
          <w:sz w:val="28"/>
          <w:lang w:eastAsia="en-US"/>
        </w:rPr>
        <w:t xml:space="preserve">. </w:t>
      </w:r>
      <w:r w:rsidR="00776F1F">
        <w:rPr>
          <w:sz w:val="28"/>
          <w:lang w:eastAsia="en-US"/>
        </w:rPr>
        <w:t xml:space="preserve">Пример кода из </w:t>
      </w:r>
      <w:r w:rsidR="00776F1F">
        <w:rPr>
          <w:sz w:val="28"/>
          <w:lang w:val="en-US" w:eastAsia="en-US"/>
        </w:rPr>
        <w:t>Postman</w:t>
      </w:r>
      <w:r w:rsidR="007E4333" w:rsidRPr="007E4333">
        <w:rPr>
          <w:sz w:val="28"/>
          <w:lang w:eastAsia="en-US"/>
        </w:rPr>
        <w:t xml:space="preserve"> </w:t>
      </w:r>
      <w:r w:rsidR="007E4333">
        <w:rPr>
          <w:sz w:val="28"/>
          <w:lang w:eastAsia="en-US"/>
        </w:rPr>
        <w:t xml:space="preserve">для сайта </w:t>
      </w:r>
      <w:r w:rsidR="007E4333">
        <w:rPr>
          <w:sz w:val="28"/>
          <w:lang w:val="en-US" w:eastAsia="en-US"/>
        </w:rPr>
        <w:t>Cash</w:t>
      </w:r>
      <w:r w:rsidR="007E4333" w:rsidRPr="007E4333">
        <w:rPr>
          <w:sz w:val="28"/>
          <w:lang w:eastAsia="en-US"/>
        </w:rPr>
        <w:t>4</w:t>
      </w:r>
      <w:r w:rsidR="007E4333">
        <w:rPr>
          <w:sz w:val="28"/>
          <w:lang w:val="en-US" w:eastAsia="en-US"/>
        </w:rPr>
        <w:t>Brands</w:t>
      </w:r>
      <w:r w:rsidR="00776F1F" w:rsidRPr="00776F1F">
        <w:rPr>
          <w:sz w:val="28"/>
          <w:lang w:eastAsia="en-US"/>
        </w:rPr>
        <w:t xml:space="preserve"> </w:t>
      </w:r>
      <w:r w:rsidR="00776F1F">
        <w:rPr>
          <w:sz w:val="28"/>
          <w:lang w:eastAsia="en-US"/>
        </w:rPr>
        <w:t>изображён на</w:t>
      </w:r>
      <w:r w:rsidR="00D24768">
        <w:rPr>
          <w:sz w:val="28"/>
          <w:lang w:eastAsia="en-US"/>
        </w:rPr>
        <w:t xml:space="preserve"> </w:t>
      </w:r>
      <w:r w:rsidR="00D24768">
        <w:rPr>
          <w:sz w:val="28"/>
          <w:szCs w:val="28"/>
          <w:lang w:eastAsia="en-US"/>
        </w:rPr>
        <w:t>рисунке 10</w:t>
      </w:r>
      <w:r w:rsidR="004C41F1">
        <w:rPr>
          <w:sz w:val="28"/>
          <w:szCs w:val="28"/>
          <w:lang w:eastAsia="en-US"/>
        </w:rPr>
        <w:t>.</w:t>
      </w:r>
    </w:p>
    <w:p w14:paraId="074073AE" w14:textId="77777777" w:rsidR="00776F1F" w:rsidRDefault="00776F1F" w:rsidP="00451FF4">
      <w:pPr>
        <w:pStyle w:val="af2"/>
        <w:keepNext/>
        <w:spacing w:after="0" w:line="360" w:lineRule="auto"/>
        <w:ind w:left="0"/>
        <w:jc w:val="center"/>
      </w:pPr>
      <w:r>
        <w:rPr>
          <w:noProof/>
          <w:sz w:val="28"/>
          <w:lang w:eastAsia="en-US"/>
        </w:rPr>
        <w:drawing>
          <wp:inline distT="0" distB="0" distL="0" distR="0" wp14:anchorId="3DDD06D1" wp14:editId="5CAACFEB">
            <wp:extent cx="4809507" cy="2417047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34"/>
                    <a:stretch/>
                  </pic:blipFill>
                  <pic:spPr bwMode="auto">
                    <a:xfrm>
                      <a:off x="0" y="0"/>
                      <a:ext cx="4819489" cy="242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2846F" w14:textId="51414F2C" w:rsidR="00776F1F" w:rsidRPr="00323248" w:rsidRDefault="00776F1F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60" w:name="_Ref9711964"/>
      <w:bookmarkStart w:id="61" w:name="_Ref9096921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10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60"/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115B1D" w:rsidRPr="00323248">
        <w:rPr>
          <w:i w:val="0"/>
          <w:iCs w:val="0"/>
          <w:color w:val="auto"/>
          <w:sz w:val="24"/>
          <w:szCs w:val="24"/>
        </w:rPr>
        <w:t>–</w:t>
      </w:r>
      <w:r w:rsidRPr="00323248">
        <w:rPr>
          <w:i w:val="0"/>
          <w:iCs w:val="0"/>
          <w:color w:val="auto"/>
          <w:sz w:val="24"/>
          <w:szCs w:val="24"/>
        </w:rPr>
        <w:t xml:space="preserve"> генерация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RestSharp</w:t>
      </w:r>
      <w:r w:rsidRPr="00323248">
        <w:rPr>
          <w:i w:val="0"/>
          <w:iCs w:val="0"/>
          <w:color w:val="auto"/>
          <w:sz w:val="24"/>
          <w:szCs w:val="24"/>
        </w:rPr>
        <w:t xml:space="preserve"> кода в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Postman</w:t>
      </w:r>
      <w:bookmarkEnd w:id="61"/>
    </w:p>
    <w:p w14:paraId="4BBF6A95" w14:textId="7E4C6839" w:rsidR="00F44D68" w:rsidRDefault="00415628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После получения </w:t>
      </w:r>
      <w:r>
        <w:rPr>
          <w:sz w:val="28"/>
          <w:lang w:val="en-US"/>
        </w:rPr>
        <w:t>JSON</w:t>
      </w:r>
      <w:r w:rsidRPr="00B625F5">
        <w:rPr>
          <w:sz w:val="28"/>
        </w:rPr>
        <w:t xml:space="preserve"> </w:t>
      </w:r>
      <w:r>
        <w:rPr>
          <w:sz w:val="28"/>
        </w:rPr>
        <w:t xml:space="preserve">с запроса, он обрабатывается с помощью парсера для </w:t>
      </w:r>
      <w:r>
        <w:rPr>
          <w:sz w:val="28"/>
          <w:lang w:val="en-US"/>
        </w:rPr>
        <w:t>JSON</w:t>
      </w:r>
      <w:r w:rsidRPr="00B625F5">
        <w:rPr>
          <w:sz w:val="28"/>
        </w:rPr>
        <w:t>.</w:t>
      </w:r>
      <w:r>
        <w:rPr>
          <w:sz w:val="28"/>
        </w:rPr>
        <w:t xml:space="preserve"> Разбор </w:t>
      </w:r>
      <w:r>
        <w:rPr>
          <w:sz w:val="28"/>
          <w:lang w:val="en-US"/>
        </w:rPr>
        <w:t>JSON</w:t>
      </w:r>
      <w:r w:rsidRPr="00DF5DD6">
        <w:rPr>
          <w:sz w:val="28"/>
        </w:rPr>
        <w:t xml:space="preserve"> </w:t>
      </w:r>
      <w:r>
        <w:rPr>
          <w:sz w:val="28"/>
        </w:rPr>
        <w:t xml:space="preserve">осуществляется с помощью библиотеки </w:t>
      </w:r>
      <w:r w:rsidR="00F44D68" w:rsidRPr="00F44D68">
        <w:rPr>
          <w:sz w:val="28"/>
          <w:lang w:val="en-US"/>
        </w:rPr>
        <w:t>Json</w:t>
      </w:r>
      <w:r w:rsidR="00F44D68" w:rsidRPr="00F44D68">
        <w:rPr>
          <w:sz w:val="28"/>
        </w:rPr>
        <w:t>.</w:t>
      </w:r>
      <w:r w:rsidR="00F44D68" w:rsidRPr="00F44D68">
        <w:rPr>
          <w:sz w:val="28"/>
          <w:lang w:val="en-US"/>
        </w:rPr>
        <w:t>NET</w:t>
      </w:r>
      <w:r w:rsidRPr="00450E98">
        <w:rPr>
          <w:sz w:val="28"/>
        </w:rPr>
        <w:t>.</w:t>
      </w:r>
      <w:r>
        <w:rPr>
          <w:sz w:val="28"/>
        </w:rPr>
        <w:t xml:space="preserve"> Для примера взят код для обработки данных с </w:t>
      </w:r>
      <w:r>
        <w:rPr>
          <w:sz w:val="28"/>
          <w:lang w:val="en-US"/>
        </w:rPr>
        <w:t>Kopikot</w:t>
      </w:r>
      <w:r w:rsidRPr="00450E98">
        <w:rPr>
          <w:sz w:val="28"/>
        </w:rPr>
        <w:t>.</w:t>
      </w:r>
      <w:r>
        <w:rPr>
          <w:sz w:val="28"/>
          <w:lang w:val="en-US"/>
        </w:rPr>
        <w:t>ru</w:t>
      </w:r>
      <w:r w:rsidR="004225C3">
        <w:rPr>
          <w:sz w:val="28"/>
        </w:rPr>
        <w:t xml:space="preserve"> </w:t>
      </w:r>
      <w:r w:rsidR="004225C3" w:rsidRPr="004225C3">
        <w:rPr>
          <w:sz w:val="28"/>
        </w:rPr>
        <w:t>[</w:t>
      </w:r>
      <w:r w:rsidR="004225C3">
        <w:rPr>
          <w:sz w:val="28"/>
          <w:lang w:val="en-US"/>
        </w:rPr>
        <w:fldChar w:fldCharType="begin"/>
      </w:r>
      <w:r w:rsidR="004225C3" w:rsidRPr="004225C3">
        <w:rPr>
          <w:sz w:val="28"/>
        </w:rPr>
        <w:instrText xml:space="preserve"> </w:instrText>
      </w:r>
      <w:r w:rsidR="004225C3">
        <w:rPr>
          <w:sz w:val="28"/>
          <w:lang w:val="en-US"/>
        </w:rPr>
        <w:instrText>REF</w:instrText>
      </w:r>
      <w:r w:rsidR="004225C3" w:rsidRPr="004225C3">
        <w:rPr>
          <w:sz w:val="28"/>
        </w:rPr>
        <w:instrText xml:space="preserve"> _</w:instrText>
      </w:r>
      <w:r w:rsidR="004225C3">
        <w:rPr>
          <w:sz w:val="28"/>
          <w:lang w:val="en-US"/>
        </w:rPr>
        <w:instrText>Ref</w:instrText>
      </w:r>
      <w:r w:rsidR="004225C3" w:rsidRPr="004225C3">
        <w:rPr>
          <w:sz w:val="28"/>
        </w:rPr>
        <w:instrText>9477883 \</w:instrText>
      </w:r>
      <w:r w:rsidR="004225C3">
        <w:rPr>
          <w:sz w:val="28"/>
          <w:lang w:val="en-US"/>
        </w:rPr>
        <w:instrText>r</w:instrText>
      </w:r>
      <w:r w:rsidR="004225C3" w:rsidRPr="004225C3">
        <w:rPr>
          <w:sz w:val="28"/>
        </w:rPr>
        <w:instrText xml:space="preserve"> \</w:instrText>
      </w:r>
      <w:r w:rsidR="004225C3">
        <w:rPr>
          <w:sz w:val="28"/>
          <w:lang w:val="en-US"/>
        </w:rPr>
        <w:instrText>h</w:instrText>
      </w:r>
      <w:r w:rsidR="004225C3" w:rsidRPr="004225C3">
        <w:rPr>
          <w:sz w:val="28"/>
        </w:rPr>
        <w:instrText xml:space="preserve"> </w:instrText>
      </w:r>
      <w:r w:rsidR="00E44467" w:rsidRPr="00E44467">
        <w:rPr>
          <w:sz w:val="28"/>
        </w:rPr>
        <w:instrText xml:space="preserve"> \* </w:instrText>
      </w:r>
      <w:r w:rsidR="00E44467">
        <w:rPr>
          <w:sz w:val="28"/>
          <w:lang w:val="en-US"/>
        </w:rPr>
        <w:instrText>MERGEFORMAT</w:instrText>
      </w:r>
      <w:r w:rsidR="00E44467" w:rsidRPr="00E44467">
        <w:rPr>
          <w:sz w:val="28"/>
        </w:rPr>
        <w:instrText xml:space="preserve"> </w:instrText>
      </w:r>
      <w:r w:rsidR="004225C3">
        <w:rPr>
          <w:sz w:val="28"/>
          <w:lang w:val="en-US"/>
        </w:rPr>
      </w:r>
      <w:r w:rsidR="004225C3">
        <w:rPr>
          <w:sz w:val="28"/>
          <w:lang w:val="en-US"/>
        </w:rPr>
        <w:fldChar w:fldCharType="separate"/>
      </w:r>
      <w:r w:rsidR="00BF3FC8" w:rsidRPr="00BF3FC8">
        <w:rPr>
          <w:sz w:val="28"/>
        </w:rPr>
        <w:t>20</w:t>
      </w:r>
      <w:r w:rsidR="004225C3">
        <w:rPr>
          <w:sz w:val="28"/>
          <w:lang w:val="en-US"/>
        </w:rPr>
        <w:fldChar w:fldCharType="end"/>
      </w:r>
      <w:r w:rsidR="004225C3" w:rsidRPr="004225C3">
        <w:rPr>
          <w:sz w:val="28"/>
        </w:rPr>
        <w:t>]</w:t>
      </w:r>
      <w:r w:rsidRPr="00450E98">
        <w:rPr>
          <w:sz w:val="28"/>
        </w:rPr>
        <w:t>.</w:t>
      </w:r>
    </w:p>
    <w:p w14:paraId="0968A69B" w14:textId="77777777" w:rsidR="00F44D68" w:rsidRPr="00F44D68" w:rsidRDefault="00F44D68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начала работы с парсером </w:t>
      </w:r>
      <w:r>
        <w:rPr>
          <w:sz w:val="28"/>
          <w:lang w:val="en-US"/>
        </w:rPr>
        <w:t>JSON</w:t>
      </w:r>
      <w:r w:rsidRPr="00F44D68">
        <w:rPr>
          <w:sz w:val="28"/>
        </w:rPr>
        <w:t xml:space="preserve"> </w:t>
      </w:r>
      <w:r>
        <w:rPr>
          <w:sz w:val="28"/>
        </w:rPr>
        <w:t xml:space="preserve">нужно создать переменную тпиа </w:t>
      </w:r>
      <w:r>
        <w:rPr>
          <w:sz w:val="28"/>
          <w:lang w:val="en-US"/>
        </w:rPr>
        <w:t>JObject</w:t>
      </w:r>
      <w:r w:rsidRPr="00F44D68">
        <w:rPr>
          <w:sz w:val="28"/>
        </w:rPr>
        <w:t xml:space="preserve">, </w:t>
      </w:r>
      <w:r>
        <w:rPr>
          <w:sz w:val="28"/>
        </w:rPr>
        <w:t xml:space="preserve">используя статический метод класса </w:t>
      </w:r>
      <w:r>
        <w:rPr>
          <w:sz w:val="28"/>
          <w:lang w:val="en-US"/>
        </w:rPr>
        <w:t>JObject</w:t>
      </w:r>
      <w:r w:rsidRPr="00F44D68">
        <w:rPr>
          <w:sz w:val="28"/>
        </w:rPr>
        <w:t xml:space="preserve"> </w:t>
      </w:r>
      <w:r w:rsidRPr="00F44D68">
        <w:rPr>
          <w:sz w:val="28"/>
          <w:lang w:val="en-US"/>
        </w:rPr>
        <w:t>Parse</w:t>
      </w:r>
      <w:r w:rsidRPr="00F44D68">
        <w:rPr>
          <w:sz w:val="28"/>
        </w:rPr>
        <w:t>(</w:t>
      </w:r>
      <w:r w:rsidRPr="00F44D68">
        <w:rPr>
          <w:sz w:val="28"/>
          <w:lang w:val="en-US"/>
        </w:rPr>
        <w:t>string</w:t>
      </w:r>
      <w:r w:rsidRPr="00F44D68">
        <w:rPr>
          <w:sz w:val="28"/>
        </w:rPr>
        <w:t xml:space="preserve"> </w:t>
      </w:r>
      <w:r w:rsidRPr="00F44D68">
        <w:rPr>
          <w:sz w:val="28"/>
          <w:lang w:val="en-US"/>
        </w:rPr>
        <w:t>json</w:t>
      </w:r>
      <w:r w:rsidRPr="00F44D68">
        <w:rPr>
          <w:sz w:val="28"/>
        </w:rPr>
        <w:t xml:space="preserve">), </w:t>
      </w:r>
      <w:r>
        <w:rPr>
          <w:sz w:val="28"/>
        </w:rPr>
        <w:t xml:space="preserve">который принимает строку в виде </w:t>
      </w:r>
      <w:r>
        <w:rPr>
          <w:sz w:val="28"/>
          <w:lang w:val="en-US"/>
        </w:rPr>
        <w:t>json</w:t>
      </w:r>
      <w:r w:rsidRPr="00F44D68">
        <w:rPr>
          <w:sz w:val="28"/>
        </w:rPr>
        <w:t xml:space="preserve">. </w:t>
      </w:r>
      <w:r>
        <w:rPr>
          <w:sz w:val="28"/>
        </w:rPr>
        <w:t xml:space="preserve">Ниже приведён пример извлечения из ответа с сервера </w:t>
      </w:r>
      <w:r>
        <w:rPr>
          <w:sz w:val="28"/>
          <w:lang w:val="en-US"/>
        </w:rPr>
        <w:t>json</w:t>
      </w:r>
      <w:r w:rsidRPr="00F44D68">
        <w:rPr>
          <w:sz w:val="28"/>
        </w:rPr>
        <w:t>.</w:t>
      </w:r>
    </w:p>
    <w:p w14:paraId="0ECC3EEF" w14:textId="77777777" w:rsidR="00F44D68" w:rsidRPr="00132D6B" w:rsidRDefault="00F44D68" w:rsidP="00D523F7">
      <w:pPr>
        <w:spacing w:after="0" w:line="360" w:lineRule="auto"/>
        <w:ind w:firstLine="680"/>
        <w:rPr>
          <w:sz w:val="28"/>
          <w:lang w:val="en-US"/>
        </w:rPr>
      </w:pPr>
      <w:r w:rsidRPr="00F44D68">
        <w:rPr>
          <w:sz w:val="28"/>
          <w:lang w:val="en-US"/>
        </w:rPr>
        <w:t>JObject</w:t>
      </w:r>
      <w:r w:rsidRPr="00132D6B">
        <w:rPr>
          <w:sz w:val="28"/>
          <w:lang w:val="en-US"/>
        </w:rPr>
        <w:t xml:space="preserve"> </w:t>
      </w:r>
      <w:r w:rsidRPr="00F44D68">
        <w:rPr>
          <w:sz w:val="28"/>
          <w:lang w:val="en-US"/>
        </w:rPr>
        <w:t>jsonParse</w:t>
      </w:r>
      <w:r w:rsidRPr="00132D6B">
        <w:rPr>
          <w:sz w:val="28"/>
          <w:lang w:val="en-US"/>
        </w:rPr>
        <w:t xml:space="preserve"> = </w:t>
      </w:r>
      <w:r w:rsidRPr="00F44D68">
        <w:rPr>
          <w:sz w:val="28"/>
          <w:lang w:val="en-US"/>
        </w:rPr>
        <w:t>JObject</w:t>
      </w:r>
      <w:r w:rsidRPr="00132D6B">
        <w:rPr>
          <w:sz w:val="28"/>
          <w:lang w:val="en-US"/>
        </w:rPr>
        <w:t>.</w:t>
      </w:r>
      <w:r w:rsidRPr="00F44D68">
        <w:rPr>
          <w:sz w:val="28"/>
          <w:lang w:val="en-US"/>
        </w:rPr>
        <w:t>Parse</w:t>
      </w:r>
      <w:r w:rsidRPr="00132D6B">
        <w:rPr>
          <w:sz w:val="28"/>
          <w:lang w:val="en-US"/>
        </w:rPr>
        <w:t>(</w:t>
      </w:r>
      <w:r w:rsidRPr="00F44D68">
        <w:rPr>
          <w:sz w:val="28"/>
          <w:lang w:val="en-US"/>
        </w:rPr>
        <w:t>response</w:t>
      </w:r>
      <w:r w:rsidRPr="00132D6B">
        <w:rPr>
          <w:sz w:val="28"/>
          <w:lang w:val="en-US"/>
        </w:rPr>
        <w:t>.</w:t>
      </w:r>
      <w:r w:rsidRPr="00F44D68">
        <w:rPr>
          <w:sz w:val="28"/>
          <w:lang w:val="en-US"/>
        </w:rPr>
        <w:t>Content</w:t>
      </w:r>
      <w:r w:rsidRPr="00132D6B">
        <w:rPr>
          <w:sz w:val="28"/>
          <w:lang w:val="en-US"/>
        </w:rPr>
        <w:t>);</w:t>
      </w:r>
    </w:p>
    <w:p w14:paraId="4C971A42" w14:textId="77777777" w:rsidR="00F44D68" w:rsidRDefault="00F44D68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Переход по элементам осуществляется с помощью индексатора </w:t>
      </w:r>
      <w:r w:rsidRPr="00F44D68">
        <w:rPr>
          <w:sz w:val="28"/>
        </w:rPr>
        <w:t>JToken this[object key]</w:t>
      </w:r>
      <w:r>
        <w:rPr>
          <w:sz w:val="28"/>
        </w:rPr>
        <w:t>. В качестве переменной выступает строка, в которой содержится имя тэга. Ниже приведён примеры взятия всех дочерних элементов тэга и взятия отдельного элемента</w:t>
      </w:r>
      <w:r w:rsidRPr="00F44D68">
        <w:rPr>
          <w:sz w:val="28"/>
        </w:rPr>
        <w:t xml:space="preserve"> </w:t>
      </w:r>
      <w:r>
        <w:rPr>
          <w:sz w:val="28"/>
        </w:rPr>
        <w:t xml:space="preserve">в виде </w:t>
      </w:r>
      <w:r w:rsidR="00010662">
        <w:rPr>
          <w:sz w:val="28"/>
        </w:rPr>
        <w:t>валюты</w:t>
      </w:r>
      <w:r>
        <w:rPr>
          <w:sz w:val="28"/>
        </w:rPr>
        <w:t xml:space="preserve"> кэшбэка. </w:t>
      </w:r>
    </w:p>
    <w:p w14:paraId="5BD74219" w14:textId="77777777" w:rsidR="00F44D68" w:rsidRPr="00420F8F" w:rsidRDefault="00F44D68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Пример</w:t>
      </w:r>
      <w:r w:rsidRPr="00420F8F">
        <w:rPr>
          <w:sz w:val="28"/>
          <w:lang w:val="en-US"/>
        </w:rPr>
        <w:t xml:space="preserve"> 1:</w:t>
      </w:r>
    </w:p>
    <w:p w14:paraId="6C0F970A" w14:textId="77777777" w:rsidR="00F44D68" w:rsidRPr="00F06CB3" w:rsidRDefault="00F44D68" w:rsidP="00D523F7">
      <w:pPr>
        <w:pStyle w:val="af2"/>
        <w:numPr>
          <w:ilvl w:val="0"/>
          <w:numId w:val="53"/>
        </w:numPr>
        <w:spacing w:after="0" w:line="360" w:lineRule="auto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var listOfItems = jsonParse["items"];</w:t>
      </w:r>
    </w:p>
    <w:p w14:paraId="2D22524B" w14:textId="77777777" w:rsidR="00F44D68" w:rsidRPr="00420F8F" w:rsidRDefault="00F44D68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Пример</w:t>
      </w:r>
      <w:r w:rsidRPr="00420F8F">
        <w:rPr>
          <w:sz w:val="28"/>
          <w:lang w:val="en-US"/>
        </w:rPr>
        <w:t xml:space="preserve"> 2:</w:t>
      </w:r>
    </w:p>
    <w:p w14:paraId="7B2F953B" w14:textId="75F7B436" w:rsidR="00B336A8" w:rsidRPr="00BF3FC8" w:rsidRDefault="00F44D68" w:rsidP="00BF3FC8">
      <w:pPr>
        <w:pStyle w:val="af2"/>
        <w:numPr>
          <w:ilvl w:val="0"/>
          <w:numId w:val="54"/>
        </w:numPr>
        <w:spacing w:after="0" w:line="360" w:lineRule="auto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token["commission"]["max"]["unit"].ToString();</w:t>
      </w:r>
    </w:p>
    <w:p w14:paraId="6B7CE48E" w14:textId="77777777" w:rsidR="00415628" w:rsidRDefault="00415628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r w:rsidR="00F44D68">
        <w:rPr>
          <w:sz w:val="28"/>
          <w:lang w:val="en-US"/>
        </w:rPr>
        <w:t>RestSharp</w:t>
      </w:r>
      <w:r>
        <w:rPr>
          <w:sz w:val="28"/>
          <w:lang w:val="en-US"/>
        </w:rPr>
        <w:t>:</w:t>
      </w:r>
    </w:p>
    <w:p w14:paraId="3158F99F" w14:textId="5CB35E78" w:rsidR="00415628" w:rsidRPr="00C53314" w:rsidRDefault="00415628" w:rsidP="00D523F7">
      <w:pPr>
        <w:pStyle w:val="af2"/>
        <w:numPr>
          <w:ilvl w:val="0"/>
          <w:numId w:val="7"/>
        </w:numPr>
        <w:spacing w:after="0" w:line="360" w:lineRule="auto"/>
        <w:ind w:left="709" w:hanging="283"/>
        <w:rPr>
          <w:sz w:val="28"/>
        </w:rPr>
      </w:pPr>
      <w:r>
        <w:rPr>
          <w:sz w:val="28"/>
        </w:rPr>
        <w:t>бы</w:t>
      </w:r>
      <w:r w:rsidR="00AD7773">
        <w:rPr>
          <w:sz w:val="28"/>
        </w:rPr>
        <w:t>стродействие.</w:t>
      </w:r>
    </w:p>
    <w:p w14:paraId="3D6D211A" w14:textId="77777777" w:rsidR="00415628" w:rsidRDefault="00415628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Минусы </w:t>
      </w:r>
      <w:r w:rsidR="006D54E3">
        <w:rPr>
          <w:sz w:val="28"/>
          <w:lang w:val="en-US"/>
        </w:rPr>
        <w:t>RestSharp</w:t>
      </w:r>
      <w:r>
        <w:rPr>
          <w:sz w:val="28"/>
          <w:lang w:val="en-US"/>
        </w:rPr>
        <w:t>:</w:t>
      </w:r>
    </w:p>
    <w:p w14:paraId="1E9BC235" w14:textId="77777777" w:rsidR="00044326" w:rsidRDefault="00415628" w:rsidP="00D523F7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lang w:val="en-US"/>
        </w:rPr>
      </w:pPr>
      <w:r>
        <w:rPr>
          <w:sz w:val="28"/>
        </w:rPr>
        <w:t>п</w:t>
      </w:r>
      <w:r w:rsidRPr="00C53314">
        <w:rPr>
          <w:sz w:val="28"/>
        </w:rPr>
        <w:t>оиск нужных запросов</w:t>
      </w:r>
      <w:r>
        <w:rPr>
          <w:sz w:val="28"/>
          <w:lang w:val="en-US"/>
        </w:rPr>
        <w:t>.</w:t>
      </w:r>
    </w:p>
    <w:p w14:paraId="587623F9" w14:textId="77777777" w:rsidR="00044326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62" w:name="_Toc9365045"/>
      <w:bookmarkStart w:id="63" w:name="_Toc9389370"/>
      <w:bookmarkStart w:id="64" w:name="_Toc9714948"/>
      <w:r>
        <w:rPr>
          <w:rFonts w:ascii="Times New Roman" w:hAnsi="Times New Roman" w:cs="Times New Roman"/>
          <w:sz w:val="28"/>
          <w:szCs w:val="28"/>
        </w:rPr>
        <w:t xml:space="preserve">Описание инструмента </w:t>
      </w:r>
      <w:r w:rsidR="00044326" w:rsidRPr="001174F4">
        <w:rPr>
          <w:rFonts w:ascii="Times New Roman" w:hAnsi="Times New Roman" w:cs="Times New Roman"/>
          <w:sz w:val="28"/>
          <w:szCs w:val="28"/>
          <w:lang w:val="en-US"/>
        </w:rPr>
        <w:t>Selenium</w:t>
      </w:r>
      <w:bookmarkEnd w:id="62"/>
      <w:bookmarkEnd w:id="63"/>
      <w:bookmarkEnd w:id="64"/>
    </w:p>
    <w:p w14:paraId="474EF48D" w14:textId="77777777" w:rsidR="00783E56" w:rsidRDefault="00783E56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работы с </w:t>
      </w:r>
      <w:r>
        <w:rPr>
          <w:sz w:val="28"/>
          <w:lang w:val="en-US"/>
        </w:rPr>
        <w:t>Selenium</w:t>
      </w:r>
      <w:r w:rsidRPr="007243B9">
        <w:rPr>
          <w:sz w:val="28"/>
        </w:rPr>
        <w:t xml:space="preserve"> </w:t>
      </w:r>
      <w:r>
        <w:rPr>
          <w:sz w:val="28"/>
        </w:rPr>
        <w:t xml:space="preserve">на платформе </w:t>
      </w:r>
      <w:r w:rsidRPr="00783E56">
        <w:rPr>
          <w:sz w:val="28"/>
        </w:rPr>
        <w:t>.</w:t>
      </w:r>
      <w:r>
        <w:rPr>
          <w:sz w:val="28"/>
          <w:lang w:val="en-US"/>
        </w:rPr>
        <w:t>Net</w:t>
      </w:r>
      <w:r w:rsidRPr="00783E56">
        <w:rPr>
          <w:sz w:val="28"/>
        </w:rPr>
        <w:t xml:space="preserve"> </w:t>
      </w:r>
      <w:r>
        <w:rPr>
          <w:sz w:val="28"/>
        </w:rPr>
        <w:t xml:space="preserve">не нужно скачивать вебдрайвер, как в случаях с </w:t>
      </w:r>
      <w:r>
        <w:rPr>
          <w:sz w:val="28"/>
          <w:lang w:val="en-US"/>
        </w:rPr>
        <w:t>Java</w:t>
      </w:r>
      <w:r w:rsidRPr="00783E56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Python</w:t>
      </w:r>
      <w:r w:rsidRPr="00783E56">
        <w:rPr>
          <w:sz w:val="28"/>
        </w:rPr>
        <w:t>.</w:t>
      </w:r>
      <w:r>
        <w:rPr>
          <w:sz w:val="28"/>
        </w:rPr>
        <w:t xml:space="preserve"> Но нужно подключить библиотеку</w:t>
      </w:r>
      <w:r w:rsidRPr="00CA1F6A">
        <w:rPr>
          <w:sz w:val="28"/>
        </w:rPr>
        <w:t xml:space="preserve">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для взаимодействия с браузером.</w:t>
      </w:r>
    </w:p>
    <w:p w14:paraId="3B08B10C" w14:textId="77777777" w:rsidR="00783E56" w:rsidRDefault="00783E56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парсинга сайта с помощью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были использованы следующие методы:</w:t>
      </w:r>
    </w:p>
    <w:p w14:paraId="577CDB72" w14:textId="77777777" w:rsidR="00783E56" w:rsidRPr="00AB0758" w:rsidRDefault="004C253F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N</w:t>
      </w:r>
      <w:r w:rsidR="00783E56" w:rsidRPr="00B71ECA">
        <w:rPr>
          <w:sz w:val="28"/>
          <w:lang w:val="en-US"/>
        </w:rPr>
        <w:t>avigate</w:t>
      </w:r>
      <w:r w:rsidR="00783E56" w:rsidRPr="00B71ECA">
        <w:rPr>
          <w:sz w:val="28"/>
        </w:rPr>
        <w:t>().</w:t>
      </w:r>
      <w:r>
        <w:rPr>
          <w:sz w:val="28"/>
          <w:lang w:val="en-US"/>
        </w:rPr>
        <w:t>GoT</w:t>
      </w:r>
      <w:r w:rsidR="00783E56" w:rsidRPr="00B71ECA">
        <w:rPr>
          <w:sz w:val="28"/>
          <w:lang w:val="en-US"/>
        </w:rPr>
        <w:t>o</w:t>
      </w:r>
      <w:r>
        <w:rPr>
          <w:sz w:val="28"/>
          <w:lang w:val="en-US"/>
        </w:rPr>
        <w:t>Url</w:t>
      </w:r>
      <w:r w:rsidR="00783E56" w:rsidRPr="00B71ECA">
        <w:rPr>
          <w:sz w:val="28"/>
        </w:rPr>
        <w:t>(</w:t>
      </w:r>
      <w:r w:rsidR="00783E56" w:rsidRPr="00B71ECA">
        <w:rPr>
          <w:sz w:val="28"/>
          <w:lang w:val="en-US"/>
        </w:rPr>
        <w:t>String</w:t>
      </w:r>
      <w:r w:rsidR="00783E56" w:rsidRPr="00B71ECA">
        <w:rPr>
          <w:sz w:val="28"/>
        </w:rPr>
        <w:t xml:space="preserve">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) -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входного аргумента требует строку в виде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. С помощью этого метода происходит навигация по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. Используя </w:t>
      </w:r>
      <w:r>
        <w:rPr>
          <w:sz w:val="28"/>
          <w:lang w:val="en-US"/>
        </w:rPr>
        <w:t>N</w:t>
      </w:r>
      <w:r w:rsidR="00783E56" w:rsidRPr="00B71ECA">
        <w:rPr>
          <w:sz w:val="28"/>
          <w:lang w:val="en-US"/>
        </w:rPr>
        <w:t>avigate</w:t>
      </w:r>
      <w:r w:rsidR="00783E56" w:rsidRPr="00B71ECA">
        <w:rPr>
          <w:sz w:val="28"/>
        </w:rPr>
        <w:t>(), можно использовать такие</w:t>
      </w:r>
      <w:r w:rsidRPr="004C253F">
        <w:rPr>
          <w:sz w:val="28"/>
        </w:rPr>
        <w:t xml:space="preserve"> </w:t>
      </w:r>
      <w:r>
        <w:rPr>
          <w:sz w:val="28"/>
        </w:rPr>
        <w:t>дополнительн</w:t>
      </w:r>
      <w:r w:rsidR="00411848">
        <w:rPr>
          <w:sz w:val="28"/>
        </w:rPr>
        <w:t>ые</w:t>
      </w:r>
      <w:r>
        <w:rPr>
          <w:sz w:val="28"/>
        </w:rPr>
        <w:t xml:space="preserve"> </w:t>
      </w:r>
      <w:r w:rsidR="00783E56" w:rsidRPr="00B71ECA">
        <w:rPr>
          <w:sz w:val="28"/>
        </w:rPr>
        <w:t xml:space="preserve">методы, как </w:t>
      </w:r>
      <w:r>
        <w:rPr>
          <w:sz w:val="28"/>
          <w:lang w:val="en-US"/>
        </w:rPr>
        <w:t>B</w:t>
      </w:r>
      <w:r w:rsidR="00783E56" w:rsidRPr="00B71ECA">
        <w:rPr>
          <w:sz w:val="28"/>
        </w:rPr>
        <w:t xml:space="preserve">ack(), </w:t>
      </w:r>
      <w:r>
        <w:rPr>
          <w:sz w:val="28"/>
          <w:lang w:val="en-US"/>
        </w:rPr>
        <w:t>F</w:t>
      </w:r>
      <w:r w:rsidR="00783E56" w:rsidRPr="00B71ECA">
        <w:rPr>
          <w:sz w:val="28"/>
        </w:rPr>
        <w:t>orward()</w:t>
      </w:r>
      <w:r w:rsidR="00783E56">
        <w:rPr>
          <w:sz w:val="28"/>
        </w:rPr>
        <w:t xml:space="preserve">, </w:t>
      </w:r>
      <w:r>
        <w:rPr>
          <w:sz w:val="28"/>
          <w:lang w:val="en-US"/>
        </w:rPr>
        <w:t>R</w:t>
      </w:r>
      <w:r w:rsidR="00783E56" w:rsidRPr="00B71ECA">
        <w:rPr>
          <w:sz w:val="28"/>
        </w:rPr>
        <w:t>efresh()</w:t>
      </w:r>
      <w:r w:rsidR="00783E56">
        <w:rPr>
          <w:sz w:val="28"/>
        </w:rPr>
        <w:t>;</w:t>
      </w:r>
    </w:p>
    <w:p w14:paraId="6BFB8631" w14:textId="77777777" w:rsidR="00783E56" w:rsidRPr="00B71ECA" w:rsidRDefault="004C253F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F</w:t>
      </w:r>
      <w:r w:rsidR="00783E56">
        <w:rPr>
          <w:sz w:val="28"/>
          <w:lang w:val="en-US"/>
        </w:rPr>
        <w:t>indElement</w:t>
      </w:r>
      <w:r w:rsidR="00783E56" w:rsidRPr="00B71ECA">
        <w:rPr>
          <w:sz w:val="28"/>
        </w:rPr>
        <w:t>(</w:t>
      </w:r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 </w:t>
      </w:r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) –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параметра</w:t>
      </w:r>
      <w:r w:rsidR="00783E56">
        <w:rPr>
          <w:sz w:val="28"/>
        </w:rPr>
        <w:t xml:space="preserve"> </w:t>
      </w:r>
      <w:r w:rsidR="00783E56" w:rsidRPr="00B71ECA">
        <w:rPr>
          <w:sz w:val="28"/>
        </w:rPr>
        <w:t>принима</w:t>
      </w:r>
      <w:r w:rsidR="00783E56">
        <w:rPr>
          <w:sz w:val="28"/>
        </w:rPr>
        <w:t>ет</w:t>
      </w:r>
      <w:r w:rsidR="00783E56" w:rsidRPr="00B71ECA">
        <w:rPr>
          <w:sz w:val="28"/>
        </w:rPr>
        <w:t xml:space="preserve"> </w:t>
      </w:r>
      <w:r w:rsidR="00D20F2E">
        <w:rPr>
          <w:sz w:val="28"/>
        </w:rPr>
        <w:t>класс</w:t>
      </w:r>
      <w:r w:rsidR="00783E56" w:rsidRPr="00B71ECA">
        <w:rPr>
          <w:sz w:val="28"/>
        </w:rPr>
        <w:t xml:space="preserve"> By, который задает критерий поиска. </w:t>
      </w:r>
      <w:r w:rsidR="00783E56">
        <w:rPr>
          <w:sz w:val="28"/>
        </w:rPr>
        <w:t xml:space="preserve">Возвращает элемент типа </w:t>
      </w:r>
      <w:r>
        <w:rPr>
          <w:sz w:val="28"/>
          <w:lang w:val="en-US"/>
        </w:rPr>
        <w:t>I</w:t>
      </w:r>
      <w:r w:rsidR="00783E56">
        <w:rPr>
          <w:sz w:val="28"/>
          <w:lang w:val="en-US"/>
        </w:rPr>
        <w:t>WebElement</w:t>
      </w:r>
      <w:r w:rsidR="00783E56" w:rsidRPr="004C253F">
        <w:rPr>
          <w:sz w:val="28"/>
        </w:rPr>
        <w:t xml:space="preserve">, </w:t>
      </w:r>
      <w:r w:rsidR="00783E56">
        <w:rPr>
          <w:sz w:val="28"/>
        </w:rPr>
        <w:t>который соответствует заданному критерию;</w:t>
      </w:r>
    </w:p>
    <w:p w14:paraId="2B580794" w14:textId="77777777" w:rsidR="00783E56" w:rsidRPr="00B71ECA" w:rsidRDefault="004C253F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F</w:t>
      </w:r>
      <w:r w:rsidR="00783E56">
        <w:rPr>
          <w:sz w:val="28"/>
          <w:lang w:val="en-US"/>
        </w:rPr>
        <w:t>indElements</w:t>
      </w:r>
      <w:r w:rsidR="00783E56" w:rsidRPr="00B71ECA">
        <w:rPr>
          <w:sz w:val="28"/>
        </w:rPr>
        <w:t>(</w:t>
      </w:r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 </w:t>
      </w:r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>)</w:t>
      </w:r>
      <w:r w:rsidR="00783E56">
        <w:rPr>
          <w:sz w:val="28"/>
        </w:rPr>
        <w:t xml:space="preserve"> -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параметра</w:t>
      </w:r>
      <w:r w:rsidR="00783E56">
        <w:rPr>
          <w:sz w:val="28"/>
        </w:rPr>
        <w:t xml:space="preserve"> </w:t>
      </w:r>
      <w:r w:rsidR="00783E56" w:rsidRPr="00B71ECA">
        <w:rPr>
          <w:sz w:val="28"/>
        </w:rPr>
        <w:t>принима</w:t>
      </w:r>
      <w:r w:rsidR="00783E56">
        <w:rPr>
          <w:sz w:val="28"/>
        </w:rPr>
        <w:t>ет</w:t>
      </w:r>
      <w:r w:rsidR="00783E56" w:rsidRPr="00B71ECA">
        <w:rPr>
          <w:sz w:val="28"/>
        </w:rPr>
        <w:t xml:space="preserve"> </w:t>
      </w:r>
      <w:r w:rsidR="00D20F2E">
        <w:rPr>
          <w:sz w:val="28"/>
        </w:rPr>
        <w:t>класс</w:t>
      </w:r>
      <w:r w:rsidR="00783E56" w:rsidRPr="00B71ECA">
        <w:rPr>
          <w:sz w:val="28"/>
        </w:rPr>
        <w:t xml:space="preserve"> By, который задает критерий поиска.</w:t>
      </w:r>
      <w:r w:rsidR="00783E56">
        <w:rPr>
          <w:sz w:val="28"/>
        </w:rPr>
        <w:t xml:space="preserve"> Возвращает список всех элементов типа </w:t>
      </w:r>
      <w:r>
        <w:rPr>
          <w:sz w:val="28"/>
          <w:lang w:val="en-US"/>
        </w:rPr>
        <w:t>I</w:t>
      </w:r>
      <w:r w:rsidR="00783E56">
        <w:rPr>
          <w:sz w:val="28"/>
          <w:lang w:val="en-US"/>
        </w:rPr>
        <w:t>WebElement</w:t>
      </w:r>
      <w:r w:rsidR="00783E56">
        <w:rPr>
          <w:sz w:val="28"/>
        </w:rPr>
        <w:t>, которые соответствуют заданному критерию;</w:t>
      </w:r>
    </w:p>
    <w:p w14:paraId="6B278351" w14:textId="77777777" w:rsidR="00783E56" w:rsidRDefault="00783E56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By</w:t>
      </w:r>
      <w:r w:rsidRPr="00ED4D86">
        <w:rPr>
          <w:sz w:val="28"/>
        </w:rPr>
        <w:t xml:space="preserve"> – </w:t>
      </w:r>
      <w:r>
        <w:rPr>
          <w:sz w:val="28"/>
        </w:rPr>
        <w:t xml:space="preserve">представляет из себя локатор, который </w:t>
      </w:r>
      <w:r w:rsidRPr="00ED4D86">
        <w:rPr>
          <w:sz w:val="28"/>
        </w:rPr>
        <w:t>уникально идентифициру</w:t>
      </w:r>
      <w:r>
        <w:rPr>
          <w:sz w:val="28"/>
        </w:rPr>
        <w:t>ет</w:t>
      </w:r>
      <w:r w:rsidRPr="00ED4D86">
        <w:rPr>
          <w:sz w:val="28"/>
        </w:rPr>
        <w:t xml:space="preserve"> элемент страницы</w:t>
      </w:r>
      <w:r>
        <w:rPr>
          <w:sz w:val="28"/>
        </w:rPr>
        <w:t xml:space="preserve">. </w:t>
      </w:r>
      <w:r>
        <w:rPr>
          <w:sz w:val="28"/>
          <w:lang w:val="en-US"/>
        </w:rPr>
        <w:t>Selenium</w:t>
      </w:r>
      <w:r w:rsidRPr="00ED4D86">
        <w:rPr>
          <w:sz w:val="28"/>
        </w:rPr>
        <w:t xml:space="preserve"> предоставляет несколько способов использования локаторов для поиска элементов</w:t>
      </w:r>
      <w:r>
        <w:rPr>
          <w:sz w:val="28"/>
        </w:rPr>
        <w:t>:</w:t>
      </w:r>
    </w:p>
    <w:p w14:paraId="65E5B05C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I</w:t>
      </w:r>
      <w:r w:rsidRPr="00ED4D86">
        <w:rPr>
          <w:sz w:val="28"/>
        </w:rPr>
        <w:t>d – в качестве локатора используется атрибут id элемента страницы;</w:t>
      </w:r>
    </w:p>
    <w:p w14:paraId="37ABB607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N</w:t>
      </w:r>
      <w:r w:rsidRPr="00ED4D86">
        <w:rPr>
          <w:sz w:val="28"/>
        </w:rPr>
        <w:t>ame – в качестве локатора используется атрибут name элемента страницы;</w:t>
      </w:r>
    </w:p>
    <w:p w14:paraId="51730701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X</w:t>
      </w:r>
      <w:r w:rsidRPr="00ED4D86">
        <w:rPr>
          <w:sz w:val="28"/>
        </w:rPr>
        <w:t>path – используется для поиска элемента по XPath выражению;</w:t>
      </w:r>
    </w:p>
    <w:p w14:paraId="44E090BF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T</w:t>
      </w:r>
      <w:r w:rsidRPr="00ED4D86">
        <w:rPr>
          <w:sz w:val="28"/>
        </w:rPr>
        <w:t>agName – поиск по имени HTML тега;</w:t>
      </w:r>
    </w:p>
    <w:p w14:paraId="761DD1FD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C</w:t>
      </w:r>
      <w:r w:rsidRPr="00ED4D86">
        <w:rPr>
          <w:sz w:val="28"/>
        </w:rPr>
        <w:t>lassName – поиск по классу</w:t>
      </w:r>
      <w:r>
        <w:rPr>
          <w:sz w:val="28"/>
        </w:rPr>
        <w:t xml:space="preserve"> </w:t>
      </w:r>
      <w:r w:rsidRPr="00ED4D86">
        <w:rPr>
          <w:sz w:val="28"/>
        </w:rPr>
        <w:t>элемента;</w:t>
      </w:r>
    </w:p>
    <w:p w14:paraId="710DD89C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C</w:t>
      </w:r>
      <w:r w:rsidRPr="00ED4D86">
        <w:rPr>
          <w:sz w:val="28"/>
        </w:rPr>
        <w:t>ssSelector – используется для поиска элемента по</w:t>
      </w:r>
      <w:r w:rsidR="00F740A7">
        <w:rPr>
          <w:sz w:val="28"/>
        </w:rPr>
        <w:t xml:space="preserve"> </w:t>
      </w:r>
      <w:r w:rsidR="00F740A7">
        <w:rPr>
          <w:sz w:val="28"/>
          <w:lang w:val="en-US"/>
        </w:rPr>
        <w:t>css</w:t>
      </w:r>
      <w:r w:rsidRPr="00ED4D86">
        <w:rPr>
          <w:sz w:val="28"/>
        </w:rPr>
        <w:t xml:space="preserve"> </w:t>
      </w:r>
      <w:r>
        <w:rPr>
          <w:sz w:val="28"/>
        </w:rPr>
        <w:t>селектору</w:t>
      </w:r>
      <w:r w:rsidRPr="00ED4D86">
        <w:rPr>
          <w:sz w:val="28"/>
        </w:rPr>
        <w:t>;</w:t>
      </w:r>
    </w:p>
    <w:p w14:paraId="3B3BC2B2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L</w:t>
      </w:r>
      <w:r w:rsidRPr="00ED4D86">
        <w:rPr>
          <w:sz w:val="28"/>
        </w:rPr>
        <w:t>inkText – поиск ссылки с указанным текстом. Текст ссылки должен быть точным совпадением</w:t>
      </w:r>
      <w:r w:rsidR="009F4B93">
        <w:rPr>
          <w:sz w:val="28"/>
        </w:rPr>
        <w:t xml:space="preserve"> указанного текста</w:t>
      </w:r>
      <w:r w:rsidRPr="00ED4D86">
        <w:rPr>
          <w:sz w:val="28"/>
        </w:rPr>
        <w:t>;</w:t>
      </w:r>
    </w:p>
    <w:p w14:paraId="7EA90166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 w:rsidRPr="004C253F">
        <w:t xml:space="preserve"> </w:t>
      </w:r>
      <w:r w:rsidR="004C253F" w:rsidRPr="004C253F">
        <w:rPr>
          <w:sz w:val="28"/>
          <w:lang w:val="en-US"/>
        </w:rPr>
        <w:t>PartialLinkText</w:t>
      </w:r>
      <w:r w:rsidRPr="00ED4D86">
        <w:rPr>
          <w:sz w:val="28"/>
        </w:rPr>
        <w:t xml:space="preserve"> – поиск ссылки по части с указанным текстом.</w:t>
      </w:r>
    </w:p>
    <w:p w14:paraId="34A7A4FC" w14:textId="77777777" w:rsidR="00783E56" w:rsidRPr="00ED4D86" w:rsidRDefault="004C253F" w:rsidP="00D523F7">
      <w:pPr>
        <w:pStyle w:val="af2"/>
        <w:numPr>
          <w:ilvl w:val="0"/>
          <w:numId w:val="5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G</w:t>
      </w:r>
      <w:r w:rsidR="00783E56">
        <w:rPr>
          <w:sz w:val="28"/>
          <w:lang w:val="en-US"/>
        </w:rPr>
        <w:t>etAttribute</w:t>
      </w:r>
      <w:r w:rsidR="00783E56" w:rsidRPr="00ED4D86">
        <w:rPr>
          <w:sz w:val="28"/>
        </w:rPr>
        <w:t>(</w:t>
      </w:r>
      <w:r w:rsidR="00783E56">
        <w:rPr>
          <w:sz w:val="28"/>
          <w:lang w:val="en-US"/>
        </w:rPr>
        <w:t>String</w:t>
      </w:r>
      <w:r w:rsidR="00783E56" w:rsidRPr="00ED4D86">
        <w:rPr>
          <w:sz w:val="28"/>
        </w:rPr>
        <w:t xml:space="preserve"> </w:t>
      </w:r>
      <w:r w:rsidR="00783E56">
        <w:rPr>
          <w:sz w:val="28"/>
          <w:lang w:val="en-US"/>
        </w:rPr>
        <w:t>s</w:t>
      </w:r>
      <w:r w:rsidR="00783E56" w:rsidRPr="00ED4D86">
        <w:rPr>
          <w:sz w:val="28"/>
        </w:rPr>
        <w:t>) –</w:t>
      </w:r>
      <w:r w:rsidR="007D522B">
        <w:rPr>
          <w:sz w:val="28"/>
        </w:rPr>
        <w:t>в</w:t>
      </w:r>
      <w:r w:rsidR="00783E56" w:rsidRPr="00ED4D86">
        <w:rPr>
          <w:sz w:val="28"/>
        </w:rPr>
        <w:t xml:space="preserve"> </w:t>
      </w:r>
      <w:r w:rsidR="00783E56">
        <w:rPr>
          <w:sz w:val="28"/>
        </w:rPr>
        <w:t>качестве</w:t>
      </w:r>
      <w:r w:rsidR="00783E56" w:rsidRPr="00ED4D86">
        <w:rPr>
          <w:sz w:val="28"/>
        </w:rPr>
        <w:t xml:space="preserve"> </w:t>
      </w:r>
      <w:r w:rsidR="00783E56">
        <w:rPr>
          <w:sz w:val="28"/>
        </w:rPr>
        <w:t>параметра принимает строку в виде наименования атрибута. Возвращает текстовое представление найденного атрибута.</w:t>
      </w:r>
      <w:r w:rsidR="005A01FF">
        <w:rPr>
          <w:sz w:val="28"/>
        </w:rPr>
        <w:t xml:space="preserve"> </w:t>
      </w:r>
      <w:r w:rsidR="00103F96">
        <w:rPr>
          <w:sz w:val="28"/>
        </w:rPr>
        <w:t>Для получения текста внутри тэга нужно взять атрибут от «</w:t>
      </w:r>
      <w:r w:rsidR="00103F96">
        <w:rPr>
          <w:sz w:val="28"/>
          <w:lang w:val="en-US"/>
        </w:rPr>
        <w:t>innerHTML</w:t>
      </w:r>
      <w:r w:rsidR="00103F96">
        <w:rPr>
          <w:sz w:val="28"/>
        </w:rPr>
        <w:t>»</w:t>
      </w:r>
      <w:r w:rsidR="00103F96" w:rsidRPr="00103F96">
        <w:rPr>
          <w:sz w:val="28"/>
        </w:rPr>
        <w:t>.</w:t>
      </w:r>
    </w:p>
    <w:p w14:paraId="1E712600" w14:textId="37DADDFD" w:rsidR="00783E56" w:rsidRPr="00AB0758" w:rsidRDefault="00783E56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Помимо методов для поиска элементов используются так</w:t>
      </w:r>
      <w:r w:rsidR="004C253F">
        <w:rPr>
          <w:sz w:val="28"/>
        </w:rPr>
        <w:t>ой</w:t>
      </w:r>
      <w:r>
        <w:rPr>
          <w:sz w:val="28"/>
        </w:rPr>
        <w:t xml:space="preserve"> метод, как </w:t>
      </w:r>
      <w:r w:rsidR="004C253F">
        <w:rPr>
          <w:sz w:val="28"/>
          <w:lang w:val="en-US"/>
        </w:rPr>
        <w:t>C</w:t>
      </w:r>
      <w:r>
        <w:rPr>
          <w:sz w:val="28"/>
          <w:lang w:val="en-US"/>
        </w:rPr>
        <w:t>lick</w:t>
      </w:r>
      <w:r w:rsidRPr="00D30037">
        <w:rPr>
          <w:sz w:val="28"/>
        </w:rPr>
        <w:t xml:space="preserve">(), </w:t>
      </w:r>
      <w:r>
        <w:rPr>
          <w:sz w:val="28"/>
        </w:rPr>
        <w:t>который позволяет взаимодействовать с активными объектами такими как кнопки и ссылки</w:t>
      </w:r>
      <w:r w:rsidR="004C253F">
        <w:rPr>
          <w:sz w:val="28"/>
        </w:rPr>
        <w:t xml:space="preserve"> и свойство </w:t>
      </w:r>
      <w:r w:rsidR="004C253F">
        <w:rPr>
          <w:sz w:val="28"/>
          <w:lang w:val="en-US"/>
        </w:rPr>
        <w:t>Displayed</w:t>
      </w:r>
      <w:r>
        <w:rPr>
          <w:sz w:val="28"/>
        </w:rPr>
        <w:t>, котор</w:t>
      </w:r>
      <w:r w:rsidR="004C253F">
        <w:rPr>
          <w:sz w:val="28"/>
        </w:rPr>
        <w:t xml:space="preserve">ое возвращает </w:t>
      </w:r>
      <w:r w:rsidR="004C253F">
        <w:rPr>
          <w:sz w:val="28"/>
          <w:lang w:val="en-US"/>
        </w:rPr>
        <w:t>true</w:t>
      </w:r>
      <w:r w:rsidR="004C253F" w:rsidRPr="004C253F">
        <w:rPr>
          <w:sz w:val="28"/>
        </w:rPr>
        <w:t xml:space="preserve"> </w:t>
      </w:r>
      <w:r w:rsidR="004C253F">
        <w:rPr>
          <w:sz w:val="28"/>
        </w:rPr>
        <w:t>если элемент на экране</w:t>
      </w:r>
      <w:r w:rsidR="00AB0758" w:rsidRPr="00AB0758">
        <w:rPr>
          <w:sz w:val="28"/>
        </w:rPr>
        <w:t xml:space="preserve"> 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_Ref9476633 \r \h </w:instrText>
      </w:r>
      <w:r w:rsidR="00E44467">
        <w:rPr>
          <w:sz w:val="28"/>
        </w:rPr>
        <w:instrText xml:space="preserve"> \* MERGEFORMAT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BF3FC8">
        <w:rPr>
          <w:sz w:val="28"/>
        </w:rPr>
        <w:t>7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_Ref9476738 \r \h </w:instrText>
      </w:r>
      <w:r w:rsidR="00E44467">
        <w:rPr>
          <w:sz w:val="28"/>
        </w:rPr>
        <w:instrText xml:space="preserve"> \* MERGEFORMAT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BF3FC8">
        <w:rPr>
          <w:sz w:val="28"/>
        </w:rPr>
        <w:t>8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_Ref9476822 \r \h </w:instrText>
      </w:r>
      <w:r w:rsidR="00E44467">
        <w:rPr>
          <w:sz w:val="28"/>
        </w:rPr>
        <w:instrText xml:space="preserve"> \* MERGEFORMAT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BF3FC8">
        <w:rPr>
          <w:sz w:val="28"/>
        </w:rPr>
        <w:t>9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_Ref9478128 \r \h </w:instrText>
      </w:r>
      <w:r w:rsidR="00E44467">
        <w:rPr>
          <w:sz w:val="28"/>
        </w:rPr>
        <w:instrText xml:space="preserve"> \* MERGEFORMAT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BF3FC8">
        <w:rPr>
          <w:sz w:val="28"/>
        </w:rPr>
        <w:t>21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</w:t>
      </w:r>
      <w:r>
        <w:rPr>
          <w:sz w:val="28"/>
        </w:rPr>
        <w:t>.</w:t>
      </w:r>
      <w:r w:rsidR="004A5B6D">
        <w:rPr>
          <w:sz w:val="28"/>
        </w:rPr>
        <w:t xml:space="preserve"> Полный код программы приведён в </w:t>
      </w:r>
      <w:r w:rsidR="00D24768">
        <w:rPr>
          <w:sz w:val="28"/>
          <w:szCs w:val="28"/>
        </w:rPr>
        <w:t>Приложении Л.</w:t>
      </w:r>
      <w:r w:rsidR="006324F5" w:rsidRPr="00AB0758">
        <w:rPr>
          <w:sz w:val="28"/>
        </w:rPr>
        <w:t xml:space="preserve"> </w:t>
      </w:r>
    </w:p>
    <w:p w14:paraId="75CB884B" w14:textId="2CC429FE" w:rsidR="00423BF4" w:rsidRDefault="00423BF4" w:rsidP="00D523F7">
      <w:pPr>
        <w:spacing w:after="0" w:line="360" w:lineRule="auto"/>
        <w:ind w:firstLine="680"/>
        <w:rPr>
          <w:sz w:val="28"/>
        </w:rPr>
      </w:pPr>
      <w:r w:rsidRPr="0051501E">
        <w:rPr>
          <w:sz w:val="28"/>
          <w:szCs w:val="28"/>
        </w:rPr>
        <w:t>При построении логики парсинга сайта использовалась панель разработчика в браузере Google Chrome, чтобы не писать</w:t>
      </w:r>
      <w:r w:rsidR="00F740A7" w:rsidRPr="00F740A7">
        <w:rPr>
          <w:sz w:val="28"/>
          <w:szCs w:val="28"/>
        </w:rPr>
        <w:t xml:space="preserve"> </w:t>
      </w:r>
      <w:r w:rsidR="00F740A7">
        <w:rPr>
          <w:sz w:val="28"/>
          <w:szCs w:val="28"/>
          <w:lang w:val="en-US"/>
        </w:rPr>
        <w:t>css</w:t>
      </w:r>
      <w:r w:rsidRPr="0051501E">
        <w:rPr>
          <w:sz w:val="28"/>
          <w:szCs w:val="28"/>
        </w:rPr>
        <w:t xml:space="preserve"> селекторы или XPath самостоятельно</w:t>
      </w:r>
      <w:r>
        <w:rPr>
          <w:sz w:val="28"/>
          <w:szCs w:val="28"/>
        </w:rPr>
        <w:t xml:space="preserve">, как в примере с </w:t>
      </w:r>
      <w:r>
        <w:rPr>
          <w:sz w:val="28"/>
          <w:szCs w:val="28"/>
          <w:lang w:val="en-US"/>
        </w:rPr>
        <w:t>Jsoup</w:t>
      </w:r>
      <w:r w:rsidRPr="0051501E">
        <w:rPr>
          <w:sz w:val="28"/>
          <w:szCs w:val="28"/>
        </w:rPr>
        <w:t xml:space="preserve">. Использование возможностей панели разработчика в браузере Google Chrome изображено на </w:t>
      </w:r>
      <w:r w:rsidR="00E55E86">
        <w:rPr>
          <w:sz w:val="28"/>
        </w:rPr>
        <w:t>рисунке 1</w:t>
      </w:r>
      <w:r w:rsidRPr="0051501E">
        <w:rPr>
          <w:sz w:val="28"/>
        </w:rPr>
        <w:t>.</w:t>
      </w:r>
    </w:p>
    <w:p w14:paraId="1C388B3A" w14:textId="77777777" w:rsidR="00423BF4" w:rsidRDefault="00423BF4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r>
        <w:rPr>
          <w:sz w:val="28"/>
          <w:lang w:val="en-US"/>
        </w:rPr>
        <w:t>Selenium:</w:t>
      </w:r>
    </w:p>
    <w:p w14:paraId="4041EBCA" w14:textId="77777777" w:rsidR="00423BF4" w:rsidRPr="00BF0536" w:rsidRDefault="00423BF4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имитация пользователя;</w:t>
      </w:r>
    </w:p>
    <w:p w14:paraId="3BFF754E" w14:textId="77777777" w:rsidR="00423BF4" w:rsidRPr="00BF0536" w:rsidRDefault="00423BF4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методы для поиска как одного элемента, так и множества;</w:t>
      </w:r>
    </w:p>
    <w:p w14:paraId="524411C5" w14:textId="77777777" w:rsidR="00423BF4" w:rsidRDefault="00423BF4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поиск может осуществляться множеств</w:t>
      </w:r>
      <w:r w:rsidR="009F4B93">
        <w:rPr>
          <w:sz w:val="28"/>
        </w:rPr>
        <w:t>ом</w:t>
      </w:r>
      <w:r w:rsidRPr="00BF0536">
        <w:rPr>
          <w:sz w:val="28"/>
        </w:rPr>
        <w:t xml:space="preserve"> локатор</w:t>
      </w:r>
      <w:r w:rsidR="009F4B93">
        <w:rPr>
          <w:sz w:val="28"/>
        </w:rPr>
        <w:t>ов</w:t>
      </w:r>
      <w:r>
        <w:rPr>
          <w:sz w:val="28"/>
        </w:rPr>
        <w:t>;</w:t>
      </w:r>
    </w:p>
    <w:p w14:paraId="186A83A4" w14:textId="77777777" w:rsidR="00423BF4" w:rsidRPr="00BF0536" w:rsidRDefault="000B3305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>
        <w:rPr>
          <w:sz w:val="28"/>
        </w:rPr>
        <w:t>н</w:t>
      </w:r>
      <w:r w:rsidR="00423BF4">
        <w:rPr>
          <w:sz w:val="28"/>
        </w:rPr>
        <w:t>е нужно скачивать дополнительные файлы</w:t>
      </w:r>
      <w:r w:rsidR="00431A59">
        <w:rPr>
          <w:sz w:val="28"/>
        </w:rPr>
        <w:t xml:space="preserve">, всё скачивается с помощью </w:t>
      </w:r>
      <w:r w:rsidR="00431A59">
        <w:rPr>
          <w:sz w:val="28"/>
          <w:lang w:val="en-US"/>
        </w:rPr>
        <w:t>NuGet</w:t>
      </w:r>
      <w:r w:rsidR="00423BF4">
        <w:rPr>
          <w:sz w:val="28"/>
        </w:rPr>
        <w:t>.</w:t>
      </w:r>
    </w:p>
    <w:p w14:paraId="4948F295" w14:textId="77777777" w:rsidR="00423BF4" w:rsidRDefault="00423BF4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Минусы</w:t>
      </w:r>
      <w:r>
        <w:rPr>
          <w:sz w:val="28"/>
          <w:lang w:val="en-US"/>
        </w:rPr>
        <w:t xml:space="preserve"> Selenium:</w:t>
      </w:r>
    </w:p>
    <w:p w14:paraId="25CA91E9" w14:textId="3BCBA41A" w:rsidR="00555D8B" w:rsidRPr="003908C5" w:rsidRDefault="00423BF4" w:rsidP="003908C5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lang w:eastAsia="en-US"/>
        </w:rPr>
      </w:pPr>
      <w:r w:rsidRPr="00BF0536">
        <w:rPr>
          <w:sz w:val="28"/>
        </w:rPr>
        <w:t>использует реальный браузер для работы, из-за чего скорость падает</w:t>
      </w:r>
      <w:r w:rsidR="00B23D88">
        <w:rPr>
          <w:sz w:val="28"/>
        </w:rPr>
        <w:t>.</w:t>
      </w:r>
      <w:r w:rsidR="00B23D88">
        <w:rPr>
          <w:sz w:val="28"/>
          <w:lang w:eastAsia="en-US"/>
        </w:rPr>
        <w:t xml:space="preserve"> </w:t>
      </w:r>
      <w:r w:rsidR="00555D8B" w:rsidRPr="003908C5">
        <w:rPr>
          <w:sz w:val="28"/>
          <w:lang w:eastAsia="en-US"/>
        </w:rPr>
        <w:br w:type="page"/>
      </w:r>
    </w:p>
    <w:p w14:paraId="674C596E" w14:textId="77777777" w:rsidR="0091339A" w:rsidRPr="001174F4" w:rsidRDefault="00B537BE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bookmarkStart w:id="65" w:name="_Toc9365046"/>
      <w:bookmarkStart w:id="66" w:name="_Toc9389371"/>
      <w:bookmarkStart w:id="67" w:name="_Toc9714949"/>
      <w:r w:rsidRPr="001174F4">
        <w:rPr>
          <w:rFonts w:ascii="Times New Roman" w:hAnsi="Times New Roman" w:cs="Times New Roman"/>
          <w:color w:val="000000" w:themeColor="text1"/>
        </w:rPr>
        <w:t>Реализация</w:t>
      </w:r>
      <w:r w:rsidR="0091339A" w:rsidRPr="001174F4">
        <w:rPr>
          <w:rFonts w:ascii="Times New Roman" w:hAnsi="Times New Roman" w:cs="Times New Roman"/>
          <w:color w:val="000000" w:themeColor="text1"/>
        </w:rPr>
        <w:t xml:space="preserve"> на языке</w:t>
      </w:r>
      <w:r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Python</w:t>
      </w:r>
      <w:bookmarkEnd w:id="65"/>
      <w:bookmarkEnd w:id="66"/>
      <w:bookmarkEnd w:id="67"/>
    </w:p>
    <w:p w14:paraId="770FBD3B" w14:textId="77777777" w:rsidR="00FE60B3" w:rsidRPr="001174F4" w:rsidRDefault="00E07890" w:rsidP="00D523F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ходе работы над проектом</w:t>
      </w:r>
      <w:r w:rsidRPr="001174F4">
        <w:rPr>
          <w:sz w:val="28"/>
          <w:szCs w:val="28"/>
        </w:rPr>
        <w:t xml:space="preserve"> </w:t>
      </w:r>
      <w:r w:rsidR="00FE60B3" w:rsidRPr="001174F4">
        <w:rPr>
          <w:sz w:val="28"/>
          <w:szCs w:val="28"/>
        </w:rPr>
        <w:t xml:space="preserve">были реализованы следующие способы парсинга контента сайтов на языке </w:t>
      </w:r>
      <w:r w:rsidR="00FE60B3" w:rsidRPr="001174F4">
        <w:rPr>
          <w:sz w:val="28"/>
          <w:szCs w:val="28"/>
          <w:lang w:val="en-US"/>
        </w:rPr>
        <w:t>Python</w:t>
      </w:r>
      <w:r w:rsidR="00FE60B3" w:rsidRPr="001174F4">
        <w:rPr>
          <w:sz w:val="28"/>
          <w:szCs w:val="28"/>
        </w:rPr>
        <w:t xml:space="preserve">: </w:t>
      </w:r>
      <w:r w:rsidR="00FE60B3" w:rsidRPr="001174F4">
        <w:rPr>
          <w:sz w:val="28"/>
          <w:szCs w:val="28"/>
          <w:lang w:val="en-US"/>
        </w:rPr>
        <w:t>BeautifulSoup</w:t>
      </w:r>
      <w:r w:rsidR="00FE60B3" w:rsidRPr="001174F4">
        <w:rPr>
          <w:sz w:val="28"/>
          <w:szCs w:val="28"/>
        </w:rPr>
        <w:t xml:space="preserve">, </w:t>
      </w:r>
      <w:r w:rsidR="00FE60B3" w:rsidRPr="001174F4">
        <w:rPr>
          <w:sz w:val="28"/>
          <w:szCs w:val="28"/>
          <w:lang w:val="en-US"/>
        </w:rPr>
        <w:t>Request</w:t>
      </w:r>
      <w:r w:rsidR="00FE60B3" w:rsidRPr="001174F4">
        <w:rPr>
          <w:sz w:val="28"/>
          <w:szCs w:val="28"/>
        </w:rPr>
        <w:t xml:space="preserve">, </w:t>
      </w:r>
      <w:r w:rsidR="00FE60B3" w:rsidRPr="001174F4">
        <w:rPr>
          <w:sz w:val="28"/>
          <w:szCs w:val="28"/>
          <w:lang w:val="en-US"/>
        </w:rPr>
        <w:t>Scrapy</w:t>
      </w:r>
      <w:r w:rsidR="00FE60B3" w:rsidRPr="001174F4">
        <w:rPr>
          <w:sz w:val="28"/>
          <w:szCs w:val="28"/>
        </w:rPr>
        <w:t>.</w:t>
      </w:r>
    </w:p>
    <w:p w14:paraId="31DB6C55" w14:textId="77777777" w:rsidR="00FE60B3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68" w:name="_Toc9365047"/>
      <w:bookmarkStart w:id="69" w:name="_Toc9389372"/>
      <w:bookmarkStart w:id="70" w:name="_Toc9714950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r w:rsidR="00FE60B3" w:rsidRPr="001174F4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bookmarkEnd w:id="68"/>
      <w:bookmarkEnd w:id="69"/>
      <w:bookmarkEnd w:id="70"/>
    </w:p>
    <w:p w14:paraId="49D7C1EF" w14:textId="77777777" w:rsidR="00FE60B3" w:rsidRPr="001174F4" w:rsidRDefault="00FE60B3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eastAsia="en-US"/>
        </w:rPr>
        <w:t xml:space="preserve">Библиотека </w:t>
      </w:r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r w:rsidRPr="001174F4">
        <w:rPr>
          <w:color w:val="000000" w:themeColor="text1"/>
          <w:sz w:val="28"/>
          <w:szCs w:val="28"/>
          <w:lang w:eastAsia="en-US"/>
        </w:rPr>
        <w:t xml:space="preserve"> является самой популярной библиотекой для веб-скрапинга. Кроме того, эта библиотека является самой доступной для понимания и для работы.</w:t>
      </w:r>
    </w:p>
    <w:p w14:paraId="7537CB7B" w14:textId="77777777" w:rsidR="00FE60B3" w:rsidRPr="001174F4" w:rsidRDefault="00FE60B3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eastAsia="en-US"/>
        </w:rPr>
        <w:t xml:space="preserve">Своё имя библиотека </w:t>
      </w:r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r w:rsidRPr="001174F4">
        <w:rPr>
          <w:color w:val="000000" w:themeColor="text1"/>
          <w:sz w:val="28"/>
          <w:szCs w:val="28"/>
          <w:lang w:eastAsia="en-US"/>
        </w:rPr>
        <w:t xml:space="preserve"> получила в честь одноимённого стихотворения Черепахи Квази из «Приключения Алисы в Стране чудес».</w:t>
      </w:r>
    </w:p>
    <w:p w14:paraId="78862FD5" w14:textId="77777777" w:rsidR="00FE60B3" w:rsidRPr="001174F4" w:rsidRDefault="00785970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eastAsia="en-US"/>
        </w:rPr>
        <w:t xml:space="preserve">Так как </w:t>
      </w:r>
      <w:r w:rsidRPr="001174F4">
        <w:rPr>
          <w:color w:val="000000" w:themeColor="text1"/>
          <w:sz w:val="28"/>
          <w:szCs w:val="28"/>
          <w:lang w:val="en-US" w:eastAsia="en-US"/>
        </w:rPr>
        <w:t>BeutifulSoup</w:t>
      </w:r>
      <w:r w:rsidRPr="001174F4">
        <w:rPr>
          <w:color w:val="000000" w:themeColor="text1"/>
          <w:sz w:val="28"/>
          <w:szCs w:val="28"/>
          <w:lang w:eastAsia="en-US"/>
        </w:rPr>
        <w:t xml:space="preserve"> не может самостоятельно подключаться к сайтам и считывать </w:t>
      </w:r>
      <w:r w:rsidRPr="001174F4">
        <w:rPr>
          <w:color w:val="000000" w:themeColor="text1"/>
          <w:sz w:val="28"/>
          <w:szCs w:val="28"/>
          <w:lang w:val="en-US" w:eastAsia="en-US"/>
        </w:rPr>
        <w:t>html</w:t>
      </w:r>
      <w:r w:rsidRPr="001174F4">
        <w:rPr>
          <w:color w:val="000000" w:themeColor="text1"/>
          <w:sz w:val="28"/>
          <w:szCs w:val="28"/>
          <w:lang w:eastAsia="en-US"/>
        </w:rPr>
        <w:t xml:space="preserve">, </w:t>
      </w:r>
      <w:r w:rsidR="00FE60B3" w:rsidRPr="001174F4">
        <w:rPr>
          <w:color w:val="000000" w:themeColor="text1"/>
          <w:sz w:val="28"/>
          <w:szCs w:val="28"/>
          <w:lang w:eastAsia="en-US"/>
        </w:rPr>
        <w:t xml:space="preserve">для работы с веб-скрапингом нужно из библиотеки </w:t>
      </w:r>
      <w:r w:rsidR="00FE60B3" w:rsidRPr="001174F4">
        <w:rPr>
          <w:color w:val="000000" w:themeColor="text1"/>
          <w:sz w:val="28"/>
          <w:szCs w:val="28"/>
          <w:lang w:val="en-US" w:eastAsia="en-US"/>
        </w:rPr>
        <w:t>urllib</w:t>
      </w:r>
      <w:r w:rsidR="00FE60B3" w:rsidRPr="001174F4">
        <w:rPr>
          <w:color w:val="000000" w:themeColor="text1"/>
          <w:sz w:val="28"/>
          <w:szCs w:val="28"/>
          <w:lang w:eastAsia="en-US"/>
        </w:rPr>
        <w:t>.</w:t>
      </w:r>
      <w:r w:rsidR="00FE60B3" w:rsidRPr="001174F4">
        <w:rPr>
          <w:color w:val="000000" w:themeColor="text1"/>
          <w:sz w:val="28"/>
          <w:szCs w:val="28"/>
          <w:lang w:val="en-US" w:eastAsia="en-US"/>
        </w:rPr>
        <w:t>request</w:t>
      </w:r>
      <w:r w:rsidR="00FE60B3" w:rsidRPr="001174F4">
        <w:rPr>
          <w:color w:val="000000" w:themeColor="text1"/>
          <w:sz w:val="28"/>
          <w:szCs w:val="28"/>
          <w:lang w:eastAsia="en-US"/>
        </w:rPr>
        <w:t xml:space="preserve"> импортировать </w:t>
      </w:r>
      <w:r w:rsidRPr="001174F4">
        <w:rPr>
          <w:color w:val="000000" w:themeColor="text1"/>
          <w:sz w:val="28"/>
          <w:szCs w:val="28"/>
          <w:lang w:eastAsia="en-US"/>
        </w:rPr>
        <w:t>метод</w:t>
      </w:r>
      <w:r w:rsidR="00FE60B3" w:rsidRPr="001174F4">
        <w:rPr>
          <w:color w:val="000000" w:themeColor="text1"/>
          <w:sz w:val="28"/>
          <w:szCs w:val="28"/>
          <w:lang w:eastAsia="en-US"/>
        </w:rPr>
        <w:t xml:space="preserve"> </w:t>
      </w:r>
      <w:r w:rsidR="00FE60B3" w:rsidRPr="001174F4">
        <w:rPr>
          <w:color w:val="000000" w:themeColor="text1"/>
          <w:sz w:val="28"/>
          <w:szCs w:val="28"/>
          <w:lang w:val="en-US" w:eastAsia="en-US"/>
        </w:rPr>
        <w:t>urlopen</w:t>
      </w:r>
      <w:r w:rsidR="00FE60B3" w:rsidRPr="001174F4">
        <w:rPr>
          <w:color w:val="000000" w:themeColor="text1"/>
          <w:sz w:val="28"/>
          <w:szCs w:val="28"/>
          <w:lang w:eastAsia="en-US"/>
        </w:rPr>
        <w:t>. Эт</w:t>
      </w:r>
      <w:r w:rsidRPr="001174F4">
        <w:rPr>
          <w:color w:val="000000" w:themeColor="text1"/>
          <w:sz w:val="28"/>
          <w:szCs w:val="28"/>
          <w:lang w:eastAsia="en-US"/>
        </w:rPr>
        <w:t xml:space="preserve">от метод </w:t>
      </w:r>
      <w:r w:rsidR="00FE60B3" w:rsidRPr="001174F4">
        <w:rPr>
          <w:color w:val="000000" w:themeColor="text1"/>
          <w:sz w:val="28"/>
          <w:szCs w:val="28"/>
          <w:lang w:eastAsia="en-US"/>
        </w:rPr>
        <w:t>создает файлоподобный объект, который читается методом read().</w:t>
      </w:r>
      <w:r w:rsidRPr="001174F4">
        <w:rPr>
          <w:color w:val="000000" w:themeColor="text1"/>
          <w:sz w:val="28"/>
          <w:szCs w:val="28"/>
          <w:lang w:eastAsia="en-US"/>
        </w:rPr>
        <w:t xml:space="preserve"> Объект в виде </w:t>
      </w:r>
      <w:r w:rsidRPr="001174F4">
        <w:rPr>
          <w:color w:val="000000" w:themeColor="text1"/>
          <w:sz w:val="28"/>
          <w:szCs w:val="28"/>
          <w:lang w:val="en-US" w:eastAsia="en-US"/>
        </w:rPr>
        <w:t>html</w:t>
      </w:r>
      <w:r w:rsidRPr="001174F4">
        <w:rPr>
          <w:color w:val="000000" w:themeColor="text1"/>
          <w:sz w:val="28"/>
          <w:szCs w:val="28"/>
          <w:lang w:eastAsia="en-US"/>
        </w:rPr>
        <w:t xml:space="preserve"> передаётся в конструктор </w:t>
      </w:r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r w:rsidRPr="001174F4">
        <w:rPr>
          <w:color w:val="000000" w:themeColor="text1"/>
          <w:sz w:val="28"/>
          <w:szCs w:val="28"/>
          <w:lang w:eastAsia="en-US"/>
        </w:rPr>
        <w:t xml:space="preserve"> для создания объекта класса, с которым можно будет в дальнейшем работать.</w:t>
      </w:r>
    </w:p>
    <w:p w14:paraId="4EE5EBD9" w14:textId="3C533DB6" w:rsidR="00FE60B3" w:rsidRPr="00AB0758" w:rsidRDefault="00785970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r w:rsidRPr="001174F4">
        <w:rPr>
          <w:color w:val="000000" w:themeColor="text1"/>
          <w:sz w:val="28"/>
          <w:szCs w:val="28"/>
          <w:lang w:eastAsia="en-US"/>
        </w:rPr>
        <w:t xml:space="preserve"> может использовать различные HTML-парсеры , каждый из которых имеет свои преимущества и недостатки. В данном примере будет использован парсер </w:t>
      </w:r>
      <w:r w:rsidRPr="001174F4">
        <w:rPr>
          <w:color w:val="000000" w:themeColor="text1"/>
          <w:sz w:val="28"/>
          <w:szCs w:val="28"/>
          <w:lang w:val="en-US" w:eastAsia="en-US"/>
        </w:rPr>
        <w:t>lxml</w:t>
      </w:r>
      <w:r w:rsidRPr="001174F4">
        <w:rPr>
          <w:color w:val="000000" w:themeColor="text1"/>
          <w:sz w:val="28"/>
          <w:szCs w:val="28"/>
          <w:lang w:eastAsia="en-US"/>
        </w:rPr>
        <w:t xml:space="preserve"> в качестве анализатора</w:t>
      </w:r>
      <w:r w:rsidR="00AB0758">
        <w:rPr>
          <w:color w:val="000000" w:themeColor="text1"/>
          <w:sz w:val="28"/>
          <w:szCs w:val="28"/>
          <w:lang w:eastAsia="en-US"/>
        </w:rPr>
        <w:t xml:space="preserve"> </w:t>
      </w:r>
      <w:r w:rsidR="00AB0758" w:rsidRPr="00AB0758">
        <w:rPr>
          <w:color w:val="000000" w:themeColor="text1"/>
          <w:sz w:val="28"/>
          <w:szCs w:val="28"/>
          <w:lang w:eastAsia="en-US"/>
        </w:rPr>
        <w:t>[</w:t>
      </w:r>
      <w:r w:rsidR="00AB0758">
        <w:rPr>
          <w:color w:val="000000" w:themeColor="text1"/>
          <w:sz w:val="28"/>
          <w:szCs w:val="28"/>
          <w:lang w:eastAsia="en-US"/>
        </w:rPr>
        <w:fldChar w:fldCharType="begin"/>
      </w:r>
      <w:r w:rsidR="00AB0758">
        <w:rPr>
          <w:color w:val="000000" w:themeColor="text1"/>
          <w:sz w:val="28"/>
          <w:szCs w:val="28"/>
          <w:lang w:eastAsia="en-US"/>
        </w:rPr>
        <w:instrText xml:space="preserve"> REF _Ref9478329 \r \h </w:instrText>
      </w:r>
      <w:r w:rsidR="00E44467">
        <w:rPr>
          <w:color w:val="000000" w:themeColor="text1"/>
          <w:sz w:val="28"/>
          <w:szCs w:val="28"/>
          <w:lang w:eastAsia="en-US"/>
        </w:rPr>
        <w:instrText xml:space="preserve"> \* MERGEFORMAT </w:instrText>
      </w:r>
      <w:r w:rsidR="00AB0758">
        <w:rPr>
          <w:color w:val="000000" w:themeColor="text1"/>
          <w:sz w:val="28"/>
          <w:szCs w:val="28"/>
          <w:lang w:eastAsia="en-US"/>
        </w:rPr>
      </w:r>
      <w:r w:rsidR="00AB0758">
        <w:rPr>
          <w:color w:val="000000" w:themeColor="text1"/>
          <w:sz w:val="28"/>
          <w:szCs w:val="28"/>
          <w:lang w:eastAsia="en-US"/>
        </w:rPr>
        <w:fldChar w:fldCharType="separate"/>
      </w:r>
      <w:r w:rsidR="00BF3FC8">
        <w:rPr>
          <w:color w:val="000000" w:themeColor="text1"/>
          <w:sz w:val="28"/>
          <w:szCs w:val="28"/>
          <w:lang w:eastAsia="en-US"/>
        </w:rPr>
        <w:t>22</w:t>
      </w:r>
      <w:r w:rsidR="00AB0758">
        <w:rPr>
          <w:color w:val="000000" w:themeColor="text1"/>
          <w:sz w:val="28"/>
          <w:szCs w:val="28"/>
          <w:lang w:eastAsia="en-US"/>
        </w:rPr>
        <w:fldChar w:fldCharType="end"/>
      </w:r>
      <w:r w:rsidR="00AB0758" w:rsidRPr="00AB0758">
        <w:rPr>
          <w:color w:val="000000" w:themeColor="text1"/>
          <w:sz w:val="28"/>
          <w:szCs w:val="28"/>
          <w:lang w:eastAsia="en-US"/>
        </w:rPr>
        <w:t>][</w:t>
      </w:r>
      <w:r w:rsidR="00AB0758">
        <w:rPr>
          <w:color w:val="000000" w:themeColor="text1"/>
          <w:sz w:val="28"/>
          <w:szCs w:val="28"/>
          <w:lang w:eastAsia="en-US"/>
        </w:rPr>
        <w:fldChar w:fldCharType="begin"/>
      </w:r>
      <w:r w:rsidR="00AB0758">
        <w:rPr>
          <w:color w:val="000000" w:themeColor="text1"/>
          <w:sz w:val="28"/>
          <w:szCs w:val="28"/>
          <w:lang w:eastAsia="en-US"/>
        </w:rPr>
        <w:instrText xml:space="preserve"> REF _Ref9478335 \r \h </w:instrText>
      </w:r>
      <w:r w:rsidR="00E44467">
        <w:rPr>
          <w:color w:val="000000" w:themeColor="text1"/>
          <w:sz w:val="28"/>
          <w:szCs w:val="28"/>
          <w:lang w:eastAsia="en-US"/>
        </w:rPr>
        <w:instrText xml:space="preserve"> \* MERGEFORMAT </w:instrText>
      </w:r>
      <w:r w:rsidR="00AB0758">
        <w:rPr>
          <w:color w:val="000000" w:themeColor="text1"/>
          <w:sz w:val="28"/>
          <w:szCs w:val="28"/>
          <w:lang w:eastAsia="en-US"/>
        </w:rPr>
      </w:r>
      <w:r w:rsidR="00AB0758">
        <w:rPr>
          <w:color w:val="000000" w:themeColor="text1"/>
          <w:sz w:val="28"/>
          <w:szCs w:val="28"/>
          <w:lang w:eastAsia="en-US"/>
        </w:rPr>
        <w:fldChar w:fldCharType="separate"/>
      </w:r>
      <w:r w:rsidR="00BF3FC8">
        <w:rPr>
          <w:color w:val="000000" w:themeColor="text1"/>
          <w:sz w:val="28"/>
          <w:szCs w:val="28"/>
          <w:lang w:eastAsia="en-US"/>
        </w:rPr>
        <w:t>23</w:t>
      </w:r>
      <w:r w:rsidR="00AB0758">
        <w:rPr>
          <w:color w:val="000000" w:themeColor="text1"/>
          <w:sz w:val="28"/>
          <w:szCs w:val="28"/>
          <w:lang w:eastAsia="en-US"/>
        </w:rPr>
        <w:fldChar w:fldCharType="end"/>
      </w:r>
      <w:r w:rsidR="00AB0758" w:rsidRPr="00AB0758">
        <w:rPr>
          <w:color w:val="000000" w:themeColor="text1"/>
          <w:sz w:val="28"/>
          <w:szCs w:val="28"/>
          <w:lang w:eastAsia="en-US"/>
        </w:rPr>
        <w:t>]</w:t>
      </w:r>
      <w:r w:rsidRPr="001174F4">
        <w:rPr>
          <w:color w:val="000000" w:themeColor="text1"/>
          <w:sz w:val="28"/>
          <w:szCs w:val="28"/>
          <w:lang w:eastAsia="en-US"/>
        </w:rPr>
        <w:t>.</w:t>
      </w:r>
    </w:p>
    <w:p w14:paraId="6595CC35" w14:textId="77777777" w:rsidR="00FE60B3" w:rsidRPr="001174F4" w:rsidRDefault="00785970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парсинга сайта с помощью </w:t>
      </w:r>
      <w:r w:rsidRPr="001174F4">
        <w:rPr>
          <w:sz w:val="28"/>
          <w:szCs w:val="28"/>
          <w:lang w:val="en-US"/>
        </w:rPr>
        <w:t>BeautifulSoup</w:t>
      </w:r>
      <w:r w:rsidRPr="001174F4">
        <w:rPr>
          <w:sz w:val="28"/>
          <w:szCs w:val="28"/>
        </w:rPr>
        <w:t xml:space="preserve"> были использованы следующие методы:</w:t>
      </w:r>
    </w:p>
    <w:p w14:paraId="3EC7E811" w14:textId="77777777" w:rsidR="004918CA" w:rsidRPr="001174F4" w:rsidRDefault="004918CA" w:rsidP="00D523F7">
      <w:pPr>
        <w:pStyle w:val="af2"/>
        <w:numPr>
          <w:ilvl w:val="0"/>
          <w:numId w:val="27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 xml:space="preserve">findAll(name=None, attrs={}, recursive=True, text=None, limit=None,**kwargs) – </w:t>
      </w:r>
      <w:r w:rsidRPr="001174F4">
        <w:rPr>
          <w:sz w:val="28"/>
          <w:szCs w:val="28"/>
        </w:rPr>
        <w:t>метод</w:t>
      </w:r>
      <w:r w:rsidRPr="001174F4">
        <w:rPr>
          <w:sz w:val="28"/>
          <w:szCs w:val="28"/>
          <w:lang w:val="en-US"/>
        </w:rPr>
        <w:t xml:space="preserve"> </w:t>
      </w:r>
      <w:r w:rsidRPr="001174F4">
        <w:rPr>
          <w:sz w:val="28"/>
          <w:szCs w:val="28"/>
        </w:rPr>
        <w:t>для</w:t>
      </w:r>
      <w:r w:rsidRPr="001174F4">
        <w:rPr>
          <w:sz w:val="28"/>
          <w:szCs w:val="28"/>
          <w:lang w:val="en-US"/>
        </w:rPr>
        <w:t xml:space="preserve"> </w:t>
      </w:r>
      <w:r w:rsidRPr="001174F4">
        <w:rPr>
          <w:sz w:val="28"/>
          <w:szCs w:val="28"/>
        </w:rPr>
        <w:t>поиска</w:t>
      </w:r>
      <w:r w:rsidRPr="001174F4">
        <w:rPr>
          <w:sz w:val="28"/>
          <w:szCs w:val="28"/>
          <w:lang w:val="en-US"/>
        </w:rPr>
        <w:t xml:space="preserve"> </w:t>
      </w:r>
      <w:r w:rsidRPr="001174F4">
        <w:rPr>
          <w:sz w:val="28"/>
          <w:szCs w:val="28"/>
        </w:rPr>
        <w:t>элементов</w:t>
      </w:r>
      <w:r w:rsidRPr="001174F4">
        <w:rPr>
          <w:sz w:val="28"/>
          <w:szCs w:val="28"/>
          <w:lang w:val="en-US"/>
        </w:rPr>
        <w:t xml:space="preserve">. </w:t>
      </w:r>
      <w:r w:rsidRPr="001174F4">
        <w:rPr>
          <w:sz w:val="28"/>
          <w:szCs w:val="28"/>
        </w:rPr>
        <w:t xml:space="preserve">Он извлекает список объектов Tag, соответствующих заданному критерию. </w:t>
      </w:r>
    </w:p>
    <w:p w14:paraId="161EB3B6" w14:textId="77777777" w:rsidR="004918CA" w:rsidRPr="001174F4" w:rsidRDefault="004918CA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Аргумент </w:t>
      </w:r>
      <w:r w:rsidRPr="001174F4">
        <w:rPr>
          <w:color w:val="000000" w:themeColor="text1"/>
          <w:sz w:val="28"/>
          <w:szCs w:val="28"/>
          <w:lang w:val="en-US"/>
        </w:rPr>
        <w:t>name</w:t>
      </w:r>
      <w:r w:rsidRPr="001174F4">
        <w:rPr>
          <w:color w:val="000000" w:themeColor="text1"/>
          <w:sz w:val="28"/>
          <w:szCs w:val="28"/>
        </w:rPr>
        <w:t xml:space="preserve"> является наиболее важным. Этот аргумент ограничивает набор имён тегов. Аргумент </w:t>
      </w:r>
      <w:r w:rsidRPr="001174F4">
        <w:rPr>
          <w:color w:val="000000" w:themeColor="text1"/>
          <w:sz w:val="28"/>
          <w:szCs w:val="28"/>
          <w:lang w:val="en-US"/>
        </w:rPr>
        <w:t>kwargs</w:t>
      </w:r>
      <w:r w:rsidRPr="001174F4">
        <w:rPr>
          <w:color w:val="000000" w:themeColor="text1"/>
          <w:sz w:val="28"/>
          <w:szCs w:val="28"/>
        </w:rPr>
        <w:t xml:space="preserve"> налагает ограничения на атрибуты тега. Также, как и с атрибутом </w:t>
      </w:r>
      <w:r w:rsidRPr="001174F4">
        <w:rPr>
          <w:color w:val="000000" w:themeColor="text1"/>
          <w:sz w:val="28"/>
          <w:szCs w:val="28"/>
          <w:lang w:val="en-US"/>
        </w:rPr>
        <w:t>name</w:t>
      </w:r>
      <w:r w:rsidRPr="001174F4">
        <w:rPr>
          <w:color w:val="000000" w:themeColor="text1"/>
          <w:sz w:val="28"/>
          <w:szCs w:val="28"/>
        </w:rPr>
        <w:t xml:space="preserve">, можно передать различные значения. Аргумент text позволяет находить объекты Tag. Его значением может быть строка или регулярное выражение, или список, или словарь, или специальные значения: True и None, или вызываемый объект. Логический аргумент </w:t>
      </w:r>
      <w:r w:rsidRPr="001174F4">
        <w:rPr>
          <w:color w:val="000000" w:themeColor="text1"/>
          <w:sz w:val="28"/>
          <w:szCs w:val="28"/>
          <w:lang w:val="en-US"/>
        </w:rPr>
        <w:t>recursive</w:t>
      </w:r>
      <w:r w:rsidRPr="001174F4">
        <w:rPr>
          <w:color w:val="000000" w:themeColor="text1"/>
          <w:sz w:val="28"/>
          <w:szCs w:val="28"/>
        </w:rPr>
        <w:t xml:space="preserve">, который по умолчанию равен </w:t>
      </w:r>
      <w:r w:rsidRPr="001174F4">
        <w:rPr>
          <w:color w:val="000000" w:themeColor="text1"/>
          <w:sz w:val="28"/>
          <w:szCs w:val="28"/>
          <w:lang w:val="en-US"/>
        </w:rPr>
        <w:t>True</w:t>
      </w:r>
      <w:r w:rsidRPr="001174F4">
        <w:rPr>
          <w:color w:val="000000" w:themeColor="text1"/>
          <w:sz w:val="28"/>
          <w:szCs w:val="28"/>
        </w:rPr>
        <w:t xml:space="preserve">, сообщает </w:t>
      </w:r>
      <w:r w:rsidRPr="001174F4">
        <w:rPr>
          <w:color w:val="000000" w:themeColor="text1"/>
          <w:sz w:val="28"/>
          <w:szCs w:val="28"/>
          <w:lang w:val="en-US"/>
        </w:rPr>
        <w:t>BeautifulSoup</w:t>
      </w:r>
      <w:r w:rsidRPr="001174F4">
        <w:rPr>
          <w:color w:val="000000" w:themeColor="text1"/>
          <w:sz w:val="28"/>
          <w:szCs w:val="28"/>
        </w:rPr>
        <w:t xml:space="preserve"> о том, нужно ли обходить всё поддерево или искать лишь среди непосредственных потомков объекта </w:t>
      </w:r>
      <w:r w:rsidRPr="001174F4">
        <w:rPr>
          <w:color w:val="000000" w:themeColor="text1"/>
          <w:sz w:val="28"/>
          <w:szCs w:val="28"/>
          <w:lang w:val="en-US"/>
        </w:rPr>
        <w:t>Tag</w:t>
      </w:r>
      <w:r w:rsidRPr="001174F4">
        <w:rPr>
          <w:color w:val="000000" w:themeColor="text1"/>
          <w:sz w:val="28"/>
          <w:szCs w:val="28"/>
        </w:rPr>
        <w:t xml:space="preserve"> или объекта парсера.</w:t>
      </w:r>
    </w:p>
    <w:p w14:paraId="32E1174C" w14:textId="77777777" w:rsidR="004918CA" w:rsidRPr="001174F4" w:rsidRDefault="00D97938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>Ниже приведён пример использования метода</w:t>
      </w:r>
      <w:r w:rsidR="004D2856" w:rsidRPr="001174F4">
        <w:rPr>
          <w:color w:val="000000" w:themeColor="text1"/>
          <w:sz w:val="28"/>
          <w:szCs w:val="28"/>
        </w:rPr>
        <w:t xml:space="preserve"> </w:t>
      </w:r>
      <w:r w:rsidR="004D2856" w:rsidRPr="001174F4">
        <w:rPr>
          <w:color w:val="000000" w:themeColor="text1"/>
          <w:sz w:val="28"/>
          <w:szCs w:val="28"/>
          <w:lang w:val="en-US"/>
        </w:rPr>
        <w:t>find</w:t>
      </w:r>
      <w:r w:rsidR="004D2856" w:rsidRPr="001174F4">
        <w:rPr>
          <w:color w:val="000000" w:themeColor="text1"/>
          <w:sz w:val="28"/>
          <w:szCs w:val="28"/>
        </w:rPr>
        <w:t>_</w:t>
      </w:r>
      <w:r w:rsidR="004D2856" w:rsidRPr="001174F4">
        <w:rPr>
          <w:color w:val="000000" w:themeColor="text1"/>
          <w:sz w:val="28"/>
          <w:szCs w:val="28"/>
          <w:lang w:val="en-US"/>
        </w:rPr>
        <w:t>all</w:t>
      </w:r>
      <w:r w:rsidR="004D2856" w:rsidRPr="001174F4">
        <w:rPr>
          <w:color w:val="000000" w:themeColor="text1"/>
          <w:sz w:val="28"/>
          <w:szCs w:val="28"/>
        </w:rPr>
        <w:t>()</w:t>
      </w:r>
      <w:r w:rsidRPr="001174F4">
        <w:rPr>
          <w:color w:val="000000" w:themeColor="text1"/>
          <w:sz w:val="28"/>
          <w:szCs w:val="28"/>
        </w:rPr>
        <w:t>.</w:t>
      </w:r>
    </w:p>
    <w:p w14:paraId="004791B6" w14:textId="77777777" w:rsidR="00D97938" w:rsidRPr="001174F4" w:rsidRDefault="00D97938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/>
        </w:rPr>
      </w:pPr>
      <w:r w:rsidRPr="001174F4">
        <w:rPr>
          <w:color w:val="000000" w:themeColor="text1"/>
          <w:sz w:val="28"/>
          <w:szCs w:val="28"/>
          <w:lang w:val="en-US"/>
        </w:rPr>
        <w:t>shops = soup.find_all('div', class_='b-teaser')</w:t>
      </w:r>
    </w:p>
    <w:p w14:paraId="54AD9116" w14:textId="77777777" w:rsidR="00D97938" w:rsidRPr="001174F4" w:rsidRDefault="00D97938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В результате в переменной </w:t>
      </w:r>
      <w:r w:rsidRPr="001174F4">
        <w:rPr>
          <w:color w:val="000000" w:themeColor="text1"/>
          <w:sz w:val="28"/>
          <w:szCs w:val="28"/>
          <w:lang w:val="en-US"/>
        </w:rPr>
        <w:t>shops</w:t>
      </w:r>
      <w:r w:rsidRPr="001174F4">
        <w:rPr>
          <w:color w:val="000000" w:themeColor="text1"/>
          <w:sz w:val="28"/>
          <w:szCs w:val="28"/>
        </w:rPr>
        <w:t xml:space="preserve"> будут элементы, которые соответствуют заданным критериям, то есть тэг «</w:t>
      </w:r>
      <w:r w:rsidRPr="001174F4">
        <w:rPr>
          <w:color w:val="000000" w:themeColor="text1"/>
          <w:sz w:val="28"/>
          <w:szCs w:val="28"/>
          <w:lang w:val="en-US"/>
        </w:rPr>
        <w:t>div</w:t>
      </w:r>
      <w:r w:rsidRPr="001174F4">
        <w:rPr>
          <w:color w:val="000000" w:themeColor="text1"/>
          <w:sz w:val="28"/>
          <w:szCs w:val="28"/>
        </w:rPr>
        <w:t>» с классом «</w:t>
      </w:r>
      <w:r w:rsidRPr="001174F4">
        <w:rPr>
          <w:color w:val="000000" w:themeColor="text1"/>
          <w:sz w:val="28"/>
          <w:szCs w:val="28"/>
          <w:lang w:val="en-US"/>
        </w:rPr>
        <w:t>b</w:t>
      </w:r>
      <w:r w:rsidRPr="001174F4">
        <w:rPr>
          <w:color w:val="000000" w:themeColor="text1"/>
          <w:sz w:val="28"/>
          <w:szCs w:val="28"/>
        </w:rPr>
        <w:t>-</w:t>
      </w:r>
      <w:r w:rsidRPr="001174F4">
        <w:rPr>
          <w:color w:val="000000" w:themeColor="text1"/>
          <w:sz w:val="28"/>
          <w:szCs w:val="28"/>
          <w:lang w:val="en-US"/>
        </w:rPr>
        <w:t>teaser</w:t>
      </w:r>
      <w:r w:rsidRPr="001174F4">
        <w:rPr>
          <w:color w:val="000000" w:themeColor="text1"/>
          <w:sz w:val="28"/>
          <w:szCs w:val="28"/>
        </w:rPr>
        <w:t>».</w:t>
      </w:r>
    </w:p>
    <w:p w14:paraId="21A3EC03" w14:textId="77777777" w:rsidR="004D2856" w:rsidRPr="001174F4" w:rsidRDefault="004D2856" w:rsidP="00D523F7">
      <w:pPr>
        <w:pStyle w:val="af2"/>
        <w:numPr>
          <w:ilvl w:val="0"/>
          <w:numId w:val="27"/>
        </w:numPr>
        <w:spacing w:after="0" w:line="360" w:lineRule="auto"/>
        <w:ind w:left="709" w:hanging="425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  <w:lang w:val="en-US"/>
        </w:rPr>
        <w:t xml:space="preserve">find(name, attrs, recursive, text, **kwargs) – </w:t>
      </w:r>
      <w:r w:rsidRPr="001174F4">
        <w:rPr>
          <w:color w:val="000000" w:themeColor="text1"/>
          <w:sz w:val="28"/>
          <w:szCs w:val="28"/>
        </w:rPr>
        <w:t>метод</w:t>
      </w:r>
      <w:r w:rsidRPr="001174F4">
        <w:rPr>
          <w:color w:val="000000" w:themeColor="text1"/>
          <w:sz w:val="28"/>
          <w:szCs w:val="28"/>
          <w:lang w:val="en-US"/>
        </w:rPr>
        <w:t xml:space="preserve"> </w:t>
      </w:r>
      <w:r w:rsidRPr="001174F4">
        <w:rPr>
          <w:color w:val="000000" w:themeColor="text1"/>
          <w:sz w:val="28"/>
          <w:szCs w:val="28"/>
        </w:rPr>
        <w:t>для</w:t>
      </w:r>
      <w:r w:rsidRPr="001174F4">
        <w:rPr>
          <w:color w:val="000000" w:themeColor="text1"/>
          <w:sz w:val="28"/>
          <w:szCs w:val="28"/>
          <w:lang w:val="en-US"/>
        </w:rPr>
        <w:t xml:space="preserve"> </w:t>
      </w:r>
      <w:r w:rsidRPr="001174F4">
        <w:rPr>
          <w:color w:val="000000" w:themeColor="text1"/>
          <w:sz w:val="28"/>
          <w:szCs w:val="28"/>
        </w:rPr>
        <w:t>поиска</w:t>
      </w:r>
      <w:r w:rsidRPr="001174F4">
        <w:rPr>
          <w:color w:val="000000" w:themeColor="text1"/>
          <w:sz w:val="28"/>
          <w:szCs w:val="28"/>
          <w:lang w:val="en-US"/>
        </w:rPr>
        <w:t xml:space="preserve"> </w:t>
      </w:r>
      <w:r w:rsidRPr="001174F4">
        <w:rPr>
          <w:color w:val="000000" w:themeColor="text1"/>
          <w:sz w:val="28"/>
          <w:szCs w:val="28"/>
        </w:rPr>
        <w:t>элемента</w:t>
      </w:r>
      <w:r w:rsidRPr="001174F4">
        <w:rPr>
          <w:color w:val="000000" w:themeColor="text1"/>
          <w:sz w:val="28"/>
          <w:szCs w:val="28"/>
          <w:lang w:val="en-US"/>
        </w:rPr>
        <w:t xml:space="preserve">. </w:t>
      </w:r>
      <w:r w:rsidRPr="001174F4">
        <w:rPr>
          <w:color w:val="000000" w:themeColor="text1"/>
          <w:sz w:val="28"/>
          <w:szCs w:val="28"/>
        </w:rPr>
        <w:t>Он возвращает только первый дочерний элемент этого тега, соответствующий заданному критерию.</w:t>
      </w:r>
    </w:p>
    <w:p w14:paraId="28A1E9FC" w14:textId="77777777" w:rsidR="004D2856" w:rsidRPr="001174F4" w:rsidRDefault="004D2856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Ниже приведён пример использования метода </w:t>
      </w:r>
      <w:r w:rsidRPr="001174F4">
        <w:rPr>
          <w:color w:val="000000" w:themeColor="text1"/>
          <w:sz w:val="28"/>
          <w:szCs w:val="28"/>
          <w:lang w:val="en-US"/>
        </w:rPr>
        <w:t>find</w:t>
      </w:r>
      <w:r w:rsidRPr="001174F4">
        <w:rPr>
          <w:color w:val="000000" w:themeColor="text1"/>
          <w:sz w:val="28"/>
          <w:szCs w:val="28"/>
        </w:rPr>
        <w:t>().</w:t>
      </w:r>
    </w:p>
    <w:p w14:paraId="669A398B" w14:textId="77777777" w:rsidR="004D2856" w:rsidRPr="001174F4" w:rsidRDefault="004D2856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/>
        </w:rPr>
      </w:pPr>
      <w:r w:rsidRPr="001174F4">
        <w:rPr>
          <w:color w:val="000000" w:themeColor="text1"/>
          <w:sz w:val="28"/>
          <w:szCs w:val="28"/>
          <w:lang w:val="en-US"/>
        </w:rPr>
        <w:t>label = shop.find('span', class_='b-shop-teaser__label ')</w:t>
      </w:r>
    </w:p>
    <w:p w14:paraId="459E70E6" w14:textId="77777777" w:rsidR="004D2856" w:rsidRPr="001174F4" w:rsidRDefault="004D2856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В результате в переменной </w:t>
      </w:r>
      <w:r w:rsidRPr="001174F4">
        <w:rPr>
          <w:color w:val="000000" w:themeColor="text1"/>
          <w:sz w:val="28"/>
          <w:szCs w:val="28"/>
          <w:lang w:val="en-US"/>
        </w:rPr>
        <w:t>label</w:t>
      </w:r>
      <w:r w:rsidRPr="001174F4">
        <w:rPr>
          <w:color w:val="000000" w:themeColor="text1"/>
          <w:sz w:val="28"/>
          <w:szCs w:val="28"/>
        </w:rPr>
        <w:t xml:space="preserve"> будет элемент, которые соответствует заданному критерию, то есть тэг «</w:t>
      </w:r>
      <w:r w:rsidRPr="001174F4">
        <w:rPr>
          <w:color w:val="000000" w:themeColor="text1"/>
          <w:sz w:val="28"/>
          <w:szCs w:val="28"/>
          <w:lang w:val="en-US"/>
        </w:rPr>
        <w:t>span</w:t>
      </w:r>
      <w:r w:rsidRPr="001174F4">
        <w:rPr>
          <w:color w:val="000000" w:themeColor="text1"/>
          <w:sz w:val="28"/>
          <w:szCs w:val="28"/>
        </w:rPr>
        <w:t>» с классом «</w:t>
      </w:r>
      <w:r w:rsidRPr="001174F4">
        <w:rPr>
          <w:color w:val="000000" w:themeColor="text1"/>
          <w:sz w:val="28"/>
          <w:szCs w:val="28"/>
          <w:lang w:val="en-US"/>
        </w:rPr>
        <w:t>b</w:t>
      </w:r>
      <w:r w:rsidRPr="001174F4">
        <w:rPr>
          <w:color w:val="000000" w:themeColor="text1"/>
          <w:sz w:val="28"/>
          <w:szCs w:val="28"/>
        </w:rPr>
        <w:t>-</w:t>
      </w:r>
      <w:r w:rsidRPr="001174F4">
        <w:rPr>
          <w:color w:val="000000" w:themeColor="text1"/>
          <w:sz w:val="28"/>
          <w:szCs w:val="28"/>
          <w:lang w:val="en-US"/>
        </w:rPr>
        <w:t>shop</w:t>
      </w:r>
      <w:r w:rsidRPr="001174F4">
        <w:rPr>
          <w:color w:val="000000" w:themeColor="text1"/>
          <w:sz w:val="28"/>
          <w:szCs w:val="28"/>
        </w:rPr>
        <w:t>-</w:t>
      </w:r>
      <w:r w:rsidRPr="001174F4">
        <w:rPr>
          <w:color w:val="000000" w:themeColor="text1"/>
          <w:sz w:val="28"/>
          <w:szCs w:val="28"/>
          <w:lang w:val="en-US"/>
        </w:rPr>
        <w:t>teaser</w:t>
      </w:r>
      <w:r w:rsidRPr="001174F4">
        <w:rPr>
          <w:color w:val="000000" w:themeColor="text1"/>
          <w:sz w:val="28"/>
          <w:szCs w:val="28"/>
        </w:rPr>
        <w:t>__</w:t>
      </w:r>
      <w:r w:rsidRPr="001174F4">
        <w:rPr>
          <w:color w:val="000000" w:themeColor="text1"/>
          <w:sz w:val="28"/>
          <w:szCs w:val="28"/>
          <w:lang w:val="en-US"/>
        </w:rPr>
        <w:t>label</w:t>
      </w:r>
      <w:r w:rsidRPr="001174F4">
        <w:rPr>
          <w:color w:val="000000" w:themeColor="text1"/>
          <w:sz w:val="28"/>
          <w:szCs w:val="28"/>
        </w:rPr>
        <w:t xml:space="preserve"> ».</w:t>
      </w:r>
    </w:p>
    <w:p w14:paraId="6A5DF481" w14:textId="77777777" w:rsidR="00FE60B3" w:rsidRPr="001174F4" w:rsidRDefault="004918CA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>В качестве именованного аргумента нельзя использовать зарезервированные слова, такие как name, for и так далее. Чтобы решить эту проблему, можно использовать attrs, если необходимо наложить ограничения на атрибуты, имена которых совпадают с зарезервированными словами</w:t>
      </w:r>
      <w:r w:rsidR="004D2856" w:rsidRPr="001174F4">
        <w:rPr>
          <w:color w:val="000000" w:themeColor="text1"/>
          <w:sz w:val="28"/>
          <w:szCs w:val="28"/>
        </w:rPr>
        <w:t>, либо добавлять нижнее подчёркивание, как приведено в примерах.</w:t>
      </w:r>
    </w:p>
    <w:p w14:paraId="3179E79C" w14:textId="77777777" w:rsidR="007D522B" w:rsidRPr="001174F4" w:rsidRDefault="007D522B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name</w:t>
      </w:r>
      <w:r w:rsidRPr="001174F4">
        <w:rPr>
          <w:sz w:val="28"/>
          <w:szCs w:val="28"/>
        </w:rPr>
        <w:t>=</w:t>
      </w:r>
      <w:r w:rsidRPr="001174F4">
        <w:rPr>
          <w:sz w:val="28"/>
          <w:szCs w:val="28"/>
          <w:lang w:val="en-US"/>
        </w:rPr>
        <w:t>None</w:t>
      </w:r>
      <w:r w:rsidRPr="001174F4">
        <w:rPr>
          <w:sz w:val="28"/>
          <w:szCs w:val="28"/>
        </w:rPr>
        <w:t>) – в качестве входного аргумента требует строку в виде имени аргумента. Возвращает</w:t>
      </w:r>
      <w:r w:rsidR="0087750B" w:rsidRPr="001174F4">
        <w:rPr>
          <w:sz w:val="28"/>
          <w:szCs w:val="28"/>
        </w:rPr>
        <w:t xml:space="preserve"> значение атрибута. Если такого атрибута нет, то выбрасывает ошибка: </w:t>
      </w:r>
      <w:r w:rsidR="0087750B" w:rsidRPr="001174F4">
        <w:rPr>
          <w:sz w:val="28"/>
          <w:szCs w:val="28"/>
          <w:lang w:val="en-US"/>
        </w:rPr>
        <w:t>AttributeError</w:t>
      </w:r>
      <w:r w:rsidR="0087750B" w:rsidRPr="001174F4">
        <w:rPr>
          <w:sz w:val="28"/>
          <w:szCs w:val="28"/>
        </w:rPr>
        <w:t>: '</w:t>
      </w:r>
      <w:r w:rsidR="0087750B" w:rsidRPr="001174F4">
        <w:rPr>
          <w:sz w:val="28"/>
          <w:szCs w:val="28"/>
          <w:lang w:val="en-US"/>
        </w:rPr>
        <w:t>NoneType</w:t>
      </w:r>
      <w:r w:rsidR="0087750B" w:rsidRPr="001174F4">
        <w:rPr>
          <w:sz w:val="28"/>
          <w:szCs w:val="28"/>
        </w:rPr>
        <w:t xml:space="preserve">' </w:t>
      </w:r>
      <w:r w:rsidR="0087750B" w:rsidRPr="001174F4">
        <w:rPr>
          <w:sz w:val="28"/>
          <w:szCs w:val="28"/>
          <w:lang w:val="en-US"/>
        </w:rPr>
        <w:t>object</w:t>
      </w:r>
      <w:r w:rsidR="0087750B" w:rsidRPr="001174F4">
        <w:rPr>
          <w:sz w:val="28"/>
          <w:szCs w:val="28"/>
        </w:rPr>
        <w:t xml:space="preserve"> </w:t>
      </w:r>
      <w:r w:rsidR="0087750B" w:rsidRPr="001174F4">
        <w:rPr>
          <w:sz w:val="28"/>
          <w:szCs w:val="28"/>
          <w:lang w:val="en-US"/>
        </w:rPr>
        <w:t>has</w:t>
      </w:r>
      <w:r w:rsidR="0087750B" w:rsidRPr="001174F4">
        <w:rPr>
          <w:sz w:val="28"/>
          <w:szCs w:val="28"/>
        </w:rPr>
        <w:t xml:space="preserve"> </w:t>
      </w:r>
      <w:r w:rsidR="0087750B" w:rsidRPr="001174F4">
        <w:rPr>
          <w:sz w:val="28"/>
          <w:szCs w:val="28"/>
          <w:lang w:val="en-US"/>
        </w:rPr>
        <w:t>no</w:t>
      </w:r>
      <w:r w:rsidR="0087750B" w:rsidRPr="001174F4">
        <w:rPr>
          <w:sz w:val="28"/>
          <w:szCs w:val="28"/>
        </w:rPr>
        <w:t xml:space="preserve"> </w:t>
      </w:r>
      <w:r w:rsidR="0087750B" w:rsidRPr="001174F4">
        <w:rPr>
          <w:sz w:val="28"/>
          <w:szCs w:val="28"/>
          <w:lang w:val="en-US"/>
        </w:rPr>
        <w:t>attribute</w:t>
      </w:r>
      <w:r w:rsidR="0087750B" w:rsidRPr="001174F4">
        <w:rPr>
          <w:sz w:val="28"/>
          <w:szCs w:val="28"/>
        </w:rPr>
        <w:t xml:space="preserve"> '</w:t>
      </w:r>
      <w:r w:rsidR="0087750B" w:rsidRPr="001174F4">
        <w:rPr>
          <w:sz w:val="28"/>
          <w:szCs w:val="28"/>
          <w:lang w:val="en-US"/>
        </w:rPr>
        <w:t>get</w:t>
      </w:r>
      <w:r w:rsidR="0087750B" w:rsidRPr="001174F4">
        <w:rPr>
          <w:sz w:val="28"/>
          <w:szCs w:val="28"/>
        </w:rPr>
        <w:t xml:space="preserve">'. Это метод принадлежит библиотеке </w:t>
      </w:r>
      <w:r w:rsidR="0087750B" w:rsidRPr="001174F4">
        <w:rPr>
          <w:sz w:val="28"/>
          <w:szCs w:val="28"/>
          <w:lang w:val="en-US"/>
        </w:rPr>
        <w:t>lxml</w:t>
      </w:r>
      <w:r w:rsidR="0087750B" w:rsidRPr="001174F4">
        <w:rPr>
          <w:sz w:val="28"/>
          <w:szCs w:val="28"/>
        </w:rPr>
        <w:t xml:space="preserve">. </w:t>
      </w:r>
    </w:p>
    <w:p w14:paraId="2CB710FB" w14:textId="77777777" w:rsidR="00FE60B3" w:rsidRPr="001174F4" w:rsidRDefault="0087750B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Ниже приведён пример использования метода </w:t>
      </w: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().</w:t>
      </w:r>
    </w:p>
    <w:p w14:paraId="061347B3" w14:textId="77777777" w:rsidR="0087750B" w:rsidRPr="001174F4" w:rsidRDefault="0087750B" w:rsidP="00D523F7">
      <w:pPr>
        <w:pStyle w:val="af2"/>
        <w:numPr>
          <w:ilvl w:val="0"/>
          <w:numId w:val="27"/>
        </w:numPr>
        <w:spacing w:after="0" w:line="360" w:lineRule="auto"/>
        <w:ind w:left="709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image = shop.find('div', class_='b-teaser__cover').find('img').get('src')</w:t>
      </w:r>
    </w:p>
    <w:p w14:paraId="2CB261B0" w14:textId="04F26BF5" w:rsidR="0087750B" w:rsidRPr="001174F4" w:rsidRDefault="0087750B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В результате в переменной </w:t>
      </w:r>
      <w:r w:rsidRPr="001174F4">
        <w:rPr>
          <w:sz w:val="28"/>
          <w:szCs w:val="28"/>
          <w:lang w:val="en-US" w:eastAsia="en-US"/>
        </w:rPr>
        <w:t>image</w:t>
      </w:r>
      <w:r w:rsidRPr="001174F4">
        <w:rPr>
          <w:sz w:val="28"/>
          <w:szCs w:val="28"/>
          <w:lang w:eastAsia="en-US"/>
        </w:rPr>
        <w:t xml:space="preserve"> будет ссылка на картинку магазина.</w:t>
      </w:r>
      <w:r w:rsidR="004A5B6D">
        <w:rPr>
          <w:sz w:val="28"/>
          <w:szCs w:val="28"/>
          <w:lang w:eastAsia="en-US"/>
        </w:rPr>
        <w:t xml:space="preserve"> Полный код программы приведён в </w:t>
      </w:r>
      <w:r w:rsidR="00D24768">
        <w:rPr>
          <w:sz w:val="28"/>
          <w:szCs w:val="28"/>
          <w:lang w:eastAsia="en-US"/>
        </w:rPr>
        <w:t>Приложении М.</w:t>
      </w:r>
    </w:p>
    <w:p w14:paraId="525A779A" w14:textId="77777777" w:rsidR="0008635C" w:rsidRPr="001174F4" w:rsidRDefault="0008635C" w:rsidP="00D523F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Плюсы </w:t>
      </w:r>
      <w:r w:rsidRPr="001174F4">
        <w:rPr>
          <w:sz w:val="28"/>
          <w:szCs w:val="28"/>
          <w:lang w:val="en-US" w:eastAsia="en-US"/>
        </w:rPr>
        <w:t>BeautifulSoup:</w:t>
      </w:r>
    </w:p>
    <w:p w14:paraId="070C46EC" w14:textId="7A80E25E" w:rsidR="0008635C" w:rsidRPr="00AD7773" w:rsidRDefault="0008635C" w:rsidP="00AD7773">
      <w:pPr>
        <w:pStyle w:val="af2"/>
        <w:numPr>
          <w:ilvl w:val="0"/>
          <w:numId w:val="28"/>
        </w:numPr>
        <w:spacing w:after="0" w:line="360" w:lineRule="auto"/>
        <w:ind w:left="709" w:hanging="283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может использовать другие парсеры</w:t>
      </w:r>
      <w:r w:rsidR="00AD7773">
        <w:rPr>
          <w:sz w:val="28"/>
          <w:szCs w:val="28"/>
          <w:lang w:eastAsia="en-US"/>
        </w:rPr>
        <w:t>.</w:t>
      </w:r>
    </w:p>
    <w:p w14:paraId="7D0977B7" w14:textId="77777777" w:rsidR="0008635C" w:rsidRPr="001174F4" w:rsidRDefault="0008635C" w:rsidP="00D523F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Минусы </w:t>
      </w:r>
      <w:r w:rsidRPr="001174F4">
        <w:rPr>
          <w:sz w:val="28"/>
          <w:szCs w:val="28"/>
          <w:lang w:val="en-US" w:eastAsia="en-US"/>
        </w:rPr>
        <w:t>BeautifulSoup:</w:t>
      </w:r>
    </w:p>
    <w:p w14:paraId="6F429938" w14:textId="77777777" w:rsidR="0008635C" w:rsidRPr="001174F4" w:rsidRDefault="0008635C" w:rsidP="00D523F7">
      <w:pPr>
        <w:pStyle w:val="af2"/>
        <w:numPr>
          <w:ilvl w:val="0"/>
          <w:numId w:val="29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не работает с </w:t>
      </w:r>
      <w:r w:rsidRPr="001174F4">
        <w:rPr>
          <w:sz w:val="28"/>
          <w:szCs w:val="28"/>
          <w:lang w:val="en-US" w:eastAsia="en-US"/>
        </w:rPr>
        <w:t>XPath</w:t>
      </w:r>
      <w:r w:rsidRPr="001174F4">
        <w:rPr>
          <w:sz w:val="28"/>
          <w:szCs w:val="28"/>
          <w:lang w:eastAsia="en-US"/>
        </w:rPr>
        <w:t xml:space="preserve"> выражениями и</w:t>
      </w:r>
      <w:r w:rsidR="00F740A7" w:rsidRPr="001174F4">
        <w:rPr>
          <w:sz w:val="28"/>
          <w:szCs w:val="28"/>
          <w:lang w:eastAsia="en-US"/>
        </w:rPr>
        <w:t xml:space="preserve"> </w:t>
      </w:r>
      <w:r w:rsidR="00F740A7" w:rsidRPr="001174F4">
        <w:rPr>
          <w:sz w:val="28"/>
          <w:szCs w:val="28"/>
          <w:lang w:val="en-US" w:eastAsia="en-US"/>
        </w:rPr>
        <w:t>css</w:t>
      </w:r>
      <w:r w:rsidRPr="001174F4">
        <w:rPr>
          <w:sz w:val="28"/>
          <w:szCs w:val="28"/>
          <w:lang w:eastAsia="en-US"/>
        </w:rPr>
        <w:t xml:space="preserve"> селекторами, но эта проблема решается добавлением </w:t>
      </w:r>
      <w:r w:rsidRPr="001174F4">
        <w:rPr>
          <w:sz w:val="28"/>
          <w:szCs w:val="28"/>
          <w:lang w:val="en-US" w:eastAsia="en-US"/>
        </w:rPr>
        <w:t>lxml</w:t>
      </w:r>
      <w:r w:rsidRPr="001174F4">
        <w:rPr>
          <w:sz w:val="28"/>
          <w:szCs w:val="28"/>
          <w:lang w:eastAsia="en-US"/>
        </w:rPr>
        <w:t>.</w:t>
      </w:r>
    </w:p>
    <w:p w14:paraId="68FCEF5B" w14:textId="77777777" w:rsidR="0087750B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71" w:name="_Toc9365048"/>
      <w:bookmarkStart w:id="72" w:name="_Toc9389373"/>
      <w:bookmarkStart w:id="73" w:name="_Toc9714951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фреймворка </w:t>
      </w:r>
      <w:r w:rsidR="00EA05A0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Scrapy</w:t>
      </w:r>
      <w:bookmarkEnd w:id="71"/>
      <w:bookmarkEnd w:id="72"/>
      <w:bookmarkEnd w:id="73"/>
    </w:p>
    <w:p w14:paraId="4A775332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Один из видов программ, которые написаны специально для скрапинга, называются Пауками. Для них существует отдельн</w:t>
      </w:r>
      <w:r w:rsidR="00A25217" w:rsidRPr="001174F4">
        <w:rPr>
          <w:color w:val="000000" w:themeColor="text1"/>
          <w:sz w:val="28"/>
          <w:szCs w:val="28"/>
          <w:lang w:bidi="ru-RU"/>
        </w:rPr>
        <w:t>ый фреймворк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14:paraId="5EBF7689" w14:textId="3F1C4F32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Scrapy – од</w:t>
      </w:r>
      <w:r w:rsidR="00A25217" w:rsidRPr="001174F4">
        <w:rPr>
          <w:color w:val="000000" w:themeColor="text1"/>
          <w:sz w:val="28"/>
          <w:szCs w:val="28"/>
          <w:lang w:bidi="ru-RU"/>
        </w:rPr>
        <w:t>ин</w:t>
      </w:r>
      <w:r w:rsidRPr="001174F4">
        <w:rPr>
          <w:color w:val="000000" w:themeColor="text1"/>
          <w:sz w:val="28"/>
          <w:szCs w:val="28"/>
          <w:lang w:bidi="ru-RU"/>
        </w:rPr>
        <w:t xml:space="preserve"> из наиболее популярных и производительных </w:t>
      </w:r>
      <w:r w:rsidR="00A25217" w:rsidRPr="001174F4">
        <w:rPr>
          <w:color w:val="000000" w:themeColor="text1"/>
          <w:sz w:val="28"/>
          <w:szCs w:val="28"/>
          <w:lang w:bidi="ru-RU"/>
        </w:rPr>
        <w:t>фреймворков</w:t>
      </w:r>
      <w:r w:rsidRPr="001174F4">
        <w:rPr>
          <w:color w:val="000000" w:themeColor="text1"/>
          <w:sz w:val="28"/>
          <w:szCs w:val="28"/>
          <w:lang w:bidi="ru-RU"/>
        </w:rPr>
        <w:t xml:space="preserve"> Python для получения данных с веб-страниц, которая включает в себя большинство общих функциональных возможностей. Это значит, что многие функции уже заложены в </w:t>
      </w:r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r w:rsidR="00AB0758">
        <w:rPr>
          <w:color w:val="000000" w:themeColor="text1"/>
          <w:sz w:val="28"/>
          <w:szCs w:val="28"/>
          <w:lang w:bidi="ru-RU"/>
        </w:rPr>
        <w:t xml:space="preserve"> </w:t>
      </w:r>
      <w:r w:rsidR="00AB0758" w:rsidRPr="00901CC8">
        <w:rPr>
          <w:color w:val="000000" w:themeColor="text1"/>
          <w:sz w:val="28"/>
          <w:szCs w:val="28"/>
          <w:lang w:bidi="ru-RU"/>
        </w:rPr>
        <w:t>[</w:t>
      </w:r>
      <w:r w:rsidR="00AB0758">
        <w:rPr>
          <w:color w:val="000000" w:themeColor="text1"/>
          <w:sz w:val="28"/>
          <w:szCs w:val="28"/>
          <w:lang w:val="en-US" w:bidi="ru-RU"/>
        </w:rPr>
        <w:fldChar w:fldCharType="begin"/>
      </w:r>
      <w:r w:rsidR="00AB0758" w:rsidRPr="00901CC8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AB0758">
        <w:rPr>
          <w:color w:val="000000" w:themeColor="text1"/>
          <w:sz w:val="28"/>
          <w:szCs w:val="28"/>
          <w:lang w:val="en-US" w:bidi="ru-RU"/>
        </w:rPr>
        <w:instrText>REF</w:instrText>
      </w:r>
      <w:r w:rsidR="00AB0758" w:rsidRPr="00901CC8">
        <w:rPr>
          <w:color w:val="000000" w:themeColor="text1"/>
          <w:sz w:val="28"/>
          <w:szCs w:val="28"/>
          <w:lang w:bidi="ru-RU"/>
        </w:rPr>
        <w:instrText xml:space="preserve"> _</w:instrText>
      </w:r>
      <w:r w:rsidR="00AB0758">
        <w:rPr>
          <w:color w:val="000000" w:themeColor="text1"/>
          <w:sz w:val="28"/>
          <w:szCs w:val="28"/>
          <w:lang w:val="en-US" w:bidi="ru-RU"/>
        </w:rPr>
        <w:instrText>Ref</w:instrText>
      </w:r>
      <w:r w:rsidR="00AB0758" w:rsidRPr="00901CC8">
        <w:rPr>
          <w:color w:val="000000" w:themeColor="text1"/>
          <w:sz w:val="28"/>
          <w:szCs w:val="28"/>
          <w:lang w:bidi="ru-RU"/>
        </w:rPr>
        <w:instrText>9478438 \</w:instrText>
      </w:r>
      <w:r w:rsidR="00AB0758">
        <w:rPr>
          <w:color w:val="000000" w:themeColor="text1"/>
          <w:sz w:val="28"/>
          <w:szCs w:val="28"/>
          <w:lang w:val="en-US" w:bidi="ru-RU"/>
        </w:rPr>
        <w:instrText>r</w:instrText>
      </w:r>
      <w:r w:rsidR="00AB0758" w:rsidRPr="00901CC8">
        <w:rPr>
          <w:color w:val="000000" w:themeColor="text1"/>
          <w:sz w:val="28"/>
          <w:szCs w:val="28"/>
          <w:lang w:bidi="ru-RU"/>
        </w:rPr>
        <w:instrText xml:space="preserve"> \</w:instrText>
      </w:r>
      <w:r w:rsidR="00AB0758">
        <w:rPr>
          <w:color w:val="000000" w:themeColor="text1"/>
          <w:sz w:val="28"/>
          <w:szCs w:val="28"/>
          <w:lang w:val="en-US" w:bidi="ru-RU"/>
        </w:rPr>
        <w:instrText>h</w:instrText>
      </w:r>
      <w:r w:rsidR="00AB0758" w:rsidRPr="00901CC8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E44467" w:rsidRPr="003908C5">
        <w:rPr>
          <w:color w:val="000000" w:themeColor="text1"/>
          <w:sz w:val="28"/>
          <w:szCs w:val="28"/>
          <w:lang w:bidi="ru-RU"/>
        </w:rPr>
        <w:instrText xml:space="preserve"> \* </w:instrText>
      </w:r>
      <w:r w:rsidR="00E44467">
        <w:rPr>
          <w:color w:val="000000" w:themeColor="text1"/>
          <w:sz w:val="28"/>
          <w:szCs w:val="28"/>
          <w:lang w:val="en-US" w:bidi="ru-RU"/>
        </w:rPr>
        <w:instrText>MERGEFORMAT</w:instrText>
      </w:r>
      <w:r w:rsidR="00E44467" w:rsidRPr="003908C5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AB0758">
        <w:rPr>
          <w:color w:val="000000" w:themeColor="text1"/>
          <w:sz w:val="28"/>
          <w:szCs w:val="28"/>
          <w:lang w:val="en-US" w:bidi="ru-RU"/>
        </w:rPr>
      </w:r>
      <w:r w:rsidR="00AB0758">
        <w:rPr>
          <w:color w:val="000000" w:themeColor="text1"/>
          <w:sz w:val="28"/>
          <w:szCs w:val="28"/>
          <w:lang w:val="en-US" w:bidi="ru-RU"/>
        </w:rPr>
        <w:fldChar w:fldCharType="separate"/>
      </w:r>
      <w:r w:rsidR="00BF3FC8" w:rsidRPr="00BF3FC8">
        <w:rPr>
          <w:color w:val="000000" w:themeColor="text1"/>
          <w:sz w:val="28"/>
          <w:szCs w:val="28"/>
          <w:lang w:bidi="ru-RU"/>
        </w:rPr>
        <w:t>24</w:t>
      </w:r>
      <w:r w:rsidR="00AB0758">
        <w:rPr>
          <w:color w:val="000000" w:themeColor="text1"/>
          <w:sz w:val="28"/>
          <w:szCs w:val="28"/>
          <w:lang w:val="en-US" w:bidi="ru-RU"/>
        </w:rPr>
        <w:fldChar w:fldCharType="end"/>
      </w:r>
      <w:r w:rsidR="00AB0758" w:rsidRPr="00901CC8">
        <w:rPr>
          <w:color w:val="000000" w:themeColor="text1"/>
          <w:sz w:val="28"/>
          <w:szCs w:val="28"/>
          <w:lang w:bidi="ru-RU"/>
        </w:rPr>
        <w:t>]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14:paraId="723349A5" w14:textId="77777777" w:rsidR="00A25217" w:rsidRPr="001174F4" w:rsidRDefault="00A25217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Фреймворк </w:t>
      </w:r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r w:rsidRPr="001174F4">
        <w:rPr>
          <w:color w:val="000000" w:themeColor="text1"/>
          <w:sz w:val="28"/>
          <w:szCs w:val="28"/>
          <w:lang w:bidi="ru-RU"/>
        </w:rPr>
        <w:t xml:space="preserve"> можно установить в </w:t>
      </w:r>
      <w:r w:rsidRPr="001174F4">
        <w:rPr>
          <w:color w:val="000000" w:themeColor="text1"/>
          <w:sz w:val="28"/>
          <w:szCs w:val="28"/>
          <w:lang w:val="en-US" w:bidi="ru-RU"/>
        </w:rPr>
        <w:t>PyCharm</w:t>
      </w:r>
      <w:r w:rsidRPr="001174F4">
        <w:rPr>
          <w:color w:val="000000" w:themeColor="text1"/>
          <w:sz w:val="28"/>
          <w:szCs w:val="28"/>
          <w:lang w:bidi="ru-RU"/>
        </w:rPr>
        <w:t xml:space="preserve"> через настройки.</w:t>
      </w:r>
    </w:p>
    <w:p w14:paraId="349D4404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Для создания проекта в консоли нужно прописать «</w:t>
      </w:r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val="en-US" w:bidi="ru-RU"/>
        </w:rPr>
        <w:t>startproject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val="en-US" w:bidi="ru-RU"/>
        </w:rPr>
        <w:t>project</w:t>
      </w:r>
      <w:r w:rsidRPr="001174F4">
        <w:rPr>
          <w:color w:val="000000" w:themeColor="text1"/>
          <w:sz w:val="28"/>
          <w:szCs w:val="28"/>
          <w:lang w:bidi="ru-RU"/>
        </w:rPr>
        <w:t>_</w:t>
      </w:r>
      <w:r w:rsidRPr="001174F4">
        <w:rPr>
          <w:color w:val="000000" w:themeColor="text1"/>
          <w:sz w:val="28"/>
          <w:szCs w:val="28"/>
          <w:lang w:val="en-US" w:bidi="ru-RU"/>
        </w:rPr>
        <w:t>name</w:t>
      </w:r>
      <w:r w:rsidRPr="001174F4">
        <w:rPr>
          <w:color w:val="000000" w:themeColor="text1"/>
          <w:sz w:val="28"/>
          <w:szCs w:val="28"/>
          <w:lang w:bidi="ru-RU"/>
        </w:rPr>
        <w:t xml:space="preserve">», где вместо </w:t>
      </w:r>
      <w:r w:rsidRPr="001174F4">
        <w:rPr>
          <w:color w:val="000000" w:themeColor="text1"/>
          <w:sz w:val="28"/>
          <w:szCs w:val="28"/>
          <w:lang w:val="en-US" w:bidi="ru-RU"/>
        </w:rPr>
        <w:t>project</w:t>
      </w:r>
      <w:r w:rsidRPr="001174F4">
        <w:rPr>
          <w:color w:val="000000" w:themeColor="text1"/>
          <w:sz w:val="28"/>
          <w:szCs w:val="28"/>
          <w:lang w:bidi="ru-RU"/>
        </w:rPr>
        <w:t>_</w:t>
      </w:r>
      <w:r w:rsidRPr="001174F4">
        <w:rPr>
          <w:color w:val="000000" w:themeColor="text1"/>
          <w:sz w:val="28"/>
          <w:szCs w:val="28"/>
          <w:lang w:val="en-US" w:bidi="ru-RU"/>
        </w:rPr>
        <w:t>name</w:t>
      </w:r>
      <w:r w:rsidRPr="001174F4">
        <w:rPr>
          <w:color w:val="000000" w:themeColor="text1"/>
          <w:sz w:val="28"/>
          <w:szCs w:val="28"/>
          <w:lang w:bidi="ru-RU"/>
        </w:rPr>
        <w:t xml:space="preserve"> нужно написать имя проекта. После этого в директории создастся проект с определённой файловой структурой следующего типа:</w:t>
      </w:r>
    </w:p>
    <w:p w14:paraId="104717B6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>orphanage/</w:t>
      </w:r>
    </w:p>
    <w:p w14:paraId="126554D2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scrapy.cfg</w:t>
      </w:r>
    </w:p>
    <w:p w14:paraId="5473BC80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orphanage/</w:t>
      </w:r>
    </w:p>
    <w:p w14:paraId="77136DE3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__init__.py</w:t>
      </w:r>
    </w:p>
    <w:p w14:paraId="3F6B932D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items.py</w:t>
      </w:r>
    </w:p>
    <w:p w14:paraId="1CFA0CFA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pipelines.py</w:t>
      </w:r>
    </w:p>
    <w:p w14:paraId="3FD08E50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settings.py</w:t>
      </w:r>
    </w:p>
    <w:p w14:paraId="3EF07572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</w:t>
      </w:r>
      <w:r w:rsidRPr="00F06CB3">
        <w:rPr>
          <w:color w:val="000000" w:themeColor="text1"/>
          <w:sz w:val="28"/>
          <w:szCs w:val="28"/>
          <w:lang w:bidi="ru-RU"/>
        </w:rPr>
        <w:t>spiders/</w:t>
      </w:r>
    </w:p>
    <w:p w14:paraId="29D65CD9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F06CB3">
        <w:rPr>
          <w:color w:val="000000" w:themeColor="text1"/>
          <w:sz w:val="28"/>
          <w:szCs w:val="28"/>
          <w:lang w:bidi="ru-RU"/>
        </w:rPr>
        <w:t xml:space="preserve">            __init__.py</w:t>
      </w:r>
    </w:p>
    <w:p w14:paraId="1FB4C0C8" w14:textId="77777777" w:rsidR="002766AC" w:rsidRPr="00F06CB3" w:rsidRDefault="002766AC" w:rsidP="00E11F80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F06CB3">
        <w:rPr>
          <w:color w:val="000000" w:themeColor="text1"/>
          <w:sz w:val="28"/>
          <w:szCs w:val="28"/>
          <w:lang w:bidi="ru-RU"/>
        </w:rPr>
        <w:t xml:space="preserve">            ... </w:t>
      </w:r>
    </w:p>
    <w:p w14:paraId="4E57254E" w14:textId="0EFA830F" w:rsidR="00C63963" w:rsidRPr="001174F4" w:rsidRDefault="002766AC" w:rsidP="00E11F80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данной файловой структуре имеются следующие элементы: </w:t>
      </w:r>
    </w:p>
    <w:p w14:paraId="6A6E105A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scrapy.cfg – настройки проекта;</w:t>
      </w:r>
    </w:p>
    <w:p w14:paraId="1B763646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 – Python модуль проекта;</w:t>
      </w:r>
    </w:p>
    <w:p w14:paraId="210CCC49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orphanage/items.py – классы, описывающие модель собираемых данных;</w:t>
      </w:r>
    </w:p>
    <w:p w14:paraId="0305D07C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orphanage/pipelines.py – используется в основном для описания пользовательских форматов сохранения результатов парсинга;</w:t>
      </w:r>
    </w:p>
    <w:p w14:paraId="111BCEDC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orphanage/settings.py – пользовательские настройки паука;</w:t>
      </w:r>
    </w:p>
    <w:p w14:paraId="72DB8F09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orphanage/spiders/ – директория, в которой хранятся файлы с классами пауков. Каждого паука принято писать в отдельном файле.</w:t>
      </w:r>
    </w:p>
    <w:p w14:paraId="6C0B3731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файл </w:t>
      </w:r>
      <w:r w:rsidRPr="001174F4">
        <w:rPr>
          <w:color w:val="000000" w:themeColor="text1"/>
          <w:sz w:val="28"/>
          <w:szCs w:val="28"/>
          <w:lang w:val="en-US" w:bidi="ru-RU"/>
        </w:rPr>
        <w:t>items</w:t>
      </w:r>
      <w:r w:rsidRPr="001174F4">
        <w:rPr>
          <w:color w:val="000000" w:themeColor="text1"/>
          <w:sz w:val="28"/>
          <w:szCs w:val="28"/>
          <w:lang w:bidi="ru-RU"/>
        </w:rPr>
        <w:t>.</w:t>
      </w:r>
      <w:r w:rsidRPr="001174F4">
        <w:rPr>
          <w:color w:val="000000" w:themeColor="text1"/>
          <w:sz w:val="28"/>
          <w:szCs w:val="28"/>
          <w:lang w:val="en-US" w:bidi="ru-RU"/>
        </w:rPr>
        <w:t>py</w:t>
      </w:r>
      <w:r w:rsidRPr="001174F4">
        <w:rPr>
          <w:color w:val="000000" w:themeColor="text1"/>
          <w:sz w:val="28"/>
          <w:szCs w:val="28"/>
          <w:lang w:bidi="ru-RU"/>
        </w:rPr>
        <w:t xml:space="preserve"> описываются атрибуты, которые будут изыматься с сайтов. Например</w:t>
      </w:r>
      <w:r w:rsidRPr="001174F4">
        <w:rPr>
          <w:color w:val="000000" w:themeColor="text1"/>
          <w:sz w:val="28"/>
          <w:szCs w:val="28"/>
          <w:lang w:val="en-US" w:bidi="ru-RU"/>
        </w:rPr>
        <w:t>,</w:t>
      </w:r>
    </w:p>
    <w:p w14:paraId="05513470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class Shop(scrapy.Item):</w:t>
      </w:r>
    </w:p>
    <w:p w14:paraId="175553E1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# define the fields for your item here like:</w:t>
      </w:r>
    </w:p>
    <w:p w14:paraId="3F7F9224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name = scrapy.Field()</w:t>
      </w:r>
    </w:p>
    <w:p w14:paraId="1C1639C9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url = scrapy.Field() </w:t>
      </w:r>
    </w:p>
    <w:p w14:paraId="1BB38B2B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discount = scrapy.Field()</w:t>
      </w:r>
    </w:p>
    <w:p w14:paraId="51EEBE79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label = scrapy.Field()</w:t>
      </w:r>
    </w:p>
    <w:p w14:paraId="4F0DF73B" w14:textId="77777777" w:rsidR="00A25217" w:rsidRPr="00F06CB3" w:rsidRDefault="00A25217" w:rsidP="00E11F80">
      <w:pPr>
        <w:pStyle w:val="af2"/>
        <w:numPr>
          <w:ilvl w:val="0"/>
          <w:numId w:val="55"/>
        </w:numPr>
        <w:spacing w:after="0" w:line="360" w:lineRule="auto"/>
        <w:ind w:left="709"/>
        <w:rPr>
          <w:color w:val="000000" w:themeColor="text1"/>
          <w:sz w:val="24"/>
          <w:szCs w:val="24"/>
          <w:lang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image</w:t>
      </w:r>
      <w:r w:rsidRPr="00F06CB3">
        <w:rPr>
          <w:color w:val="000000" w:themeColor="text1"/>
          <w:sz w:val="24"/>
          <w:szCs w:val="24"/>
          <w:lang w:bidi="ru-RU"/>
        </w:rPr>
        <w:t xml:space="preserve"> = </w:t>
      </w:r>
      <w:r w:rsidRPr="00F06CB3">
        <w:rPr>
          <w:color w:val="000000" w:themeColor="text1"/>
          <w:sz w:val="24"/>
          <w:szCs w:val="24"/>
          <w:lang w:val="en-US" w:bidi="ru-RU"/>
        </w:rPr>
        <w:t>scrapy</w:t>
      </w:r>
      <w:r w:rsidRPr="00F06CB3">
        <w:rPr>
          <w:color w:val="000000" w:themeColor="text1"/>
          <w:sz w:val="24"/>
          <w:szCs w:val="24"/>
          <w:lang w:bidi="ru-RU"/>
        </w:rPr>
        <w:t>.</w:t>
      </w:r>
      <w:r w:rsidRPr="00F06CB3">
        <w:rPr>
          <w:color w:val="000000" w:themeColor="text1"/>
          <w:sz w:val="24"/>
          <w:szCs w:val="24"/>
          <w:lang w:val="en-US" w:bidi="ru-RU"/>
        </w:rPr>
        <w:t>Field</w:t>
      </w:r>
      <w:r w:rsidRPr="00F06CB3">
        <w:rPr>
          <w:color w:val="000000" w:themeColor="text1"/>
          <w:sz w:val="24"/>
          <w:szCs w:val="24"/>
          <w:lang w:bidi="ru-RU"/>
        </w:rPr>
        <w:t>()</w:t>
      </w:r>
    </w:p>
    <w:p w14:paraId="65D27304" w14:textId="77777777" w:rsidR="002766AC" w:rsidRPr="001174F4" w:rsidRDefault="002766AC" w:rsidP="00E11F80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В этом примере описыва</w:t>
      </w:r>
      <w:r w:rsidR="00A25217" w:rsidRPr="001174F4">
        <w:rPr>
          <w:color w:val="000000" w:themeColor="text1"/>
          <w:sz w:val="28"/>
          <w:szCs w:val="28"/>
          <w:lang w:bidi="ru-RU"/>
        </w:rPr>
        <w:t>ю</w:t>
      </w:r>
      <w:r w:rsidRPr="001174F4">
        <w:rPr>
          <w:color w:val="000000" w:themeColor="text1"/>
          <w:sz w:val="28"/>
          <w:szCs w:val="28"/>
          <w:lang w:bidi="ru-RU"/>
        </w:rPr>
        <w:t>тся аргумент</w:t>
      </w:r>
      <w:r w:rsidR="00A25217" w:rsidRPr="001174F4">
        <w:rPr>
          <w:color w:val="000000" w:themeColor="text1"/>
          <w:sz w:val="28"/>
          <w:szCs w:val="28"/>
          <w:lang w:bidi="ru-RU"/>
        </w:rPr>
        <w:t>ы</w:t>
      </w:r>
      <w:r w:rsidRPr="001174F4">
        <w:rPr>
          <w:color w:val="000000" w:themeColor="text1"/>
          <w:sz w:val="28"/>
          <w:szCs w:val="28"/>
          <w:lang w:bidi="ru-RU"/>
        </w:rPr>
        <w:t>, котор</w:t>
      </w:r>
      <w:r w:rsidR="00A25217" w:rsidRPr="001174F4">
        <w:rPr>
          <w:color w:val="000000" w:themeColor="text1"/>
          <w:sz w:val="28"/>
          <w:szCs w:val="28"/>
          <w:lang w:bidi="ru-RU"/>
        </w:rPr>
        <w:t>ые</w:t>
      </w:r>
      <w:r w:rsidRPr="001174F4">
        <w:rPr>
          <w:color w:val="000000" w:themeColor="text1"/>
          <w:sz w:val="28"/>
          <w:szCs w:val="28"/>
          <w:lang w:bidi="ru-RU"/>
        </w:rPr>
        <w:t xml:space="preserve"> буд</w:t>
      </w:r>
      <w:r w:rsidR="00A25217" w:rsidRPr="001174F4">
        <w:rPr>
          <w:color w:val="000000" w:themeColor="text1"/>
          <w:sz w:val="28"/>
          <w:szCs w:val="28"/>
          <w:lang w:bidi="ru-RU"/>
        </w:rPr>
        <w:t>у</w:t>
      </w:r>
      <w:r w:rsidRPr="001174F4">
        <w:rPr>
          <w:color w:val="000000" w:themeColor="text1"/>
          <w:sz w:val="28"/>
          <w:szCs w:val="28"/>
          <w:lang w:bidi="ru-RU"/>
        </w:rPr>
        <w:t>т соответствовать объектам</w:t>
      </w:r>
      <w:r w:rsidR="00A25217" w:rsidRPr="001174F4">
        <w:rPr>
          <w:color w:val="000000" w:themeColor="text1"/>
          <w:sz w:val="28"/>
          <w:szCs w:val="28"/>
          <w:lang w:bidi="ru-RU"/>
        </w:rPr>
        <w:t>, находящиеся на сайте.</w:t>
      </w:r>
    </w:p>
    <w:p w14:paraId="55933F76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папке </w:t>
      </w:r>
      <w:r w:rsidRPr="001174F4">
        <w:rPr>
          <w:color w:val="000000" w:themeColor="text1"/>
          <w:sz w:val="28"/>
          <w:szCs w:val="28"/>
          <w:lang w:val="en-US" w:bidi="ru-RU"/>
        </w:rPr>
        <w:t>spyders</w:t>
      </w:r>
      <w:r w:rsidRPr="001174F4">
        <w:rPr>
          <w:color w:val="000000" w:themeColor="text1"/>
          <w:sz w:val="28"/>
          <w:szCs w:val="28"/>
          <w:lang w:bidi="ru-RU"/>
        </w:rPr>
        <w:t xml:space="preserve"> хранится класс с самим пауком. Для примера, ниже приводится класс паука</w:t>
      </w:r>
    </w:p>
    <w:p w14:paraId="0CF677FF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class ArcadySpider(scrapy.Spider):</w:t>
      </w:r>
    </w:p>
    <w:p w14:paraId="66663B37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name = "arcady"</w:t>
      </w:r>
    </w:p>
    <w:p w14:paraId="7AFA950D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address = "https://letyshops.com/shops?page="</w:t>
      </w:r>
    </w:p>
    <w:p w14:paraId="7A351F63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clear_address = 'https://letyshops.com'</w:t>
      </w:r>
    </w:p>
    <w:p w14:paraId="630208FB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allowed_domains = ['https://letyshops.com']</w:t>
      </w:r>
    </w:p>
    <w:p w14:paraId="601F744D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start_urls = []</w:t>
      </w:r>
    </w:p>
    <w:p w14:paraId="31BD9620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max_page = get_max_page()</w:t>
      </w:r>
    </w:p>
    <w:p w14:paraId="51350F88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for i in range(1, max_page + 1):</w:t>
      </w:r>
    </w:p>
    <w:p w14:paraId="7BA1C04D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start_urls.append(address + i.__str__())</w:t>
      </w:r>
    </w:p>
    <w:p w14:paraId="075B3965" w14:textId="77777777" w:rsidR="00A25217" w:rsidRPr="00F06CB3" w:rsidRDefault="00A25217" w:rsidP="00D523F7">
      <w:p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</w:p>
    <w:p w14:paraId="51B58F10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rules = (</w:t>
      </w:r>
    </w:p>
    <w:p w14:paraId="3D3E3B92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Rule(LinkExtractor(allow=('')), callback="parse", follow=</w:t>
      </w:r>
      <w:r w:rsidR="009A3842" w:rsidRPr="00F06CB3">
        <w:rPr>
          <w:color w:val="000000" w:themeColor="text1"/>
          <w:sz w:val="24"/>
          <w:szCs w:val="24"/>
          <w:lang w:val="en-US" w:bidi="ru-RU"/>
        </w:rPr>
        <w:t>False</w:t>
      </w:r>
      <w:r w:rsidRPr="00F06CB3">
        <w:rPr>
          <w:color w:val="000000" w:themeColor="text1"/>
          <w:sz w:val="24"/>
          <w:szCs w:val="24"/>
          <w:lang w:val="en-US" w:bidi="ru-RU"/>
        </w:rPr>
        <w:t>)</w:t>
      </w:r>
    </w:p>
    <w:p w14:paraId="178012F4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)</w:t>
      </w:r>
    </w:p>
    <w:p w14:paraId="2763D5FC" w14:textId="77777777" w:rsidR="00A25217" w:rsidRPr="00F06CB3" w:rsidRDefault="00A25217" w:rsidP="00D523F7">
      <w:p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</w:p>
    <w:p w14:paraId="3C14F8FE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def parse(self, response):</w:t>
      </w:r>
    </w:p>
    <w:p w14:paraId="0BA0F6F4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shops = response.xpath('//div[@class="b-teaser"]')</w:t>
      </w:r>
    </w:p>
    <w:p w14:paraId="392E977A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for i, shop in enumerate(shops):</w:t>
      </w:r>
    </w:p>
    <w:p w14:paraId="4B75FCEF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item = {</w:t>
      </w:r>
    </w:p>
    <w:p w14:paraId="08753FF5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'name': self.get_name(shop, i),</w:t>
      </w:r>
    </w:p>
    <w:p w14:paraId="15235965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'discount': self.get_discount(shop, i),</w:t>
      </w:r>
    </w:p>
    <w:p w14:paraId="082944CC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'label': self.get_label(shop, i),</w:t>
      </w:r>
    </w:p>
    <w:p w14:paraId="3240F611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'image': self.get_image(shop, i),</w:t>
      </w:r>
    </w:p>
    <w:p w14:paraId="012CA73F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'url': self.get_url(shop, i)</w:t>
      </w:r>
    </w:p>
    <w:p w14:paraId="2918D0CA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}</w:t>
      </w:r>
    </w:p>
    <w:p w14:paraId="380E9200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items.append(item)</w:t>
      </w:r>
    </w:p>
    <w:p w14:paraId="037953F0" w14:textId="57C9AE0D" w:rsidR="00E11F80" w:rsidRPr="00E11F80" w:rsidRDefault="00A25217" w:rsidP="00E11F80">
      <w:pPr>
        <w:pStyle w:val="af2"/>
        <w:numPr>
          <w:ilvl w:val="0"/>
          <w:numId w:val="56"/>
        </w:numPr>
        <w:spacing w:after="0" w:line="36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return items</w:t>
      </w:r>
    </w:p>
    <w:p w14:paraId="184B0EEB" w14:textId="1A437C78" w:rsidR="002766AC" w:rsidRPr="001174F4" w:rsidRDefault="00DA1158" w:rsidP="00E11F80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Основным метод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ом </w:t>
      </w:r>
      <w:r w:rsidRPr="001174F4">
        <w:rPr>
          <w:color w:val="000000" w:themeColor="text1"/>
          <w:sz w:val="28"/>
          <w:szCs w:val="28"/>
          <w:lang w:bidi="ru-RU"/>
        </w:rPr>
        <w:t>явля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ется </w:t>
      </w:r>
      <w:r w:rsidR="00105851" w:rsidRPr="001174F4">
        <w:rPr>
          <w:color w:val="000000" w:themeColor="text1"/>
          <w:sz w:val="28"/>
          <w:szCs w:val="28"/>
          <w:lang w:val="en-US" w:bidi="ru-RU"/>
        </w:rPr>
        <w:t>parse</w:t>
      </w:r>
      <w:r w:rsidR="00105851" w:rsidRPr="001174F4">
        <w:rPr>
          <w:color w:val="000000" w:themeColor="text1"/>
          <w:sz w:val="28"/>
          <w:szCs w:val="28"/>
          <w:lang w:bidi="ru-RU"/>
        </w:rPr>
        <w:t>(). Он</w:t>
      </w:r>
      <w:r w:rsidR="002766AC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отвечает за обращение к нужным </w:t>
      </w:r>
      <w:r w:rsidR="00105851" w:rsidRPr="001174F4">
        <w:rPr>
          <w:color w:val="000000" w:themeColor="text1"/>
          <w:sz w:val="28"/>
          <w:szCs w:val="28"/>
          <w:lang w:val="en-US" w:bidi="ru-RU"/>
        </w:rPr>
        <w:t>url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 и вызов определённых методов. Также </w:t>
      </w:r>
      <w:r w:rsidR="00105851" w:rsidRPr="001174F4">
        <w:rPr>
          <w:color w:val="000000" w:themeColor="text1"/>
          <w:sz w:val="28"/>
          <w:szCs w:val="28"/>
          <w:lang w:val="en-US" w:bidi="ru-RU"/>
        </w:rPr>
        <w:t>parse</w:t>
      </w:r>
      <w:r w:rsidR="00105851" w:rsidRPr="001174F4">
        <w:rPr>
          <w:color w:val="000000" w:themeColor="text1"/>
          <w:sz w:val="28"/>
          <w:szCs w:val="28"/>
          <w:lang w:bidi="ru-RU"/>
        </w:rPr>
        <w:t>() является методом по умолчанию.</w:t>
      </w:r>
    </w:p>
    <w:p w14:paraId="12881382" w14:textId="77777777" w:rsidR="004B7C77" w:rsidRPr="001174F4" w:rsidRDefault="004B7C77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переменную </w:t>
      </w:r>
      <w:r w:rsidRPr="001174F4">
        <w:rPr>
          <w:color w:val="000000" w:themeColor="text1"/>
          <w:sz w:val="28"/>
          <w:szCs w:val="28"/>
          <w:lang w:val="en-US" w:bidi="ru-RU"/>
        </w:rPr>
        <w:t>start</w:t>
      </w:r>
      <w:r w:rsidRPr="001174F4">
        <w:rPr>
          <w:color w:val="000000" w:themeColor="text1"/>
          <w:sz w:val="28"/>
          <w:szCs w:val="28"/>
          <w:lang w:bidi="ru-RU"/>
        </w:rPr>
        <w:t>_</w:t>
      </w:r>
      <w:r w:rsidRPr="001174F4">
        <w:rPr>
          <w:color w:val="000000" w:themeColor="text1"/>
          <w:sz w:val="28"/>
          <w:szCs w:val="28"/>
          <w:lang w:val="en-US" w:bidi="ru-RU"/>
        </w:rPr>
        <w:t>urls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132FF9" w:rsidRPr="001174F4">
        <w:rPr>
          <w:color w:val="000000" w:themeColor="text1"/>
          <w:sz w:val="28"/>
          <w:szCs w:val="28"/>
          <w:lang w:bidi="ru-RU"/>
        </w:rPr>
        <w:t xml:space="preserve">заносятся </w:t>
      </w:r>
      <w:r w:rsidR="00132FF9" w:rsidRPr="001174F4">
        <w:rPr>
          <w:color w:val="000000" w:themeColor="text1"/>
          <w:sz w:val="28"/>
          <w:szCs w:val="28"/>
          <w:lang w:val="en-US" w:bidi="ru-RU"/>
        </w:rPr>
        <w:t>URL</w:t>
      </w:r>
      <w:r w:rsidR="00132FF9" w:rsidRPr="001174F4">
        <w:rPr>
          <w:color w:val="000000" w:themeColor="text1"/>
          <w:sz w:val="28"/>
          <w:szCs w:val="28"/>
          <w:lang w:bidi="ru-RU"/>
        </w:rPr>
        <w:t>’ы, которые будут обходиться пауком.</w:t>
      </w:r>
    </w:p>
    <w:p w14:paraId="0961164E" w14:textId="5D022088" w:rsidR="00132FF9" w:rsidRPr="001174F4" w:rsidRDefault="00132FF9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Переменная rules – список правил обхода ресурса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. Правило передаёт ссылки </w:t>
      </w:r>
      <w:r w:rsidR="002511C3" w:rsidRPr="001174F4">
        <w:rPr>
          <w:color w:val="000000" w:themeColor="text1"/>
          <w:sz w:val="28"/>
          <w:szCs w:val="28"/>
          <w:lang w:bidi="ru-RU"/>
        </w:rPr>
        <w:t>из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start</w:t>
      </w:r>
      <w:r w:rsidR="009A3842" w:rsidRPr="001174F4">
        <w:rPr>
          <w:color w:val="000000" w:themeColor="text1"/>
          <w:sz w:val="28"/>
          <w:szCs w:val="28"/>
          <w:lang w:bidi="ru-RU"/>
        </w:rPr>
        <w:t>_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urls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методу 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parse</w:t>
      </w:r>
      <w:r w:rsidR="009A3842" w:rsidRPr="001174F4">
        <w:rPr>
          <w:color w:val="000000" w:themeColor="text1"/>
          <w:sz w:val="28"/>
          <w:szCs w:val="28"/>
          <w:lang w:bidi="ru-RU"/>
        </w:rPr>
        <w:t>.</w:t>
      </w:r>
      <w:r w:rsidR="002511C3" w:rsidRPr="001174F4">
        <w:rPr>
          <w:color w:val="000000" w:themeColor="text1"/>
          <w:sz w:val="28"/>
          <w:szCs w:val="28"/>
          <w:lang w:bidi="ru-RU"/>
        </w:rPr>
        <w:t xml:space="preserve"> Аргумент </w:t>
      </w:r>
      <w:r w:rsidR="002511C3" w:rsidRPr="001174F4">
        <w:rPr>
          <w:color w:val="000000" w:themeColor="text1"/>
          <w:sz w:val="28"/>
          <w:szCs w:val="28"/>
          <w:lang w:val="en-US" w:bidi="ru-RU"/>
        </w:rPr>
        <w:t>callback</w:t>
      </w:r>
      <w:r w:rsidR="002511C3" w:rsidRPr="001174F4">
        <w:rPr>
          <w:color w:val="000000" w:themeColor="text1"/>
          <w:sz w:val="28"/>
          <w:szCs w:val="28"/>
          <w:lang w:bidi="ru-RU"/>
        </w:rPr>
        <w:t xml:space="preserve"> отвечает за метод, которому будут переданы данные.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Аргумент 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follow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отвечает за извлечение ссылок</w:t>
      </w:r>
      <w:r w:rsidR="00175DB0">
        <w:rPr>
          <w:color w:val="000000" w:themeColor="text1"/>
          <w:sz w:val="28"/>
          <w:szCs w:val="28"/>
          <w:lang w:bidi="ru-RU"/>
        </w:rPr>
        <w:t xml:space="preserve"> </w:t>
      </w:r>
      <w:r w:rsidR="00175DB0" w:rsidRPr="00901CC8">
        <w:rPr>
          <w:color w:val="000000" w:themeColor="text1"/>
          <w:sz w:val="28"/>
          <w:szCs w:val="28"/>
          <w:lang w:bidi="ru-RU"/>
        </w:rPr>
        <w:t>[</w:t>
      </w:r>
      <w:r w:rsidR="00175DB0">
        <w:rPr>
          <w:color w:val="000000" w:themeColor="text1"/>
          <w:sz w:val="28"/>
          <w:szCs w:val="28"/>
          <w:lang w:val="en-US" w:bidi="ru-RU"/>
        </w:rPr>
        <w:fldChar w:fldCharType="begin"/>
      </w:r>
      <w:r w:rsidR="00175DB0" w:rsidRPr="00901CC8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175DB0">
        <w:rPr>
          <w:color w:val="000000" w:themeColor="text1"/>
          <w:sz w:val="28"/>
          <w:szCs w:val="28"/>
          <w:lang w:val="en-US" w:bidi="ru-RU"/>
        </w:rPr>
        <w:instrText>REF</w:instrText>
      </w:r>
      <w:r w:rsidR="00175DB0" w:rsidRPr="00901CC8">
        <w:rPr>
          <w:color w:val="000000" w:themeColor="text1"/>
          <w:sz w:val="28"/>
          <w:szCs w:val="28"/>
          <w:lang w:bidi="ru-RU"/>
        </w:rPr>
        <w:instrText xml:space="preserve"> _</w:instrText>
      </w:r>
      <w:r w:rsidR="00175DB0">
        <w:rPr>
          <w:color w:val="000000" w:themeColor="text1"/>
          <w:sz w:val="28"/>
          <w:szCs w:val="28"/>
          <w:lang w:val="en-US" w:bidi="ru-RU"/>
        </w:rPr>
        <w:instrText>Ref</w:instrText>
      </w:r>
      <w:r w:rsidR="00175DB0" w:rsidRPr="00901CC8">
        <w:rPr>
          <w:color w:val="000000" w:themeColor="text1"/>
          <w:sz w:val="28"/>
          <w:szCs w:val="28"/>
          <w:lang w:bidi="ru-RU"/>
        </w:rPr>
        <w:instrText>9478558 \</w:instrText>
      </w:r>
      <w:r w:rsidR="00175DB0">
        <w:rPr>
          <w:color w:val="000000" w:themeColor="text1"/>
          <w:sz w:val="28"/>
          <w:szCs w:val="28"/>
          <w:lang w:val="en-US" w:bidi="ru-RU"/>
        </w:rPr>
        <w:instrText>r</w:instrText>
      </w:r>
      <w:r w:rsidR="00175DB0" w:rsidRPr="00901CC8">
        <w:rPr>
          <w:color w:val="000000" w:themeColor="text1"/>
          <w:sz w:val="28"/>
          <w:szCs w:val="28"/>
          <w:lang w:bidi="ru-RU"/>
        </w:rPr>
        <w:instrText xml:space="preserve"> \</w:instrText>
      </w:r>
      <w:r w:rsidR="00175DB0">
        <w:rPr>
          <w:color w:val="000000" w:themeColor="text1"/>
          <w:sz w:val="28"/>
          <w:szCs w:val="28"/>
          <w:lang w:val="en-US" w:bidi="ru-RU"/>
        </w:rPr>
        <w:instrText>h</w:instrText>
      </w:r>
      <w:r w:rsidR="00175DB0" w:rsidRPr="00901CC8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E44467" w:rsidRPr="003908C5">
        <w:rPr>
          <w:color w:val="000000" w:themeColor="text1"/>
          <w:sz w:val="28"/>
          <w:szCs w:val="28"/>
          <w:lang w:bidi="ru-RU"/>
        </w:rPr>
        <w:instrText xml:space="preserve"> \* </w:instrText>
      </w:r>
      <w:r w:rsidR="00E44467">
        <w:rPr>
          <w:color w:val="000000" w:themeColor="text1"/>
          <w:sz w:val="28"/>
          <w:szCs w:val="28"/>
          <w:lang w:val="en-US" w:bidi="ru-RU"/>
        </w:rPr>
        <w:instrText>MERGEFORMAT</w:instrText>
      </w:r>
      <w:r w:rsidR="00E44467" w:rsidRPr="003908C5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175DB0">
        <w:rPr>
          <w:color w:val="000000" w:themeColor="text1"/>
          <w:sz w:val="28"/>
          <w:szCs w:val="28"/>
          <w:lang w:val="en-US" w:bidi="ru-RU"/>
        </w:rPr>
      </w:r>
      <w:r w:rsidR="00175DB0">
        <w:rPr>
          <w:color w:val="000000" w:themeColor="text1"/>
          <w:sz w:val="28"/>
          <w:szCs w:val="28"/>
          <w:lang w:val="en-US" w:bidi="ru-RU"/>
        </w:rPr>
        <w:fldChar w:fldCharType="separate"/>
      </w:r>
      <w:r w:rsidR="00BF3FC8" w:rsidRPr="00BF3FC8">
        <w:rPr>
          <w:color w:val="000000" w:themeColor="text1"/>
          <w:sz w:val="28"/>
          <w:szCs w:val="28"/>
          <w:lang w:bidi="ru-RU"/>
        </w:rPr>
        <w:t>25</w:t>
      </w:r>
      <w:r w:rsidR="00175DB0">
        <w:rPr>
          <w:color w:val="000000" w:themeColor="text1"/>
          <w:sz w:val="28"/>
          <w:szCs w:val="28"/>
          <w:lang w:val="en-US" w:bidi="ru-RU"/>
        </w:rPr>
        <w:fldChar w:fldCharType="end"/>
      </w:r>
      <w:r w:rsidR="00175DB0" w:rsidRPr="00901CC8">
        <w:rPr>
          <w:color w:val="000000" w:themeColor="text1"/>
          <w:sz w:val="28"/>
          <w:szCs w:val="28"/>
          <w:lang w:bidi="ru-RU"/>
        </w:rPr>
        <w:t>]</w:t>
      </w:r>
      <w:r w:rsidR="009A3842" w:rsidRPr="001174F4">
        <w:rPr>
          <w:color w:val="000000" w:themeColor="text1"/>
          <w:sz w:val="28"/>
          <w:szCs w:val="28"/>
          <w:lang w:bidi="ru-RU"/>
        </w:rPr>
        <w:t>.</w:t>
      </w:r>
    </w:p>
    <w:p w14:paraId="6CA16B07" w14:textId="77777777" w:rsidR="002550B6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Запуск осуществляется с помощью консол</w:t>
      </w:r>
      <w:r w:rsidR="00DB496F" w:rsidRPr="001174F4">
        <w:rPr>
          <w:color w:val="000000" w:themeColor="text1"/>
          <w:sz w:val="28"/>
          <w:szCs w:val="28"/>
          <w:lang w:bidi="ru-RU"/>
        </w:rPr>
        <w:t>ьной команды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DB496F" w:rsidRPr="001174F4">
        <w:rPr>
          <w:color w:val="000000" w:themeColor="text1"/>
          <w:sz w:val="28"/>
          <w:szCs w:val="28"/>
          <w:lang w:bidi="ru-RU"/>
        </w:rPr>
        <w:t xml:space="preserve">«scrapy crawl [имя паука], либо с помощью создания объекта класса </w:t>
      </w:r>
      <w:r w:rsidR="00DB496F" w:rsidRPr="001174F4">
        <w:rPr>
          <w:color w:val="000000" w:themeColor="text1"/>
          <w:sz w:val="28"/>
          <w:szCs w:val="28"/>
          <w:lang w:val="en-US" w:bidi="ru-RU"/>
        </w:rPr>
        <w:t>CrawlerProcess</w:t>
      </w:r>
      <w:r w:rsidR="00FA48BD" w:rsidRPr="001174F4">
        <w:rPr>
          <w:color w:val="000000" w:themeColor="text1"/>
          <w:sz w:val="28"/>
          <w:szCs w:val="28"/>
          <w:lang w:bidi="ru-RU"/>
        </w:rPr>
        <w:t>, с последующим вызовом метод</w:t>
      </w:r>
      <w:r w:rsidR="0015261D" w:rsidRPr="001174F4">
        <w:rPr>
          <w:color w:val="000000" w:themeColor="text1"/>
          <w:sz w:val="28"/>
          <w:szCs w:val="28"/>
          <w:lang w:bidi="ru-RU"/>
        </w:rPr>
        <w:t xml:space="preserve">а </w:t>
      </w:r>
      <w:r w:rsidR="0015261D" w:rsidRPr="001174F4">
        <w:rPr>
          <w:color w:val="000000" w:themeColor="text1"/>
          <w:sz w:val="28"/>
          <w:szCs w:val="28"/>
          <w:lang w:val="en-US" w:bidi="ru-RU"/>
        </w:rPr>
        <w:t>crawl</w:t>
      </w:r>
      <w:r w:rsidR="0015261D" w:rsidRPr="001174F4">
        <w:rPr>
          <w:color w:val="000000" w:themeColor="text1"/>
          <w:sz w:val="28"/>
          <w:szCs w:val="28"/>
          <w:lang w:bidi="ru-RU"/>
        </w:rPr>
        <w:t xml:space="preserve">(), в который нужно передать имя класса, в котором реализован паук. После этого запустить методом </w:t>
      </w:r>
      <w:r w:rsidR="0015261D" w:rsidRPr="001174F4">
        <w:rPr>
          <w:color w:val="000000" w:themeColor="text1"/>
          <w:sz w:val="28"/>
          <w:szCs w:val="28"/>
          <w:lang w:val="en-US" w:bidi="ru-RU"/>
        </w:rPr>
        <w:t>start</w:t>
      </w:r>
      <w:r w:rsidR="0015261D" w:rsidRPr="001174F4">
        <w:rPr>
          <w:color w:val="000000" w:themeColor="text1"/>
          <w:sz w:val="28"/>
          <w:szCs w:val="28"/>
          <w:lang w:bidi="ru-RU"/>
        </w:rPr>
        <w:t>(). Ниже представлен пример кода.</w:t>
      </w:r>
    </w:p>
    <w:p w14:paraId="0793CA55" w14:textId="77777777" w:rsidR="0015261D" w:rsidRPr="00D16C5B" w:rsidRDefault="0015261D" w:rsidP="00D523F7">
      <w:pPr>
        <w:pStyle w:val="af2"/>
        <w:numPr>
          <w:ilvl w:val="0"/>
          <w:numId w:val="57"/>
        </w:numPr>
        <w:spacing w:after="0" w:line="240" w:lineRule="auto"/>
        <w:ind w:left="709" w:hanging="284"/>
        <w:rPr>
          <w:color w:val="000000" w:themeColor="text1"/>
          <w:sz w:val="24"/>
          <w:szCs w:val="24"/>
          <w:lang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process</w:t>
      </w:r>
      <w:r w:rsidRPr="00D16C5B">
        <w:rPr>
          <w:color w:val="000000" w:themeColor="text1"/>
          <w:sz w:val="24"/>
          <w:szCs w:val="24"/>
          <w:lang w:bidi="ru-RU"/>
        </w:rPr>
        <w:t xml:space="preserve"> = </w:t>
      </w:r>
      <w:r w:rsidRPr="00D16C5B">
        <w:rPr>
          <w:color w:val="000000" w:themeColor="text1"/>
          <w:sz w:val="24"/>
          <w:szCs w:val="24"/>
          <w:lang w:val="en-US" w:bidi="ru-RU"/>
        </w:rPr>
        <w:t>CrawlerProcess</w:t>
      </w:r>
      <w:r w:rsidRPr="00D16C5B">
        <w:rPr>
          <w:color w:val="000000" w:themeColor="text1"/>
          <w:sz w:val="24"/>
          <w:szCs w:val="24"/>
          <w:lang w:bidi="ru-RU"/>
        </w:rPr>
        <w:t>()</w:t>
      </w:r>
    </w:p>
    <w:p w14:paraId="4BC5C9D0" w14:textId="77777777" w:rsidR="0015261D" w:rsidRPr="00D16C5B" w:rsidRDefault="0015261D" w:rsidP="00D523F7">
      <w:pPr>
        <w:pStyle w:val="af2"/>
        <w:numPr>
          <w:ilvl w:val="0"/>
          <w:numId w:val="57"/>
        </w:numPr>
        <w:spacing w:after="0" w:line="240" w:lineRule="auto"/>
        <w:ind w:left="709" w:hanging="284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process.crawl(ArcadySpider)</w:t>
      </w:r>
    </w:p>
    <w:p w14:paraId="7DDC0D78" w14:textId="77777777" w:rsidR="0015261D" w:rsidRPr="00D16C5B" w:rsidRDefault="0015261D" w:rsidP="00E11F80">
      <w:pPr>
        <w:pStyle w:val="af2"/>
        <w:numPr>
          <w:ilvl w:val="0"/>
          <w:numId w:val="57"/>
        </w:numPr>
        <w:spacing w:after="0" w:line="360" w:lineRule="auto"/>
        <w:ind w:left="709" w:hanging="284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process.start()</w:t>
      </w:r>
    </w:p>
    <w:p w14:paraId="7DFDBDC9" w14:textId="77777777" w:rsidR="002766AC" w:rsidRPr="001174F4" w:rsidRDefault="002766AC" w:rsidP="00E11F80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Для того, чтобы данные записывались в нужный файл и с нужным форматом надо дописать специальные команды: «scrapy crawl [имя паука] -o sc</w:t>
      </w:r>
      <w:r w:rsidRPr="001174F4">
        <w:rPr>
          <w:color w:val="000000" w:themeColor="text1"/>
          <w:sz w:val="28"/>
          <w:szCs w:val="28"/>
          <w:lang w:val="en-US" w:bidi="ru-RU"/>
        </w:rPr>
        <w:t>ra</w:t>
      </w:r>
      <w:r w:rsidRPr="001174F4">
        <w:rPr>
          <w:color w:val="000000" w:themeColor="text1"/>
          <w:sz w:val="28"/>
          <w:szCs w:val="28"/>
          <w:lang w:bidi="ru-RU"/>
        </w:rPr>
        <w:t>ped_data.</w:t>
      </w:r>
      <w:r w:rsidRPr="001174F4">
        <w:rPr>
          <w:color w:val="000000" w:themeColor="text1"/>
          <w:sz w:val="28"/>
          <w:szCs w:val="28"/>
          <w:lang w:val="en-US" w:bidi="ru-RU"/>
        </w:rPr>
        <w:t>csv</w:t>
      </w:r>
      <w:r w:rsidRPr="001174F4">
        <w:rPr>
          <w:color w:val="000000" w:themeColor="text1"/>
          <w:sz w:val="28"/>
          <w:szCs w:val="28"/>
          <w:lang w:bidi="ru-RU"/>
        </w:rPr>
        <w:t xml:space="preserve"> -t csv». В этом примере данные будут сохраняться в файле с именем «sc</w:t>
      </w:r>
      <w:r w:rsidRPr="001174F4">
        <w:rPr>
          <w:color w:val="000000" w:themeColor="text1"/>
          <w:sz w:val="28"/>
          <w:szCs w:val="28"/>
          <w:lang w:val="en-US" w:bidi="ru-RU"/>
        </w:rPr>
        <w:t>ra</w:t>
      </w:r>
      <w:r w:rsidRPr="001174F4">
        <w:rPr>
          <w:color w:val="000000" w:themeColor="text1"/>
          <w:sz w:val="28"/>
          <w:szCs w:val="28"/>
          <w:lang w:bidi="ru-RU"/>
        </w:rPr>
        <w:t>ped_data.</w:t>
      </w:r>
      <w:r w:rsidRPr="001174F4">
        <w:rPr>
          <w:color w:val="000000" w:themeColor="text1"/>
          <w:sz w:val="28"/>
          <w:szCs w:val="28"/>
          <w:lang w:val="en-US" w:bidi="ru-RU"/>
        </w:rPr>
        <w:t>csv</w:t>
      </w:r>
      <w:r w:rsidRPr="001174F4">
        <w:rPr>
          <w:color w:val="000000" w:themeColor="text1"/>
          <w:sz w:val="28"/>
          <w:szCs w:val="28"/>
          <w:lang w:bidi="ru-RU"/>
        </w:rPr>
        <w:t xml:space="preserve">» в формате </w:t>
      </w:r>
      <w:r w:rsidRPr="001174F4">
        <w:rPr>
          <w:color w:val="000000" w:themeColor="text1"/>
          <w:sz w:val="28"/>
          <w:szCs w:val="28"/>
          <w:lang w:val="en-US" w:bidi="ru-RU"/>
        </w:rPr>
        <w:t>csv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14:paraId="0A66B857" w14:textId="1260EC1C" w:rsidR="00EA05A0" w:rsidRPr="001174F4" w:rsidRDefault="002766AC" w:rsidP="004A5B6D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В Scrapy используется собственный механизм извлечения данных, который основан так же, как и lxml на libxml2, из HTML-документов – селекторы или selectors. Фактически, селекторы – это отдельные классы, при создании экземпляров которых, на вход передаётся объект класса Response, представляющий собой ответ сервера</w:t>
      </w:r>
      <w:r w:rsidR="00C85259">
        <w:rPr>
          <w:color w:val="000000" w:themeColor="text1"/>
          <w:sz w:val="28"/>
          <w:szCs w:val="28"/>
          <w:lang w:bidi="ru-RU"/>
        </w:rPr>
        <w:t xml:space="preserve"> </w:t>
      </w:r>
      <w:r w:rsidR="00C85259" w:rsidRPr="00C85259">
        <w:rPr>
          <w:color w:val="000000" w:themeColor="text1"/>
          <w:sz w:val="28"/>
          <w:szCs w:val="28"/>
          <w:lang w:bidi="ru-RU"/>
        </w:rPr>
        <w:t>[</w:t>
      </w:r>
      <w:r w:rsidR="00C85259">
        <w:rPr>
          <w:color w:val="000000" w:themeColor="text1"/>
          <w:sz w:val="28"/>
          <w:szCs w:val="28"/>
          <w:lang w:bidi="ru-RU"/>
        </w:rPr>
        <w:fldChar w:fldCharType="begin"/>
      </w:r>
      <w:r w:rsidR="00C85259">
        <w:rPr>
          <w:color w:val="000000" w:themeColor="text1"/>
          <w:sz w:val="28"/>
          <w:szCs w:val="28"/>
          <w:lang w:bidi="ru-RU"/>
        </w:rPr>
        <w:instrText xml:space="preserve"> REF _Ref9478785 \r \h </w:instrText>
      </w:r>
      <w:r w:rsidR="00E44467">
        <w:rPr>
          <w:color w:val="000000" w:themeColor="text1"/>
          <w:sz w:val="28"/>
          <w:szCs w:val="28"/>
          <w:lang w:bidi="ru-RU"/>
        </w:rPr>
        <w:instrText xml:space="preserve"> \* MERGEFORMAT </w:instrText>
      </w:r>
      <w:r w:rsidR="00C85259">
        <w:rPr>
          <w:color w:val="000000" w:themeColor="text1"/>
          <w:sz w:val="28"/>
          <w:szCs w:val="28"/>
          <w:lang w:bidi="ru-RU"/>
        </w:rPr>
      </w:r>
      <w:r w:rsidR="00C85259">
        <w:rPr>
          <w:color w:val="000000" w:themeColor="text1"/>
          <w:sz w:val="28"/>
          <w:szCs w:val="28"/>
          <w:lang w:bidi="ru-RU"/>
        </w:rPr>
        <w:fldChar w:fldCharType="separate"/>
      </w:r>
      <w:r w:rsidR="00BF3FC8">
        <w:rPr>
          <w:color w:val="000000" w:themeColor="text1"/>
          <w:sz w:val="28"/>
          <w:szCs w:val="28"/>
          <w:lang w:bidi="ru-RU"/>
        </w:rPr>
        <w:t>26</w:t>
      </w:r>
      <w:r w:rsidR="00C85259">
        <w:rPr>
          <w:color w:val="000000" w:themeColor="text1"/>
          <w:sz w:val="28"/>
          <w:szCs w:val="28"/>
          <w:lang w:bidi="ru-RU"/>
        </w:rPr>
        <w:fldChar w:fldCharType="end"/>
      </w:r>
      <w:r w:rsidR="00C85259" w:rsidRPr="00C85259">
        <w:rPr>
          <w:color w:val="000000" w:themeColor="text1"/>
          <w:sz w:val="28"/>
          <w:szCs w:val="28"/>
          <w:lang w:bidi="ru-RU"/>
        </w:rPr>
        <w:t>][</w:t>
      </w:r>
      <w:r w:rsidR="00C85259">
        <w:rPr>
          <w:color w:val="000000" w:themeColor="text1"/>
          <w:sz w:val="28"/>
          <w:szCs w:val="28"/>
          <w:lang w:bidi="ru-RU"/>
        </w:rPr>
        <w:fldChar w:fldCharType="begin"/>
      </w:r>
      <w:r w:rsidR="00C85259">
        <w:rPr>
          <w:color w:val="000000" w:themeColor="text1"/>
          <w:sz w:val="28"/>
          <w:szCs w:val="28"/>
          <w:lang w:bidi="ru-RU"/>
        </w:rPr>
        <w:instrText xml:space="preserve"> REF _Ref9478790 \r \h </w:instrText>
      </w:r>
      <w:r w:rsidR="00E44467">
        <w:rPr>
          <w:color w:val="000000" w:themeColor="text1"/>
          <w:sz w:val="28"/>
          <w:szCs w:val="28"/>
          <w:lang w:bidi="ru-RU"/>
        </w:rPr>
        <w:instrText xml:space="preserve"> \* MERGEFORMAT </w:instrText>
      </w:r>
      <w:r w:rsidR="00C85259">
        <w:rPr>
          <w:color w:val="000000" w:themeColor="text1"/>
          <w:sz w:val="28"/>
          <w:szCs w:val="28"/>
          <w:lang w:bidi="ru-RU"/>
        </w:rPr>
      </w:r>
      <w:r w:rsidR="00C85259">
        <w:rPr>
          <w:color w:val="000000" w:themeColor="text1"/>
          <w:sz w:val="28"/>
          <w:szCs w:val="28"/>
          <w:lang w:bidi="ru-RU"/>
        </w:rPr>
        <w:fldChar w:fldCharType="separate"/>
      </w:r>
      <w:r w:rsidR="00BF3FC8">
        <w:rPr>
          <w:color w:val="000000" w:themeColor="text1"/>
          <w:sz w:val="28"/>
          <w:szCs w:val="28"/>
          <w:lang w:bidi="ru-RU"/>
        </w:rPr>
        <w:t>27</w:t>
      </w:r>
      <w:r w:rsidR="00C85259">
        <w:rPr>
          <w:color w:val="000000" w:themeColor="text1"/>
          <w:sz w:val="28"/>
          <w:szCs w:val="28"/>
          <w:lang w:bidi="ru-RU"/>
        </w:rPr>
        <w:fldChar w:fldCharType="end"/>
      </w:r>
      <w:r w:rsidR="00C85259" w:rsidRPr="00C85259">
        <w:rPr>
          <w:color w:val="000000" w:themeColor="text1"/>
          <w:sz w:val="28"/>
          <w:szCs w:val="28"/>
          <w:lang w:bidi="ru-RU"/>
        </w:rPr>
        <w:t>][</w:t>
      </w:r>
      <w:r w:rsidR="00C85259">
        <w:rPr>
          <w:color w:val="000000" w:themeColor="text1"/>
          <w:sz w:val="28"/>
          <w:szCs w:val="28"/>
          <w:lang w:bidi="ru-RU"/>
        </w:rPr>
        <w:fldChar w:fldCharType="begin"/>
      </w:r>
      <w:r w:rsidR="00C85259">
        <w:rPr>
          <w:color w:val="000000" w:themeColor="text1"/>
          <w:sz w:val="28"/>
          <w:szCs w:val="28"/>
          <w:lang w:bidi="ru-RU"/>
        </w:rPr>
        <w:instrText xml:space="preserve"> REF _Ref9478797 \r \h </w:instrText>
      </w:r>
      <w:r w:rsidR="00E44467">
        <w:rPr>
          <w:color w:val="000000" w:themeColor="text1"/>
          <w:sz w:val="28"/>
          <w:szCs w:val="28"/>
          <w:lang w:bidi="ru-RU"/>
        </w:rPr>
        <w:instrText xml:space="preserve"> \* MERGEFORMAT </w:instrText>
      </w:r>
      <w:r w:rsidR="00C85259">
        <w:rPr>
          <w:color w:val="000000" w:themeColor="text1"/>
          <w:sz w:val="28"/>
          <w:szCs w:val="28"/>
          <w:lang w:bidi="ru-RU"/>
        </w:rPr>
      </w:r>
      <w:r w:rsidR="00C85259">
        <w:rPr>
          <w:color w:val="000000" w:themeColor="text1"/>
          <w:sz w:val="28"/>
          <w:szCs w:val="28"/>
          <w:lang w:bidi="ru-RU"/>
        </w:rPr>
        <w:fldChar w:fldCharType="separate"/>
      </w:r>
      <w:r w:rsidR="00BF3FC8">
        <w:rPr>
          <w:color w:val="000000" w:themeColor="text1"/>
          <w:sz w:val="28"/>
          <w:szCs w:val="28"/>
          <w:lang w:bidi="ru-RU"/>
        </w:rPr>
        <w:t>28</w:t>
      </w:r>
      <w:r w:rsidR="00C85259">
        <w:rPr>
          <w:color w:val="000000" w:themeColor="text1"/>
          <w:sz w:val="28"/>
          <w:szCs w:val="28"/>
          <w:lang w:bidi="ru-RU"/>
        </w:rPr>
        <w:fldChar w:fldCharType="end"/>
      </w:r>
      <w:r w:rsidR="00C85259" w:rsidRPr="00C85259">
        <w:rPr>
          <w:color w:val="000000" w:themeColor="text1"/>
          <w:sz w:val="28"/>
          <w:szCs w:val="28"/>
          <w:lang w:bidi="ru-RU"/>
        </w:rPr>
        <w:t>]</w:t>
      </w:r>
      <w:r w:rsidRPr="001174F4">
        <w:rPr>
          <w:color w:val="000000" w:themeColor="text1"/>
          <w:sz w:val="28"/>
          <w:szCs w:val="28"/>
          <w:lang w:bidi="ru-RU"/>
        </w:rPr>
        <w:t>.</w:t>
      </w:r>
      <w:r w:rsidR="004A5B6D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1174F4">
        <w:rPr>
          <w:color w:val="000000" w:themeColor="text1"/>
          <w:sz w:val="28"/>
          <w:szCs w:val="28"/>
          <w:lang w:bidi="ru-RU"/>
        </w:rPr>
        <w:t>Полный</w:t>
      </w:r>
      <w:r w:rsidR="004A5B6D"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1174F4">
        <w:rPr>
          <w:color w:val="000000" w:themeColor="text1"/>
          <w:sz w:val="28"/>
          <w:szCs w:val="28"/>
          <w:lang w:bidi="ru-RU"/>
        </w:rPr>
        <w:t>код</w:t>
      </w:r>
      <w:r w:rsidR="004A5B6D">
        <w:rPr>
          <w:color w:val="000000" w:themeColor="text1"/>
          <w:sz w:val="28"/>
          <w:szCs w:val="28"/>
          <w:lang w:bidi="ru-RU"/>
        </w:rPr>
        <w:t xml:space="preserve"> программы</w:t>
      </w:r>
      <w:r w:rsidR="004A5B6D"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1174F4">
        <w:rPr>
          <w:color w:val="000000" w:themeColor="text1"/>
          <w:sz w:val="28"/>
          <w:szCs w:val="28"/>
          <w:lang w:bidi="ru-RU"/>
        </w:rPr>
        <w:t>приведён</w:t>
      </w:r>
      <w:r w:rsidR="004A5B6D"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1174F4">
        <w:rPr>
          <w:color w:val="000000" w:themeColor="text1"/>
          <w:sz w:val="28"/>
          <w:szCs w:val="28"/>
          <w:lang w:bidi="ru-RU"/>
        </w:rPr>
        <w:t>в</w:t>
      </w:r>
      <w:r w:rsidR="004A5B6D">
        <w:rPr>
          <w:color w:val="000000" w:themeColor="text1"/>
          <w:sz w:val="28"/>
          <w:szCs w:val="28"/>
          <w:lang w:bidi="ru-RU"/>
        </w:rPr>
        <w:t xml:space="preserve"> </w:t>
      </w:r>
      <w:r w:rsidR="00D24768">
        <w:rPr>
          <w:color w:val="000000" w:themeColor="text1"/>
          <w:sz w:val="28"/>
          <w:szCs w:val="28"/>
          <w:lang w:bidi="ru-RU"/>
        </w:rPr>
        <w:t>Приложении Н.</w:t>
      </w:r>
    </w:p>
    <w:p w14:paraId="21BA9FE0" w14:textId="77777777" w:rsidR="0008635C" w:rsidRPr="006324F5" w:rsidRDefault="0008635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Плюсы </w:t>
      </w:r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r w:rsidRPr="006324F5">
        <w:rPr>
          <w:color w:val="000000" w:themeColor="text1"/>
          <w:sz w:val="28"/>
          <w:szCs w:val="28"/>
          <w:lang w:bidi="ru-RU"/>
        </w:rPr>
        <w:t>:</w:t>
      </w:r>
    </w:p>
    <w:p w14:paraId="3CAAAB9E" w14:textId="77777777" w:rsidR="0008635C" w:rsidRPr="001174F4" w:rsidRDefault="0008635C" w:rsidP="00D523F7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имеет множество настроек, например, переход по ссылкам и ограничение домена;</w:t>
      </w:r>
    </w:p>
    <w:p w14:paraId="7A86AA35" w14:textId="77777777" w:rsidR="002511C3" w:rsidRPr="001174F4" w:rsidRDefault="002511C3" w:rsidP="00D523F7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работает с </w:t>
      </w:r>
      <w:r w:rsidRPr="001174F4">
        <w:rPr>
          <w:color w:val="000000" w:themeColor="text1"/>
          <w:sz w:val="28"/>
          <w:szCs w:val="28"/>
          <w:lang w:val="en-US" w:bidi="ru-RU"/>
        </w:rPr>
        <w:t>XPath</w:t>
      </w:r>
      <w:r w:rsidRPr="001174F4">
        <w:rPr>
          <w:color w:val="000000" w:themeColor="text1"/>
          <w:sz w:val="28"/>
          <w:szCs w:val="28"/>
          <w:lang w:bidi="ru-RU"/>
        </w:rPr>
        <w:t xml:space="preserve"> выражениями и</w:t>
      </w:r>
      <w:r w:rsidR="00F740A7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F740A7" w:rsidRPr="001174F4">
        <w:rPr>
          <w:color w:val="000000" w:themeColor="text1"/>
          <w:sz w:val="28"/>
          <w:szCs w:val="28"/>
          <w:lang w:val="en-US" w:bidi="ru-RU"/>
        </w:rPr>
        <w:t>css</w:t>
      </w:r>
      <w:r w:rsidRPr="001174F4">
        <w:rPr>
          <w:color w:val="000000" w:themeColor="text1"/>
          <w:sz w:val="28"/>
          <w:szCs w:val="28"/>
          <w:lang w:bidi="ru-RU"/>
        </w:rPr>
        <w:t xml:space="preserve"> селекторами;</w:t>
      </w:r>
    </w:p>
    <w:p w14:paraId="1B3C9CFB" w14:textId="77777777" w:rsidR="0008635C" w:rsidRPr="001174F4" w:rsidRDefault="0008635C" w:rsidP="00D523F7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вывод результатов в файлы.</w:t>
      </w:r>
    </w:p>
    <w:p w14:paraId="7F5F080B" w14:textId="77777777" w:rsidR="0008635C" w:rsidRPr="001174F4" w:rsidRDefault="0008635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Минусы </w:t>
      </w:r>
      <w:r w:rsidRPr="001174F4">
        <w:rPr>
          <w:color w:val="000000" w:themeColor="text1"/>
          <w:sz w:val="28"/>
          <w:szCs w:val="28"/>
          <w:lang w:val="en-US" w:bidi="ru-RU"/>
        </w:rPr>
        <w:t>Scrapy:</w:t>
      </w:r>
    </w:p>
    <w:p w14:paraId="7BC49D68" w14:textId="6C5AE816" w:rsidR="0008635C" w:rsidRPr="001174F4" w:rsidRDefault="00110D36" w:rsidP="00D523F7">
      <w:pPr>
        <w:pStyle w:val="af2"/>
        <w:numPr>
          <w:ilvl w:val="0"/>
          <w:numId w:val="31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создание приложени</w:t>
      </w:r>
      <w:r w:rsidR="0026652D">
        <w:rPr>
          <w:color w:val="000000" w:themeColor="text1"/>
          <w:sz w:val="28"/>
          <w:szCs w:val="28"/>
          <w:lang w:bidi="ru-RU"/>
        </w:rPr>
        <w:t>я</w:t>
      </w:r>
      <w:r w:rsidRPr="001174F4">
        <w:rPr>
          <w:color w:val="000000" w:themeColor="text1"/>
          <w:sz w:val="28"/>
          <w:szCs w:val="28"/>
          <w:lang w:bidi="ru-RU"/>
        </w:rPr>
        <w:t xml:space="preserve"> из консоли</w:t>
      </w:r>
      <w:r w:rsidR="006704BD" w:rsidRPr="001174F4">
        <w:rPr>
          <w:color w:val="000000" w:themeColor="text1"/>
          <w:sz w:val="28"/>
          <w:szCs w:val="28"/>
          <w:lang w:bidi="ru-RU"/>
        </w:rPr>
        <w:t>;</w:t>
      </w:r>
    </w:p>
    <w:p w14:paraId="290C918A" w14:textId="7EF4B90C" w:rsidR="002511C3" w:rsidRPr="00132D6B" w:rsidRDefault="002511C3" w:rsidP="00132D6B">
      <w:pPr>
        <w:pStyle w:val="af2"/>
        <w:numPr>
          <w:ilvl w:val="0"/>
          <w:numId w:val="31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не может искать файлы по локаторам</w:t>
      </w:r>
      <w:r w:rsidR="006704BD" w:rsidRPr="001174F4">
        <w:rPr>
          <w:color w:val="000000" w:themeColor="text1"/>
          <w:sz w:val="28"/>
          <w:szCs w:val="28"/>
          <w:lang w:bidi="ru-RU"/>
        </w:rPr>
        <w:t>.</w:t>
      </w:r>
    </w:p>
    <w:p w14:paraId="62382768" w14:textId="77777777" w:rsidR="0008635C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bookmarkStart w:id="74" w:name="_Toc9365049"/>
      <w:bookmarkStart w:id="75" w:name="_Toc9389374"/>
      <w:bookmarkStart w:id="76" w:name="_Toc9714952"/>
      <w:r>
        <w:rPr>
          <w:rFonts w:ascii="Times New Roman" w:hAnsi="Times New Roman" w:cs="Times New Roman"/>
          <w:sz w:val="28"/>
          <w:szCs w:val="28"/>
          <w:lang w:bidi="ru-RU"/>
        </w:rPr>
        <w:t xml:space="preserve">Описание библиотеки </w:t>
      </w:r>
      <w:r w:rsidR="00110D36" w:rsidRPr="001174F4">
        <w:rPr>
          <w:rFonts w:ascii="Times New Roman" w:hAnsi="Times New Roman" w:cs="Times New Roman"/>
          <w:sz w:val="28"/>
          <w:szCs w:val="28"/>
          <w:lang w:val="en-US" w:bidi="ru-RU"/>
        </w:rPr>
        <w:t>Request</w:t>
      </w:r>
      <w:bookmarkEnd w:id="74"/>
      <w:bookmarkEnd w:id="75"/>
      <w:bookmarkEnd w:id="76"/>
    </w:p>
    <w:p w14:paraId="2AEF17C4" w14:textId="061D06A1" w:rsidR="00110D36" w:rsidRPr="001174F4" w:rsidRDefault="00110D36" w:rsidP="0045675A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Библиотека Request – библиотека для выполнения запросов к серверу и обработки ответов на языке программирования Python. Данная библиотека является основной для веб-скрапинга страниц сайтов. Пользуясь данной библиотекой, можно получить содержимое страницы в виде html-кода для дальнейшего веб-скрапинга</w:t>
      </w:r>
      <w:r w:rsidR="0045675A">
        <w:rPr>
          <w:color w:val="000000" w:themeColor="text1"/>
          <w:sz w:val="28"/>
          <w:szCs w:val="28"/>
          <w:lang w:bidi="ru-RU"/>
        </w:rPr>
        <w:t xml:space="preserve"> </w:t>
      </w:r>
      <w:r w:rsidR="0045675A" w:rsidRPr="0045675A">
        <w:rPr>
          <w:color w:val="000000" w:themeColor="text1"/>
          <w:sz w:val="28"/>
          <w:szCs w:val="28"/>
          <w:lang w:bidi="ru-RU"/>
        </w:rPr>
        <w:t>[</w:t>
      </w:r>
      <w:r w:rsidR="0045675A">
        <w:rPr>
          <w:color w:val="000000" w:themeColor="text1"/>
          <w:sz w:val="28"/>
          <w:szCs w:val="28"/>
          <w:lang w:bidi="ru-RU"/>
        </w:rPr>
        <w:fldChar w:fldCharType="begin"/>
      </w:r>
      <w:r w:rsidR="0045675A">
        <w:rPr>
          <w:color w:val="000000" w:themeColor="text1"/>
          <w:sz w:val="28"/>
          <w:szCs w:val="28"/>
          <w:lang w:bidi="ru-RU"/>
        </w:rPr>
        <w:instrText xml:space="preserve"> REF _Ref9623492 \r \h </w:instrText>
      </w:r>
      <w:r w:rsidR="0045675A">
        <w:rPr>
          <w:color w:val="000000" w:themeColor="text1"/>
          <w:sz w:val="28"/>
          <w:szCs w:val="28"/>
          <w:lang w:bidi="ru-RU"/>
        </w:rPr>
      </w:r>
      <w:r w:rsidR="0045675A">
        <w:rPr>
          <w:color w:val="000000" w:themeColor="text1"/>
          <w:sz w:val="28"/>
          <w:szCs w:val="28"/>
          <w:lang w:bidi="ru-RU"/>
        </w:rPr>
        <w:fldChar w:fldCharType="separate"/>
      </w:r>
      <w:r w:rsidR="00BF3FC8">
        <w:rPr>
          <w:color w:val="000000" w:themeColor="text1"/>
          <w:sz w:val="28"/>
          <w:szCs w:val="28"/>
          <w:lang w:bidi="ru-RU"/>
        </w:rPr>
        <w:t>29</w:t>
      </w:r>
      <w:r w:rsidR="0045675A">
        <w:rPr>
          <w:color w:val="000000" w:themeColor="text1"/>
          <w:sz w:val="28"/>
          <w:szCs w:val="28"/>
          <w:lang w:bidi="ru-RU"/>
        </w:rPr>
        <w:fldChar w:fldCharType="end"/>
      </w:r>
      <w:r w:rsidR="0045675A" w:rsidRPr="0045675A">
        <w:rPr>
          <w:color w:val="000000" w:themeColor="text1"/>
          <w:sz w:val="28"/>
          <w:szCs w:val="28"/>
          <w:lang w:bidi="ru-RU"/>
        </w:rPr>
        <w:t>]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14:paraId="316F7732" w14:textId="4A568C59" w:rsidR="009C43E5" w:rsidRPr="001174F4" w:rsidRDefault="009C43E5" w:rsidP="00D523F7">
      <w:pPr>
        <w:pStyle w:val="af2"/>
        <w:spacing w:after="0" w:line="360" w:lineRule="auto"/>
        <w:ind w:left="0"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Request</w:t>
      </w:r>
      <w:r w:rsidRPr="001174F4">
        <w:rPr>
          <w:sz w:val="28"/>
          <w:szCs w:val="28"/>
          <w:lang w:eastAsia="en-US"/>
        </w:rPr>
        <w:t xml:space="preserve"> является аналогичной библиотекой для создания запросов, как </w:t>
      </w:r>
      <w:r w:rsidRPr="001174F4">
        <w:rPr>
          <w:sz w:val="28"/>
          <w:szCs w:val="28"/>
          <w:lang w:eastAsia="en-US"/>
        </w:rPr>
        <w:fldChar w:fldCharType="begin"/>
      </w:r>
      <w:r w:rsidRPr="001174F4">
        <w:rPr>
          <w:sz w:val="28"/>
          <w:szCs w:val="28"/>
          <w:lang w:eastAsia="en-US"/>
        </w:rPr>
        <w:instrText xml:space="preserve"> REF _Ref9093840 \h  \* MERGEFORMAT </w:instrText>
      </w:r>
      <w:r w:rsidRPr="001174F4">
        <w:rPr>
          <w:sz w:val="28"/>
          <w:szCs w:val="28"/>
          <w:lang w:eastAsia="en-US"/>
        </w:rPr>
      </w:r>
      <w:r w:rsidRPr="001174F4">
        <w:rPr>
          <w:sz w:val="28"/>
          <w:szCs w:val="28"/>
          <w:lang w:eastAsia="en-US"/>
        </w:rPr>
        <w:fldChar w:fldCharType="separate"/>
      </w:r>
      <w:r w:rsidR="00BF3FC8">
        <w:rPr>
          <w:sz w:val="28"/>
          <w:szCs w:val="28"/>
        </w:rPr>
        <w:t xml:space="preserve">Описание библиотеки </w:t>
      </w:r>
      <w:r w:rsidR="00BF3FC8" w:rsidRPr="001174F4">
        <w:rPr>
          <w:sz w:val="28"/>
          <w:szCs w:val="28"/>
          <w:lang w:val="en-US"/>
        </w:rPr>
        <w:t>Unirest</w:t>
      </w:r>
      <w:r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 xml:space="preserve"> в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RestSharp</w:t>
      </w:r>
      <w:r w:rsidRPr="001174F4">
        <w:rPr>
          <w:sz w:val="28"/>
          <w:szCs w:val="28"/>
          <w:lang w:eastAsia="en-US"/>
        </w:rPr>
        <w:t xml:space="preserve"> в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>#</w:t>
      </w:r>
    </w:p>
    <w:p w14:paraId="0C5019C1" w14:textId="3146F8BC" w:rsidR="00D16C5B" w:rsidRPr="001174F4" w:rsidRDefault="0042090C" w:rsidP="00103C9B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Ниже приведён пример запроса с помощью </w:t>
      </w:r>
      <w:r w:rsidRPr="001174F4">
        <w:rPr>
          <w:color w:val="000000" w:themeColor="text1"/>
          <w:sz w:val="28"/>
          <w:szCs w:val="28"/>
          <w:lang w:val="en-US" w:bidi="ru-RU"/>
        </w:rPr>
        <w:t xml:space="preserve">Request </w:t>
      </w:r>
      <w:r w:rsidRPr="001174F4">
        <w:rPr>
          <w:color w:val="000000" w:themeColor="text1"/>
          <w:sz w:val="28"/>
          <w:szCs w:val="28"/>
          <w:lang w:bidi="ru-RU"/>
        </w:rPr>
        <w:t>на</w:t>
      </w:r>
      <w:r w:rsidRPr="001174F4">
        <w:rPr>
          <w:color w:val="000000" w:themeColor="text1"/>
          <w:sz w:val="28"/>
          <w:szCs w:val="28"/>
          <w:lang w:val="en-US" w:bidi="ru-RU"/>
        </w:rPr>
        <w:t xml:space="preserve"> Python.</w:t>
      </w:r>
    </w:p>
    <w:p w14:paraId="77F8B39D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def get_json(self, i):</w:t>
      </w:r>
    </w:p>
    <w:p w14:paraId="1B0F7836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url= "https://d289b99uqa0t82.cloudfront.net/sites/5/campaigns_limit_100_offset_" + str(</w:t>
      </w:r>
    </w:p>
    <w:p w14:paraId="3B8371EE" w14:textId="77777777" w:rsidR="00A66CE5" w:rsidRPr="00D16C5B" w:rsidRDefault="00A66CE5" w:rsidP="00D523F7">
      <w:pPr>
        <w:pStyle w:val="af2"/>
        <w:numPr>
          <w:ilvl w:val="1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+ "_order_popularity.json"</w:t>
      </w:r>
    </w:p>
    <w:p w14:paraId="3CB687C9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payload = ""</w:t>
      </w:r>
    </w:p>
    <w:p w14:paraId="4183F912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headers = {</w:t>
      </w:r>
    </w:p>
    <w:p w14:paraId="7EF6F337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'User-Agent': "PostmanRuntime/7.11.0",</w:t>
      </w:r>
    </w:p>
    <w:p w14:paraId="62DD705A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'Accept': "*/*",</w:t>
      </w:r>
    </w:p>
    <w:p w14:paraId="642C11C6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'Cache-Control': "no-cache",</w:t>
      </w:r>
    </w:p>
    <w:p w14:paraId="09B2B40C" w14:textId="77777777" w:rsidR="00A66CE5" w:rsidRPr="00D16C5B" w:rsidRDefault="00A66CE5" w:rsidP="00D523F7">
      <w:pPr>
        <w:pStyle w:val="af2"/>
        <w:numPr>
          <w:ilvl w:val="1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'Postman-Token': "b6eeb7b4-63dd-454e-b213-6d2d62b74946,1e851911-db3b-4406-88de-5ffc9ecbaa5d",</w:t>
      </w:r>
    </w:p>
    <w:p w14:paraId="27B1DF0B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'Host': "d289b99uqa0t82.cloudfront.net",</w:t>
      </w:r>
    </w:p>
    <w:p w14:paraId="6DC662B0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'accept-encoding': "gzip, deflate",</w:t>
      </w:r>
    </w:p>
    <w:p w14:paraId="6EC4F4E4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'Connection': "keep-alive",</w:t>
      </w:r>
    </w:p>
    <w:p w14:paraId="14F3D1E1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'cache-control': "no-cache"</w:t>
      </w:r>
    </w:p>
    <w:p w14:paraId="68C772BD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}</w:t>
      </w:r>
    </w:p>
    <w:p w14:paraId="468999DF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response = requests.request("GET", url, data=payload, headers=headers)</w:t>
      </w:r>
    </w:p>
    <w:p w14:paraId="27E0D85B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data = json.loads(response.text)</w:t>
      </w:r>
    </w:p>
    <w:p w14:paraId="77D8D473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items = data["items"]</w:t>
      </w:r>
    </w:p>
    <w:p w14:paraId="545B4539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return items</w:t>
      </w:r>
    </w:p>
    <w:p w14:paraId="4C7B88E1" w14:textId="78A3D6A5" w:rsidR="00115B1D" w:rsidRPr="001174F4" w:rsidRDefault="00DA0228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Заголовки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в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HTTP</w:t>
      </w:r>
      <w:r w:rsidRPr="00901CC8">
        <w:rPr>
          <w:sz w:val="28"/>
          <w:szCs w:val="28"/>
          <w:lang w:eastAsia="en-US"/>
        </w:rPr>
        <w:t>-</w:t>
      </w:r>
      <w:r w:rsidRPr="001174F4">
        <w:rPr>
          <w:sz w:val="28"/>
          <w:szCs w:val="28"/>
          <w:lang w:eastAsia="en-US"/>
        </w:rPr>
        <w:t>запрос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добавляются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по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типу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словаря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в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headers</w:t>
      </w:r>
      <w:r w:rsidRPr="00901CC8">
        <w:rPr>
          <w:sz w:val="28"/>
          <w:szCs w:val="28"/>
          <w:lang w:eastAsia="en-US"/>
        </w:rPr>
        <w:t xml:space="preserve">. </w:t>
      </w:r>
      <w:r w:rsidRPr="001174F4">
        <w:rPr>
          <w:sz w:val="28"/>
          <w:szCs w:val="28"/>
          <w:lang w:eastAsia="en-US"/>
        </w:rPr>
        <w:t xml:space="preserve">В </w:t>
      </w:r>
      <w:r w:rsidRPr="001174F4">
        <w:rPr>
          <w:sz w:val="28"/>
          <w:szCs w:val="28"/>
          <w:lang w:val="en-US" w:eastAsia="en-US"/>
        </w:rPr>
        <w:t>payload</w:t>
      </w:r>
      <w:r w:rsidRPr="001174F4">
        <w:rPr>
          <w:sz w:val="28"/>
          <w:szCs w:val="28"/>
          <w:lang w:eastAsia="en-US"/>
        </w:rPr>
        <w:t xml:space="preserve"> хранятся параметры, которые перечисляются через знак амперсанд «&amp;»</w:t>
      </w:r>
      <w:r w:rsidR="00115B1D" w:rsidRPr="001174F4">
        <w:rPr>
          <w:sz w:val="28"/>
          <w:szCs w:val="28"/>
          <w:lang w:eastAsia="en-US"/>
        </w:rPr>
        <w:t xml:space="preserve">, либо, как и </w:t>
      </w:r>
      <w:r w:rsidR="00115B1D" w:rsidRPr="001174F4">
        <w:rPr>
          <w:sz w:val="28"/>
          <w:szCs w:val="28"/>
          <w:lang w:val="en-US" w:eastAsia="en-US"/>
        </w:rPr>
        <w:t>headers</w:t>
      </w:r>
      <w:r w:rsidR="00115B1D" w:rsidRPr="001174F4">
        <w:rPr>
          <w:sz w:val="28"/>
          <w:szCs w:val="28"/>
          <w:lang w:eastAsia="en-US"/>
        </w:rPr>
        <w:t>, то есть в виде словаря</w:t>
      </w:r>
      <w:r w:rsidRPr="001174F4">
        <w:rPr>
          <w:sz w:val="28"/>
          <w:szCs w:val="28"/>
          <w:lang w:eastAsia="en-US"/>
        </w:rPr>
        <w:t>. Пример с параметрами</w:t>
      </w:r>
      <w:r w:rsidR="00115B1D" w:rsidRPr="001174F4">
        <w:rPr>
          <w:sz w:val="28"/>
          <w:szCs w:val="28"/>
          <w:lang w:eastAsia="en-US"/>
        </w:rPr>
        <w:t xml:space="preserve"> через амперсанд</w:t>
      </w:r>
      <w:r w:rsidRPr="001174F4">
        <w:rPr>
          <w:sz w:val="28"/>
          <w:szCs w:val="28"/>
          <w:lang w:eastAsia="en-US"/>
        </w:rPr>
        <w:t xml:space="preserve"> изображён на </w:t>
      </w:r>
      <w:r w:rsidR="00D24768">
        <w:rPr>
          <w:sz w:val="28"/>
          <w:szCs w:val="28"/>
          <w:lang w:eastAsia="en-US"/>
        </w:rPr>
        <w:t>рисунке 11</w:t>
      </w:r>
      <w:r w:rsidR="006324F5" w:rsidRPr="006324F5">
        <w:rPr>
          <w:sz w:val="28"/>
          <w:szCs w:val="28"/>
          <w:lang w:eastAsia="en-US"/>
        </w:rPr>
        <w:t>.</w:t>
      </w:r>
    </w:p>
    <w:p w14:paraId="3A3EEC2A" w14:textId="77777777" w:rsidR="00115B1D" w:rsidRPr="001174F4" w:rsidRDefault="00115B1D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4324FF26" wp14:editId="7D5D3E13">
            <wp:extent cx="5260769" cy="346368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" r="2694" b="22499"/>
                    <a:stretch/>
                  </pic:blipFill>
                  <pic:spPr bwMode="auto">
                    <a:xfrm>
                      <a:off x="0" y="0"/>
                      <a:ext cx="5271492" cy="347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6EB97" w14:textId="00D36E9F" w:rsidR="00DA0228" w:rsidRPr="00323248" w:rsidRDefault="00115B1D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77" w:name="_Ref9712342"/>
      <w:bookmarkStart w:id="78" w:name="_Ref9124978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11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77"/>
      <w:r w:rsidRPr="00323248">
        <w:rPr>
          <w:i w:val="0"/>
          <w:iCs w:val="0"/>
          <w:color w:val="auto"/>
          <w:sz w:val="24"/>
          <w:szCs w:val="24"/>
        </w:rPr>
        <w:t xml:space="preserve"> – генерация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Request</w:t>
      </w:r>
      <w:r w:rsidRPr="00323248">
        <w:rPr>
          <w:i w:val="0"/>
          <w:iCs w:val="0"/>
          <w:color w:val="auto"/>
          <w:sz w:val="24"/>
          <w:szCs w:val="24"/>
        </w:rPr>
        <w:t xml:space="preserve"> кода в Postman</w:t>
      </w:r>
      <w:bookmarkEnd w:id="78"/>
    </w:p>
    <w:p w14:paraId="0DB8BBA7" w14:textId="77777777" w:rsidR="00DA0228" w:rsidRPr="001174F4" w:rsidRDefault="005423B7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отправки запроса нужно вызвать метод </w:t>
      </w:r>
      <w:r w:rsidRPr="001174F4">
        <w:rPr>
          <w:sz w:val="28"/>
          <w:szCs w:val="28"/>
          <w:lang w:val="en-US" w:eastAsia="en-US"/>
        </w:rPr>
        <w:t>request</w:t>
      </w:r>
      <w:r w:rsidRPr="001174F4">
        <w:rPr>
          <w:sz w:val="28"/>
          <w:szCs w:val="28"/>
          <w:lang w:eastAsia="en-US"/>
        </w:rPr>
        <w:t>(), в который передаются имя запроса – «</w:t>
      </w:r>
      <w:r w:rsidRPr="001174F4">
        <w:rPr>
          <w:sz w:val="28"/>
          <w:szCs w:val="28"/>
          <w:lang w:val="en-US" w:eastAsia="en-US"/>
        </w:rPr>
        <w:t>GET</w:t>
      </w:r>
      <w:r w:rsidRPr="001174F4">
        <w:rPr>
          <w:sz w:val="28"/>
          <w:szCs w:val="28"/>
          <w:lang w:eastAsia="en-US"/>
        </w:rPr>
        <w:t xml:space="preserve">», адрес сайта – </w:t>
      </w:r>
      <w:r w:rsidRPr="001174F4">
        <w:rPr>
          <w:sz w:val="28"/>
          <w:szCs w:val="28"/>
          <w:lang w:val="en-US" w:eastAsia="en-US"/>
        </w:rPr>
        <w:t>url</w:t>
      </w:r>
      <w:r w:rsidRPr="001174F4">
        <w:rPr>
          <w:sz w:val="28"/>
          <w:szCs w:val="28"/>
          <w:lang w:eastAsia="en-US"/>
        </w:rPr>
        <w:t xml:space="preserve">, параметры – </w:t>
      </w:r>
      <w:r w:rsidRPr="001174F4">
        <w:rPr>
          <w:sz w:val="28"/>
          <w:szCs w:val="28"/>
          <w:lang w:val="en-US" w:eastAsia="en-US"/>
        </w:rPr>
        <w:t>payload</w:t>
      </w:r>
      <w:r w:rsidRPr="001174F4">
        <w:rPr>
          <w:sz w:val="28"/>
          <w:szCs w:val="28"/>
          <w:lang w:eastAsia="en-US"/>
        </w:rPr>
        <w:t xml:space="preserve"> и заголовки – </w:t>
      </w:r>
      <w:r w:rsidRPr="001174F4">
        <w:rPr>
          <w:sz w:val="28"/>
          <w:szCs w:val="28"/>
          <w:lang w:val="en-US" w:eastAsia="en-US"/>
        </w:rPr>
        <w:t>headers</w:t>
      </w:r>
      <w:r w:rsidRPr="001174F4">
        <w:rPr>
          <w:sz w:val="28"/>
          <w:szCs w:val="28"/>
          <w:lang w:eastAsia="en-US"/>
        </w:rPr>
        <w:t>.</w:t>
      </w:r>
    </w:p>
    <w:p w14:paraId="0303A733" w14:textId="77777777" w:rsidR="005423B7" w:rsidRPr="001174F4" w:rsidRDefault="005423B7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После получения запроса, он обрабатывается с помощью встроенной библиотеки </w:t>
      </w:r>
      <w:r w:rsidRPr="001174F4">
        <w:rPr>
          <w:sz w:val="28"/>
          <w:szCs w:val="28"/>
          <w:lang w:val="en-US" w:eastAsia="en-US"/>
        </w:rPr>
        <w:t>json</w:t>
      </w:r>
      <w:r w:rsidRPr="001174F4">
        <w:rPr>
          <w:sz w:val="28"/>
          <w:szCs w:val="28"/>
          <w:lang w:eastAsia="en-US"/>
        </w:rPr>
        <w:t xml:space="preserve">. Ниже приведён пример работы библиотеки для парсинга </w:t>
      </w:r>
      <w:r w:rsidRPr="001174F4">
        <w:rPr>
          <w:sz w:val="28"/>
          <w:szCs w:val="28"/>
          <w:lang w:val="en-US" w:eastAsia="en-US"/>
        </w:rPr>
        <w:t>json</w:t>
      </w:r>
      <w:r w:rsidRPr="001174F4">
        <w:rPr>
          <w:sz w:val="28"/>
          <w:szCs w:val="28"/>
          <w:lang w:eastAsia="en-US"/>
        </w:rPr>
        <w:t>.</w:t>
      </w:r>
    </w:p>
    <w:p w14:paraId="3E32057A" w14:textId="77777777" w:rsidR="005423B7" w:rsidRPr="00901CC8" w:rsidRDefault="005423B7" w:rsidP="00D523F7">
      <w:pPr>
        <w:pStyle w:val="af2"/>
        <w:numPr>
          <w:ilvl w:val="0"/>
          <w:numId w:val="59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data</w:t>
      </w:r>
      <w:r w:rsidRPr="00901CC8">
        <w:rPr>
          <w:color w:val="000000" w:themeColor="text1"/>
          <w:sz w:val="24"/>
          <w:szCs w:val="24"/>
          <w:lang w:val="en-US" w:bidi="ru-RU"/>
        </w:rPr>
        <w:t xml:space="preserve"> = </w:t>
      </w:r>
      <w:r w:rsidRPr="00D16C5B">
        <w:rPr>
          <w:color w:val="000000" w:themeColor="text1"/>
          <w:sz w:val="24"/>
          <w:szCs w:val="24"/>
          <w:lang w:val="en-US" w:bidi="ru-RU"/>
        </w:rPr>
        <w:t>json</w:t>
      </w:r>
      <w:r w:rsidRPr="00901CC8">
        <w:rPr>
          <w:color w:val="000000" w:themeColor="text1"/>
          <w:sz w:val="24"/>
          <w:szCs w:val="24"/>
          <w:lang w:val="en-US" w:bidi="ru-RU"/>
        </w:rPr>
        <w:t>.</w:t>
      </w:r>
      <w:r w:rsidRPr="00D16C5B">
        <w:rPr>
          <w:color w:val="000000" w:themeColor="text1"/>
          <w:sz w:val="24"/>
          <w:szCs w:val="24"/>
          <w:lang w:val="en-US" w:bidi="ru-RU"/>
        </w:rPr>
        <w:t>loads</w:t>
      </w:r>
      <w:r w:rsidRPr="00901CC8">
        <w:rPr>
          <w:color w:val="000000" w:themeColor="text1"/>
          <w:sz w:val="24"/>
          <w:szCs w:val="24"/>
          <w:lang w:val="en-US" w:bidi="ru-RU"/>
        </w:rPr>
        <w:t>(</w:t>
      </w:r>
      <w:r w:rsidRPr="00D16C5B">
        <w:rPr>
          <w:color w:val="000000" w:themeColor="text1"/>
          <w:sz w:val="24"/>
          <w:szCs w:val="24"/>
          <w:lang w:val="en-US" w:bidi="ru-RU"/>
        </w:rPr>
        <w:t>response</w:t>
      </w:r>
      <w:r w:rsidRPr="00901CC8">
        <w:rPr>
          <w:color w:val="000000" w:themeColor="text1"/>
          <w:sz w:val="24"/>
          <w:szCs w:val="24"/>
          <w:lang w:val="en-US" w:bidi="ru-RU"/>
        </w:rPr>
        <w:t>.</w:t>
      </w:r>
      <w:r w:rsidRPr="00D16C5B">
        <w:rPr>
          <w:color w:val="000000" w:themeColor="text1"/>
          <w:sz w:val="24"/>
          <w:szCs w:val="24"/>
          <w:lang w:val="en-US" w:bidi="ru-RU"/>
        </w:rPr>
        <w:t>text</w:t>
      </w:r>
      <w:r w:rsidRPr="00901CC8">
        <w:rPr>
          <w:color w:val="000000" w:themeColor="text1"/>
          <w:sz w:val="24"/>
          <w:szCs w:val="24"/>
          <w:lang w:val="en-US" w:bidi="ru-RU"/>
        </w:rPr>
        <w:t>)</w:t>
      </w:r>
    </w:p>
    <w:p w14:paraId="2008EAC6" w14:textId="77777777" w:rsidR="005423B7" w:rsidRPr="00D16C5B" w:rsidRDefault="005423B7" w:rsidP="006324F5">
      <w:pPr>
        <w:pStyle w:val="af2"/>
        <w:numPr>
          <w:ilvl w:val="0"/>
          <w:numId w:val="59"/>
        </w:numPr>
        <w:spacing w:after="0" w:line="360" w:lineRule="auto"/>
        <w:ind w:left="709"/>
        <w:rPr>
          <w:color w:val="000000" w:themeColor="text1"/>
          <w:sz w:val="24"/>
          <w:szCs w:val="24"/>
          <w:lang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items</w:t>
      </w:r>
      <w:r w:rsidRPr="00D16C5B">
        <w:rPr>
          <w:color w:val="000000" w:themeColor="text1"/>
          <w:sz w:val="24"/>
          <w:szCs w:val="24"/>
          <w:lang w:bidi="ru-RU"/>
        </w:rPr>
        <w:t xml:space="preserve"> = </w:t>
      </w:r>
      <w:r w:rsidRPr="00D16C5B">
        <w:rPr>
          <w:color w:val="000000" w:themeColor="text1"/>
          <w:sz w:val="24"/>
          <w:szCs w:val="24"/>
          <w:lang w:val="en-US" w:bidi="ru-RU"/>
        </w:rPr>
        <w:t>data</w:t>
      </w:r>
      <w:r w:rsidRPr="00D16C5B">
        <w:rPr>
          <w:color w:val="000000" w:themeColor="text1"/>
          <w:sz w:val="24"/>
          <w:szCs w:val="24"/>
          <w:lang w:bidi="ru-RU"/>
        </w:rPr>
        <w:t>["</w:t>
      </w:r>
      <w:r w:rsidRPr="00D16C5B">
        <w:rPr>
          <w:color w:val="000000" w:themeColor="text1"/>
          <w:sz w:val="24"/>
          <w:szCs w:val="24"/>
          <w:lang w:val="en-US" w:bidi="ru-RU"/>
        </w:rPr>
        <w:t>items</w:t>
      </w:r>
      <w:r w:rsidRPr="00D16C5B">
        <w:rPr>
          <w:color w:val="000000" w:themeColor="text1"/>
          <w:sz w:val="24"/>
          <w:szCs w:val="24"/>
          <w:lang w:bidi="ru-RU"/>
        </w:rPr>
        <w:t>"]</w:t>
      </w:r>
    </w:p>
    <w:p w14:paraId="1123630F" w14:textId="75B751A2" w:rsidR="00B336A8" w:rsidRPr="001174F4" w:rsidRDefault="005423B7" w:rsidP="006324F5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В примере видно, что </w:t>
      </w:r>
      <w:r w:rsidRPr="001174F4">
        <w:rPr>
          <w:sz w:val="28"/>
          <w:szCs w:val="28"/>
          <w:lang w:val="en-US" w:eastAsia="en-US"/>
        </w:rPr>
        <w:t>json</w:t>
      </w:r>
      <w:r w:rsidRPr="001174F4">
        <w:rPr>
          <w:sz w:val="28"/>
          <w:szCs w:val="28"/>
          <w:lang w:eastAsia="en-US"/>
        </w:rPr>
        <w:t xml:space="preserve"> загружается с помощью метода </w:t>
      </w:r>
      <w:r w:rsidRPr="001174F4">
        <w:rPr>
          <w:sz w:val="28"/>
          <w:szCs w:val="28"/>
          <w:lang w:val="en-US" w:eastAsia="en-US"/>
        </w:rPr>
        <w:t>loads</w:t>
      </w:r>
      <w:r w:rsidRPr="001174F4">
        <w:rPr>
          <w:sz w:val="28"/>
          <w:szCs w:val="28"/>
          <w:lang w:eastAsia="en-US"/>
        </w:rPr>
        <w:t xml:space="preserve">, в который передаётся результат запроса в виде текста. Чтобы получить данные, нужно обратиться к тэгу, как к ключу. Аналогичные действия надо сделать, используя библиотеку </w:t>
      </w:r>
      <w:r w:rsidRPr="001174F4">
        <w:rPr>
          <w:sz w:val="28"/>
          <w:szCs w:val="28"/>
          <w:lang w:val="en-US" w:eastAsia="en-US"/>
        </w:rPr>
        <w:t>J</w:t>
      </w:r>
      <w:r w:rsidR="00B336A8" w:rsidRPr="001174F4">
        <w:rPr>
          <w:sz w:val="28"/>
          <w:szCs w:val="28"/>
          <w:lang w:val="en-US" w:eastAsia="en-US"/>
        </w:rPr>
        <w:t>son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N</w:t>
      </w:r>
      <w:r w:rsidR="00B336A8" w:rsidRPr="001174F4">
        <w:rPr>
          <w:sz w:val="28"/>
          <w:szCs w:val="28"/>
          <w:lang w:val="en-US" w:eastAsia="en-US"/>
        </w:rPr>
        <w:t>ET</w:t>
      </w:r>
      <w:r w:rsidR="00C85259">
        <w:rPr>
          <w:sz w:val="28"/>
          <w:szCs w:val="28"/>
          <w:lang w:eastAsia="en-US"/>
        </w:rPr>
        <w:t xml:space="preserve"> </w:t>
      </w:r>
      <w:r w:rsidR="00C85259" w:rsidRPr="00C85259">
        <w:rPr>
          <w:sz w:val="28"/>
          <w:szCs w:val="28"/>
          <w:lang w:eastAsia="en-US"/>
        </w:rPr>
        <w:t>[</w:t>
      </w:r>
      <w:r w:rsidR="00C85259">
        <w:rPr>
          <w:sz w:val="28"/>
          <w:szCs w:val="28"/>
          <w:lang w:eastAsia="en-US"/>
        </w:rPr>
        <w:fldChar w:fldCharType="begin"/>
      </w:r>
      <w:r w:rsidR="00C85259">
        <w:rPr>
          <w:sz w:val="28"/>
          <w:szCs w:val="28"/>
          <w:lang w:eastAsia="en-US"/>
        </w:rPr>
        <w:instrText xml:space="preserve"> REF _Ref9478974 \r \h </w:instrText>
      </w:r>
      <w:r w:rsidR="00E44467">
        <w:rPr>
          <w:sz w:val="28"/>
          <w:szCs w:val="28"/>
          <w:lang w:eastAsia="en-US"/>
        </w:rPr>
        <w:instrText xml:space="preserve"> \* MERGEFORMAT </w:instrText>
      </w:r>
      <w:r w:rsidR="00C85259">
        <w:rPr>
          <w:sz w:val="28"/>
          <w:szCs w:val="28"/>
          <w:lang w:eastAsia="en-US"/>
        </w:rPr>
      </w:r>
      <w:r w:rsidR="00C85259">
        <w:rPr>
          <w:sz w:val="28"/>
          <w:szCs w:val="28"/>
          <w:lang w:eastAsia="en-US"/>
        </w:rPr>
        <w:fldChar w:fldCharType="separate"/>
      </w:r>
      <w:r w:rsidR="00BF3FC8">
        <w:rPr>
          <w:sz w:val="28"/>
          <w:szCs w:val="28"/>
          <w:lang w:eastAsia="en-US"/>
        </w:rPr>
        <w:t>30</w:t>
      </w:r>
      <w:r w:rsidR="00C85259">
        <w:rPr>
          <w:sz w:val="28"/>
          <w:szCs w:val="28"/>
          <w:lang w:eastAsia="en-US"/>
        </w:rPr>
        <w:fldChar w:fldCharType="end"/>
      </w:r>
      <w:r w:rsidR="00C85259" w:rsidRPr="00C85259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</w:t>
      </w:r>
      <w:r w:rsidR="004A5B6D">
        <w:rPr>
          <w:sz w:val="28"/>
          <w:szCs w:val="28"/>
          <w:lang w:eastAsia="en-US"/>
        </w:rPr>
        <w:t xml:space="preserve"> Полный код программы приведён в </w:t>
      </w:r>
      <w:r w:rsidR="00D24768">
        <w:rPr>
          <w:sz w:val="28"/>
          <w:szCs w:val="28"/>
          <w:lang w:eastAsia="en-US"/>
        </w:rPr>
        <w:t>Приложении П.</w:t>
      </w:r>
    </w:p>
    <w:p w14:paraId="159BE19C" w14:textId="77777777" w:rsidR="00B336A8" w:rsidRPr="001174F4" w:rsidRDefault="00B336A8" w:rsidP="00D523F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Плюсы </w:t>
      </w:r>
      <w:r w:rsidRPr="001174F4">
        <w:rPr>
          <w:sz w:val="28"/>
          <w:szCs w:val="28"/>
          <w:lang w:val="en-US" w:eastAsia="en-US"/>
        </w:rPr>
        <w:t>Request:</w:t>
      </w:r>
    </w:p>
    <w:p w14:paraId="182AE921" w14:textId="0C1B00AF" w:rsidR="00B336A8" w:rsidRPr="001174F4" w:rsidRDefault="00B336A8" w:rsidP="00D523F7">
      <w:pPr>
        <w:pStyle w:val="af2"/>
        <w:numPr>
          <w:ilvl w:val="0"/>
          <w:numId w:val="32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быстр</w:t>
      </w:r>
      <w:r w:rsidR="00AD7773">
        <w:rPr>
          <w:sz w:val="28"/>
          <w:szCs w:val="28"/>
          <w:lang w:eastAsia="en-US"/>
        </w:rPr>
        <w:t>одействие;</w:t>
      </w:r>
    </w:p>
    <w:p w14:paraId="413E4718" w14:textId="77777777" w:rsidR="00B336A8" w:rsidRPr="001174F4" w:rsidRDefault="00B336A8" w:rsidP="00D523F7">
      <w:pPr>
        <w:pStyle w:val="af2"/>
        <w:numPr>
          <w:ilvl w:val="0"/>
          <w:numId w:val="32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удобное добавление заголовков и параметров.</w:t>
      </w:r>
    </w:p>
    <w:p w14:paraId="0D3A2EBA" w14:textId="77777777" w:rsidR="00B336A8" w:rsidRPr="001174F4" w:rsidRDefault="00B336A8" w:rsidP="00D523F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Минус </w:t>
      </w:r>
      <w:r w:rsidRPr="001174F4">
        <w:rPr>
          <w:sz w:val="28"/>
          <w:szCs w:val="28"/>
          <w:lang w:val="en-US" w:eastAsia="en-US"/>
        </w:rPr>
        <w:t>Request:</w:t>
      </w:r>
    </w:p>
    <w:p w14:paraId="0C1F423B" w14:textId="77777777" w:rsidR="00B336A8" w:rsidRPr="001174F4" w:rsidRDefault="00B336A8" w:rsidP="00D523F7">
      <w:pPr>
        <w:pStyle w:val="af2"/>
        <w:numPr>
          <w:ilvl w:val="0"/>
          <w:numId w:val="33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поиск нужных запросов.</w:t>
      </w:r>
    </w:p>
    <w:p w14:paraId="263C8ECD" w14:textId="77777777" w:rsidR="00420F8F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79" w:name="_Toc9365050"/>
      <w:bookmarkStart w:id="80" w:name="_Toc9389375"/>
      <w:bookmarkStart w:id="81" w:name="_Toc9714953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инструмента </w:t>
      </w:r>
      <w:r w:rsidR="00420F8F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Selenium</w:t>
      </w:r>
      <w:bookmarkEnd w:id="79"/>
      <w:bookmarkEnd w:id="80"/>
      <w:bookmarkEnd w:id="81"/>
    </w:p>
    <w:p w14:paraId="7C3F1F3E" w14:textId="77777777" w:rsidR="00211774" w:rsidRPr="001174F4" w:rsidRDefault="005F6B46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Для работы с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нужно скачать</w:t>
      </w:r>
      <w:r w:rsidR="00211774" w:rsidRPr="001174F4">
        <w:rPr>
          <w:sz w:val="28"/>
          <w:szCs w:val="28"/>
        </w:rPr>
        <w:t xml:space="preserve"> вебдрайвер</w:t>
      </w:r>
      <w:r w:rsidRPr="001174F4">
        <w:rPr>
          <w:sz w:val="28"/>
          <w:szCs w:val="28"/>
        </w:rPr>
        <w:t>.</w:t>
      </w:r>
      <w:r w:rsidR="00A00E17" w:rsidRPr="001174F4">
        <w:rPr>
          <w:sz w:val="28"/>
          <w:szCs w:val="28"/>
        </w:rPr>
        <w:t xml:space="preserve"> При создании объекта для работы с </w:t>
      </w:r>
      <w:r w:rsidR="00A00E17" w:rsidRPr="001174F4">
        <w:rPr>
          <w:sz w:val="28"/>
          <w:szCs w:val="28"/>
          <w:lang w:val="en-US"/>
        </w:rPr>
        <w:t>Selenium</w:t>
      </w:r>
      <w:r w:rsidR="00A00E17" w:rsidRPr="001174F4">
        <w:rPr>
          <w:sz w:val="28"/>
          <w:szCs w:val="28"/>
        </w:rPr>
        <w:t xml:space="preserve">, </w:t>
      </w:r>
      <w:r w:rsidR="00211774" w:rsidRPr="001174F4">
        <w:rPr>
          <w:sz w:val="28"/>
          <w:szCs w:val="28"/>
        </w:rPr>
        <w:t>в качестве аргумента конструктора нужно указать путь к вебдрайверу.</w:t>
      </w:r>
      <w:r w:rsidRPr="001174F4">
        <w:rPr>
          <w:sz w:val="28"/>
          <w:szCs w:val="28"/>
        </w:rPr>
        <w:t xml:space="preserve"> </w:t>
      </w:r>
      <w:r w:rsidR="00211774" w:rsidRPr="001174F4">
        <w:rPr>
          <w:sz w:val="28"/>
          <w:szCs w:val="28"/>
        </w:rPr>
        <w:t>Ниже</w:t>
      </w:r>
      <w:r w:rsidR="00211774" w:rsidRPr="001174F4">
        <w:rPr>
          <w:sz w:val="28"/>
          <w:szCs w:val="28"/>
          <w:lang w:val="en-US"/>
        </w:rPr>
        <w:t xml:space="preserve"> </w:t>
      </w:r>
      <w:r w:rsidR="00211774" w:rsidRPr="001174F4">
        <w:rPr>
          <w:sz w:val="28"/>
          <w:szCs w:val="28"/>
        </w:rPr>
        <w:t>приведён</w:t>
      </w:r>
      <w:r w:rsidR="00211774" w:rsidRPr="001174F4">
        <w:rPr>
          <w:sz w:val="28"/>
          <w:szCs w:val="28"/>
          <w:lang w:val="en-US"/>
        </w:rPr>
        <w:t xml:space="preserve"> </w:t>
      </w:r>
      <w:r w:rsidR="00211774" w:rsidRPr="001174F4">
        <w:rPr>
          <w:sz w:val="28"/>
          <w:szCs w:val="28"/>
        </w:rPr>
        <w:t>пример</w:t>
      </w:r>
      <w:r w:rsidR="00211774" w:rsidRPr="001174F4">
        <w:rPr>
          <w:sz w:val="28"/>
          <w:szCs w:val="28"/>
          <w:lang w:val="en-US"/>
        </w:rPr>
        <w:t>.</w:t>
      </w:r>
    </w:p>
    <w:p w14:paraId="1C9E8663" w14:textId="77777777" w:rsidR="00211774" w:rsidRPr="001174F4" w:rsidRDefault="00211774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__file_path_to_Chrome = "E:\Документы\PyCharmProject\Parsing-on-python\chromedriver_win32\chromedriver.exe"</w:t>
      </w:r>
    </w:p>
    <w:p w14:paraId="089636FF" w14:textId="77777777" w:rsidR="00211774" w:rsidRPr="001174F4" w:rsidRDefault="00211774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driver = webdriver.Chrome(self.__file_path_to_Chrome)</w:t>
      </w:r>
    </w:p>
    <w:p w14:paraId="05C87C81" w14:textId="77777777" w:rsidR="005F6B46" w:rsidRPr="001174F4" w:rsidRDefault="005F6B4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В данном проекте использовался chromedriver.</w:t>
      </w:r>
      <w:r w:rsidRPr="001174F4">
        <w:rPr>
          <w:sz w:val="28"/>
          <w:szCs w:val="28"/>
          <w:lang w:val="en-US"/>
        </w:rPr>
        <w:t>exe</w:t>
      </w:r>
      <w:r w:rsidRPr="001174F4">
        <w:rPr>
          <w:sz w:val="28"/>
          <w:szCs w:val="28"/>
        </w:rPr>
        <w:t xml:space="preserve">. Также нужно подключить библиотеку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для взаимодействия с браузером.</w:t>
      </w:r>
    </w:p>
    <w:p w14:paraId="775D0640" w14:textId="77777777" w:rsidR="00211774" w:rsidRPr="001174F4" w:rsidRDefault="00211774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парсинга сайта с помощью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были использованы следующие методы:</w:t>
      </w:r>
    </w:p>
    <w:p w14:paraId="46C5B797" w14:textId="77777777" w:rsidR="000B3305" w:rsidRPr="001174F4" w:rsidRDefault="000B3305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) – в качестве входного аргумента требует строку в виде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С помощью этого метода происходит навигация по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>;</w:t>
      </w:r>
    </w:p>
    <w:p w14:paraId="2A20FCE4" w14:textId="77777777" w:rsidR="00420F8F" w:rsidRPr="001174F4" w:rsidRDefault="00211774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 w:eastAsia="en-US"/>
        </w:rPr>
        <w:t>find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element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by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class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name</w:t>
      </w:r>
      <w:r w:rsidR="000B3305" w:rsidRPr="001174F4">
        <w:rPr>
          <w:sz w:val="28"/>
          <w:szCs w:val="28"/>
          <w:lang w:eastAsia="en-US"/>
        </w:rPr>
        <w:t>(</w:t>
      </w:r>
      <w:r w:rsidR="000B3305" w:rsidRPr="001174F4">
        <w:rPr>
          <w:sz w:val="28"/>
          <w:szCs w:val="28"/>
          <w:lang w:val="en-US" w:eastAsia="en-US"/>
        </w:rPr>
        <w:t>className</w:t>
      </w:r>
      <w:r w:rsidR="000B3305" w:rsidRPr="001174F4">
        <w:rPr>
          <w:sz w:val="28"/>
          <w:szCs w:val="28"/>
          <w:lang w:eastAsia="en-US"/>
        </w:rPr>
        <w:t xml:space="preserve">) – </w:t>
      </w:r>
      <w:r w:rsidR="000B3305" w:rsidRPr="001174F4">
        <w:rPr>
          <w:sz w:val="28"/>
          <w:szCs w:val="28"/>
        </w:rPr>
        <w:t>в качестве параметра требует строку в виде имени класса. Возвращает список всех элементов, которые соответствуют заданному критерию;</w:t>
      </w:r>
    </w:p>
    <w:p w14:paraId="4E9272EC" w14:textId="77777777" w:rsidR="00211774" w:rsidRPr="001174F4" w:rsidRDefault="00211774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get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attribute</w:t>
      </w:r>
      <w:r w:rsidR="000B3305" w:rsidRPr="001174F4">
        <w:rPr>
          <w:sz w:val="28"/>
          <w:szCs w:val="28"/>
          <w:lang w:eastAsia="en-US"/>
        </w:rPr>
        <w:t>(</w:t>
      </w:r>
      <w:r w:rsidR="000B3305" w:rsidRPr="001174F4">
        <w:rPr>
          <w:sz w:val="28"/>
          <w:szCs w:val="28"/>
          <w:lang w:val="en-US" w:eastAsia="en-US"/>
        </w:rPr>
        <w:t>attr</w:t>
      </w:r>
      <w:r w:rsidR="000B3305" w:rsidRPr="001174F4">
        <w:rPr>
          <w:sz w:val="28"/>
          <w:szCs w:val="28"/>
          <w:lang w:eastAsia="en-US"/>
        </w:rPr>
        <w:t>) – в качестве параметра требует строку в виде имени аргумента. Возвращает значение аргумента, если он найден, либо выбрасывает ошибку.</w:t>
      </w:r>
      <w:r w:rsidR="00103F96" w:rsidRPr="001174F4">
        <w:rPr>
          <w:sz w:val="28"/>
          <w:szCs w:val="28"/>
          <w:lang w:eastAsia="en-US"/>
        </w:rPr>
        <w:t xml:space="preserve"> Для получения текста внутри тэга нужно взять атрибут от «innerHTML».</w:t>
      </w:r>
    </w:p>
    <w:p w14:paraId="634F9522" w14:textId="6E068C0B" w:rsidR="000B3305" w:rsidRPr="001174F4" w:rsidRDefault="000B3305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Помимо использованных методов, есть все те методы, которые поддерживает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, то есть поиск элементов по локаторам. При этом можно выбрать метод с использованием </w:t>
      </w:r>
      <w:r w:rsidRPr="001174F4">
        <w:rPr>
          <w:sz w:val="28"/>
          <w:szCs w:val="28"/>
          <w:lang w:val="en-US" w:eastAsia="en-US"/>
        </w:rPr>
        <w:t>By</w:t>
      </w:r>
      <w:r w:rsidRPr="001174F4">
        <w:rPr>
          <w:sz w:val="28"/>
          <w:szCs w:val="28"/>
          <w:lang w:eastAsia="en-US"/>
        </w:rPr>
        <w:t>, либо без него.</w:t>
      </w:r>
      <w:r w:rsidR="00085F37">
        <w:rPr>
          <w:sz w:val="28"/>
          <w:szCs w:val="28"/>
          <w:lang w:eastAsia="en-US"/>
        </w:rPr>
        <w:t xml:space="preserve"> Полный код программы приведён в </w:t>
      </w:r>
      <w:r w:rsidR="00D24768">
        <w:rPr>
          <w:sz w:val="28"/>
          <w:szCs w:val="28"/>
          <w:lang w:eastAsia="en-US"/>
        </w:rPr>
        <w:t>Приложении Р.</w:t>
      </w:r>
    </w:p>
    <w:p w14:paraId="7F192B8A" w14:textId="6D47E4DC" w:rsidR="000B3305" w:rsidRPr="001174F4" w:rsidRDefault="000B3305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При построении логики парсинга сайта использовалась панель разработчика в браузере Google Chrome, чтобы не писать</w:t>
      </w:r>
      <w:r w:rsidR="00F740A7" w:rsidRPr="001174F4">
        <w:rPr>
          <w:sz w:val="28"/>
          <w:szCs w:val="28"/>
        </w:rPr>
        <w:t xml:space="preserve"> </w:t>
      </w:r>
      <w:r w:rsidR="00F740A7"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селекторы или XPath самостоятельно, как в примере с </w:t>
      </w:r>
      <w:r w:rsidRPr="001174F4">
        <w:rPr>
          <w:sz w:val="28"/>
          <w:szCs w:val="28"/>
          <w:lang w:val="en-US"/>
        </w:rPr>
        <w:t>Jsoup</w:t>
      </w:r>
      <w:r w:rsidRPr="001174F4">
        <w:rPr>
          <w:sz w:val="28"/>
          <w:szCs w:val="28"/>
        </w:rPr>
        <w:t xml:space="preserve">. Использование возможностей панели разработчика в браузере Google Chrome изображено на </w:t>
      </w:r>
      <w:r w:rsidR="00D24768">
        <w:rPr>
          <w:sz w:val="28"/>
          <w:szCs w:val="28"/>
        </w:rPr>
        <w:t>рисунке 1</w:t>
      </w:r>
      <w:r w:rsidRPr="001174F4">
        <w:rPr>
          <w:sz w:val="28"/>
          <w:szCs w:val="28"/>
        </w:rPr>
        <w:t>.</w:t>
      </w:r>
    </w:p>
    <w:p w14:paraId="03A84672" w14:textId="73397887" w:rsidR="004D314F" w:rsidRPr="001174F4" w:rsidRDefault="004D314F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Так как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использует реальный браузер, удобнее было бы распараллелить программу для более быстрого парсинга. Для этого на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 есть библиотека </w:t>
      </w:r>
      <w:r w:rsidRPr="001174F4">
        <w:rPr>
          <w:sz w:val="28"/>
          <w:szCs w:val="28"/>
          <w:lang w:val="en-US"/>
        </w:rPr>
        <w:t>multiprocessing</w:t>
      </w:r>
      <w:r w:rsidRPr="001174F4">
        <w:rPr>
          <w:sz w:val="28"/>
          <w:szCs w:val="28"/>
        </w:rPr>
        <w:t xml:space="preserve">. Но возникает проблема, связанная с типом данных найденных элементов. Они являются несереализуемыми из-за чего библиотека </w:t>
      </w:r>
      <w:r w:rsidRPr="001174F4">
        <w:rPr>
          <w:sz w:val="28"/>
          <w:szCs w:val="28"/>
          <w:lang w:val="en-US"/>
        </w:rPr>
        <w:t>multiprocessing</w:t>
      </w:r>
      <w:r w:rsidRPr="001174F4">
        <w:rPr>
          <w:sz w:val="28"/>
          <w:szCs w:val="28"/>
        </w:rPr>
        <w:t xml:space="preserve"> не может с ними работать. Для решения данной проблемы пришлось до распараллеливания найти нужные элементы с помощью методов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, но дальше передать их библиотеке </w:t>
      </w:r>
      <w:r w:rsidRPr="001174F4">
        <w:rPr>
          <w:sz w:val="28"/>
          <w:szCs w:val="28"/>
          <w:lang w:val="en-US"/>
        </w:rPr>
        <w:t>BeautifulSoup</w:t>
      </w:r>
      <w:r w:rsidRPr="001174F4">
        <w:rPr>
          <w:sz w:val="28"/>
          <w:szCs w:val="28"/>
        </w:rPr>
        <w:t xml:space="preserve">. При попытке распараллеливания полученных и переконвентированных в другой формат элементов снова возникает ошибка – превышена максимальная глубина рекурсии. Эта ошибка появляется из-за того, что в данных обнаружились некоторые ссылки, которые использовала библиотека </w:t>
      </w:r>
      <w:r w:rsidRPr="001174F4">
        <w:rPr>
          <w:sz w:val="28"/>
          <w:szCs w:val="28"/>
          <w:lang w:val="en-US"/>
        </w:rPr>
        <w:t>multiprocessing</w:t>
      </w:r>
      <w:r w:rsidRPr="001174F4">
        <w:rPr>
          <w:sz w:val="28"/>
          <w:szCs w:val="28"/>
        </w:rPr>
        <w:t xml:space="preserve">. Из-за этой ошибки дальнейшее распараллеливание было не возможным. Есть </w:t>
      </w:r>
      <w:r w:rsidR="0045675A">
        <w:rPr>
          <w:sz w:val="28"/>
          <w:szCs w:val="28"/>
        </w:rPr>
        <w:t>два</w:t>
      </w:r>
      <w:r w:rsidRPr="001174F4">
        <w:rPr>
          <w:sz w:val="28"/>
          <w:szCs w:val="28"/>
        </w:rPr>
        <w:t xml:space="preserve"> способа решить данную проблему.</w:t>
      </w:r>
    </w:p>
    <w:p w14:paraId="69A339E2" w14:textId="77777777" w:rsidR="004D314F" w:rsidRPr="001174F4" w:rsidRDefault="004D314F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Первый способ заключается в том, что надо повысить максимальную глубину рекурсии с помощью метода</w:t>
      </w:r>
      <w:r w:rsidR="00E77812" w:rsidRPr="001174F4">
        <w:rPr>
          <w:sz w:val="28"/>
          <w:szCs w:val="28"/>
        </w:rPr>
        <w:t xml:space="preserve"> sys.setrecursionlimit, который принимает на вход число. Это число будет максимально допустимой глубиной рекурсии. Но при больших данных этот способ не решает проблему.</w:t>
      </w:r>
    </w:p>
    <w:p w14:paraId="35F09554" w14:textId="24C2D4BC" w:rsidR="00E77812" w:rsidRPr="001174F4" w:rsidRDefault="00E77812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Второй способ заключается в том, что надо привести все элементы к строке, а затем передавать их методу, где они снова будут приведены к начальному формату.</w:t>
      </w:r>
    </w:p>
    <w:p w14:paraId="699D8584" w14:textId="77777777" w:rsidR="000B3305" w:rsidRPr="001174F4" w:rsidRDefault="000B3305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Плюсы </w:t>
      </w:r>
      <w:r w:rsidRPr="001174F4">
        <w:rPr>
          <w:sz w:val="28"/>
          <w:szCs w:val="28"/>
          <w:lang w:val="en-US"/>
        </w:rPr>
        <w:t>Selenium:</w:t>
      </w:r>
    </w:p>
    <w:p w14:paraId="5B17F62A" w14:textId="77777777" w:rsidR="000B3305" w:rsidRPr="001174F4" w:rsidRDefault="000B3305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имитация пользователя;</w:t>
      </w:r>
    </w:p>
    <w:p w14:paraId="414B8199" w14:textId="77777777" w:rsidR="000B3305" w:rsidRPr="001174F4" w:rsidRDefault="000B3305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методы для поиска как одного элемента, так и множества;</w:t>
      </w:r>
    </w:p>
    <w:p w14:paraId="090EAAB1" w14:textId="654F0D70" w:rsidR="000B3305" w:rsidRPr="00C63963" w:rsidRDefault="000B3305" w:rsidP="00C63963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поиск может осуществляться </w:t>
      </w:r>
      <w:r w:rsidR="009F4B93" w:rsidRPr="001174F4">
        <w:rPr>
          <w:sz w:val="28"/>
          <w:szCs w:val="28"/>
        </w:rPr>
        <w:t>множеством локаторов</w:t>
      </w:r>
      <w:r w:rsidRPr="00C63963">
        <w:rPr>
          <w:sz w:val="28"/>
          <w:szCs w:val="28"/>
        </w:rPr>
        <w:t>.</w:t>
      </w:r>
    </w:p>
    <w:p w14:paraId="12B70F09" w14:textId="77777777" w:rsidR="000B3305" w:rsidRPr="001174F4" w:rsidRDefault="000B3305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Минусы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>:</w:t>
      </w:r>
    </w:p>
    <w:p w14:paraId="13C891BB" w14:textId="190C251E" w:rsidR="000B3305" w:rsidRDefault="000B3305" w:rsidP="00D523F7">
      <w:pPr>
        <w:pStyle w:val="af2"/>
        <w:numPr>
          <w:ilvl w:val="0"/>
          <w:numId w:val="34"/>
        </w:numPr>
        <w:spacing w:after="0" w:line="360" w:lineRule="auto"/>
        <w:rPr>
          <w:sz w:val="28"/>
          <w:szCs w:val="28"/>
          <w:lang w:eastAsia="en-US"/>
        </w:rPr>
      </w:pPr>
      <w:r w:rsidRPr="001174F4">
        <w:rPr>
          <w:sz w:val="28"/>
          <w:szCs w:val="28"/>
        </w:rPr>
        <w:t>использует реальный браузер для работы, из-за чего скорость падает</w:t>
      </w:r>
      <w:r w:rsidR="00E77812" w:rsidRPr="001174F4">
        <w:rPr>
          <w:sz w:val="28"/>
          <w:szCs w:val="28"/>
        </w:rPr>
        <w:t>;</w:t>
      </w:r>
    </w:p>
    <w:p w14:paraId="01F8B9B5" w14:textId="1377992C" w:rsidR="00B9279E" w:rsidRPr="00B9279E" w:rsidRDefault="00B9279E" w:rsidP="00B9279E">
      <w:pPr>
        <w:pStyle w:val="af2"/>
        <w:numPr>
          <w:ilvl w:val="0"/>
          <w:numId w:val="34"/>
        </w:numPr>
        <w:spacing w:after="0" w:line="360" w:lineRule="auto"/>
        <w:rPr>
          <w:sz w:val="28"/>
          <w:szCs w:val="28"/>
        </w:rPr>
      </w:pPr>
      <w:r w:rsidRPr="001174F4">
        <w:rPr>
          <w:sz w:val="28"/>
          <w:szCs w:val="28"/>
        </w:rPr>
        <w:t>необходимо скачивать дополнительные файлы</w:t>
      </w:r>
      <w:r>
        <w:rPr>
          <w:sz w:val="28"/>
          <w:szCs w:val="28"/>
          <w:lang w:val="en-US"/>
        </w:rPr>
        <w:t>;</w:t>
      </w:r>
    </w:p>
    <w:p w14:paraId="108B7506" w14:textId="77777777" w:rsidR="00B537BE" w:rsidRPr="001174F4" w:rsidRDefault="000B3305" w:rsidP="00D523F7">
      <w:pPr>
        <w:pStyle w:val="af2"/>
        <w:numPr>
          <w:ilvl w:val="0"/>
          <w:numId w:val="34"/>
        </w:numPr>
        <w:spacing w:after="0" w:line="360" w:lineRule="auto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типы объектов являются несереализуемыми</w:t>
      </w:r>
      <w:r w:rsidR="00E77812" w:rsidRPr="001174F4">
        <w:rPr>
          <w:sz w:val="28"/>
          <w:szCs w:val="28"/>
          <w:lang w:eastAsia="en-US"/>
        </w:rPr>
        <w:t>.</w:t>
      </w:r>
      <w:r w:rsidR="00B537BE" w:rsidRPr="001174F4">
        <w:rPr>
          <w:sz w:val="28"/>
          <w:szCs w:val="28"/>
          <w:lang w:eastAsia="en-US"/>
        </w:rPr>
        <w:br w:type="page"/>
      </w:r>
    </w:p>
    <w:p w14:paraId="51152299" w14:textId="77777777" w:rsidR="00B537BE" w:rsidRPr="001174F4" w:rsidRDefault="00B537BE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lang w:eastAsia="en-US"/>
        </w:rPr>
      </w:pPr>
      <w:bookmarkStart w:id="82" w:name="_Toc9365051"/>
      <w:bookmarkStart w:id="83" w:name="_Toc9389376"/>
      <w:bookmarkStart w:id="84" w:name="_Toc9714954"/>
      <w:r w:rsidRPr="001174F4">
        <w:rPr>
          <w:rFonts w:ascii="Times New Roman" w:hAnsi="Times New Roman" w:cs="Times New Roman"/>
          <w:lang w:eastAsia="en-US"/>
        </w:rPr>
        <w:t>Сравнение скорости реализаций</w:t>
      </w:r>
      <w:bookmarkEnd w:id="82"/>
      <w:bookmarkEnd w:id="83"/>
      <w:bookmarkEnd w:id="84"/>
    </w:p>
    <w:p w14:paraId="32DD22FF" w14:textId="77777777" w:rsidR="00833697" w:rsidRPr="001174F4" w:rsidRDefault="00DC3FE9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В главе описывается сравнение скорости выполнения приведённых выше библиотек, фреймворков и инструментов. Сравнива</w:t>
      </w:r>
      <w:r w:rsidR="00E07890">
        <w:rPr>
          <w:sz w:val="28"/>
          <w:szCs w:val="28"/>
          <w:lang w:eastAsia="en-US"/>
        </w:rPr>
        <w:t>ются</w:t>
      </w:r>
      <w:r w:rsidRPr="001174F4">
        <w:rPr>
          <w:sz w:val="28"/>
          <w:szCs w:val="28"/>
          <w:lang w:eastAsia="en-US"/>
        </w:rPr>
        <w:t xml:space="preserve"> распараллеленные версии, так как некоторые нераспараллеленные версии работают очень долго.</w:t>
      </w:r>
    </w:p>
    <w:p w14:paraId="68945B30" w14:textId="77777777" w:rsidR="006B610A" w:rsidRPr="001174F4" w:rsidRDefault="00DE5FDD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Сравниваться методы парсинга будут по </w:t>
      </w:r>
      <w:r w:rsidR="006B610A" w:rsidRPr="001174F4">
        <w:rPr>
          <w:sz w:val="28"/>
          <w:szCs w:val="28"/>
          <w:lang w:eastAsia="en-US"/>
        </w:rPr>
        <w:t xml:space="preserve">двум </w:t>
      </w:r>
      <w:r w:rsidRPr="001174F4">
        <w:rPr>
          <w:sz w:val="28"/>
          <w:szCs w:val="28"/>
          <w:lang w:eastAsia="en-US"/>
        </w:rPr>
        <w:t>сайтам</w:t>
      </w:r>
      <w:r w:rsidR="006B610A" w:rsidRPr="001174F4">
        <w:rPr>
          <w:sz w:val="28"/>
          <w:szCs w:val="28"/>
          <w:lang w:eastAsia="en-US"/>
        </w:rPr>
        <w:t xml:space="preserve">: </w:t>
      </w:r>
      <w:r w:rsidR="006B610A" w:rsidRPr="001174F4">
        <w:rPr>
          <w:sz w:val="28"/>
          <w:szCs w:val="28"/>
          <w:lang w:val="en-US" w:eastAsia="en-US"/>
        </w:rPr>
        <w:t>MegaBonus</w:t>
      </w:r>
      <w:r w:rsidR="006B610A" w:rsidRPr="001174F4">
        <w:rPr>
          <w:sz w:val="28"/>
          <w:szCs w:val="28"/>
          <w:lang w:eastAsia="en-US"/>
        </w:rPr>
        <w:t xml:space="preserve"> и </w:t>
      </w:r>
      <w:r w:rsidR="006B610A" w:rsidRPr="001174F4">
        <w:rPr>
          <w:sz w:val="28"/>
          <w:szCs w:val="28"/>
          <w:lang w:val="en-US" w:eastAsia="en-US"/>
        </w:rPr>
        <w:t>LetyShops</w:t>
      </w:r>
      <w:r w:rsidRPr="001174F4">
        <w:rPr>
          <w:sz w:val="28"/>
          <w:szCs w:val="28"/>
          <w:lang w:eastAsia="en-US"/>
        </w:rPr>
        <w:t>.</w:t>
      </w:r>
    </w:p>
    <w:p w14:paraId="1E7B3661" w14:textId="77777777" w:rsidR="00DE5FDD" w:rsidRPr="001174F4" w:rsidRDefault="00DE5FDD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сайта </w:t>
      </w:r>
      <w:r w:rsidRPr="001174F4">
        <w:rPr>
          <w:sz w:val="28"/>
          <w:szCs w:val="28"/>
          <w:lang w:val="en-US" w:eastAsia="en-US"/>
        </w:rPr>
        <w:t>MegaBonus</w:t>
      </w:r>
      <w:r w:rsidRPr="001174F4">
        <w:rPr>
          <w:sz w:val="28"/>
          <w:szCs w:val="28"/>
          <w:lang w:eastAsia="en-US"/>
        </w:rPr>
        <w:t xml:space="preserve"> сравниваются реализации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 на трёх языках. Так как с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 на </w:t>
      </w:r>
      <w:r w:rsidRPr="001174F4">
        <w:rPr>
          <w:sz w:val="28"/>
          <w:szCs w:val="28"/>
          <w:lang w:val="en-US" w:eastAsia="en-US"/>
        </w:rPr>
        <w:t>Python</w:t>
      </w:r>
      <w:r w:rsidRPr="001174F4">
        <w:rPr>
          <w:sz w:val="28"/>
          <w:szCs w:val="28"/>
          <w:lang w:eastAsia="en-US"/>
        </w:rPr>
        <w:t xml:space="preserve"> возникла проблема, сравниваться будут реализации на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, совмещенные с ещё одной библиотекой. Для версии на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будут сравнения с использованием только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>.</w:t>
      </w:r>
    </w:p>
    <w:p w14:paraId="77E1D6F7" w14:textId="77777777" w:rsidR="006B610A" w:rsidRPr="001174F4" w:rsidRDefault="006B610A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сайта </w:t>
      </w:r>
      <w:r w:rsidRPr="001174F4">
        <w:rPr>
          <w:sz w:val="28"/>
          <w:szCs w:val="28"/>
          <w:lang w:val="en-US" w:eastAsia="en-US"/>
        </w:rPr>
        <w:t>LetyShops</w:t>
      </w:r>
      <w:r w:rsidRPr="001174F4">
        <w:rPr>
          <w:sz w:val="28"/>
          <w:szCs w:val="28"/>
          <w:lang w:eastAsia="en-US"/>
        </w:rPr>
        <w:t xml:space="preserve"> сравниваются реализации других приведённых библиотек и фреймворков на трёх языках.</w:t>
      </w:r>
    </w:p>
    <w:p w14:paraId="2E00B69F" w14:textId="77777777" w:rsidR="00251554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85" w:name="_Toc9365052"/>
      <w:bookmarkStart w:id="86" w:name="_Toc9389377"/>
      <w:bookmarkStart w:id="87" w:name="_Toc9714955"/>
      <w:r>
        <w:rPr>
          <w:rFonts w:ascii="Times New Roman" w:hAnsi="Times New Roman" w:cs="Times New Roman"/>
          <w:sz w:val="28"/>
          <w:szCs w:val="28"/>
          <w:lang w:eastAsia="en-US"/>
        </w:rPr>
        <w:t xml:space="preserve">Сравнение реализаций парсера для сайта </w:t>
      </w:r>
      <w:r w:rsidR="00251554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MegaBonus</w:t>
      </w:r>
      <w:bookmarkEnd w:id="85"/>
      <w:bookmarkEnd w:id="86"/>
      <w:bookmarkEnd w:id="87"/>
    </w:p>
    <w:p w14:paraId="6C6AB306" w14:textId="17810F9D" w:rsidR="00790FA8" w:rsidRPr="001174F4" w:rsidRDefault="00790FA8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</w:t>
      </w:r>
      <w:r w:rsidR="00EC0939">
        <w:rPr>
          <w:sz w:val="28"/>
          <w:szCs w:val="28"/>
          <w:lang w:eastAsia="en-US"/>
        </w:rPr>
        <w:t>рисунке 12</w:t>
      </w:r>
      <w:r w:rsidR="006324F5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#, используя только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>.</w:t>
      </w:r>
    </w:p>
    <w:p w14:paraId="5462CF09" w14:textId="77777777" w:rsidR="00A60DC8" w:rsidRPr="001174F4" w:rsidRDefault="0017274F" w:rsidP="00451FF4">
      <w:pPr>
        <w:keepNext/>
        <w:spacing w:after="0" w:line="24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2366F8" wp14:editId="523232E7">
            <wp:extent cx="4572000" cy="2743200"/>
            <wp:effectExtent l="0" t="0" r="0" b="0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1F1D3F49-617A-4920-A528-6998B286EC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6DAD6ECC" w14:textId="08EFE91B" w:rsidR="00790FA8" w:rsidRPr="00323248" w:rsidRDefault="00A60DC8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88" w:name="_Ref9712445"/>
      <w:bookmarkStart w:id="89" w:name="_Ref9134722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12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88"/>
      <w:r w:rsidRPr="00323248">
        <w:rPr>
          <w:i w:val="0"/>
          <w:iCs w:val="0"/>
          <w:color w:val="auto"/>
          <w:sz w:val="24"/>
          <w:szCs w:val="24"/>
        </w:rPr>
        <w:t xml:space="preserve"> – время </w:t>
      </w:r>
      <w:r w:rsidR="00DD1ADE" w:rsidRPr="00323248">
        <w:rPr>
          <w:i w:val="0"/>
          <w:iCs w:val="0"/>
          <w:color w:val="auto"/>
          <w:sz w:val="24"/>
          <w:szCs w:val="24"/>
        </w:rPr>
        <w:t>выполнения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323248" w:rsidRPr="00323248">
        <w:rPr>
          <w:i w:val="0"/>
          <w:iCs w:val="0"/>
          <w:color w:val="auto"/>
          <w:sz w:val="24"/>
          <w:szCs w:val="24"/>
          <w:lang w:val="en-US"/>
        </w:rPr>
        <w:t>Selenium</w:t>
      </w:r>
      <w:r w:rsidR="00323248" w:rsidRPr="00323248">
        <w:rPr>
          <w:i w:val="0"/>
          <w:iCs w:val="0"/>
          <w:color w:val="auto"/>
          <w:sz w:val="24"/>
          <w:szCs w:val="24"/>
        </w:rPr>
        <w:t xml:space="preserve"> в</w:t>
      </w:r>
      <w:r w:rsidRPr="00323248">
        <w:rPr>
          <w:i w:val="0"/>
          <w:iCs w:val="0"/>
          <w:color w:val="auto"/>
          <w:sz w:val="24"/>
          <w:szCs w:val="24"/>
        </w:rPr>
        <w:t xml:space="preserve"> секунда</w:t>
      </w:r>
      <w:bookmarkEnd w:id="89"/>
      <w:r w:rsidR="00DD1ADE" w:rsidRPr="00323248">
        <w:rPr>
          <w:i w:val="0"/>
          <w:iCs w:val="0"/>
          <w:color w:val="auto"/>
          <w:sz w:val="24"/>
          <w:szCs w:val="24"/>
        </w:rPr>
        <w:t>х</w:t>
      </w:r>
    </w:p>
    <w:p w14:paraId="318082D8" w14:textId="22383299" w:rsidR="00A60DC8" w:rsidRPr="001174F4" w:rsidRDefault="00DD1ADE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</w:t>
      </w:r>
      <w:r w:rsidR="006E2E26">
        <w:rPr>
          <w:sz w:val="28"/>
          <w:szCs w:val="28"/>
          <w:lang w:eastAsia="en-US"/>
        </w:rPr>
        <w:t>рисунке 13</w:t>
      </w:r>
      <w:r w:rsidR="006324F5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,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и </w:t>
      </w:r>
      <w:r w:rsidRPr="001174F4">
        <w:rPr>
          <w:sz w:val="28"/>
          <w:szCs w:val="28"/>
          <w:lang w:val="en-US" w:eastAsia="en-US"/>
        </w:rPr>
        <w:t>Python</w:t>
      </w:r>
      <w:r w:rsidRPr="001174F4">
        <w:rPr>
          <w:sz w:val="28"/>
          <w:szCs w:val="28"/>
          <w:lang w:eastAsia="en-US"/>
        </w:rPr>
        <w:t xml:space="preserve">, используя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 и стороннюю библиотеку. Так как на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много вариантов из чего выбирать, среди них также было сделано сравнение по скорости выполнения. Результаты скорости выполнения </w:t>
      </w:r>
      <w:r w:rsidR="00EC3223" w:rsidRPr="001174F4">
        <w:rPr>
          <w:sz w:val="28"/>
          <w:szCs w:val="28"/>
          <w:lang w:eastAsia="en-US"/>
        </w:rPr>
        <w:t xml:space="preserve">парсеров </w:t>
      </w:r>
      <w:r w:rsidRPr="001174F4">
        <w:rPr>
          <w:sz w:val="28"/>
          <w:szCs w:val="28"/>
          <w:lang w:eastAsia="en-US"/>
        </w:rPr>
        <w:t xml:space="preserve">среди библиотек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># на</w:t>
      </w:r>
      <w:r w:rsidR="0054310E" w:rsidRPr="001174F4">
        <w:rPr>
          <w:sz w:val="28"/>
          <w:szCs w:val="28"/>
          <w:lang w:eastAsia="en-US"/>
        </w:rPr>
        <w:t xml:space="preserve"> </w:t>
      </w:r>
      <w:r w:rsidR="006E2E26">
        <w:rPr>
          <w:sz w:val="28"/>
          <w:szCs w:val="28"/>
          <w:lang w:eastAsia="en-US"/>
        </w:rPr>
        <w:t>рисунке 14</w:t>
      </w:r>
      <w:r w:rsidR="006324F5" w:rsidRPr="006324F5">
        <w:rPr>
          <w:sz w:val="28"/>
          <w:szCs w:val="28"/>
          <w:lang w:eastAsia="en-US"/>
        </w:rPr>
        <w:t>.</w:t>
      </w:r>
    </w:p>
    <w:p w14:paraId="2A286054" w14:textId="77777777" w:rsidR="0054310E" w:rsidRPr="001174F4" w:rsidRDefault="0017274F" w:rsidP="00451FF4">
      <w:pPr>
        <w:keepNext/>
        <w:tabs>
          <w:tab w:val="clear" w:pos="8640"/>
        </w:tabs>
        <w:spacing w:after="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D796AA" wp14:editId="6BBBF449">
            <wp:extent cx="4572000" cy="2743200"/>
            <wp:effectExtent l="0" t="0" r="0" b="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70301191-79DC-4A87-96C1-F2FA637B7C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A043168" w14:textId="1D414134" w:rsidR="0054310E" w:rsidRPr="0017274F" w:rsidRDefault="0054310E" w:rsidP="00451FF4">
      <w:pPr>
        <w:pStyle w:val="af3"/>
        <w:spacing w:after="4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90" w:name="_Ref9712472"/>
      <w:bookmarkStart w:id="91" w:name="_Ref9135849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13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90"/>
      <w:r w:rsidRPr="00323248">
        <w:rPr>
          <w:i w:val="0"/>
          <w:iCs w:val="0"/>
          <w:color w:val="auto"/>
          <w:sz w:val="24"/>
          <w:szCs w:val="24"/>
        </w:rPr>
        <w:t xml:space="preserve"> – время выполнения Selenium и другой библиотеки в секундах</w:t>
      </w:r>
      <w:bookmarkEnd w:id="91"/>
    </w:p>
    <w:p w14:paraId="3DE85A24" w14:textId="77777777" w:rsidR="0054310E" w:rsidRPr="001174F4" w:rsidRDefault="0017274F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979087" wp14:editId="65905632">
            <wp:extent cx="4572000" cy="3738563"/>
            <wp:effectExtent l="0" t="0" r="0" b="14605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5BFD3E62-A484-45D7-B2D1-C7266F9E6F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5D6FE7B" w14:textId="37D12AB7" w:rsidR="00DD1ADE" w:rsidRPr="00323248" w:rsidRDefault="0054310E" w:rsidP="000326F1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92" w:name="_Ref9712493"/>
      <w:bookmarkStart w:id="93" w:name="_Ref9135879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14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92"/>
      <w:r w:rsidRPr="00323248">
        <w:rPr>
          <w:i w:val="0"/>
          <w:iCs w:val="0"/>
          <w:color w:val="auto"/>
          <w:sz w:val="24"/>
          <w:szCs w:val="24"/>
        </w:rPr>
        <w:t xml:space="preserve"> – время выполнения парсеров на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C</w:t>
      </w:r>
      <w:r w:rsidRPr="00323248">
        <w:rPr>
          <w:i w:val="0"/>
          <w:iCs w:val="0"/>
          <w:color w:val="auto"/>
          <w:sz w:val="24"/>
          <w:szCs w:val="24"/>
        </w:rPr>
        <w:t># в секундах</w:t>
      </w:r>
      <w:bookmarkEnd w:id="93"/>
    </w:p>
    <w:p w14:paraId="3AC1E64B" w14:textId="77777777" w:rsidR="000326F1" w:rsidRPr="001174F4" w:rsidRDefault="000326F1" w:rsidP="000326F1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Из результатов, приведённых выше, можно сделать вывод, что для использования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вместе с другой библиотекой подходят все приведённые, так как разница между ними незначительная в рамках парсинга.</w:t>
      </w:r>
    </w:p>
    <w:p w14:paraId="73ED81A2" w14:textId="692AB250" w:rsidR="00251554" w:rsidRPr="001174F4" w:rsidRDefault="000326F1" w:rsidP="000326F1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Если использовать только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, то лучше использовать версию на </w:t>
      </w:r>
      <w:r w:rsidRPr="001174F4"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, так как версия на </w:t>
      </w:r>
      <w:r>
        <w:rPr>
          <w:sz w:val="28"/>
          <w:szCs w:val="28"/>
          <w:lang w:val="en-US"/>
        </w:rPr>
        <w:t>C</w:t>
      </w:r>
      <w:r w:rsidRPr="00B65201">
        <w:rPr>
          <w:sz w:val="28"/>
          <w:szCs w:val="28"/>
        </w:rPr>
        <w:t xml:space="preserve"># </w:t>
      </w:r>
      <w:r>
        <w:rPr>
          <w:sz w:val="28"/>
          <w:szCs w:val="28"/>
        </w:rPr>
        <w:t>работает намного медленнее.</w:t>
      </w:r>
    </w:p>
    <w:p w14:paraId="79931298" w14:textId="77777777" w:rsidR="00251554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94" w:name="_Toc9365053"/>
      <w:bookmarkStart w:id="95" w:name="_Toc9389378"/>
      <w:bookmarkStart w:id="96" w:name="_Toc9714956"/>
      <w:r>
        <w:rPr>
          <w:rFonts w:ascii="Times New Roman" w:hAnsi="Times New Roman" w:cs="Times New Roman"/>
          <w:sz w:val="28"/>
          <w:szCs w:val="28"/>
          <w:lang w:eastAsia="en-US"/>
        </w:rPr>
        <w:t xml:space="preserve">Сравнение реализаций парсера для сайта </w:t>
      </w:r>
      <w:r w:rsidR="00251554" w:rsidRPr="001174F4">
        <w:rPr>
          <w:rFonts w:ascii="Times New Roman" w:hAnsi="Times New Roman" w:cs="Times New Roman"/>
          <w:sz w:val="28"/>
          <w:szCs w:val="28"/>
          <w:lang w:val="en-US"/>
        </w:rPr>
        <w:t>LetyShops</w:t>
      </w:r>
      <w:bookmarkEnd w:id="94"/>
      <w:bookmarkEnd w:id="95"/>
      <w:bookmarkEnd w:id="96"/>
    </w:p>
    <w:p w14:paraId="1A3D3D0B" w14:textId="3F3795A8" w:rsidR="00251554" w:rsidRPr="001174F4" w:rsidRDefault="00251554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6E2E26">
        <w:rPr>
          <w:sz w:val="28"/>
          <w:szCs w:val="28"/>
        </w:rPr>
        <w:t>рисунке 15</w:t>
      </w:r>
      <w:r w:rsidR="004A2B49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>.</w:t>
      </w:r>
    </w:p>
    <w:p w14:paraId="3A5B9129" w14:textId="77777777" w:rsidR="00251554" w:rsidRPr="001174F4" w:rsidRDefault="00251554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6D479D1E" wp14:editId="6F6389BF">
            <wp:extent cx="4572000" cy="2743200"/>
            <wp:effectExtent l="0" t="0" r="0" b="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23697559-57EE-475A-8435-7BB71CFC5F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65DC9447" w14:textId="1CEC0598" w:rsidR="00251554" w:rsidRPr="004C3CED" w:rsidRDefault="00251554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97" w:name="_Ref9712518"/>
      <w:bookmarkStart w:id="98" w:name="_Ref9137371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15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7"/>
      <w:r w:rsidRPr="004C3CED">
        <w:rPr>
          <w:i w:val="0"/>
          <w:iCs w:val="0"/>
          <w:color w:val="auto"/>
          <w:sz w:val="24"/>
          <w:szCs w:val="24"/>
        </w:rPr>
        <w:t xml:space="preserve"> </w:t>
      </w:r>
      <w:r w:rsidR="00425B86" w:rsidRPr="004C3CED">
        <w:rPr>
          <w:i w:val="0"/>
          <w:iCs w:val="0"/>
          <w:color w:val="auto"/>
          <w:sz w:val="24"/>
          <w:szCs w:val="24"/>
        </w:rPr>
        <w:t>–</w:t>
      </w:r>
      <w:r w:rsidRPr="004C3CED">
        <w:rPr>
          <w:i w:val="0"/>
          <w:iCs w:val="0"/>
          <w:color w:val="auto"/>
          <w:sz w:val="24"/>
          <w:szCs w:val="24"/>
        </w:rPr>
        <w:t xml:space="preserve"> время выполнения парсеров</w:t>
      </w:r>
      <w:r w:rsidR="00FE7FCD" w:rsidRPr="004C3CED">
        <w:rPr>
          <w:i w:val="0"/>
          <w:iCs w:val="0"/>
          <w:color w:val="auto"/>
          <w:sz w:val="24"/>
          <w:szCs w:val="24"/>
        </w:rPr>
        <w:t xml:space="preserve"> на </w:t>
      </w:r>
      <w:r w:rsidR="00FE7FCD" w:rsidRPr="004C3CED">
        <w:rPr>
          <w:i w:val="0"/>
          <w:iCs w:val="0"/>
          <w:color w:val="auto"/>
          <w:sz w:val="24"/>
          <w:szCs w:val="24"/>
          <w:lang w:val="en-US"/>
        </w:rPr>
        <w:t>Python</w:t>
      </w:r>
      <w:r w:rsidRPr="004C3CED">
        <w:rPr>
          <w:i w:val="0"/>
          <w:iCs w:val="0"/>
          <w:color w:val="auto"/>
          <w:sz w:val="24"/>
          <w:szCs w:val="24"/>
        </w:rPr>
        <w:t xml:space="preserve"> в секундах</w:t>
      </w:r>
      <w:bookmarkEnd w:id="98"/>
    </w:p>
    <w:p w14:paraId="5A316572" w14:textId="3D6DACED" w:rsidR="00251554" w:rsidRPr="001174F4" w:rsidRDefault="00425B8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6E2E26">
        <w:rPr>
          <w:sz w:val="28"/>
          <w:szCs w:val="28"/>
        </w:rPr>
        <w:t>рисунке 16</w:t>
      </w:r>
      <w:r w:rsidR="006324F5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>.</w:t>
      </w:r>
    </w:p>
    <w:p w14:paraId="340DB7B5" w14:textId="7058AAB1" w:rsidR="00FE7FCD" w:rsidRPr="001174F4" w:rsidRDefault="009957F3" w:rsidP="00451FF4">
      <w:pPr>
        <w:keepNext/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50F5B9" wp14:editId="0BA96627">
            <wp:extent cx="4625163" cy="2721935"/>
            <wp:effectExtent l="0" t="0" r="4445" b="2540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CBA47F10-B1A9-4000-A764-8BAA6509C7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  <w:r>
        <w:rPr>
          <w:noProof/>
        </w:rPr>
        <w:t xml:space="preserve"> </w:t>
      </w:r>
    </w:p>
    <w:p w14:paraId="0D4D66CF" w14:textId="49B4F3F4" w:rsidR="00425B86" w:rsidRPr="004C3CED" w:rsidRDefault="00FE7FCD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9" w:name="_Ref9712554"/>
      <w:bookmarkStart w:id="100" w:name="_Ref9137414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16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9"/>
      <w:r w:rsidRPr="004C3CED">
        <w:rPr>
          <w:i w:val="0"/>
          <w:iCs w:val="0"/>
          <w:color w:val="auto"/>
          <w:sz w:val="24"/>
          <w:szCs w:val="24"/>
        </w:rPr>
        <w:t xml:space="preserve"> – время выполнения парсеров на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Java</w:t>
      </w:r>
      <w:r w:rsidRPr="004C3CED">
        <w:rPr>
          <w:i w:val="0"/>
          <w:iCs w:val="0"/>
          <w:color w:val="auto"/>
          <w:sz w:val="24"/>
          <w:szCs w:val="24"/>
        </w:rPr>
        <w:t xml:space="preserve"> в секундах</w:t>
      </w:r>
      <w:bookmarkEnd w:id="100"/>
    </w:p>
    <w:p w14:paraId="6D6DD4AF" w14:textId="184B1FFE" w:rsidR="00EC3223" w:rsidRPr="001174F4" w:rsidRDefault="00EC3223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6E2E26">
        <w:rPr>
          <w:sz w:val="28"/>
          <w:szCs w:val="28"/>
        </w:rPr>
        <w:t>рисунке 14</w:t>
      </w:r>
      <w:r w:rsidR="006324F5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>#.</w:t>
      </w:r>
    </w:p>
    <w:p w14:paraId="01E1BAC5" w14:textId="0554B93F" w:rsidR="00251554" w:rsidRPr="001174F4" w:rsidRDefault="00FC021A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Рассматривая скорость выполнения</w:t>
      </w:r>
      <w:r w:rsidR="00CD0FD7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парсеров, можно сделать вывод о библиотеках для парсинга. Для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быстрее всего работает </w:t>
      </w:r>
      <w:r w:rsidRPr="001174F4">
        <w:rPr>
          <w:sz w:val="28"/>
          <w:szCs w:val="28"/>
          <w:lang w:val="en-US"/>
        </w:rPr>
        <w:t>Fizzler</w:t>
      </w:r>
      <w:r w:rsidRPr="001174F4">
        <w:rPr>
          <w:sz w:val="28"/>
          <w:szCs w:val="28"/>
        </w:rPr>
        <w:t>. Для двух других языков программирования не имеет смысл</w:t>
      </w:r>
      <w:r w:rsidR="000326F1">
        <w:rPr>
          <w:sz w:val="28"/>
          <w:szCs w:val="28"/>
        </w:rPr>
        <w:t>а</w:t>
      </w:r>
      <w:r w:rsidRPr="001174F4">
        <w:rPr>
          <w:sz w:val="28"/>
          <w:szCs w:val="28"/>
        </w:rPr>
        <w:t xml:space="preserve"> сравнивать с другими, так как для них выбрана только одна библиотека, которая работает с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кодом.</w:t>
      </w:r>
    </w:p>
    <w:p w14:paraId="4BC6D8D4" w14:textId="77777777" w:rsidR="00FC021A" w:rsidRPr="001174F4" w:rsidRDefault="00FC021A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Среди библиотек и фреймворков, которые работают с запросами, быстрее всех является </w:t>
      </w:r>
      <w:r w:rsidR="00D47C4C" w:rsidRPr="001174F4">
        <w:rPr>
          <w:sz w:val="28"/>
          <w:szCs w:val="28"/>
          <w:lang w:val="en-US"/>
        </w:rPr>
        <w:t>RestSharp</w:t>
      </w:r>
      <w:r w:rsidR="00D47C4C" w:rsidRPr="001174F4">
        <w:rPr>
          <w:sz w:val="28"/>
          <w:szCs w:val="28"/>
        </w:rPr>
        <w:t xml:space="preserve"> и </w:t>
      </w:r>
      <w:r w:rsidR="00D47C4C" w:rsidRPr="001174F4">
        <w:rPr>
          <w:sz w:val="28"/>
          <w:szCs w:val="28"/>
          <w:lang w:val="en-US"/>
        </w:rPr>
        <w:t>Unirest</w:t>
      </w:r>
      <w:r w:rsidR="00D47C4C" w:rsidRPr="001174F4">
        <w:rPr>
          <w:sz w:val="28"/>
          <w:szCs w:val="28"/>
        </w:rPr>
        <w:t>.</w:t>
      </w:r>
    </w:p>
    <w:p w14:paraId="26791EE0" w14:textId="77777777" w:rsidR="005509D7" w:rsidRPr="001174F4" w:rsidRDefault="005509D7" w:rsidP="00D523F7">
      <w:pPr>
        <w:tabs>
          <w:tab w:val="clear" w:pos="8640"/>
        </w:tabs>
        <w:spacing w:after="0" w:line="240" w:lineRule="auto"/>
        <w:rPr>
          <w:sz w:val="28"/>
          <w:szCs w:val="28"/>
        </w:rPr>
      </w:pPr>
      <w:r w:rsidRPr="001174F4">
        <w:rPr>
          <w:sz w:val="28"/>
          <w:szCs w:val="28"/>
        </w:rPr>
        <w:br w:type="page"/>
      </w:r>
    </w:p>
    <w:p w14:paraId="0FA24A66" w14:textId="43FCDB1F" w:rsidR="005509D7" w:rsidRDefault="005509D7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lang w:val="en-US"/>
        </w:rPr>
      </w:pPr>
      <w:bookmarkStart w:id="101" w:name="_Toc9365055"/>
      <w:bookmarkStart w:id="102" w:name="_Toc9389380"/>
      <w:bookmarkStart w:id="103" w:name="_Toc9714957"/>
      <w:r w:rsidRPr="001174F4">
        <w:rPr>
          <w:rFonts w:ascii="Times New Roman" w:hAnsi="Times New Roman" w:cs="Times New Roman"/>
        </w:rPr>
        <w:t>Алгоритм</w:t>
      </w:r>
      <w:r w:rsidR="00C63963">
        <w:rPr>
          <w:rFonts w:ascii="Times New Roman" w:hAnsi="Times New Roman" w:cs="Times New Roman"/>
        </w:rPr>
        <w:t>ы</w:t>
      </w:r>
      <w:r w:rsidRPr="001174F4">
        <w:rPr>
          <w:rFonts w:ascii="Times New Roman" w:hAnsi="Times New Roman" w:cs="Times New Roman"/>
        </w:rPr>
        <w:t xml:space="preserve"> парсинга сайт</w:t>
      </w:r>
      <w:bookmarkEnd w:id="101"/>
      <w:bookmarkEnd w:id="102"/>
      <w:r w:rsidR="00C63963">
        <w:rPr>
          <w:rFonts w:ascii="Times New Roman" w:hAnsi="Times New Roman" w:cs="Times New Roman"/>
        </w:rPr>
        <w:t>ов</w:t>
      </w:r>
      <w:bookmarkEnd w:id="103"/>
    </w:p>
    <w:p w14:paraId="3912A02B" w14:textId="568BB0D1" w:rsidR="00C63963" w:rsidRPr="00C63963" w:rsidRDefault="00C63963" w:rsidP="00C63963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104" w:name="_Toc9714958"/>
      <w:r w:rsidRPr="00C63963">
        <w:rPr>
          <w:rFonts w:ascii="Times New Roman" w:hAnsi="Times New Roman" w:cs="Times New Roman"/>
          <w:sz w:val="28"/>
          <w:szCs w:val="28"/>
          <w:lang w:val="en-US"/>
        </w:rPr>
        <w:t>Алгоритм парсинга сайта MegaBonus</w:t>
      </w:r>
      <w:bookmarkEnd w:id="104"/>
    </w:p>
    <w:p w14:paraId="600CE86B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этой главе описывается алгоритм парсинга сайта </w:t>
      </w:r>
      <w:r w:rsidRPr="001174F4">
        <w:rPr>
          <w:sz w:val="28"/>
          <w:szCs w:val="28"/>
          <w:lang w:val="en-US"/>
        </w:rPr>
        <w:t>MegaBonus</w:t>
      </w:r>
      <w:r w:rsidRPr="001174F4">
        <w:rPr>
          <w:sz w:val="28"/>
          <w:szCs w:val="28"/>
        </w:rPr>
        <w:t>. В результате действия алгоритма в списке будут находиться магазины с кэшбэками.</w:t>
      </w:r>
    </w:p>
    <w:p w14:paraId="6A3D4801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По ходу разбора алгоритма будут описаны нюансы при парсинге данного сайта.</w:t>
      </w:r>
    </w:p>
    <w:p w14:paraId="4C004739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разбора алгоритма будет использоваться пример на языке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#, используя инструменты для тестирования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>.</w:t>
      </w:r>
    </w:p>
    <w:p w14:paraId="41B92F06" w14:textId="38995EC1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Первым шагом для построения алгоритма парсинга сайта является ознакомление с самим сайтом. Сначала надо перейти на страницу, которая отображает предложенные магазины. В данном случае это https://megabonus.com/feed. Страница сайта изображена на</w:t>
      </w:r>
      <w:r w:rsidR="006324F5">
        <w:rPr>
          <w:sz w:val="28"/>
          <w:szCs w:val="28"/>
        </w:rPr>
        <w:t xml:space="preserve"> </w:t>
      </w:r>
      <w:r w:rsidR="006E2E26">
        <w:rPr>
          <w:sz w:val="28"/>
          <w:szCs w:val="28"/>
        </w:rPr>
        <w:t>рисунке 17</w:t>
      </w:r>
      <w:r w:rsidRPr="001174F4">
        <w:rPr>
          <w:sz w:val="28"/>
          <w:szCs w:val="28"/>
        </w:rPr>
        <w:t>. При просмотре данной страницы следует обратить внимание на саму структуру сайта, то есть на расположение магазинов, а также на те элементы, которые позволяют получиться следующие магазины.</w:t>
      </w:r>
    </w:p>
    <w:p w14:paraId="784DC06F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61B96254" wp14:editId="1FFE1E23">
            <wp:extent cx="6115050" cy="23907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588F" w14:textId="0945B1F1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105" w:name="_Ref9364559"/>
      <w:bookmarkStart w:id="106" w:name="_Ref9364556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17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05"/>
      <w:r w:rsidRPr="004C3CED">
        <w:rPr>
          <w:i w:val="0"/>
          <w:iCs w:val="0"/>
          <w:color w:val="auto"/>
          <w:sz w:val="24"/>
          <w:szCs w:val="24"/>
        </w:rPr>
        <w:t xml:space="preserve"> – страница с магазинами сайта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MegaBonus</w:t>
      </w:r>
      <w:bookmarkEnd w:id="106"/>
    </w:p>
    <w:p w14:paraId="753E5810" w14:textId="44BCF996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всех магазинов расположен элемент, который позволяет выводить следующие магазины на страницу сайта. Для просмотра структуры страницы в виде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используется панель разработчика. С помощью этой панели осуществляется поиск элементов.</w:t>
      </w:r>
    </w:p>
    <w:p w14:paraId="7A538C0E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Чтобы добавить все магазины для дальнейшей обработки, нужно активировать приведённый выше элемент до тех пор, пока он не исчезнет с экрана. Для этого нужно найти элемент, который имеет класс «</w:t>
      </w:r>
      <w:r w:rsidRPr="001174F4">
        <w:rPr>
          <w:sz w:val="28"/>
          <w:szCs w:val="28"/>
          <w:lang w:val="en-US"/>
        </w:rPr>
        <w:t>see</w:t>
      </w:r>
      <w:r w:rsidRPr="001174F4">
        <w:rPr>
          <w:sz w:val="28"/>
          <w:szCs w:val="28"/>
        </w:rPr>
        <w:t>-</w:t>
      </w:r>
      <w:r w:rsidRPr="001174F4">
        <w:rPr>
          <w:sz w:val="28"/>
          <w:szCs w:val="28"/>
          <w:lang w:val="en-US"/>
        </w:rPr>
        <w:t>more</w:t>
      </w:r>
      <w:r w:rsidRPr="001174F4">
        <w:rPr>
          <w:sz w:val="28"/>
          <w:szCs w:val="28"/>
        </w:rPr>
        <w:t xml:space="preserve">» и активировать его с помощью инструментов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>. Пример кода приведён ниже.</w:t>
      </w:r>
    </w:p>
    <w:p w14:paraId="7230EFE4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button = driver.FindElement(By.ClassName("see-more"));</w:t>
      </w:r>
    </w:p>
    <w:p w14:paraId="5A6FF2F1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while (button.Displayed)</w:t>
      </w:r>
    </w:p>
    <w:p w14:paraId="13C7DDCC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5949134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5F937DA3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847B8E5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button.Click();</w:t>
      </w:r>
    </w:p>
    <w:p w14:paraId="328D0B80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button = driver.FindElement(By.ClassName("see-more"));</w:t>
      </w:r>
    </w:p>
    <w:p w14:paraId="67FEECF6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39D593CD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5193F1AB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3AB10ED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Info</w:t>
      </w:r>
      <w:r w:rsidRPr="00D16C5B">
        <w:rPr>
          <w:sz w:val="24"/>
          <w:szCs w:val="24"/>
        </w:rPr>
        <w:t>("Кнопка 'Показать ещё' не была найдена. Поиск продолжится " + e);</w:t>
      </w:r>
    </w:p>
    <w:p w14:paraId="44B52BD7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55FA57A" w14:textId="77777777" w:rsidR="005509D7" w:rsidRPr="00D16C5B" w:rsidRDefault="005509D7" w:rsidP="00197448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15C395F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Как видно из примера, после нахождения элемента следует цикл </w:t>
      </w:r>
      <w:r w:rsidRPr="001174F4">
        <w:rPr>
          <w:sz w:val="28"/>
          <w:szCs w:val="28"/>
          <w:lang w:val="en-US"/>
        </w:rPr>
        <w:t>while</w:t>
      </w:r>
      <w:r w:rsidRPr="001174F4">
        <w:rPr>
          <w:sz w:val="28"/>
          <w:szCs w:val="28"/>
        </w:rPr>
        <w:t xml:space="preserve"> с проверкой на то, что элемент находится на экране. Внутри блока </w:t>
      </w:r>
      <w:r w:rsidRPr="001174F4">
        <w:rPr>
          <w:sz w:val="28"/>
          <w:szCs w:val="28"/>
          <w:lang w:val="en-US"/>
        </w:rPr>
        <w:t>while</w:t>
      </w:r>
      <w:r w:rsidRPr="001174F4">
        <w:rPr>
          <w:sz w:val="28"/>
          <w:szCs w:val="28"/>
        </w:rPr>
        <w:t xml:space="preserve"> вставлен обработчик ошибки, так как если элемент отсутствует, то выбрасывается ошибка. Элемент может не находиться если магазины закончились, либо если сайт не успел прогрузиться, а элемент ещё ищется. Такая обработка событий помогает избежать второй случай.</w:t>
      </w:r>
    </w:p>
    <w:p w14:paraId="7A11DBAF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Если элемент на экране, то он активируется, после чего добавляются магазины на страницу. После активации элемент снова ищется, и так пока не будут показаны все магазины.</w:t>
      </w:r>
    </w:p>
    <w:p w14:paraId="1A25B140" w14:textId="05A1E2A2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Магазины находятся в списке с тэгом «</w:t>
      </w:r>
      <w:r w:rsidRPr="001174F4">
        <w:rPr>
          <w:sz w:val="28"/>
          <w:szCs w:val="28"/>
          <w:lang w:val="en-US"/>
        </w:rPr>
        <w:t>ul</w:t>
      </w:r>
      <w:r w:rsidRPr="001174F4">
        <w:rPr>
          <w:sz w:val="28"/>
          <w:szCs w:val="28"/>
        </w:rPr>
        <w:t>» с классом «cacheback-block-list». Элементы данного списка содержат информацию о магазинах в тегах «</w:t>
      </w:r>
      <w:r w:rsidRPr="001174F4">
        <w:rPr>
          <w:sz w:val="28"/>
          <w:szCs w:val="28"/>
          <w:lang w:val="en-US"/>
        </w:rPr>
        <w:t>li</w:t>
      </w:r>
      <w:r w:rsidRPr="001174F4">
        <w:rPr>
          <w:sz w:val="28"/>
          <w:szCs w:val="28"/>
        </w:rPr>
        <w:t xml:space="preserve">». С помощью метода происходит обращение к элементу по классу. После нахождения общего списка, из него извлекаются элементы с информацией. На </w:t>
      </w:r>
      <w:r w:rsidR="006E2E26">
        <w:rPr>
          <w:sz w:val="28"/>
          <w:szCs w:val="28"/>
        </w:rPr>
        <w:t>рисунке 18</w:t>
      </w:r>
      <w:r w:rsidR="003F5980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изображён выбор конкретного магазина. Пример кода приведён ниже.</w:t>
      </w:r>
    </w:p>
    <w:p w14:paraId="330DB4A6" w14:textId="77777777" w:rsidR="005509D7" w:rsidRPr="00D16C5B" w:rsidRDefault="005509D7" w:rsidP="00D523F7">
      <w:pPr>
        <w:pStyle w:val="af2"/>
        <w:numPr>
          <w:ilvl w:val="0"/>
          <w:numId w:val="44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ul = driver.FindElement(By.ClassName("cacheback-block-list"));</w:t>
      </w:r>
    </w:p>
    <w:p w14:paraId="2FD81A53" w14:textId="77777777" w:rsidR="005509D7" w:rsidRPr="00D16C5B" w:rsidRDefault="005509D7" w:rsidP="00D523F7">
      <w:pPr>
        <w:pStyle w:val="af2"/>
        <w:numPr>
          <w:ilvl w:val="0"/>
          <w:numId w:val="44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webElements = ul.FindElements(By.TagName("li"));</w:t>
      </w:r>
    </w:p>
    <w:p w14:paraId="1076A9B6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val="en-US"/>
        </w:rPr>
        <w:drawing>
          <wp:inline distT="0" distB="0" distL="0" distR="0" wp14:anchorId="21EE3CFC" wp14:editId="4BA65947">
            <wp:extent cx="3857625" cy="4037888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94" cy="404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7080" w14:textId="56EB9E1D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107" w:name="_Ref9364633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18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07"/>
      <w:r w:rsidRPr="004C3CED">
        <w:rPr>
          <w:i w:val="0"/>
          <w:iCs w:val="0"/>
          <w:color w:val="auto"/>
          <w:sz w:val="24"/>
          <w:szCs w:val="24"/>
        </w:rPr>
        <w:t xml:space="preserve"> - выбор элемента с магазином на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MegaBonus</w:t>
      </w:r>
    </w:p>
    <w:p w14:paraId="093DBFFC" w14:textId="77777777" w:rsidR="005509D7" w:rsidRPr="004C3CED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Далее элементы списка </w:t>
      </w:r>
      <w:r w:rsidRPr="001174F4">
        <w:rPr>
          <w:sz w:val="28"/>
          <w:szCs w:val="28"/>
          <w:lang w:val="en-US"/>
        </w:rPr>
        <w:t>webElements</w:t>
      </w:r>
      <w:r w:rsidRPr="001174F4">
        <w:rPr>
          <w:sz w:val="28"/>
          <w:szCs w:val="28"/>
        </w:rPr>
        <w:t xml:space="preserve"> передаются на вход методу </w:t>
      </w:r>
      <w:r w:rsidRPr="001174F4">
        <w:rPr>
          <w:sz w:val="28"/>
          <w:szCs w:val="28"/>
          <w:lang w:val="en-US"/>
        </w:rPr>
        <w:t>ParseElements</w:t>
      </w:r>
      <w:r w:rsidRPr="001174F4">
        <w:rPr>
          <w:sz w:val="28"/>
          <w:szCs w:val="28"/>
        </w:rPr>
        <w:t>(), который извлекает нужную информацию. Пример</w:t>
      </w:r>
      <w:r w:rsidRPr="004C3CED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кода</w:t>
      </w:r>
      <w:r w:rsidRPr="004C3CED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приведён</w:t>
      </w:r>
      <w:r w:rsidRPr="004C3CED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ниже</w:t>
      </w:r>
      <w:r w:rsidRPr="004C3CED">
        <w:rPr>
          <w:sz w:val="28"/>
          <w:szCs w:val="28"/>
        </w:rPr>
        <w:t>.</w:t>
      </w:r>
    </w:p>
    <w:p w14:paraId="20FAE617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Shop ParseElements(IWebElement item)</w:t>
      </w:r>
    </w:p>
    <w:p w14:paraId="5459B507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082C1FC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name = GetName(item);</w:t>
      </w:r>
    </w:p>
    <w:p w14:paraId="03589E5E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fullDiscount = GetFullDiscount(item);</w:t>
      </w:r>
    </w:p>
    <w:p w14:paraId="79C02A00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discount = GetDiscount(fullDiscount);</w:t>
      </w:r>
    </w:p>
    <w:p w14:paraId="5C18487F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label = GetLabel(fullDiscount);</w:t>
      </w:r>
    </w:p>
    <w:p w14:paraId="2AA20BC7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image = GetImage(item);</w:t>
      </w:r>
    </w:p>
    <w:p w14:paraId="25AA8A64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url = GetPage(item);</w:t>
      </w:r>
    </w:p>
    <w:p w14:paraId="1A8BE18B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(!(String.IsNullOrEmpty(name) || Double.IsNaN(discount) || String.IsNullOrEmpty(label) || String.IsNullOrEmpty(image) || String.IsNullOrEmpty(url)))</w:t>
      </w:r>
    </w:p>
    <w:p w14:paraId="0358425A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BF63AA7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new Shop(name, discount, label, image, url);</w:t>
      </w:r>
    </w:p>
    <w:p w14:paraId="60350F34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6E952584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14:paraId="6ACD1ACF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598A59BB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Как видно из примера, для каждого элемента есть свой метод, в котором содержится логика для извлечения информации.</w:t>
      </w:r>
    </w:p>
    <w:p w14:paraId="2BA12F61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GetName</w:t>
      </w:r>
      <w:r w:rsidRPr="001174F4">
        <w:rPr>
          <w:sz w:val="28"/>
          <w:szCs w:val="28"/>
        </w:rPr>
        <w:t>() извлекает из элемента имя, которое находится в элементе с классом «holder-more» в тэге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 xml:space="preserve">». С помощью метода </w:t>
      </w:r>
      <w:r w:rsidRPr="001174F4">
        <w:rPr>
          <w:sz w:val="28"/>
          <w:szCs w:val="28"/>
          <w:lang w:val="en-US"/>
        </w:rPr>
        <w:t>FindElement</w:t>
      </w:r>
      <w:r w:rsidRPr="001174F4">
        <w:rPr>
          <w:sz w:val="28"/>
          <w:szCs w:val="28"/>
        </w:rPr>
        <w:t xml:space="preserve">() и локаторов 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осуществляется поиск элемента, соответствующего заданным критериям. С помощью метода </w:t>
      </w:r>
      <w:r w:rsidRPr="001174F4">
        <w:rPr>
          <w:sz w:val="28"/>
          <w:szCs w:val="28"/>
          <w:lang w:val="en-US"/>
        </w:rPr>
        <w:t>GetAttribute</w:t>
      </w:r>
      <w:r w:rsidRPr="001174F4">
        <w:rPr>
          <w:sz w:val="28"/>
          <w:szCs w:val="28"/>
        </w:rPr>
        <w:t xml:space="preserve">() извлекается текст внутри тэга. Так как в извлечённом тексте не будет самого имени, а, например, будет «Подробнее про кэшбэк в </w:t>
      </w:r>
      <w:r w:rsidRPr="001174F4">
        <w:rPr>
          <w:sz w:val="28"/>
          <w:szCs w:val="28"/>
          <w:lang w:val="en-US"/>
        </w:rPr>
        <w:t>Aliexpress</w:t>
      </w:r>
      <w:r w:rsidRPr="001174F4">
        <w:rPr>
          <w:sz w:val="28"/>
          <w:szCs w:val="28"/>
        </w:rPr>
        <w:t>», используется регулярное выражение для извлечения имени. Пример кода приведён ниже.</w:t>
      </w:r>
    </w:p>
    <w:p w14:paraId="61A36AE9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GetName(IWebElement element)</w:t>
      </w:r>
    </w:p>
    <w:p w14:paraId="55496235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B4964DD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Regex regex = new Regex("</w:t>
      </w:r>
      <w:r w:rsidRPr="00D16C5B">
        <w:rPr>
          <w:sz w:val="24"/>
          <w:szCs w:val="24"/>
        </w:rPr>
        <w:t>Подробнее</w:t>
      </w:r>
      <w:r w:rsidRPr="00D16C5B">
        <w:rPr>
          <w:sz w:val="24"/>
          <w:szCs w:val="24"/>
          <w:lang w:val="en-US"/>
        </w:rPr>
        <w:t xml:space="preserve"> </w:t>
      </w:r>
      <w:r w:rsidRPr="00D16C5B">
        <w:rPr>
          <w:sz w:val="24"/>
          <w:szCs w:val="24"/>
        </w:rPr>
        <w:t>про</w:t>
      </w:r>
      <w:r w:rsidRPr="00D16C5B">
        <w:rPr>
          <w:sz w:val="24"/>
          <w:szCs w:val="24"/>
          <w:lang w:val="en-US"/>
        </w:rPr>
        <w:t xml:space="preserve"> </w:t>
      </w:r>
      <w:r w:rsidRPr="00D16C5B">
        <w:rPr>
          <w:sz w:val="24"/>
          <w:szCs w:val="24"/>
        </w:rPr>
        <w:t>кэшбэк</w:t>
      </w:r>
      <w:r w:rsidRPr="00D16C5B">
        <w:rPr>
          <w:sz w:val="24"/>
          <w:szCs w:val="24"/>
          <w:lang w:val="en-US"/>
        </w:rPr>
        <w:t xml:space="preserve"> </w:t>
      </w:r>
      <w:r w:rsidRPr="00D16C5B">
        <w:rPr>
          <w:sz w:val="24"/>
          <w:szCs w:val="24"/>
        </w:rPr>
        <w:t>в</w:t>
      </w:r>
      <w:r w:rsidRPr="00D16C5B">
        <w:rPr>
          <w:sz w:val="24"/>
          <w:szCs w:val="24"/>
          <w:lang w:val="en-US"/>
        </w:rPr>
        <w:t xml:space="preserve"> ([\\w\\s\\d\\W]+)");</w:t>
      </w:r>
    </w:p>
    <w:p w14:paraId="49AF7BC7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name = "";</w:t>
      </w:r>
    </w:p>
    <w:p w14:paraId="6C2C671E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7E7CE454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850633A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name = element.FindElement(By.ClassName("holder-more")).FindElement(By.TagName("a")).GetAttribute("innerHTML");</w:t>
      </w:r>
    </w:p>
    <w:p w14:paraId="5EFB7386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6F8BB225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5D3E26CE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463A64C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(e is NullReferenceException || e is NoSuchElementException)</w:t>
      </w:r>
    </w:p>
    <w:p w14:paraId="6DEF75F1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68C9192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14:paraId="29B93AA0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null;</w:t>
      </w:r>
    </w:p>
    <w:p w14:paraId="420AC286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31D56393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6259D086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Match matcher = regex.Match(name);</w:t>
      </w:r>
    </w:p>
    <w:p w14:paraId="2AA18184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(matcher.Success)</w:t>
      </w:r>
    </w:p>
    <w:p w14:paraId="10F280D2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42449FED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matcher.Groups[1].Value;</w:t>
      </w:r>
    </w:p>
    <w:p w14:paraId="5DB8244F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7C55C309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14:paraId="01283665" w14:textId="77777777" w:rsidR="005509D7" w:rsidRPr="00D16C5B" w:rsidRDefault="005509D7" w:rsidP="00197448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EBB798F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GetFullDiscount</w:t>
      </w:r>
      <w:r w:rsidRPr="001174F4">
        <w:rPr>
          <w:sz w:val="28"/>
          <w:szCs w:val="28"/>
        </w:rPr>
        <w:t xml:space="preserve"> () извлекает из элемента значение кэшбэка вместе с валютой, которое находится в дочернем элементе с тэгом «strong» элемента с тэгом «div» и классом «your-percentage». Текст извлекается с помощью свойства </w:t>
      </w:r>
      <w:r w:rsidRPr="001174F4">
        <w:rPr>
          <w:sz w:val="28"/>
          <w:szCs w:val="28"/>
          <w:lang w:val="en-US"/>
        </w:rPr>
        <w:t>Text</w:t>
      </w:r>
      <w:r w:rsidRPr="001174F4">
        <w:rPr>
          <w:sz w:val="28"/>
          <w:szCs w:val="28"/>
        </w:rPr>
        <w:t>. Пример кода приведён ниже.</w:t>
      </w:r>
    </w:p>
    <w:p w14:paraId="79335DFB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GetFullDiscount(IWebElement element)</w:t>
      </w:r>
    </w:p>
    <w:p w14:paraId="42A9554D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53A5332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fullDiscount = "";</w:t>
      </w:r>
    </w:p>
    <w:p w14:paraId="59969867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01618F59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6C4FA57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fullDiscount = element.FindElement(By.CssSelector("div.your-percentage &gt; strong")).Text;</w:t>
      </w:r>
    </w:p>
    <w:p w14:paraId="1DC48724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17814383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5507C919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6BAB7BC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(e is NullReferenceException || e is NoSuchElementException)</w:t>
      </w:r>
    </w:p>
    <w:p w14:paraId="64277BD0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59C5D691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14:paraId="15C56A1F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14:paraId="5184DAE3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0CE1612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2D31A80D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</w:rPr>
        <w:t>return fullDiscount;</w:t>
      </w:r>
    </w:p>
    <w:p w14:paraId="6508C9C5" w14:textId="77777777" w:rsidR="005509D7" w:rsidRPr="00D16C5B" w:rsidRDefault="005509D7" w:rsidP="00197448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1D317C9C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GetDiscount</w:t>
      </w:r>
      <w:r w:rsidRPr="001174F4">
        <w:rPr>
          <w:sz w:val="28"/>
          <w:szCs w:val="28"/>
        </w:rPr>
        <w:t xml:space="preserve">() с помощью регулярного выражения извлекает из строки значение кэшбэка. После извлечения значения кэшбэка, его надо привести к типу </w:t>
      </w:r>
      <w:r w:rsidRPr="001174F4">
        <w:rPr>
          <w:sz w:val="28"/>
          <w:szCs w:val="28"/>
          <w:lang w:val="en-US"/>
        </w:rPr>
        <w:t>double</w:t>
      </w:r>
      <w:r w:rsidRPr="001174F4">
        <w:rPr>
          <w:sz w:val="28"/>
          <w:szCs w:val="28"/>
        </w:rPr>
        <w:t xml:space="preserve">. Если в строке разделителем целой и дробной части является точка, то язык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выдаёт ошибку, в которой написано, что строка имеет неправильный формат. Для решения этой проблемы нужно заменить точку запятой с помощью метода </w:t>
      </w:r>
      <w:r w:rsidRPr="001174F4">
        <w:rPr>
          <w:sz w:val="28"/>
          <w:szCs w:val="28"/>
          <w:lang w:val="en-US"/>
        </w:rPr>
        <w:t>replace</w:t>
      </w:r>
      <w:r w:rsidRPr="001174F4">
        <w:rPr>
          <w:sz w:val="28"/>
          <w:szCs w:val="28"/>
        </w:rPr>
        <w:t>(). Полный код приведён ниже.</w:t>
      </w:r>
    </w:p>
    <w:p w14:paraId="0E8631AF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Double GetDiscount(String fullDiscount)</w:t>
      </w:r>
    </w:p>
    <w:p w14:paraId="4D2CC537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4996A320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(fullDiscount == null)</w:t>
      </w:r>
    </w:p>
    <w:p w14:paraId="32FCDBCA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988B411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logger.Error("</w:t>
      </w:r>
      <w:r w:rsidRPr="00D16C5B">
        <w:rPr>
          <w:sz w:val="24"/>
          <w:szCs w:val="24"/>
        </w:rPr>
        <w:t>Пустой</w:t>
      </w:r>
      <w:r w:rsidRPr="00D16C5B">
        <w:rPr>
          <w:sz w:val="24"/>
          <w:szCs w:val="24"/>
          <w:lang w:val="en-US"/>
        </w:rPr>
        <w:t xml:space="preserve"> fullDiscount");</w:t>
      </w:r>
    </w:p>
    <w:p w14:paraId="7C70C84A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Double.NaN;</w:t>
      </w:r>
    </w:p>
    <w:p w14:paraId="0DC0B01A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34309A9B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Regex regex = new Regex("\\d+[.|,]*\\d*");</w:t>
      </w:r>
    </w:p>
    <w:p w14:paraId="47A7F8E3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discount = "";</w:t>
      </w:r>
    </w:p>
    <w:p w14:paraId="1203E85F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Match matcher = regex.Match(fullDiscount);</w:t>
      </w:r>
    </w:p>
    <w:p w14:paraId="3AF63810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(matcher.Success)</w:t>
      </w:r>
    </w:p>
    <w:p w14:paraId="12D19675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0D85B56A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discount = matcher.Value;</w:t>
      </w:r>
    </w:p>
    <w:p w14:paraId="5D8D4BBE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109FA69F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(Double.TryParse(discount.Replace('.', ','), out double result))</w:t>
      </w:r>
    </w:p>
    <w:p w14:paraId="57C7D922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8E1D01C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result;</w:t>
      </w:r>
    </w:p>
    <w:p w14:paraId="79F98514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74735855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Double.NaN;</w:t>
      </w:r>
    </w:p>
    <w:p w14:paraId="0810AFB1" w14:textId="77777777" w:rsidR="005509D7" w:rsidRPr="00D16C5B" w:rsidRDefault="005509D7" w:rsidP="00197448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330C1B1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GetLabel</w:t>
      </w:r>
      <w:r w:rsidRPr="001174F4">
        <w:rPr>
          <w:sz w:val="28"/>
          <w:szCs w:val="28"/>
        </w:rPr>
        <w:t>() с помощью регулярного выражения извлекает из строки валюту кэшбэка. Регулярное выражение содержит валюты, которые могут встретиться во время парсинга. Пример кода приведён ниже.</w:t>
      </w:r>
    </w:p>
    <w:p w14:paraId="0083531C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GetLabel(String fullDiscount)</w:t>
      </w:r>
    </w:p>
    <w:p w14:paraId="4918084E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A036C7A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(fullDiscount == null)</w:t>
      </w:r>
    </w:p>
    <w:p w14:paraId="30654A61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8E33EB6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logger.Error("</w:t>
      </w:r>
      <w:r w:rsidRPr="00D16C5B">
        <w:rPr>
          <w:sz w:val="24"/>
          <w:szCs w:val="24"/>
        </w:rPr>
        <w:t>Пустой</w:t>
      </w:r>
      <w:r w:rsidRPr="00D16C5B">
        <w:rPr>
          <w:sz w:val="24"/>
          <w:szCs w:val="24"/>
          <w:lang w:val="en-US"/>
        </w:rPr>
        <w:t xml:space="preserve"> fullDiscount");</w:t>
      </w:r>
    </w:p>
    <w:p w14:paraId="00E98CEF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null;</w:t>
      </w:r>
    </w:p>
    <w:p w14:paraId="1AD064E0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47BA93C2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Regex regex = new Regex("[$%€]|</w:t>
      </w:r>
      <w:r w:rsidRPr="00D16C5B">
        <w:rPr>
          <w:sz w:val="24"/>
          <w:szCs w:val="24"/>
        </w:rPr>
        <w:t>руб</w:t>
      </w:r>
      <w:r w:rsidRPr="00D16C5B">
        <w:rPr>
          <w:sz w:val="24"/>
          <w:szCs w:val="24"/>
          <w:lang w:val="en-US"/>
        </w:rPr>
        <w:t>|(</w:t>
      </w:r>
      <w:r w:rsidRPr="00D16C5B">
        <w:rPr>
          <w:sz w:val="24"/>
          <w:szCs w:val="24"/>
        </w:rPr>
        <w:t>р</w:t>
      </w:r>
      <w:r w:rsidRPr="00D16C5B">
        <w:rPr>
          <w:sz w:val="24"/>
          <w:szCs w:val="24"/>
          <w:lang w:val="en-US"/>
        </w:rPr>
        <w:t>.)|cent|</w:t>
      </w:r>
      <w:r w:rsidRPr="00D16C5B">
        <w:rPr>
          <w:sz w:val="24"/>
          <w:szCs w:val="24"/>
        </w:rPr>
        <w:t>р</w:t>
      </w:r>
      <w:r w:rsidRPr="00D16C5B">
        <w:rPr>
          <w:sz w:val="24"/>
          <w:szCs w:val="24"/>
          <w:lang w:val="en-US"/>
        </w:rPr>
        <w:t>|</w:t>
      </w:r>
      <w:r w:rsidRPr="00D16C5B">
        <w:rPr>
          <w:sz w:val="24"/>
          <w:szCs w:val="24"/>
        </w:rPr>
        <w:t>Р</w:t>
      </w:r>
      <w:r w:rsidRPr="00D16C5B">
        <w:rPr>
          <w:sz w:val="24"/>
          <w:szCs w:val="24"/>
          <w:lang w:val="en-US"/>
        </w:rPr>
        <w:t>|RUB|USD|EUR|SEK|UAH|INR|BRL|GBP|CHF|PLN");</w:t>
      </w:r>
    </w:p>
    <w:p w14:paraId="5BC34929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Match matcher = regex.Match(fullDiscount);</w:t>
      </w:r>
    </w:p>
    <w:p w14:paraId="6DDA9D95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(matcher.Success)</w:t>
      </w:r>
    </w:p>
    <w:p w14:paraId="76DC4859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BD07BD5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matcher.Value;</w:t>
      </w:r>
    </w:p>
    <w:p w14:paraId="082BA42D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D460753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14:paraId="5293BEBD" w14:textId="77777777" w:rsidR="005509D7" w:rsidRPr="00D16C5B" w:rsidRDefault="005509D7" w:rsidP="00197448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9092C5C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GetImage</w:t>
      </w:r>
      <w:r w:rsidRPr="001174F4">
        <w:rPr>
          <w:sz w:val="28"/>
          <w:szCs w:val="28"/>
        </w:rPr>
        <w:t>() извлекает из элемента ссылку на картинку, которая находится в элементе с тэгом «</w:t>
      </w:r>
      <w:r w:rsidRPr="001174F4">
        <w:rPr>
          <w:sz w:val="28"/>
          <w:szCs w:val="28"/>
          <w:lang w:val="en-US"/>
        </w:rPr>
        <w:t>img</w:t>
      </w:r>
      <w:r w:rsidRPr="001174F4">
        <w:rPr>
          <w:sz w:val="28"/>
          <w:szCs w:val="28"/>
        </w:rPr>
        <w:t>» в атрибуте «</w:t>
      </w:r>
      <w:r w:rsidRPr="001174F4">
        <w:rPr>
          <w:sz w:val="28"/>
          <w:szCs w:val="28"/>
          <w:lang w:val="en-US"/>
        </w:rPr>
        <w:t>src</w:t>
      </w:r>
      <w:r w:rsidRPr="001174F4">
        <w:rPr>
          <w:sz w:val="28"/>
          <w:szCs w:val="28"/>
        </w:rPr>
        <w:t xml:space="preserve">». С помощью метода </w:t>
      </w:r>
      <w:r w:rsidRPr="001174F4">
        <w:rPr>
          <w:sz w:val="28"/>
          <w:szCs w:val="28"/>
          <w:lang w:val="en-US"/>
        </w:rPr>
        <w:t>GetAttribute</w:t>
      </w:r>
      <w:r w:rsidRPr="001174F4">
        <w:rPr>
          <w:sz w:val="28"/>
          <w:szCs w:val="28"/>
        </w:rPr>
        <w:t>() извлекается значение атрибута. Пример кода приведен ниже.</w:t>
      </w:r>
    </w:p>
    <w:p w14:paraId="3FF774C7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GetImage(IWebElement element)</w:t>
      </w:r>
    </w:p>
    <w:p w14:paraId="1347C858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43DD8779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image = "";</w:t>
      </w:r>
    </w:p>
    <w:p w14:paraId="24A30CF1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1E34472E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569B6A14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image = element.FindElement(By.TagName("img")).GetAttribute("src");</w:t>
      </w:r>
    </w:p>
    <w:p w14:paraId="23416E37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202DEB81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1CB07E32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9E5FED5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(e is NullReferenceException || e is NoSuchElementException)</w:t>
      </w:r>
    </w:p>
    <w:p w14:paraId="476E13D6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4FBC624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14:paraId="29ED4545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14:paraId="0E873B04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4EFBED9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2C798617" w14:textId="77777777" w:rsidR="005509D7" w:rsidRPr="00D16C5B" w:rsidRDefault="005509D7" w:rsidP="00197448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image;</w:t>
      </w:r>
    </w:p>
    <w:p w14:paraId="4D19F28D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GetPage</w:t>
      </w:r>
      <w:r w:rsidRPr="001174F4">
        <w:rPr>
          <w:sz w:val="28"/>
          <w:szCs w:val="28"/>
        </w:rPr>
        <w:t>() извлекает из элемента ссылку на страницу магазина, которая находится в значении атрибута «</w:t>
      </w:r>
      <w:r w:rsidRPr="001174F4">
        <w:rPr>
          <w:sz w:val="28"/>
          <w:szCs w:val="28"/>
          <w:lang w:val="en-US"/>
        </w:rPr>
        <w:t>href</w:t>
      </w:r>
      <w:r w:rsidRPr="001174F4">
        <w:rPr>
          <w:sz w:val="28"/>
          <w:szCs w:val="28"/>
        </w:rPr>
        <w:t>» дочернего элементе с тэгом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>» элемента с тэгом «</w:t>
      </w:r>
      <w:r w:rsidRPr="001174F4">
        <w:rPr>
          <w:sz w:val="28"/>
          <w:szCs w:val="28"/>
          <w:lang w:val="en-US"/>
        </w:rPr>
        <w:t>div</w:t>
      </w:r>
      <w:r w:rsidRPr="001174F4">
        <w:rPr>
          <w:sz w:val="28"/>
          <w:szCs w:val="28"/>
        </w:rPr>
        <w:t xml:space="preserve">» и классом «holder-img». С помощью метода </w:t>
      </w:r>
      <w:r w:rsidRPr="001174F4">
        <w:rPr>
          <w:sz w:val="28"/>
          <w:szCs w:val="28"/>
          <w:lang w:val="en-US"/>
        </w:rPr>
        <w:t>GetAttribute</w:t>
      </w:r>
      <w:r w:rsidRPr="001174F4">
        <w:rPr>
          <w:sz w:val="28"/>
          <w:szCs w:val="28"/>
        </w:rPr>
        <w:t>() извлекается значение атрибута. Пример кода приведен ниже.</w:t>
      </w:r>
    </w:p>
    <w:p w14:paraId="777AEF06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GetPage(IWebElement element)</w:t>
      </w:r>
    </w:p>
    <w:p w14:paraId="4230B749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1F439F8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page = "";</w:t>
      </w:r>
    </w:p>
    <w:p w14:paraId="7160BFC0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27A90EBB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BA6D7A7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page = element.FindElement(By.CssSelector("div.holder-img &gt; a")).GetAttribute("href");</w:t>
      </w:r>
    </w:p>
    <w:p w14:paraId="6AABF297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61866B49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7CCEC6F4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3B36D03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(e is NullReferenceException || e is NoSuchElementException)</w:t>
      </w:r>
    </w:p>
    <w:p w14:paraId="3569D4FF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81D0A5C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14:paraId="4D234F73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14:paraId="5EABDB6C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20DA69D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60BD897C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page;</w:t>
      </w:r>
    </w:p>
    <w:p w14:paraId="62503995" w14:textId="77777777" w:rsidR="005509D7" w:rsidRPr="00D16C5B" w:rsidRDefault="005509D7" w:rsidP="00197448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3ABDEA50" w14:textId="26E311C0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После получения элементов происходит проверка этих элементов с помощью условного оператора if. Если элементы не пустые и правильные, то они передаются в конструктор для создания объекта класса Shop, который в последствии возвращается.</w:t>
      </w:r>
      <w:r w:rsidR="003B3539">
        <w:rPr>
          <w:sz w:val="28"/>
          <w:szCs w:val="28"/>
        </w:rPr>
        <w:t xml:space="preserve"> Полный код программы приведён в </w:t>
      </w:r>
      <w:r w:rsidR="006E2E26">
        <w:rPr>
          <w:sz w:val="28"/>
          <w:szCs w:val="28"/>
        </w:rPr>
        <w:t>Приложении Л.</w:t>
      </w:r>
    </w:p>
    <w:p w14:paraId="0B7962E2" w14:textId="77777777" w:rsidR="005509D7" w:rsidRPr="00C63963" w:rsidRDefault="005509D7" w:rsidP="00C63963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08" w:name="_Toc9365056"/>
      <w:bookmarkStart w:id="109" w:name="_Toc9389381"/>
      <w:bookmarkStart w:id="110" w:name="_Toc9714959"/>
      <w:r w:rsidRPr="00C63963">
        <w:rPr>
          <w:rFonts w:ascii="Times New Roman" w:hAnsi="Times New Roman" w:cs="Times New Roman"/>
          <w:sz w:val="28"/>
          <w:szCs w:val="28"/>
        </w:rPr>
        <w:t xml:space="preserve">Алгоритм парсинга сайта </w:t>
      </w:r>
      <w:r w:rsidRPr="00C63963">
        <w:rPr>
          <w:rFonts w:ascii="Times New Roman" w:hAnsi="Times New Roman" w:cs="Times New Roman"/>
          <w:sz w:val="28"/>
          <w:szCs w:val="28"/>
          <w:lang w:val="en-US"/>
        </w:rPr>
        <w:t>LetyShops</w:t>
      </w:r>
      <w:bookmarkEnd w:id="108"/>
      <w:bookmarkEnd w:id="109"/>
      <w:bookmarkEnd w:id="110"/>
    </w:p>
    <w:p w14:paraId="4AD31E51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этой главе описывается алгоритм парсинга сайта </w:t>
      </w:r>
      <w:r w:rsidRPr="001174F4">
        <w:rPr>
          <w:sz w:val="28"/>
          <w:szCs w:val="28"/>
          <w:lang w:val="en-US"/>
        </w:rPr>
        <w:t>LetyShops</w:t>
      </w:r>
      <w:r w:rsidRPr="001174F4">
        <w:rPr>
          <w:sz w:val="28"/>
          <w:szCs w:val="28"/>
        </w:rPr>
        <w:t>. В результате действия алгоритма в списке будут находиться магазины с кэшбэками.</w:t>
      </w:r>
    </w:p>
    <w:p w14:paraId="203ED555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По ходу разбора алгоритма будут описаны нюансы при парсинге данного сайта.</w:t>
      </w:r>
    </w:p>
    <w:p w14:paraId="258AD16E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разбора алгоритма будет использоваться пример на языке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#, используя библиотеку </w:t>
      </w:r>
      <w:r w:rsidRPr="001174F4">
        <w:rPr>
          <w:sz w:val="28"/>
          <w:szCs w:val="28"/>
          <w:lang w:val="en-US"/>
        </w:rPr>
        <w:t>Fizzler</w:t>
      </w:r>
      <w:r w:rsidRPr="001174F4">
        <w:rPr>
          <w:sz w:val="28"/>
          <w:szCs w:val="28"/>
        </w:rPr>
        <w:t>.</w:t>
      </w:r>
    </w:p>
    <w:p w14:paraId="5991419A" w14:textId="3701A65B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Первым шагом для построения алгоритма парсинга сайта является ознакомление с самим сайтом. Сначала надо перейти на страницу, которая отображает предложенные магазины. В данном случае это </w:t>
      </w:r>
      <w:hyperlink r:id="rId33" w:history="1">
        <w:r w:rsidRPr="001174F4">
          <w:rPr>
            <w:rStyle w:val="af4"/>
            <w:color w:val="auto"/>
            <w:sz w:val="28"/>
            <w:szCs w:val="28"/>
            <w:u w:val="none"/>
          </w:rPr>
          <w:t>https://letyshops.com/shops</w:t>
        </w:r>
      </w:hyperlink>
      <w:r w:rsidRPr="001174F4">
        <w:rPr>
          <w:sz w:val="28"/>
          <w:szCs w:val="28"/>
        </w:rPr>
        <w:t>. Страница сайта изображена на</w:t>
      </w:r>
      <w:r w:rsidR="003F5980" w:rsidRPr="001174F4">
        <w:rPr>
          <w:sz w:val="28"/>
          <w:szCs w:val="28"/>
        </w:rPr>
        <w:t xml:space="preserve"> </w:t>
      </w:r>
      <w:r w:rsidR="006E2E26">
        <w:rPr>
          <w:sz w:val="28"/>
          <w:szCs w:val="28"/>
        </w:rPr>
        <w:t>рисунке 19</w:t>
      </w:r>
      <w:r w:rsidRPr="001174F4">
        <w:rPr>
          <w:sz w:val="28"/>
          <w:szCs w:val="28"/>
        </w:rPr>
        <w:t>. При просмотре данной страницы следует обратить внимание на саму структуру сайта, то есть на расположение магазинов, а также на те элементы, которые позволяют получиться следующие магазины.</w:t>
      </w:r>
    </w:p>
    <w:p w14:paraId="348E8637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47BBC871" wp14:editId="0A05741E">
            <wp:extent cx="5353050" cy="34519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064" cy="34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BA94" w14:textId="44BB685F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111" w:name="_Ref9364731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19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11"/>
      <w:r w:rsidRPr="004C3CED">
        <w:rPr>
          <w:i w:val="0"/>
          <w:iCs w:val="0"/>
          <w:color w:val="auto"/>
          <w:sz w:val="24"/>
          <w:szCs w:val="24"/>
        </w:rPr>
        <w:t xml:space="preserve"> – страница с магазинами сайта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LetyShops</w:t>
      </w:r>
    </w:p>
    <w:p w14:paraId="0865AE5D" w14:textId="01434296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После всех магазинов расположен элемент, который позволяет переходить по страницам магазина. Элемент изображен на</w:t>
      </w:r>
      <w:r w:rsidR="003F5980" w:rsidRPr="001174F4">
        <w:rPr>
          <w:sz w:val="28"/>
          <w:szCs w:val="28"/>
        </w:rPr>
        <w:t xml:space="preserve"> </w:t>
      </w:r>
      <w:r w:rsidR="006E2E26">
        <w:rPr>
          <w:sz w:val="28"/>
          <w:szCs w:val="28"/>
        </w:rPr>
        <w:t>рисунке 20</w:t>
      </w:r>
      <w:r w:rsidRPr="001174F4">
        <w:rPr>
          <w:sz w:val="28"/>
          <w:szCs w:val="28"/>
        </w:rPr>
        <w:t>.</w:t>
      </w:r>
    </w:p>
    <w:p w14:paraId="3FDEDD28" w14:textId="77777777" w:rsidR="005509D7" w:rsidRPr="001174F4" w:rsidRDefault="005509D7" w:rsidP="00FC6A82">
      <w:pPr>
        <w:keepNext/>
        <w:tabs>
          <w:tab w:val="clear" w:pos="8640"/>
        </w:tabs>
        <w:spacing w:after="0" w:line="360" w:lineRule="auto"/>
        <w:ind w:firstLine="113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0E4446F1" wp14:editId="6C624D30">
            <wp:extent cx="3143250" cy="4667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72A49" w14:textId="46C11D76" w:rsidR="005509D7" w:rsidRPr="004C3CED" w:rsidRDefault="005509D7" w:rsidP="00FC6A82">
      <w:pPr>
        <w:pStyle w:val="af3"/>
        <w:ind w:firstLine="113"/>
        <w:jc w:val="center"/>
        <w:rPr>
          <w:i w:val="0"/>
          <w:iCs w:val="0"/>
          <w:color w:val="auto"/>
          <w:sz w:val="24"/>
          <w:szCs w:val="24"/>
        </w:rPr>
      </w:pPr>
      <w:bookmarkStart w:id="112" w:name="_Ref9364759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20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12"/>
      <w:r w:rsidRPr="004C3CED">
        <w:rPr>
          <w:i w:val="0"/>
          <w:iCs w:val="0"/>
          <w:color w:val="auto"/>
          <w:sz w:val="24"/>
          <w:szCs w:val="24"/>
        </w:rPr>
        <w:t xml:space="preserve"> – элемент страницы для перехода по страницам</w:t>
      </w:r>
    </w:p>
    <w:p w14:paraId="507E1BCB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перехода на последующие страницы,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меняется так, что в него добавляются параметры в виде номера страницы – https://letyshops.com/shops?page=2. Это облегчает создание алгоритма, так как для перехода по сайту потребуется лишь менять один параметр.</w:t>
      </w:r>
    </w:p>
    <w:p w14:paraId="10FD1C75" w14:textId="7B8FC43F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просмотра структуры страницы в виде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используется панель разработчика. С помощью этой панел</w:t>
      </w:r>
      <w:r w:rsidR="005742B6" w:rsidRPr="001174F4">
        <w:rPr>
          <w:sz w:val="28"/>
          <w:szCs w:val="28"/>
        </w:rPr>
        <w:t>и</w:t>
      </w:r>
      <w:r w:rsidRPr="001174F4">
        <w:rPr>
          <w:sz w:val="28"/>
          <w:szCs w:val="28"/>
        </w:rPr>
        <w:t xml:space="preserve"> осуществляется поиск элементов. На</w:t>
      </w:r>
      <w:r w:rsidR="00425E13">
        <w:rPr>
          <w:sz w:val="28"/>
          <w:szCs w:val="28"/>
        </w:rPr>
        <w:t xml:space="preserve"> </w:t>
      </w:r>
      <w:r w:rsidR="006E2E26">
        <w:rPr>
          <w:sz w:val="28"/>
          <w:szCs w:val="28"/>
        </w:rPr>
        <w:t>рисунке 21</w:t>
      </w:r>
      <w:r w:rsidRPr="001174F4">
        <w:rPr>
          <w:sz w:val="28"/>
          <w:szCs w:val="28"/>
        </w:rPr>
        <w:t xml:space="preserve"> изображен выбор конкретного магазина.</w:t>
      </w:r>
    </w:p>
    <w:p w14:paraId="59396295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123808C6" wp14:editId="4A59AC21">
            <wp:extent cx="4104167" cy="393156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131" cy="394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E32C" w14:textId="2C14EB75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113" w:name="_Ref9364785"/>
      <w:bookmarkStart w:id="114" w:name="_Ref9540069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21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13"/>
      <w:r w:rsidRPr="004C3CED">
        <w:rPr>
          <w:i w:val="0"/>
          <w:iCs w:val="0"/>
          <w:color w:val="auto"/>
          <w:sz w:val="24"/>
          <w:szCs w:val="24"/>
        </w:rPr>
        <w:t xml:space="preserve"> – выбор элемента с магазином на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LetyShops</w:t>
      </w:r>
      <w:bookmarkEnd w:id="114"/>
    </w:p>
    <w:p w14:paraId="3D22B7D2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Из предыдущего рисунка видно, что элемент находится в тэге «а» с классом «b-teaser__inner». Внутри этого элемента содержится вся нужная информация. То есть нужно извлечь все элементы с приведённым ранее классом. Ниже представлен код для извлечения элементов с одной страницы.</w:t>
      </w:r>
    </w:p>
    <w:p w14:paraId="77F2CCE6" w14:textId="77777777" w:rsidR="005509D7" w:rsidRPr="00901CC8" w:rsidRDefault="005509D7" w:rsidP="00D523F7">
      <w:pPr>
        <w:pStyle w:val="af2"/>
        <w:numPr>
          <w:ilvl w:val="0"/>
          <w:numId w:val="60"/>
        </w:numPr>
        <w:tabs>
          <w:tab w:val="clear" w:pos="8640"/>
        </w:tabs>
        <w:spacing w:after="0" w:line="360" w:lineRule="auto"/>
        <w:ind w:left="709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</w:t>
      </w:r>
      <w:r w:rsidRPr="00901CC8">
        <w:rPr>
          <w:sz w:val="24"/>
          <w:szCs w:val="24"/>
          <w:lang w:val="en-US"/>
        </w:rPr>
        <w:t xml:space="preserve"> </w:t>
      </w:r>
      <w:r w:rsidRPr="00D16C5B">
        <w:rPr>
          <w:sz w:val="24"/>
          <w:szCs w:val="24"/>
          <w:lang w:val="en-US"/>
        </w:rPr>
        <w:t>listOfShops</w:t>
      </w:r>
      <w:r w:rsidRPr="00901CC8">
        <w:rPr>
          <w:sz w:val="24"/>
          <w:szCs w:val="24"/>
          <w:lang w:val="en-US"/>
        </w:rPr>
        <w:t xml:space="preserve"> = </w:t>
      </w:r>
      <w:r w:rsidRPr="00D16C5B">
        <w:rPr>
          <w:sz w:val="24"/>
          <w:szCs w:val="24"/>
          <w:lang w:val="en-US"/>
        </w:rPr>
        <w:t>html</w:t>
      </w:r>
      <w:r w:rsidRPr="00901CC8">
        <w:rPr>
          <w:sz w:val="24"/>
          <w:szCs w:val="24"/>
          <w:lang w:val="en-US"/>
        </w:rPr>
        <w:t>.</w:t>
      </w:r>
      <w:r w:rsidRPr="00D16C5B">
        <w:rPr>
          <w:sz w:val="24"/>
          <w:szCs w:val="24"/>
          <w:lang w:val="en-US"/>
        </w:rPr>
        <w:t>QuerySelectorAll</w:t>
      </w:r>
      <w:r w:rsidRPr="00901CC8">
        <w:rPr>
          <w:sz w:val="24"/>
          <w:szCs w:val="24"/>
          <w:lang w:val="en-US"/>
        </w:rPr>
        <w:t>("</w:t>
      </w:r>
      <w:r w:rsidRPr="00D16C5B">
        <w:rPr>
          <w:sz w:val="24"/>
          <w:szCs w:val="24"/>
          <w:lang w:val="en-US"/>
        </w:rPr>
        <w:t>div</w:t>
      </w:r>
      <w:r w:rsidRPr="00901CC8">
        <w:rPr>
          <w:sz w:val="24"/>
          <w:szCs w:val="24"/>
          <w:lang w:val="en-US"/>
        </w:rPr>
        <w:t>.</w:t>
      </w:r>
      <w:r w:rsidRPr="00D16C5B">
        <w:rPr>
          <w:sz w:val="24"/>
          <w:szCs w:val="24"/>
          <w:lang w:val="en-US"/>
        </w:rPr>
        <w:t>b</w:t>
      </w:r>
      <w:r w:rsidRPr="00901CC8">
        <w:rPr>
          <w:sz w:val="24"/>
          <w:szCs w:val="24"/>
          <w:lang w:val="en-US"/>
        </w:rPr>
        <w:t>-</w:t>
      </w:r>
      <w:r w:rsidRPr="00D16C5B">
        <w:rPr>
          <w:sz w:val="24"/>
          <w:szCs w:val="24"/>
          <w:lang w:val="en-US"/>
        </w:rPr>
        <w:t>teaser</w:t>
      </w:r>
      <w:r w:rsidRPr="00901CC8">
        <w:rPr>
          <w:sz w:val="24"/>
          <w:szCs w:val="24"/>
          <w:lang w:val="en-US"/>
        </w:rPr>
        <w:t xml:space="preserve"> &gt; </w:t>
      </w:r>
      <w:r w:rsidRPr="00D16C5B">
        <w:rPr>
          <w:sz w:val="24"/>
          <w:szCs w:val="24"/>
          <w:lang w:val="en-US"/>
        </w:rPr>
        <w:t>a</w:t>
      </w:r>
      <w:r w:rsidRPr="00901CC8">
        <w:rPr>
          <w:sz w:val="24"/>
          <w:szCs w:val="24"/>
          <w:lang w:val="en-US"/>
        </w:rPr>
        <w:t>.</w:t>
      </w:r>
      <w:r w:rsidRPr="00D16C5B">
        <w:rPr>
          <w:sz w:val="24"/>
          <w:szCs w:val="24"/>
          <w:lang w:val="en-US"/>
        </w:rPr>
        <w:t>b</w:t>
      </w:r>
      <w:r w:rsidRPr="00901CC8">
        <w:rPr>
          <w:sz w:val="24"/>
          <w:szCs w:val="24"/>
          <w:lang w:val="en-US"/>
        </w:rPr>
        <w:t>-</w:t>
      </w:r>
      <w:r w:rsidRPr="00D16C5B">
        <w:rPr>
          <w:sz w:val="24"/>
          <w:szCs w:val="24"/>
          <w:lang w:val="en-US"/>
        </w:rPr>
        <w:t>teaser</w:t>
      </w:r>
      <w:r w:rsidRPr="00901CC8">
        <w:rPr>
          <w:sz w:val="24"/>
          <w:szCs w:val="24"/>
          <w:lang w:val="en-US"/>
        </w:rPr>
        <w:t>__</w:t>
      </w:r>
      <w:r w:rsidRPr="00D16C5B">
        <w:rPr>
          <w:sz w:val="24"/>
          <w:szCs w:val="24"/>
          <w:lang w:val="en-US"/>
        </w:rPr>
        <w:t>inner</w:t>
      </w:r>
      <w:r w:rsidRPr="00901CC8">
        <w:rPr>
          <w:sz w:val="24"/>
          <w:szCs w:val="24"/>
          <w:lang w:val="en-US"/>
        </w:rPr>
        <w:t>");</w:t>
      </w:r>
    </w:p>
    <w:p w14:paraId="38AB9D0D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Используя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селектор, в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коде находятся все элементы, которые подходят под заданный критерий и записываются в список </w:t>
      </w:r>
      <w:r w:rsidRPr="001174F4">
        <w:rPr>
          <w:sz w:val="28"/>
          <w:szCs w:val="28"/>
          <w:lang w:val="en-US"/>
        </w:rPr>
        <w:t>listOfShops</w:t>
      </w:r>
      <w:r w:rsidRPr="001174F4">
        <w:rPr>
          <w:sz w:val="28"/>
          <w:szCs w:val="28"/>
        </w:rPr>
        <w:t>.</w:t>
      </w:r>
    </w:p>
    <w:p w14:paraId="2AB4BB30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Далее с помощью </w:t>
      </w:r>
      <w:r w:rsidRPr="001174F4">
        <w:rPr>
          <w:sz w:val="28"/>
          <w:szCs w:val="28"/>
          <w:lang w:val="en-US"/>
        </w:rPr>
        <w:t>foreach</w:t>
      </w:r>
      <w:r w:rsidRPr="001174F4">
        <w:rPr>
          <w:sz w:val="28"/>
          <w:szCs w:val="28"/>
        </w:rPr>
        <w:t xml:space="preserve"> осуществляется проход по списку, и каждый элемент передаётся на вход методам в качестве аргумента. После получения данных из методов, происходит проверка, а затем добавление в список. Ниже представлен код.</w:t>
      </w:r>
    </w:p>
    <w:p w14:paraId="727DF481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foreach (var item in listOfShops)</w:t>
      </w:r>
    </w:p>
    <w:p w14:paraId="6519F16C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F4FA01D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name = GetName(item);</w:t>
      </w:r>
    </w:p>
    <w:p w14:paraId="1CBE573F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Double discount = GetDiscount(item);</w:t>
      </w:r>
    </w:p>
    <w:p w14:paraId="4D25D624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label = GetLabel(item);</w:t>
      </w:r>
    </w:p>
    <w:p w14:paraId="3F94FD24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url = GetUrl(item);</w:t>
      </w:r>
    </w:p>
    <w:p w14:paraId="51C034A7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image = GetImage(item);</w:t>
      </w:r>
    </w:p>
    <w:p w14:paraId="55B0DE0E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(!(String.IsNullOrEmpty(name) || Double.IsNaN(discount) || String.IsNullOrEmpty(label) || String.IsNullOrEmpty(image) || String.IsNullOrEmpty(url)))</w:t>
      </w:r>
    </w:p>
    <w:p w14:paraId="7D43B4CB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97BDDA9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Shops.Add(new Shop(name, discount, label, image, url));</w:t>
      </w:r>
    </w:p>
    <w:p w14:paraId="0FF37770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A39AB67" w14:textId="77777777" w:rsidR="005509D7" w:rsidRPr="00D16C5B" w:rsidRDefault="005509D7" w:rsidP="00197448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61714C3B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Как видно из примера, для каждого элемента есть свой метод, в котором содержится логика для извлечения информации.</w:t>
      </w:r>
    </w:p>
    <w:p w14:paraId="52866E04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GetName</w:t>
      </w:r>
      <w:r w:rsidRPr="001174F4">
        <w:rPr>
          <w:sz w:val="28"/>
          <w:szCs w:val="28"/>
        </w:rPr>
        <w:t>() извлекает из элемента имя, которое находится в элементе «</w:t>
      </w:r>
      <w:r w:rsidRPr="001174F4">
        <w:rPr>
          <w:sz w:val="28"/>
          <w:szCs w:val="28"/>
          <w:lang w:val="en-US"/>
        </w:rPr>
        <w:t>div</w:t>
      </w:r>
      <w:r w:rsidRPr="001174F4">
        <w:rPr>
          <w:sz w:val="28"/>
          <w:szCs w:val="28"/>
        </w:rPr>
        <w:t xml:space="preserve">» с классом «b-teaser__title». С помощью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r w:rsidRPr="001174F4">
        <w:rPr>
          <w:sz w:val="28"/>
          <w:szCs w:val="28"/>
          <w:lang w:val="en-US"/>
        </w:rPr>
        <w:t>InnerText</w:t>
      </w:r>
      <w:r w:rsidRPr="001174F4">
        <w:rPr>
          <w:sz w:val="28"/>
          <w:szCs w:val="28"/>
        </w:rPr>
        <w:t xml:space="preserve"> извлекается текст тэга. Метод </w:t>
      </w:r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() нужен для удаления лишних пробелов. Пример кода приведён ниже.</w:t>
      </w:r>
    </w:p>
    <w:p w14:paraId="0A376F97" w14:textId="77777777" w:rsidR="005509D7" w:rsidRPr="00D16C5B" w:rsidRDefault="005509D7" w:rsidP="00D523F7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GetName(HtmlNode html)</w:t>
      </w:r>
    </w:p>
    <w:p w14:paraId="0BC0A90F" w14:textId="77777777" w:rsidR="005509D7" w:rsidRPr="00D16C5B" w:rsidRDefault="005509D7" w:rsidP="00D523F7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9225693" w14:textId="77777777" w:rsidR="005509D7" w:rsidRPr="00D16C5B" w:rsidRDefault="005509D7" w:rsidP="00D523F7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html.QuerySelector("div.b-teaser__title").InnerText.Trim();</w:t>
      </w:r>
    </w:p>
    <w:p w14:paraId="35603319" w14:textId="77777777" w:rsidR="005509D7" w:rsidRPr="00D16C5B" w:rsidRDefault="005509D7" w:rsidP="00197448">
      <w:pPr>
        <w:pStyle w:val="af2"/>
        <w:numPr>
          <w:ilvl w:val="0"/>
          <w:numId w:val="36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46951CED" w14:textId="1D1714A5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GetDiscount</w:t>
      </w:r>
      <w:r w:rsidRPr="001174F4">
        <w:rPr>
          <w:sz w:val="28"/>
          <w:szCs w:val="28"/>
        </w:rPr>
        <w:t xml:space="preserve"> извлекает из элемента значение кэшбэка, которое может находиться в двух местах в зависимости от того старое значение или новое. Если значение кэшбэка не менялось и не помечалось красным, то оно находится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«b-shop-teaser__cash». Если значение кэшбэка новое и оно помечено красным, как на</w:t>
      </w:r>
      <w:r w:rsidR="003F5980" w:rsidRPr="001174F4">
        <w:rPr>
          <w:sz w:val="28"/>
          <w:szCs w:val="28"/>
        </w:rPr>
        <w:t xml:space="preserve"> </w:t>
      </w:r>
      <w:r w:rsidR="006E2E26">
        <w:rPr>
          <w:sz w:val="28"/>
          <w:szCs w:val="28"/>
        </w:rPr>
        <w:t>рисунке 22</w:t>
      </w:r>
      <w:r w:rsidRPr="001174F4">
        <w:rPr>
          <w:sz w:val="28"/>
          <w:szCs w:val="28"/>
        </w:rPr>
        <w:t>, то путь к элементу будет уже иным. Элемент находится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 xml:space="preserve">» с классом «b-shop-teaser__new-cash». Далее с помощью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r w:rsidRPr="001174F4">
        <w:rPr>
          <w:sz w:val="28"/>
          <w:szCs w:val="28"/>
          <w:lang w:val="en-US"/>
        </w:rPr>
        <w:t>InnerText</w:t>
      </w:r>
      <w:r w:rsidRPr="001174F4">
        <w:rPr>
          <w:sz w:val="28"/>
          <w:szCs w:val="28"/>
        </w:rPr>
        <w:t xml:space="preserve"> извлекается текст тэга. Метод </w:t>
      </w:r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 xml:space="preserve">() нужен для удаления лишних пробелов. После извлечения значения кэшбэка, его надо привести к типу </w:t>
      </w:r>
      <w:r w:rsidRPr="001174F4">
        <w:rPr>
          <w:sz w:val="28"/>
          <w:szCs w:val="28"/>
          <w:lang w:val="en-US"/>
        </w:rPr>
        <w:t>double</w:t>
      </w:r>
      <w:r w:rsidRPr="001174F4">
        <w:rPr>
          <w:sz w:val="28"/>
          <w:szCs w:val="28"/>
        </w:rPr>
        <w:t xml:space="preserve">. Если в строке разделителем целой и дробной части является точка, то язык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выдаёт ошибку, в которой написано, что строка имеет неправильный формат. Для решения этой проблемы нужно заменить точку запятой с помощью метода </w:t>
      </w:r>
      <w:r w:rsidRPr="001174F4">
        <w:rPr>
          <w:sz w:val="28"/>
          <w:szCs w:val="28"/>
          <w:lang w:val="en-US"/>
        </w:rPr>
        <w:t>replace</w:t>
      </w:r>
      <w:r w:rsidRPr="001174F4">
        <w:rPr>
          <w:sz w:val="28"/>
          <w:szCs w:val="28"/>
        </w:rPr>
        <w:t>(). Пример кода приведён ниже.</w:t>
      </w:r>
    </w:p>
    <w:p w14:paraId="61837794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private Double GetDiscount(HtmlNode html)</w:t>
      </w:r>
    </w:p>
    <w:p w14:paraId="0B8F4D8C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14:paraId="139EB31A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string discount = "";</w:t>
      </w:r>
    </w:p>
    <w:p w14:paraId="4A49AB9C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try</w:t>
      </w:r>
    </w:p>
    <w:p w14:paraId="07495E3C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14:paraId="24B0E01E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discount = html.QuerySelector("div.b-teaser__caption &gt; div.b-teaser__cashback-rate &gt; div &gt; div &gt; span.b-shop-teaser__cash").InnerText.Trim();</w:t>
      </w:r>
    </w:p>
    <w:p w14:paraId="30929AD8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}</w:t>
      </w:r>
    </w:p>
    <w:p w14:paraId="034B0FF0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catch (NullReferenceException e)</w:t>
      </w:r>
    </w:p>
    <w:p w14:paraId="71AF17E4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14:paraId="65347E63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logger.Info("</w:t>
      </w:r>
      <w:r w:rsidRPr="00D16C5B">
        <w:rPr>
          <w:spacing w:val="0"/>
          <w:sz w:val="24"/>
          <w:szCs w:val="24"/>
          <w:lang w:eastAsia="en-US"/>
        </w:rPr>
        <w:t>Вторая</w:t>
      </w:r>
      <w:r w:rsidRPr="00D16C5B">
        <w:rPr>
          <w:spacing w:val="0"/>
          <w:sz w:val="24"/>
          <w:szCs w:val="24"/>
          <w:lang w:val="en-US" w:eastAsia="en-US"/>
        </w:rPr>
        <w:t xml:space="preserve"> </w:t>
      </w:r>
      <w:r w:rsidRPr="00D16C5B">
        <w:rPr>
          <w:spacing w:val="0"/>
          <w:sz w:val="24"/>
          <w:szCs w:val="24"/>
          <w:lang w:eastAsia="en-US"/>
        </w:rPr>
        <w:t>попытка</w:t>
      </w:r>
      <w:r w:rsidRPr="00D16C5B">
        <w:rPr>
          <w:spacing w:val="0"/>
          <w:sz w:val="24"/>
          <w:szCs w:val="24"/>
          <w:lang w:val="en-US" w:eastAsia="en-US"/>
        </w:rPr>
        <w:t xml:space="preserve"> </w:t>
      </w:r>
      <w:r w:rsidRPr="00D16C5B">
        <w:rPr>
          <w:spacing w:val="0"/>
          <w:sz w:val="24"/>
          <w:szCs w:val="24"/>
          <w:lang w:eastAsia="en-US"/>
        </w:rPr>
        <w:t>взять</w:t>
      </w:r>
      <w:r w:rsidRPr="00D16C5B">
        <w:rPr>
          <w:spacing w:val="0"/>
          <w:sz w:val="24"/>
          <w:szCs w:val="24"/>
          <w:lang w:val="en-US" w:eastAsia="en-US"/>
        </w:rPr>
        <w:t xml:space="preserve"> discount " + e);</w:t>
      </w:r>
    </w:p>
    <w:p w14:paraId="29E196C6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discount = html.QuerySelector("div.b-teaser__caption &gt; div.b-teaser__cashback-rate &gt; div &gt; div &gt; span.b-shop-teaser__new-cash").InnerText.Trim(); ;</w:t>
      </w:r>
    </w:p>
    <w:p w14:paraId="4E61F89B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}</w:t>
      </w:r>
    </w:p>
    <w:p w14:paraId="1F8B2183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if (Double.TryParse(discount.Replace('.', ','), out double result))</w:t>
      </w:r>
    </w:p>
    <w:p w14:paraId="379151D7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14:paraId="5CFD883C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return result;</w:t>
      </w:r>
    </w:p>
    <w:p w14:paraId="05604B8E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}</w:t>
      </w:r>
    </w:p>
    <w:p w14:paraId="5A3F2D53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return Double.NaN;</w:t>
      </w:r>
    </w:p>
    <w:p w14:paraId="44BA9F78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pacing w:val="0"/>
          <w:sz w:val="24"/>
          <w:szCs w:val="24"/>
          <w:lang w:eastAsia="en-US"/>
        </w:rPr>
        <w:t>}</w:t>
      </w:r>
    </w:p>
    <w:p w14:paraId="4684A206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6B7504EE" wp14:editId="034AFF0C">
            <wp:extent cx="2219325" cy="21717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89B71" w14:textId="59C4C2C6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115" w:name="_Ref9364818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22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15"/>
      <w:r w:rsidRPr="004C3CED">
        <w:rPr>
          <w:i w:val="0"/>
          <w:iCs w:val="0"/>
          <w:color w:val="auto"/>
          <w:sz w:val="24"/>
          <w:szCs w:val="24"/>
        </w:rPr>
        <w:t xml:space="preserve"> – новое значение кэшбэка</w:t>
      </w:r>
    </w:p>
    <w:p w14:paraId="21802109" w14:textId="4695C8A6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GetLabel</w:t>
      </w:r>
      <w:r w:rsidRPr="001174F4">
        <w:rPr>
          <w:sz w:val="28"/>
          <w:szCs w:val="28"/>
        </w:rPr>
        <w:t xml:space="preserve">() извлекает из элемента валюту. На сайте есть три вида кэшбэка по расположению в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коде: первый содержит в себе только значение и валюту – тэг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«b-shop-teaser__label»; второй содержит в себе слово «до», который расположен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«b-shop-teaser__label», а потом значение и валюту, которая расположена в том же тэге с таким же классом; третий – кэшбэк красного цвета, как изображено на</w:t>
      </w:r>
      <w:r w:rsidR="003F5980" w:rsidRPr="001174F4">
        <w:rPr>
          <w:sz w:val="28"/>
          <w:szCs w:val="28"/>
        </w:rPr>
        <w:t xml:space="preserve"> </w:t>
      </w:r>
      <w:r w:rsidR="00702C5F">
        <w:rPr>
          <w:sz w:val="28"/>
          <w:szCs w:val="28"/>
        </w:rPr>
        <w:t>рисунке 22</w:t>
      </w:r>
      <w:r w:rsidRPr="001174F4">
        <w:rPr>
          <w:sz w:val="28"/>
          <w:szCs w:val="28"/>
        </w:rPr>
        <w:t>, находится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 xml:space="preserve">» с классом «b-shop-teaser__label  b-shop-teaser__label--red». Для того, чтобы не писать множество проверок было решено с помощью </w:t>
      </w:r>
      <w:r w:rsidRPr="001174F4">
        <w:rPr>
          <w:sz w:val="28"/>
          <w:szCs w:val="28"/>
          <w:lang w:val="en-US"/>
        </w:rPr>
        <w:t>QuerySelectorAll</w:t>
      </w:r>
      <w:r w:rsidRPr="001174F4">
        <w:rPr>
          <w:sz w:val="28"/>
          <w:szCs w:val="28"/>
        </w:rPr>
        <w:t xml:space="preserve"> найти все элементы, которые подходили под следующий критерий: тэг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 xml:space="preserve">» с классом «b-shop-teaser__label», и из коллекции брать последний элемент. Далее с помощью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r w:rsidRPr="001174F4">
        <w:rPr>
          <w:sz w:val="28"/>
          <w:szCs w:val="28"/>
          <w:lang w:val="en-US"/>
        </w:rPr>
        <w:t>InnerText</w:t>
      </w:r>
      <w:r w:rsidRPr="001174F4">
        <w:rPr>
          <w:sz w:val="28"/>
          <w:szCs w:val="28"/>
        </w:rPr>
        <w:t xml:space="preserve"> извлекается текст тэга. Метод </w:t>
      </w:r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() нужен для удаления лишних пробелов. Пример кода приведён ниже.</w:t>
      </w:r>
    </w:p>
    <w:p w14:paraId="4B8007B9" w14:textId="77777777" w:rsidR="005509D7" w:rsidRPr="00D16C5B" w:rsidRDefault="005509D7" w:rsidP="00D523F7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GetLabel(HtmlNode html)</w:t>
      </w:r>
    </w:p>
    <w:p w14:paraId="09B5198E" w14:textId="77777777" w:rsidR="005509D7" w:rsidRPr="00D16C5B" w:rsidRDefault="005509D7" w:rsidP="00D523F7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03A20BCB" w14:textId="77777777" w:rsidR="005509D7" w:rsidRPr="00D16C5B" w:rsidRDefault="005509D7" w:rsidP="00D523F7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labelList = html.QuerySelectorAll("div.b-teaser__caption &gt; div.b-teaser__cashback-rate &gt; div &gt; div &gt; span.b-shop-teaser__label");</w:t>
      </w:r>
    </w:p>
    <w:p w14:paraId="7AAB2EDA" w14:textId="77777777" w:rsidR="005509D7" w:rsidRPr="00D16C5B" w:rsidRDefault="005509D7" w:rsidP="00D523F7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labelList.Last().InnerText.Trim();</w:t>
      </w:r>
    </w:p>
    <w:p w14:paraId="143165AC" w14:textId="77777777" w:rsidR="005509D7" w:rsidRPr="00D16C5B" w:rsidRDefault="005509D7" w:rsidP="00197448">
      <w:pPr>
        <w:pStyle w:val="af2"/>
        <w:numPr>
          <w:ilvl w:val="0"/>
          <w:numId w:val="38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4616305B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GetUrl</w:t>
      </w:r>
      <w:r w:rsidRPr="001174F4">
        <w:rPr>
          <w:sz w:val="28"/>
          <w:szCs w:val="28"/>
        </w:rPr>
        <w:t>() извлекает из элемента страницу магазина на сайте. Ссылка находится в тэге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>» с классом «b-teaser__inner» в атрибуте «</w:t>
      </w:r>
      <w:r w:rsidRPr="001174F4">
        <w:rPr>
          <w:sz w:val="28"/>
          <w:szCs w:val="28"/>
          <w:lang w:val="en-US"/>
        </w:rPr>
        <w:t>href</w:t>
      </w:r>
      <w:r w:rsidRPr="001174F4">
        <w:rPr>
          <w:sz w:val="28"/>
          <w:szCs w:val="28"/>
        </w:rPr>
        <w:t xml:space="preserve">». Так как передаваемый методу элемент как раз совпадают критерию, с помощью метода </w:t>
      </w:r>
      <w:r w:rsidRPr="001174F4">
        <w:rPr>
          <w:sz w:val="28"/>
          <w:szCs w:val="28"/>
          <w:lang w:val="en-US"/>
        </w:rPr>
        <w:t>GetAttributeValue</w:t>
      </w:r>
      <w:r w:rsidRPr="001174F4">
        <w:rPr>
          <w:sz w:val="28"/>
          <w:szCs w:val="28"/>
        </w:rPr>
        <w:t xml:space="preserve">() извлекается значение заданного атрибута. Так как ссылка не полная, в начало добавляется основной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сайта. Пример кода приведён ниже.</w:t>
      </w:r>
    </w:p>
    <w:p w14:paraId="5C49E7BA" w14:textId="77777777" w:rsidR="005509D7" w:rsidRPr="00D16C5B" w:rsidRDefault="005509D7" w:rsidP="00D523F7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GetUrl(HtmlNode html)</w:t>
      </w:r>
    </w:p>
    <w:p w14:paraId="1A4BAE27" w14:textId="77777777" w:rsidR="005509D7" w:rsidRPr="00D16C5B" w:rsidRDefault="005509D7" w:rsidP="00D523F7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464D101" w14:textId="77777777" w:rsidR="005509D7" w:rsidRPr="00D16C5B" w:rsidRDefault="005509D7" w:rsidP="00D523F7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addressOfSite + html.GetAttributeValue("href", "");</w:t>
      </w:r>
    </w:p>
    <w:p w14:paraId="0AB2EE1B" w14:textId="77777777" w:rsidR="005509D7" w:rsidRPr="00D16C5B" w:rsidRDefault="005509D7" w:rsidP="00197448">
      <w:pPr>
        <w:pStyle w:val="af2"/>
        <w:numPr>
          <w:ilvl w:val="0"/>
          <w:numId w:val="39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D653404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GetImage</w:t>
      </w:r>
      <w:r w:rsidRPr="001174F4">
        <w:rPr>
          <w:sz w:val="28"/>
          <w:szCs w:val="28"/>
        </w:rPr>
        <w:t>() извлекает из элемента ссылку на картинку магазина на сайте. Ссылка находится в тэге «</w:t>
      </w:r>
      <w:r w:rsidRPr="001174F4">
        <w:rPr>
          <w:sz w:val="28"/>
          <w:szCs w:val="28"/>
          <w:lang w:val="en-US"/>
        </w:rPr>
        <w:t>img</w:t>
      </w:r>
      <w:r w:rsidRPr="001174F4">
        <w:rPr>
          <w:sz w:val="28"/>
          <w:szCs w:val="28"/>
        </w:rPr>
        <w:t xml:space="preserve">», который является дочерним элементом тэга «div» с классом «b-teaser__cover». С помощью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селектора происходит переход к элементу. Далее с помощью метода </w:t>
      </w:r>
      <w:r w:rsidRPr="001174F4">
        <w:rPr>
          <w:sz w:val="28"/>
          <w:szCs w:val="28"/>
          <w:lang w:val="en-US"/>
        </w:rPr>
        <w:t>GetAttributeValue</w:t>
      </w:r>
      <w:r w:rsidRPr="001174F4">
        <w:rPr>
          <w:sz w:val="28"/>
          <w:szCs w:val="28"/>
        </w:rPr>
        <w:t>() извлекается значение заданного атрибута. Пример кода приведён ниже.</w:t>
      </w:r>
    </w:p>
    <w:p w14:paraId="7E892563" w14:textId="77777777" w:rsidR="005509D7" w:rsidRPr="00D16C5B" w:rsidRDefault="005509D7" w:rsidP="00D523F7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GetImage(HtmlNode html)</w:t>
      </w:r>
    </w:p>
    <w:p w14:paraId="6E6C400C" w14:textId="77777777" w:rsidR="005509D7" w:rsidRPr="00D16C5B" w:rsidRDefault="005509D7" w:rsidP="00D523F7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49E1FA94" w14:textId="77777777" w:rsidR="005509D7" w:rsidRPr="00D16C5B" w:rsidRDefault="005509D7" w:rsidP="00D523F7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html.QuerySelector("div.b-teaser__top &gt; div.b-teaser__cover &gt; img").GetAttributeValue("src", "");</w:t>
      </w:r>
    </w:p>
    <w:p w14:paraId="7D56E118" w14:textId="77777777" w:rsidR="005509D7" w:rsidRPr="00D16C5B" w:rsidRDefault="005509D7" w:rsidP="00197448">
      <w:pPr>
        <w:pStyle w:val="af2"/>
        <w:numPr>
          <w:ilvl w:val="0"/>
          <w:numId w:val="40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906540D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получения элементов происходит проверка этих элементов с помощью условного оператора </w:t>
      </w:r>
      <w:r w:rsidRPr="001174F4">
        <w:rPr>
          <w:sz w:val="28"/>
          <w:szCs w:val="28"/>
          <w:lang w:val="en-US"/>
        </w:rPr>
        <w:t>if</w:t>
      </w:r>
      <w:r w:rsidRPr="001174F4">
        <w:rPr>
          <w:sz w:val="28"/>
          <w:szCs w:val="28"/>
        </w:rPr>
        <w:t xml:space="preserve">. Если элементы не пустые и правильные, то они передаются в конструктор для создания объекта класса </w:t>
      </w:r>
      <w:r w:rsidRPr="001174F4">
        <w:rPr>
          <w:sz w:val="28"/>
          <w:szCs w:val="28"/>
          <w:lang w:val="en-US"/>
        </w:rPr>
        <w:t>Shop</w:t>
      </w:r>
      <w:r w:rsidRPr="001174F4">
        <w:rPr>
          <w:sz w:val="28"/>
          <w:szCs w:val="28"/>
        </w:rPr>
        <w:t>, который в последствии добавляется в список, где содержатся все магазины.</w:t>
      </w:r>
    </w:p>
    <w:p w14:paraId="52D333CA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Все вышеописанные методы обрабатывают одну страницу сайта. Чтобы обработать следующие страницы, потребуется знать точное количество страниц, а потом передавать в параметр числа. Для того, чтобы узнать максимальное количество страниц, есть метод </w:t>
      </w:r>
      <w:r w:rsidRPr="001174F4">
        <w:rPr>
          <w:sz w:val="28"/>
          <w:szCs w:val="28"/>
          <w:lang w:val="en-US"/>
        </w:rPr>
        <w:t>GetMaxPage</w:t>
      </w:r>
      <w:r w:rsidRPr="001174F4">
        <w:rPr>
          <w:sz w:val="28"/>
          <w:szCs w:val="28"/>
        </w:rPr>
        <w:t>().</w:t>
      </w:r>
    </w:p>
    <w:p w14:paraId="0B76A7A6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GetMaxPage</w:t>
      </w:r>
      <w:r w:rsidRPr="001174F4">
        <w:rPr>
          <w:sz w:val="28"/>
          <w:szCs w:val="28"/>
        </w:rPr>
        <w:t>() извлекает из элемента номер последней страницы сайта. Номер находится тэге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 xml:space="preserve">», который хранится в пятом дочернем элементе списка со всеми номерами страниц. Далее с помощью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r w:rsidRPr="001174F4">
        <w:rPr>
          <w:sz w:val="28"/>
          <w:szCs w:val="28"/>
          <w:lang w:val="en-US"/>
        </w:rPr>
        <w:t>InnerText</w:t>
      </w:r>
      <w:r w:rsidRPr="001174F4">
        <w:rPr>
          <w:sz w:val="28"/>
          <w:szCs w:val="28"/>
        </w:rPr>
        <w:t xml:space="preserve"> извлекается текст тэга. Метод </w:t>
      </w:r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() нужен для удаления лишних пробелов. Пример кода приведён ниже.</w:t>
      </w:r>
    </w:p>
    <w:p w14:paraId="620A47EC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Int32 GetMaxPage()</w:t>
      </w:r>
    </w:p>
    <w:p w14:paraId="3F76008D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CFFF691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htmlWeb = new HtmlWeb</w:t>
      </w:r>
    </w:p>
    <w:p w14:paraId="72A2EE3E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F9AAAFE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OverrideEncoding = Encoding.UTF8</w:t>
      </w:r>
    </w:p>
    <w:p w14:paraId="1B9ED6D3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};</w:t>
      </w:r>
    </w:p>
    <w:p w14:paraId="37A41C91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document = htmlWeb.Load("https://letyshops.com/shops?page=1");</w:t>
      </w:r>
    </w:p>
    <w:p w14:paraId="2DE8BE32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html = document.DocumentNode;</w:t>
      </w:r>
    </w:p>
    <w:p w14:paraId="54D53DA2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maxPage = html.QuerySelector("div.b-content.b-content--shops &gt; ul &gt; li:nth-child(5) &gt; a").InnerText.Trim();</w:t>
      </w:r>
    </w:p>
    <w:p w14:paraId="13AA55E8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(Int32.TryParse(maxPage, out int result))</w:t>
      </w:r>
    </w:p>
    <w:p w14:paraId="08AE67E5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{</w:t>
      </w:r>
    </w:p>
    <w:p w14:paraId="25D48207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result;</w:t>
      </w:r>
    </w:p>
    <w:p w14:paraId="648D051B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1109D05A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30;</w:t>
      </w:r>
    </w:p>
    <w:p w14:paraId="408AC39E" w14:textId="77777777" w:rsidR="005509D7" w:rsidRPr="00D16C5B" w:rsidRDefault="005509D7" w:rsidP="00197448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267F63B6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После определения максимального количества страниц, программа может полностью обойти страницы с магазинами на сайте и записать нужную информацию. Пример кода приведён ниже.</w:t>
      </w:r>
    </w:p>
    <w:p w14:paraId="0020F265" w14:textId="77777777" w:rsidR="005509D7" w:rsidRPr="00D16C5B" w:rsidRDefault="005509D7" w:rsidP="00D523F7">
      <w:pPr>
        <w:pStyle w:val="af2"/>
        <w:numPr>
          <w:ilvl w:val="0"/>
          <w:numId w:val="42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maxPage = GetMaxPage();</w:t>
      </w:r>
    </w:p>
    <w:p w14:paraId="0AFFC5CA" w14:textId="77777777" w:rsidR="005509D7" w:rsidRPr="00D16C5B" w:rsidRDefault="005509D7" w:rsidP="00934D1D">
      <w:pPr>
        <w:pStyle w:val="af2"/>
        <w:numPr>
          <w:ilvl w:val="0"/>
          <w:numId w:val="42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Parallel.For(1, maxPage + 1, ParseElements);</w:t>
      </w:r>
    </w:p>
    <w:p w14:paraId="6E0BFA79" w14:textId="69243570" w:rsidR="00C63963" w:rsidRDefault="00934D1D" w:rsidP="00934D1D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Полный код программы приведён в </w:t>
      </w:r>
      <w:r w:rsidR="00702C5F">
        <w:rPr>
          <w:sz w:val="28"/>
          <w:szCs w:val="28"/>
        </w:rPr>
        <w:t>Приложении Д.</w:t>
      </w:r>
    </w:p>
    <w:p w14:paraId="5D4C5FB3" w14:textId="77777777" w:rsidR="00C63963" w:rsidRPr="00C63963" w:rsidRDefault="00C63963" w:rsidP="00C63963">
      <w:pPr>
        <w:pStyle w:val="2"/>
        <w:rPr>
          <w:rFonts w:ascii="Times New Roman" w:hAnsi="Times New Roman" w:cs="Times New Roman"/>
          <w:sz w:val="28"/>
          <w:szCs w:val="28"/>
          <w:lang w:eastAsia="en-US"/>
        </w:rPr>
      </w:pPr>
      <w:bookmarkStart w:id="116" w:name="_Toc9714960"/>
      <w:r w:rsidRPr="00C63963">
        <w:rPr>
          <w:rFonts w:ascii="Times New Roman" w:hAnsi="Times New Roman" w:cs="Times New Roman"/>
          <w:sz w:val="28"/>
          <w:szCs w:val="28"/>
          <w:lang w:eastAsia="en-US"/>
        </w:rPr>
        <w:t>Решение проблем при парсинге сайтов</w:t>
      </w:r>
      <w:bookmarkEnd w:id="116"/>
    </w:p>
    <w:p w14:paraId="56003B68" w14:textId="77777777" w:rsidR="00C63963" w:rsidRPr="001174F4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При парсинге сайтов могут возникнуть различные проблемы, которые можно решить каким-либо способом. В этой главе будет описание решений некоторых проблем, которые были встречены.</w:t>
      </w:r>
    </w:p>
    <w:p w14:paraId="61F3D567" w14:textId="77777777" w:rsidR="00C63963" w:rsidRPr="006820B3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При парсинге сайте программа делает частые запросы к одному и тому же ресурсу. Из-за этого некоторые сайты могут быть защищены с помощью блокировки </w:t>
      </w:r>
      <w:r>
        <w:rPr>
          <w:sz w:val="28"/>
          <w:szCs w:val="28"/>
          <w:lang w:val="en-US" w:eastAsia="en-US"/>
        </w:rPr>
        <w:t>IP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адреса. Для решения данной проблемы можно добавить время ожидания, например, после нажатия на кнопку должно пройти не меньше пяти секунд. Недостаток этого метода в том, что вычислять время приходится на практике. Другим решением является использование прокси-серверов. Например, </w:t>
      </w:r>
      <w:r>
        <w:rPr>
          <w:sz w:val="28"/>
          <w:szCs w:val="28"/>
          <w:lang w:val="en-US" w:eastAsia="en-US"/>
        </w:rPr>
        <w:t>Selenium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может использовать прокси. </w:t>
      </w:r>
      <w:r w:rsidRPr="001174F4">
        <w:rPr>
          <w:sz w:val="28"/>
          <w:szCs w:val="28"/>
        </w:rPr>
        <w:t>Пример кода приведён ниже.</w:t>
      </w:r>
    </w:p>
    <w:p w14:paraId="624EBB57" w14:textId="77777777" w:rsidR="00C63963" w:rsidRPr="006820B3" w:rsidRDefault="00C63963" w:rsidP="00C63963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>Proxy proxy = new Proxy();</w:t>
      </w:r>
    </w:p>
    <w:p w14:paraId="0175DA2B" w14:textId="77777777" w:rsidR="00C63963" w:rsidRPr="006820B3" w:rsidRDefault="00C63963" w:rsidP="00C63963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>proxy.setHttpProxy(PROXY).setFtpProxy(PROXY).setSslProxy(PROXY).setSslProxy(PROXY);</w:t>
      </w:r>
    </w:p>
    <w:p w14:paraId="213F43C4" w14:textId="77777777" w:rsidR="00C63963" w:rsidRPr="006820B3" w:rsidRDefault="00C63963" w:rsidP="00C63963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>DesiredCapabilities capabilities = DesiredCapabilities.firefox();</w:t>
      </w:r>
    </w:p>
    <w:p w14:paraId="13178D20" w14:textId="77777777" w:rsidR="00C63963" w:rsidRPr="006820B3" w:rsidRDefault="00C63963" w:rsidP="00C63963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>capabilities.setCapability(CapabilityType.PROXY, proxy);</w:t>
      </w:r>
    </w:p>
    <w:p w14:paraId="098DB837" w14:textId="77777777" w:rsidR="00C63963" w:rsidRPr="006820B3" w:rsidRDefault="00C63963" w:rsidP="00C63963">
      <w:pPr>
        <w:pStyle w:val="af2"/>
        <w:numPr>
          <w:ilvl w:val="0"/>
          <w:numId w:val="61"/>
        </w:numPr>
        <w:tabs>
          <w:tab w:val="clear" w:pos="8640"/>
        </w:tabs>
        <w:spacing w:after="0" w:line="36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>WebDriver driver = new FirefoxDriver(capabilities)</w:t>
      </w:r>
    </w:p>
    <w:p w14:paraId="1CE0DEED" w14:textId="77777777" w:rsidR="00C63963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данном примере используется браузер </w:t>
      </w:r>
      <w:r>
        <w:rPr>
          <w:sz w:val="28"/>
          <w:szCs w:val="28"/>
          <w:lang w:val="en-US" w:eastAsia="en-US"/>
        </w:rPr>
        <w:t>Firefox</w:t>
      </w:r>
      <w:r w:rsidRPr="006820B3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но он также работает для </w:t>
      </w:r>
      <w:r>
        <w:rPr>
          <w:sz w:val="28"/>
          <w:szCs w:val="28"/>
          <w:lang w:val="en-US" w:eastAsia="en-US"/>
        </w:rPr>
        <w:t>Chrome</w:t>
      </w:r>
      <w:r w:rsidRPr="006820B3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 xml:space="preserve">В качестве </w:t>
      </w:r>
      <w:r>
        <w:rPr>
          <w:sz w:val="28"/>
          <w:szCs w:val="28"/>
          <w:lang w:val="en-US" w:eastAsia="en-US"/>
        </w:rPr>
        <w:t>PROXY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должна быть строка с </w:t>
      </w:r>
      <w:r>
        <w:rPr>
          <w:sz w:val="28"/>
          <w:szCs w:val="28"/>
          <w:lang w:val="en-US" w:eastAsia="en-US"/>
        </w:rPr>
        <w:t>IP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прокси-сервера. Недостатком этого метода является постоянный поиск новых проски-серверов.</w:t>
      </w:r>
    </w:p>
    <w:p w14:paraId="79D4EA1F" w14:textId="23704C52" w:rsidR="00C63963" w:rsidRPr="00537D98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 парсинге сайта, у которого отсутствует или истекла </w:t>
      </w:r>
      <w:r>
        <w:rPr>
          <w:sz w:val="28"/>
          <w:szCs w:val="28"/>
          <w:lang w:val="en-US" w:eastAsia="en-US"/>
        </w:rPr>
        <w:t>SSL</w:t>
      </w:r>
      <w:r w:rsidRPr="00537D9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– </w:t>
      </w:r>
      <w:r w:rsidRPr="00537D98">
        <w:rPr>
          <w:sz w:val="28"/>
          <w:szCs w:val="28"/>
          <w:lang w:eastAsia="en-US"/>
        </w:rPr>
        <w:t>Secure Sockets Layer</w:t>
      </w:r>
      <w:r>
        <w:rPr>
          <w:sz w:val="28"/>
          <w:szCs w:val="28"/>
          <w:lang w:eastAsia="en-US"/>
        </w:rPr>
        <w:t xml:space="preserve"> лицензия, может возникнуть проблема при подключении. Для решения данной проблемы можно создать хранилище доверенных </w:t>
      </w:r>
      <w:r>
        <w:rPr>
          <w:sz w:val="28"/>
          <w:szCs w:val="28"/>
          <w:lang w:val="en-US" w:eastAsia="en-US"/>
        </w:rPr>
        <w:t>SSL</w:t>
      </w:r>
      <w:r>
        <w:rPr>
          <w:sz w:val="28"/>
          <w:szCs w:val="28"/>
          <w:lang w:eastAsia="en-US"/>
        </w:rPr>
        <w:t xml:space="preserve"> сертификатов, либо задать специальные параметры для игнорирования </w:t>
      </w:r>
      <w:r>
        <w:rPr>
          <w:sz w:val="28"/>
          <w:szCs w:val="28"/>
          <w:lang w:val="en-US" w:eastAsia="en-US"/>
        </w:rPr>
        <w:t>SSL</w:t>
      </w:r>
      <w:r w:rsidRPr="00537D9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сертификатов</w:t>
      </w:r>
      <w:r w:rsidRPr="006C724D">
        <w:rPr>
          <w:sz w:val="28"/>
          <w:szCs w:val="28"/>
          <w:lang w:eastAsia="en-US"/>
        </w:rPr>
        <w:t xml:space="preserve"> [</w:t>
      </w:r>
      <w:r>
        <w:rPr>
          <w:sz w:val="28"/>
          <w:szCs w:val="28"/>
          <w:lang w:eastAsia="en-US"/>
        </w:rPr>
        <w:fldChar w:fldCharType="begin"/>
      </w:r>
      <w:r>
        <w:rPr>
          <w:sz w:val="28"/>
          <w:szCs w:val="28"/>
          <w:lang w:eastAsia="en-US"/>
        </w:rPr>
        <w:instrText xml:space="preserve"> REF _Ref9479328 \r \h  \* MERGEFORMAT </w:instrText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  <w:fldChar w:fldCharType="separate"/>
      </w:r>
      <w:r w:rsidR="00BF3FC8">
        <w:rPr>
          <w:sz w:val="28"/>
          <w:szCs w:val="28"/>
          <w:lang w:eastAsia="en-US"/>
        </w:rPr>
        <w:t>35</w:t>
      </w:r>
      <w:r>
        <w:rPr>
          <w:sz w:val="28"/>
          <w:szCs w:val="28"/>
          <w:lang w:eastAsia="en-US"/>
        </w:rPr>
        <w:fldChar w:fldCharType="end"/>
      </w:r>
      <w:r w:rsidRPr="006C724D">
        <w:rPr>
          <w:sz w:val="28"/>
          <w:szCs w:val="28"/>
          <w:lang w:eastAsia="en-US"/>
        </w:rPr>
        <w:t>]</w:t>
      </w:r>
      <w:r>
        <w:rPr>
          <w:sz w:val="28"/>
          <w:szCs w:val="28"/>
          <w:lang w:eastAsia="en-US"/>
        </w:rPr>
        <w:t>.</w:t>
      </w:r>
    </w:p>
    <w:p w14:paraId="78269C69" w14:textId="77777777" w:rsidR="00C63963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 парсинге сайта может потребоваться войти в аккаунт, чтобы получиться доступ к более подробной информации. Для решения этой проблемы можно обратиться к специальному запросу, который отвечает за логирование, либо можно использовать </w:t>
      </w:r>
      <w:r>
        <w:rPr>
          <w:sz w:val="28"/>
          <w:szCs w:val="28"/>
          <w:lang w:val="en-US" w:eastAsia="en-US"/>
        </w:rPr>
        <w:t>Selenium</w:t>
      </w:r>
      <w:r w:rsidRPr="00BD6D8F">
        <w:rPr>
          <w:sz w:val="28"/>
          <w:szCs w:val="28"/>
          <w:lang w:eastAsia="en-US"/>
        </w:rPr>
        <w:t>.</w:t>
      </w:r>
    </w:p>
    <w:p w14:paraId="57CC8D0F" w14:textId="7B253E2D" w:rsidR="00C63963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При парсинге сайта следует обращать внимание на то, как выглядит информация после того, как она была извлечена с сайта. Данные могут быть иной кодировки. Данная проблема решается сменой кодировки.</w:t>
      </w:r>
    </w:p>
    <w:p w14:paraId="3C419ED8" w14:textId="5C94E971" w:rsidR="00B537BE" w:rsidRPr="00934D1D" w:rsidRDefault="00B537BE" w:rsidP="00934D1D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  <w:lang w:eastAsia="en-US"/>
        </w:rPr>
        <w:br w:type="page"/>
      </w:r>
    </w:p>
    <w:p w14:paraId="3C779132" w14:textId="77777777" w:rsidR="00B537BE" w:rsidRPr="001174F4" w:rsidRDefault="00B537BE" w:rsidP="00B763EB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lang w:eastAsia="en-US"/>
        </w:rPr>
      </w:pPr>
      <w:bookmarkStart w:id="117" w:name="_Toc9365057"/>
      <w:bookmarkStart w:id="118" w:name="_Toc9389382"/>
      <w:bookmarkStart w:id="119" w:name="_Toc9714961"/>
      <w:r w:rsidRPr="001174F4">
        <w:rPr>
          <w:rFonts w:ascii="Times New Roman" w:hAnsi="Times New Roman" w:cs="Times New Roman"/>
          <w:lang w:eastAsia="en-US"/>
        </w:rPr>
        <w:t>Описание визуализации результатов</w:t>
      </w:r>
      <w:bookmarkEnd w:id="117"/>
      <w:bookmarkEnd w:id="118"/>
      <w:bookmarkEnd w:id="119"/>
    </w:p>
    <w:p w14:paraId="520A0501" w14:textId="77777777" w:rsidR="00D47C4C" w:rsidRPr="001174F4" w:rsidRDefault="00861781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В этой главе описано как визуализировались полученные после парсинга данные.</w:t>
      </w:r>
    </w:p>
    <w:p w14:paraId="656EC908" w14:textId="77777777" w:rsidR="00861781" w:rsidRPr="001174F4" w:rsidRDefault="00861781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После получения данных, информация о магазинах добавляется в базу данных </w:t>
      </w:r>
      <w:r w:rsidRPr="001174F4">
        <w:rPr>
          <w:sz w:val="28"/>
          <w:szCs w:val="28"/>
          <w:lang w:val="en-US" w:eastAsia="en-US"/>
        </w:rPr>
        <w:t>MySQL</w:t>
      </w:r>
      <w:r w:rsidRPr="001174F4">
        <w:rPr>
          <w:sz w:val="28"/>
          <w:szCs w:val="28"/>
          <w:lang w:eastAsia="en-US"/>
        </w:rPr>
        <w:t xml:space="preserve">. Используя базу данных, можно перенести информацию в любой файл. Для примера были реализованы три метода визуализации: с помощью </w:t>
      </w:r>
      <w:r w:rsidRPr="001174F4">
        <w:rPr>
          <w:sz w:val="28"/>
          <w:szCs w:val="28"/>
          <w:lang w:val="en-US" w:eastAsia="en-US"/>
        </w:rPr>
        <w:t>MVC</w:t>
      </w:r>
      <w:r w:rsidRPr="001174F4">
        <w:rPr>
          <w:sz w:val="28"/>
          <w:szCs w:val="28"/>
          <w:lang w:eastAsia="en-US"/>
        </w:rPr>
        <w:t xml:space="preserve">,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файл и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файл.</w:t>
      </w:r>
    </w:p>
    <w:p w14:paraId="662337A8" w14:textId="77777777" w:rsidR="001F3640" w:rsidRPr="001174F4" w:rsidRDefault="001F3640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Файлы типа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являются одними из стандартных файлов для записи и чтения данных, поэтому они были использованы.</w:t>
      </w:r>
    </w:p>
    <w:p w14:paraId="701B1C9E" w14:textId="77777777" w:rsidR="00861781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120" w:name="_Toc9389383"/>
      <w:bookmarkStart w:id="121" w:name="_Toc9714962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Использование </w:t>
      </w:r>
      <w:r w:rsidR="00861781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MVC</w:t>
      </w:r>
      <w:bookmarkEnd w:id="120"/>
      <w:bookmarkEnd w:id="121"/>
    </w:p>
    <w:p w14:paraId="5B25CB83" w14:textId="77777777" w:rsidR="00473D77" w:rsidRPr="001174F4" w:rsidRDefault="00473D7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отображения собранной информации был использован паттерн </w:t>
      </w:r>
      <w:r w:rsidRPr="001174F4">
        <w:rPr>
          <w:sz w:val="28"/>
          <w:szCs w:val="28"/>
          <w:lang w:val="en-US" w:eastAsia="en-US"/>
        </w:rPr>
        <w:t>MVC</w:t>
      </w:r>
      <w:r w:rsidRPr="001174F4">
        <w:rPr>
          <w:sz w:val="28"/>
          <w:szCs w:val="28"/>
          <w:lang w:eastAsia="en-US"/>
        </w:rPr>
        <w:t xml:space="preserve">, который используется для разработки веб-приложений. </w:t>
      </w:r>
    </w:p>
    <w:p w14:paraId="53FD5301" w14:textId="4326C6FB" w:rsidR="00473D77" w:rsidRPr="001174F4" w:rsidRDefault="00473D7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использовался фреймворк </w:t>
      </w:r>
      <w:r w:rsidRPr="001174F4">
        <w:rPr>
          <w:sz w:val="28"/>
          <w:szCs w:val="28"/>
          <w:lang w:val="en-US" w:eastAsia="en-US"/>
        </w:rPr>
        <w:t>Spring</w:t>
      </w:r>
      <w:r w:rsidRPr="001174F4">
        <w:rPr>
          <w:sz w:val="28"/>
          <w:szCs w:val="28"/>
          <w:lang w:eastAsia="en-US"/>
        </w:rPr>
        <w:t xml:space="preserve">. Для доступа к данным использовался </w:t>
      </w:r>
      <w:r w:rsidRPr="001174F4">
        <w:rPr>
          <w:sz w:val="28"/>
          <w:szCs w:val="28"/>
          <w:lang w:val="en-US" w:eastAsia="en-US"/>
        </w:rPr>
        <w:t>ORM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Hibernate</w:t>
      </w:r>
      <w:r w:rsidRPr="001174F4">
        <w:rPr>
          <w:sz w:val="28"/>
          <w:szCs w:val="28"/>
          <w:lang w:eastAsia="en-US"/>
        </w:rPr>
        <w:t xml:space="preserve">. Результат изображён на </w:t>
      </w:r>
      <w:r w:rsidR="00702C5F">
        <w:rPr>
          <w:sz w:val="28"/>
          <w:szCs w:val="28"/>
          <w:lang w:eastAsia="en-US"/>
        </w:rPr>
        <w:t>рисунке 23</w:t>
      </w:r>
      <w:r w:rsidRPr="001174F4">
        <w:rPr>
          <w:sz w:val="28"/>
          <w:szCs w:val="28"/>
          <w:lang w:eastAsia="en-US"/>
        </w:rPr>
        <w:t>.</w:t>
      </w:r>
    </w:p>
    <w:p w14:paraId="38663537" w14:textId="77777777" w:rsidR="00473D77" w:rsidRPr="001174F4" w:rsidRDefault="00473D7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6F272814" wp14:editId="2EC98FB2">
            <wp:extent cx="4832633" cy="2295525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5" t="15425" b="23972"/>
                    <a:stretch/>
                  </pic:blipFill>
                  <pic:spPr bwMode="auto">
                    <a:xfrm>
                      <a:off x="0" y="0"/>
                      <a:ext cx="4858002" cy="23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44F61" w14:textId="4D6E8F6C" w:rsidR="00473D77" w:rsidRPr="004C3CED" w:rsidRDefault="00473D77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122" w:name="_Ref9381423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23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22"/>
      <w:r w:rsidRPr="004C3CED">
        <w:rPr>
          <w:i w:val="0"/>
          <w:iCs w:val="0"/>
          <w:color w:val="auto"/>
          <w:sz w:val="24"/>
          <w:szCs w:val="24"/>
        </w:rPr>
        <w:t xml:space="preserve"> </w:t>
      </w:r>
      <w:r w:rsidR="00E432E4" w:rsidRPr="004C3CED">
        <w:rPr>
          <w:i w:val="0"/>
          <w:iCs w:val="0"/>
          <w:color w:val="auto"/>
          <w:sz w:val="24"/>
          <w:szCs w:val="24"/>
        </w:rPr>
        <w:t>–</w:t>
      </w:r>
      <w:r w:rsidRPr="004C3CED">
        <w:rPr>
          <w:i w:val="0"/>
          <w:iCs w:val="0"/>
          <w:color w:val="auto"/>
          <w:sz w:val="24"/>
          <w:szCs w:val="24"/>
        </w:rPr>
        <w:t xml:space="preserve"> вывод результата на страницу сайта</w:t>
      </w:r>
      <w:r w:rsidR="0026156A" w:rsidRPr="004C3CED">
        <w:rPr>
          <w:i w:val="0"/>
          <w:iCs w:val="0"/>
          <w:color w:val="auto"/>
          <w:sz w:val="24"/>
          <w:szCs w:val="24"/>
        </w:rPr>
        <w:t xml:space="preserve">, используя </w:t>
      </w:r>
      <w:r w:rsidR="0026156A" w:rsidRPr="004C3CED">
        <w:rPr>
          <w:i w:val="0"/>
          <w:iCs w:val="0"/>
          <w:color w:val="auto"/>
          <w:sz w:val="24"/>
          <w:szCs w:val="24"/>
          <w:lang w:val="en-US"/>
        </w:rPr>
        <w:t>Spring</w:t>
      </w:r>
    </w:p>
    <w:p w14:paraId="5A361241" w14:textId="1C0BFA04" w:rsidR="00473D77" w:rsidRPr="001174F4" w:rsidRDefault="00473D7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использовалась платформа для разработки веб-приложений – </w:t>
      </w:r>
      <w:r w:rsidRPr="001174F4">
        <w:rPr>
          <w:sz w:val="28"/>
          <w:szCs w:val="28"/>
          <w:lang w:val="en-US" w:eastAsia="en-US"/>
        </w:rPr>
        <w:t>ASP</w:t>
      </w:r>
      <w:r w:rsidRPr="001174F4">
        <w:rPr>
          <w:sz w:val="28"/>
          <w:szCs w:val="28"/>
          <w:lang w:eastAsia="en-US"/>
        </w:rPr>
        <w:t>.</w:t>
      </w:r>
      <w:r w:rsidRPr="001174F4">
        <w:rPr>
          <w:sz w:val="28"/>
          <w:szCs w:val="28"/>
          <w:lang w:val="en-US" w:eastAsia="en-US"/>
        </w:rPr>
        <w:t>NET</w:t>
      </w:r>
      <w:r w:rsidRPr="001174F4">
        <w:rPr>
          <w:sz w:val="28"/>
          <w:szCs w:val="28"/>
          <w:lang w:eastAsia="en-US"/>
        </w:rPr>
        <w:t xml:space="preserve">. Для доступа к данным использовался </w:t>
      </w:r>
      <w:r w:rsidRPr="001174F4">
        <w:rPr>
          <w:sz w:val="28"/>
          <w:szCs w:val="28"/>
          <w:lang w:val="en-US" w:eastAsia="en-US"/>
        </w:rPr>
        <w:t>ORM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Entity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Framework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26156A" w:rsidRPr="001174F4">
        <w:rPr>
          <w:sz w:val="28"/>
          <w:szCs w:val="28"/>
          <w:lang w:eastAsia="en-US"/>
        </w:rPr>
        <w:t xml:space="preserve"> </w:t>
      </w:r>
      <w:r w:rsidR="00702C5F">
        <w:rPr>
          <w:sz w:val="28"/>
          <w:szCs w:val="28"/>
          <w:lang w:eastAsia="en-US"/>
        </w:rPr>
        <w:t>рисунке 24</w:t>
      </w:r>
      <w:r w:rsidR="0026156A" w:rsidRPr="001174F4">
        <w:rPr>
          <w:sz w:val="28"/>
          <w:szCs w:val="28"/>
          <w:lang w:eastAsia="en-US"/>
        </w:rPr>
        <w:t>.</w:t>
      </w:r>
    </w:p>
    <w:p w14:paraId="67673588" w14:textId="77777777" w:rsidR="0026156A" w:rsidRPr="001174F4" w:rsidRDefault="0026156A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5331F052" wp14:editId="3DDD6024">
            <wp:extent cx="5601335" cy="2529444"/>
            <wp:effectExtent l="0" t="0" r="0" b="4445"/>
            <wp:docPr id="41536" name="Рисунок 4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01"/>
                    <a:stretch/>
                  </pic:blipFill>
                  <pic:spPr bwMode="auto">
                    <a:xfrm>
                      <a:off x="0" y="0"/>
                      <a:ext cx="5630607" cy="254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D8E26" w14:textId="46115553" w:rsidR="00473D77" w:rsidRPr="004C3CED" w:rsidRDefault="0026156A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123" w:name="_Ref9382000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24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23"/>
      <w:r w:rsidRPr="004C3CED">
        <w:rPr>
          <w:i w:val="0"/>
          <w:iCs w:val="0"/>
          <w:color w:val="auto"/>
          <w:sz w:val="24"/>
          <w:szCs w:val="24"/>
        </w:rPr>
        <w:t xml:space="preserve"> – вывод результата на страницу сайта, используя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ASP</w:t>
      </w:r>
      <w:r w:rsidRPr="004C3CED">
        <w:rPr>
          <w:i w:val="0"/>
          <w:iCs w:val="0"/>
          <w:color w:val="auto"/>
          <w:sz w:val="24"/>
          <w:szCs w:val="24"/>
        </w:rPr>
        <w:t>.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NET</w:t>
      </w:r>
    </w:p>
    <w:p w14:paraId="54C34FA6" w14:textId="7FD43870" w:rsidR="00473D77" w:rsidRPr="001174F4" w:rsidRDefault="00473D7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языке программирования </w:t>
      </w:r>
      <w:r w:rsidRPr="001174F4">
        <w:rPr>
          <w:sz w:val="28"/>
          <w:szCs w:val="28"/>
          <w:lang w:val="en-US" w:eastAsia="en-US"/>
        </w:rPr>
        <w:t>Python</w:t>
      </w:r>
      <w:r w:rsidRPr="001174F4">
        <w:rPr>
          <w:sz w:val="28"/>
          <w:szCs w:val="28"/>
          <w:lang w:eastAsia="en-US"/>
        </w:rPr>
        <w:t xml:space="preserve"> использов</w:t>
      </w:r>
      <w:r w:rsidR="0026156A" w:rsidRPr="001174F4">
        <w:rPr>
          <w:sz w:val="28"/>
          <w:szCs w:val="28"/>
          <w:lang w:eastAsia="en-US"/>
        </w:rPr>
        <w:t xml:space="preserve">ался фреймворк </w:t>
      </w:r>
      <w:r w:rsidR="0026156A" w:rsidRPr="001174F4">
        <w:rPr>
          <w:sz w:val="28"/>
          <w:szCs w:val="28"/>
          <w:lang w:val="en-US" w:eastAsia="en-US"/>
        </w:rPr>
        <w:t>Django</w:t>
      </w:r>
      <w:r w:rsidR="0026156A" w:rsidRPr="001174F4">
        <w:rPr>
          <w:sz w:val="28"/>
          <w:szCs w:val="28"/>
          <w:lang w:eastAsia="en-US"/>
        </w:rPr>
        <w:t xml:space="preserve">. Для доступа к данным использовался внутренний </w:t>
      </w:r>
      <w:r w:rsidR="0026156A" w:rsidRPr="001174F4">
        <w:rPr>
          <w:sz w:val="28"/>
          <w:szCs w:val="28"/>
          <w:lang w:val="en-US" w:eastAsia="en-US"/>
        </w:rPr>
        <w:t>ORM</w:t>
      </w:r>
      <w:r w:rsidR="0026156A" w:rsidRPr="001174F4">
        <w:rPr>
          <w:sz w:val="28"/>
          <w:szCs w:val="28"/>
          <w:lang w:eastAsia="en-US"/>
        </w:rPr>
        <w:t xml:space="preserve"> фреймворка. Результат изображён на </w:t>
      </w:r>
      <w:r w:rsidR="00702C5F">
        <w:rPr>
          <w:sz w:val="28"/>
          <w:szCs w:val="28"/>
          <w:lang w:eastAsia="en-US"/>
        </w:rPr>
        <w:t>рисунке 25</w:t>
      </w:r>
      <w:r w:rsidR="0026156A" w:rsidRPr="001174F4">
        <w:rPr>
          <w:sz w:val="28"/>
          <w:szCs w:val="28"/>
          <w:lang w:eastAsia="en-US"/>
        </w:rPr>
        <w:t>.</w:t>
      </w:r>
    </w:p>
    <w:p w14:paraId="63D37948" w14:textId="77777777" w:rsidR="0026156A" w:rsidRPr="001174F4" w:rsidRDefault="004C3CED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BE238F" wp14:editId="49672706">
            <wp:extent cx="5377815" cy="27075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64"/>
                    <a:stretch/>
                  </pic:blipFill>
                  <pic:spPr bwMode="auto">
                    <a:xfrm>
                      <a:off x="0" y="0"/>
                      <a:ext cx="5383313" cy="271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0A12A" w14:textId="2005A090" w:rsidR="0026156A" w:rsidRPr="0095204B" w:rsidRDefault="0026156A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124" w:name="_Ref9382086"/>
      <w:r w:rsidRPr="0095204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5204B">
        <w:rPr>
          <w:i w:val="0"/>
          <w:iCs w:val="0"/>
          <w:color w:val="auto"/>
          <w:sz w:val="24"/>
          <w:szCs w:val="24"/>
        </w:rPr>
        <w:fldChar w:fldCharType="begin"/>
      </w:r>
      <w:r w:rsidRPr="0095204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204B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25</w:t>
      </w:r>
      <w:r w:rsidRPr="0095204B">
        <w:rPr>
          <w:i w:val="0"/>
          <w:iCs w:val="0"/>
          <w:color w:val="auto"/>
          <w:sz w:val="24"/>
          <w:szCs w:val="24"/>
        </w:rPr>
        <w:fldChar w:fldCharType="end"/>
      </w:r>
      <w:bookmarkEnd w:id="124"/>
      <w:r w:rsidRPr="0095204B">
        <w:rPr>
          <w:i w:val="0"/>
          <w:iCs w:val="0"/>
          <w:color w:val="auto"/>
          <w:sz w:val="24"/>
          <w:szCs w:val="24"/>
        </w:rPr>
        <w:t xml:space="preserve"> </w:t>
      </w:r>
      <w:r w:rsidR="0036107B" w:rsidRPr="0095204B">
        <w:rPr>
          <w:i w:val="0"/>
          <w:iCs w:val="0"/>
          <w:color w:val="auto"/>
          <w:sz w:val="24"/>
          <w:szCs w:val="24"/>
        </w:rPr>
        <w:t>–</w:t>
      </w:r>
      <w:r w:rsidRPr="0095204B">
        <w:rPr>
          <w:i w:val="0"/>
          <w:iCs w:val="0"/>
          <w:color w:val="auto"/>
          <w:sz w:val="24"/>
          <w:szCs w:val="24"/>
        </w:rPr>
        <w:t xml:space="preserve"> вывод результата на страницу сайта, используя </w:t>
      </w:r>
      <w:r w:rsidRPr="0095204B">
        <w:rPr>
          <w:i w:val="0"/>
          <w:iCs w:val="0"/>
          <w:color w:val="auto"/>
          <w:sz w:val="24"/>
          <w:szCs w:val="24"/>
          <w:lang w:val="en-US"/>
        </w:rPr>
        <w:t>Django</w:t>
      </w:r>
    </w:p>
    <w:p w14:paraId="3E939236" w14:textId="77777777" w:rsidR="0026156A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125" w:name="_Toc9389384"/>
      <w:bookmarkStart w:id="126" w:name="_Toc9714963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Вывод в </w:t>
      </w:r>
      <w:r w:rsidR="0026156A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Excel</w:t>
      </w:r>
      <w:bookmarkEnd w:id="125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файл</w:t>
      </w:r>
      <w:bookmarkEnd w:id="126"/>
    </w:p>
    <w:p w14:paraId="3E5D062C" w14:textId="77777777" w:rsidR="0026156A" w:rsidRPr="001174F4" w:rsidRDefault="0026156A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является удобным </w:t>
      </w:r>
      <w:r w:rsidR="001F3640" w:rsidRPr="001174F4">
        <w:rPr>
          <w:sz w:val="28"/>
          <w:szCs w:val="28"/>
          <w:lang w:eastAsia="en-US"/>
        </w:rPr>
        <w:t xml:space="preserve">форматом для чтения данных. Для каждого языка программирования реализована возможность создания </w:t>
      </w:r>
      <w:r w:rsidR="001F3640" w:rsidRPr="001174F4">
        <w:rPr>
          <w:sz w:val="28"/>
          <w:szCs w:val="28"/>
          <w:lang w:val="en-US" w:eastAsia="en-US"/>
        </w:rPr>
        <w:t>Excel</w:t>
      </w:r>
      <w:r w:rsidR="001F3640" w:rsidRPr="001174F4">
        <w:rPr>
          <w:sz w:val="28"/>
          <w:szCs w:val="28"/>
          <w:lang w:eastAsia="en-US"/>
        </w:rPr>
        <w:t xml:space="preserve"> файла с данными из базы данных.</w:t>
      </w:r>
    </w:p>
    <w:p w14:paraId="11C296AF" w14:textId="31660C48" w:rsidR="001F3640" w:rsidRPr="006C724D" w:rsidRDefault="001F3640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использовалась библиотека </w:t>
      </w:r>
      <w:r w:rsidRPr="001174F4">
        <w:rPr>
          <w:sz w:val="28"/>
          <w:szCs w:val="28"/>
          <w:lang w:val="en-US" w:eastAsia="en-US"/>
        </w:rPr>
        <w:t>Apache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POI</w:t>
      </w:r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eastAsia="en-US"/>
        </w:rPr>
        <w:fldChar w:fldCharType="begin"/>
      </w:r>
      <w:r w:rsidR="006C724D">
        <w:rPr>
          <w:sz w:val="28"/>
          <w:szCs w:val="28"/>
          <w:lang w:eastAsia="en-US"/>
        </w:rPr>
        <w:instrText xml:space="preserve"> REF _Ref9479262 \r \h </w:instrText>
      </w:r>
      <w:r w:rsidR="00E44467">
        <w:rPr>
          <w:sz w:val="28"/>
          <w:szCs w:val="28"/>
          <w:lang w:eastAsia="en-US"/>
        </w:rPr>
        <w:instrText xml:space="preserve"> \* MERGEFORMAT </w:instrText>
      </w:r>
      <w:r w:rsidR="006C724D">
        <w:rPr>
          <w:sz w:val="28"/>
          <w:szCs w:val="28"/>
          <w:lang w:eastAsia="en-US"/>
        </w:rPr>
      </w:r>
      <w:r w:rsidR="006C724D">
        <w:rPr>
          <w:sz w:val="28"/>
          <w:szCs w:val="28"/>
          <w:lang w:eastAsia="en-US"/>
        </w:rPr>
        <w:fldChar w:fldCharType="separate"/>
      </w:r>
      <w:r w:rsidR="00BF3FC8">
        <w:rPr>
          <w:sz w:val="28"/>
          <w:szCs w:val="28"/>
          <w:lang w:eastAsia="en-US"/>
        </w:rPr>
        <w:t>31</w:t>
      </w:r>
      <w:r w:rsidR="006C724D">
        <w:rPr>
          <w:sz w:val="28"/>
          <w:szCs w:val="28"/>
          <w:lang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Pr="006C724D">
        <w:rPr>
          <w:sz w:val="28"/>
          <w:szCs w:val="28"/>
          <w:lang w:eastAsia="en-US"/>
        </w:rPr>
        <w:t xml:space="preserve"> </w:t>
      </w:r>
      <w:r w:rsidR="00702C5F">
        <w:rPr>
          <w:sz w:val="28"/>
          <w:szCs w:val="28"/>
          <w:lang w:eastAsia="en-US"/>
        </w:rPr>
        <w:t>рисунке 26</w:t>
      </w:r>
      <w:r w:rsidRPr="006C724D">
        <w:rPr>
          <w:sz w:val="28"/>
          <w:szCs w:val="28"/>
          <w:lang w:eastAsia="en-US"/>
        </w:rPr>
        <w:t>.</w:t>
      </w:r>
    </w:p>
    <w:p w14:paraId="711B8319" w14:textId="77777777" w:rsidR="001F3640" w:rsidRPr="001174F4" w:rsidRDefault="001F3640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1550F79C" wp14:editId="48E35694">
            <wp:extent cx="5713730" cy="2114550"/>
            <wp:effectExtent l="0" t="0" r="1270" b="0"/>
            <wp:docPr id="41538" name="Рисунок 4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55" b="26189"/>
                    <a:stretch/>
                  </pic:blipFill>
                  <pic:spPr bwMode="auto">
                    <a:xfrm>
                      <a:off x="0" y="0"/>
                      <a:ext cx="5728374" cy="211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159E1" w14:textId="273AF873" w:rsidR="0026156A" w:rsidRPr="001174F4" w:rsidRDefault="001F3640" w:rsidP="00451FF4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27" w:name="_Ref9382639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BF3FC8">
        <w:rPr>
          <w:i w:val="0"/>
          <w:iCs w:val="0"/>
          <w:noProof/>
          <w:color w:val="auto"/>
          <w:sz w:val="28"/>
          <w:szCs w:val="28"/>
        </w:rPr>
        <w:t>26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27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36107B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Java</w:t>
      </w:r>
    </w:p>
    <w:p w14:paraId="4861FA0F" w14:textId="01BAD627" w:rsidR="001F3640" w:rsidRPr="001174F4" w:rsidRDefault="001F3640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на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># использовалась библиотека OfficeOpenXml</w:t>
      </w:r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val="en-US" w:eastAsia="en-US"/>
        </w:rPr>
        <w:fldChar w:fldCharType="begin"/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 xml:space="preserve"> _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>9479289 \</w:instrText>
      </w:r>
      <w:r w:rsidR="006C724D">
        <w:rPr>
          <w:sz w:val="28"/>
          <w:szCs w:val="28"/>
          <w:lang w:val="en-US" w:eastAsia="en-US"/>
        </w:rPr>
        <w:instrText>r</w:instrText>
      </w:r>
      <w:r w:rsidR="006C724D" w:rsidRPr="006C724D">
        <w:rPr>
          <w:sz w:val="28"/>
          <w:szCs w:val="28"/>
          <w:lang w:eastAsia="en-US"/>
        </w:rPr>
        <w:instrText xml:space="preserve"> \</w:instrText>
      </w:r>
      <w:r w:rsidR="006C724D">
        <w:rPr>
          <w:sz w:val="28"/>
          <w:szCs w:val="28"/>
          <w:lang w:val="en-US" w:eastAsia="en-US"/>
        </w:rPr>
        <w:instrText>h</w:instrText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E44467" w:rsidRPr="00E44467">
        <w:rPr>
          <w:sz w:val="28"/>
          <w:szCs w:val="28"/>
          <w:lang w:eastAsia="en-US"/>
        </w:rPr>
        <w:instrText xml:space="preserve"> \* </w:instrText>
      </w:r>
      <w:r w:rsidR="00E44467">
        <w:rPr>
          <w:sz w:val="28"/>
          <w:szCs w:val="28"/>
          <w:lang w:val="en-US" w:eastAsia="en-US"/>
        </w:rPr>
        <w:instrText>MERGEFORMAT</w:instrText>
      </w:r>
      <w:r w:rsidR="00E44467" w:rsidRPr="00E44467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</w:r>
      <w:r w:rsidR="006C724D">
        <w:rPr>
          <w:sz w:val="28"/>
          <w:szCs w:val="28"/>
          <w:lang w:val="en-US" w:eastAsia="en-US"/>
        </w:rPr>
        <w:fldChar w:fldCharType="separate"/>
      </w:r>
      <w:r w:rsidR="00BF3FC8" w:rsidRPr="00BF3FC8">
        <w:rPr>
          <w:sz w:val="28"/>
          <w:szCs w:val="28"/>
          <w:lang w:eastAsia="en-US"/>
        </w:rPr>
        <w:t>32</w:t>
      </w:r>
      <w:r w:rsidR="006C724D">
        <w:rPr>
          <w:sz w:val="28"/>
          <w:szCs w:val="28"/>
          <w:lang w:val="en-US"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="00586E14" w:rsidRPr="001174F4">
        <w:rPr>
          <w:sz w:val="28"/>
          <w:szCs w:val="28"/>
          <w:lang w:eastAsia="en-US"/>
        </w:rPr>
        <w:t xml:space="preserve">. </w:t>
      </w:r>
      <w:r w:rsidR="00DF57DA" w:rsidRPr="001174F4">
        <w:rPr>
          <w:sz w:val="28"/>
          <w:szCs w:val="28"/>
          <w:lang w:eastAsia="en-US"/>
        </w:rPr>
        <w:t xml:space="preserve">Результат изображён на </w:t>
      </w:r>
      <w:r w:rsidR="00702C5F">
        <w:rPr>
          <w:sz w:val="28"/>
          <w:szCs w:val="28"/>
          <w:lang w:eastAsia="en-US"/>
        </w:rPr>
        <w:t>рисунке 27</w:t>
      </w:r>
      <w:r w:rsidR="0033571F" w:rsidRPr="001174F4">
        <w:rPr>
          <w:sz w:val="28"/>
          <w:szCs w:val="28"/>
          <w:lang w:eastAsia="en-US"/>
        </w:rPr>
        <w:t>.</w:t>
      </w:r>
    </w:p>
    <w:p w14:paraId="71C2EBCF" w14:textId="77777777" w:rsidR="0036107B" w:rsidRPr="001174F4" w:rsidRDefault="0036107B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1FD0426F" wp14:editId="0E850DA3">
            <wp:extent cx="4162425" cy="2076450"/>
            <wp:effectExtent l="0" t="0" r="9525" b="0"/>
            <wp:docPr id="41539" name="Рисунок 4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6785" b="37110"/>
                    <a:stretch/>
                  </pic:blipFill>
                  <pic:spPr bwMode="auto">
                    <a:xfrm>
                      <a:off x="0" y="0"/>
                      <a:ext cx="4183976" cy="208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D66A6" w14:textId="2F7F5DFC" w:rsidR="001F3640" w:rsidRPr="001174F4" w:rsidRDefault="0036107B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28" w:name="_Ref9384661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BF3FC8">
        <w:rPr>
          <w:i w:val="0"/>
          <w:iCs w:val="0"/>
          <w:noProof/>
          <w:color w:val="auto"/>
          <w:sz w:val="28"/>
          <w:szCs w:val="28"/>
        </w:rPr>
        <w:t>27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28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91111A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</w:t>
      </w:r>
      <w:r w:rsidRPr="001174F4">
        <w:rPr>
          <w:i w:val="0"/>
          <w:iCs w:val="0"/>
          <w:color w:val="auto"/>
          <w:sz w:val="28"/>
          <w:szCs w:val="28"/>
        </w:rPr>
        <w:t>#</w:t>
      </w:r>
    </w:p>
    <w:p w14:paraId="11B7D14A" w14:textId="247E1994" w:rsidR="001F3640" w:rsidRPr="00702C5F" w:rsidRDefault="00DF57DA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на языке программирования </w:t>
      </w:r>
      <w:r w:rsidRPr="001174F4">
        <w:rPr>
          <w:sz w:val="28"/>
          <w:szCs w:val="28"/>
          <w:lang w:val="en-US" w:eastAsia="en-US"/>
        </w:rPr>
        <w:t>Django</w:t>
      </w:r>
      <w:r w:rsidRPr="001174F4">
        <w:rPr>
          <w:sz w:val="28"/>
          <w:szCs w:val="28"/>
          <w:lang w:eastAsia="en-US"/>
        </w:rPr>
        <w:t xml:space="preserve"> использовалась библиотека openpyxl</w:t>
      </w:r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val="en-US" w:eastAsia="en-US"/>
        </w:rPr>
        <w:fldChar w:fldCharType="begin"/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 xml:space="preserve"> _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>9479302 \</w:instrText>
      </w:r>
      <w:r w:rsidR="006C724D">
        <w:rPr>
          <w:sz w:val="28"/>
          <w:szCs w:val="28"/>
          <w:lang w:val="en-US" w:eastAsia="en-US"/>
        </w:rPr>
        <w:instrText>r</w:instrText>
      </w:r>
      <w:r w:rsidR="006C724D" w:rsidRPr="006C724D">
        <w:rPr>
          <w:sz w:val="28"/>
          <w:szCs w:val="28"/>
          <w:lang w:eastAsia="en-US"/>
        </w:rPr>
        <w:instrText xml:space="preserve"> \</w:instrText>
      </w:r>
      <w:r w:rsidR="006C724D">
        <w:rPr>
          <w:sz w:val="28"/>
          <w:szCs w:val="28"/>
          <w:lang w:val="en-US" w:eastAsia="en-US"/>
        </w:rPr>
        <w:instrText>h</w:instrText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E44467" w:rsidRPr="00E44467">
        <w:rPr>
          <w:sz w:val="28"/>
          <w:szCs w:val="28"/>
          <w:lang w:eastAsia="en-US"/>
        </w:rPr>
        <w:instrText xml:space="preserve"> \* </w:instrText>
      </w:r>
      <w:r w:rsidR="00E44467">
        <w:rPr>
          <w:sz w:val="28"/>
          <w:szCs w:val="28"/>
          <w:lang w:val="en-US" w:eastAsia="en-US"/>
        </w:rPr>
        <w:instrText>MERGEFORMAT</w:instrText>
      </w:r>
      <w:r w:rsidR="00E44467" w:rsidRPr="00E44467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</w:r>
      <w:r w:rsidR="006C724D">
        <w:rPr>
          <w:sz w:val="28"/>
          <w:szCs w:val="28"/>
          <w:lang w:val="en-US" w:eastAsia="en-US"/>
        </w:rPr>
        <w:fldChar w:fldCharType="separate"/>
      </w:r>
      <w:r w:rsidR="00BF3FC8" w:rsidRPr="00BF3FC8">
        <w:rPr>
          <w:sz w:val="28"/>
          <w:szCs w:val="28"/>
          <w:lang w:eastAsia="en-US"/>
        </w:rPr>
        <w:t>33</w:t>
      </w:r>
      <w:r w:rsidR="006C724D">
        <w:rPr>
          <w:sz w:val="28"/>
          <w:szCs w:val="28"/>
          <w:lang w:val="en-US"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702C5F">
        <w:rPr>
          <w:sz w:val="28"/>
          <w:szCs w:val="28"/>
          <w:lang w:eastAsia="en-US"/>
        </w:rPr>
        <w:t>рисунке 28</w:t>
      </w:r>
    </w:p>
    <w:p w14:paraId="53E4B556" w14:textId="77777777" w:rsidR="0031453D" w:rsidRPr="001174F4" w:rsidRDefault="0031453D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4AA086C5" wp14:editId="539DE81F">
            <wp:extent cx="4343400" cy="2314575"/>
            <wp:effectExtent l="0" t="0" r="0" b="9525"/>
            <wp:docPr id="41541" name="Рисунок 4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45" b="37200"/>
                    <a:stretch/>
                  </pic:blipFill>
                  <pic:spPr bwMode="auto">
                    <a:xfrm>
                      <a:off x="0" y="0"/>
                      <a:ext cx="4361875" cy="232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D7997" w14:textId="43FC2032" w:rsidR="001F3640" w:rsidRPr="001174F4" w:rsidRDefault="0031453D" w:rsidP="00451FF4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29" w:name="_Ref9386820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BF3FC8">
        <w:rPr>
          <w:i w:val="0"/>
          <w:iCs w:val="0"/>
          <w:noProof/>
          <w:color w:val="auto"/>
          <w:sz w:val="28"/>
          <w:szCs w:val="28"/>
        </w:rPr>
        <w:t>28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29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91111A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Python</w:t>
      </w:r>
    </w:p>
    <w:p w14:paraId="07FE4510" w14:textId="77777777" w:rsidR="001F3640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130" w:name="_Toc9389385"/>
      <w:bookmarkStart w:id="131" w:name="_Toc9714964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Вывод в </w:t>
      </w:r>
      <w:r w:rsidR="00DF57DA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CSV</w:t>
      </w:r>
      <w:bookmarkEnd w:id="130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файл</w:t>
      </w:r>
      <w:bookmarkEnd w:id="131"/>
    </w:p>
    <w:p w14:paraId="40AC3AEC" w14:textId="77777777" w:rsidR="00DF57DA" w:rsidRPr="001174F4" w:rsidRDefault="00DF57DA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является достаточно распространённым форматом для чтения данных, который можно считать почти любой программой. Для каждого языка программирования реализована возможность создания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файла с данными из базы данных.</w:t>
      </w:r>
    </w:p>
    <w:p w14:paraId="2A5D4DD9" w14:textId="2B31808D" w:rsidR="001F3640" w:rsidRPr="001174F4" w:rsidRDefault="00EF7CA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использовалась библиотека </w:t>
      </w:r>
      <w:r w:rsidRPr="001174F4">
        <w:rPr>
          <w:sz w:val="28"/>
          <w:szCs w:val="28"/>
          <w:lang w:val="en-US" w:eastAsia="en-US"/>
        </w:rPr>
        <w:t>opencsv</w:t>
      </w:r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eastAsia="en-US"/>
        </w:rPr>
        <w:fldChar w:fldCharType="begin"/>
      </w:r>
      <w:r w:rsidR="006C724D">
        <w:rPr>
          <w:sz w:val="28"/>
          <w:szCs w:val="28"/>
          <w:lang w:eastAsia="en-US"/>
        </w:rPr>
        <w:instrText xml:space="preserve"> REF _Ref9479316 \r \h </w:instrText>
      </w:r>
      <w:r w:rsidR="00E44467">
        <w:rPr>
          <w:sz w:val="28"/>
          <w:szCs w:val="28"/>
          <w:lang w:eastAsia="en-US"/>
        </w:rPr>
        <w:instrText xml:space="preserve"> \* MERGEFORMAT </w:instrText>
      </w:r>
      <w:r w:rsidR="006C724D">
        <w:rPr>
          <w:sz w:val="28"/>
          <w:szCs w:val="28"/>
          <w:lang w:eastAsia="en-US"/>
        </w:rPr>
      </w:r>
      <w:r w:rsidR="006C724D">
        <w:rPr>
          <w:sz w:val="28"/>
          <w:szCs w:val="28"/>
          <w:lang w:eastAsia="en-US"/>
        </w:rPr>
        <w:fldChar w:fldCharType="separate"/>
      </w:r>
      <w:r w:rsidR="00BF3FC8">
        <w:rPr>
          <w:sz w:val="28"/>
          <w:szCs w:val="28"/>
          <w:lang w:eastAsia="en-US"/>
        </w:rPr>
        <w:t>34</w:t>
      </w:r>
      <w:r w:rsidR="006C724D">
        <w:rPr>
          <w:sz w:val="28"/>
          <w:szCs w:val="28"/>
          <w:lang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702C5F">
        <w:rPr>
          <w:sz w:val="28"/>
          <w:szCs w:val="28"/>
          <w:lang w:eastAsia="en-US"/>
        </w:rPr>
        <w:t>рисунке 29</w:t>
      </w:r>
      <w:r w:rsidRPr="001174F4">
        <w:rPr>
          <w:sz w:val="28"/>
          <w:szCs w:val="28"/>
          <w:lang w:eastAsia="en-US"/>
        </w:rPr>
        <w:t>.</w:t>
      </w:r>
    </w:p>
    <w:p w14:paraId="588036B4" w14:textId="77777777" w:rsidR="0031453D" w:rsidRPr="001174F4" w:rsidRDefault="0033571F" w:rsidP="00451FF4">
      <w:pPr>
        <w:keepNext/>
        <w:tabs>
          <w:tab w:val="clear" w:pos="8640"/>
        </w:tabs>
        <w:spacing w:after="0" w:line="360" w:lineRule="auto"/>
        <w:ind w:firstLine="113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5AE525AE" wp14:editId="11483092">
            <wp:extent cx="3600450" cy="1771650"/>
            <wp:effectExtent l="0" t="0" r="0" b="0"/>
            <wp:docPr id="41540" name="Рисунок 4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58" b="43379"/>
                    <a:stretch/>
                  </pic:blipFill>
                  <pic:spPr bwMode="auto">
                    <a:xfrm>
                      <a:off x="0" y="0"/>
                      <a:ext cx="3616177" cy="177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F6C0F" w14:textId="655AD5E1" w:rsidR="00DF57DA" w:rsidRPr="001174F4" w:rsidRDefault="0031453D" w:rsidP="00451FF4">
      <w:pPr>
        <w:pStyle w:val="af3"/>
        <w:spacing w:line="360" w:lineRule="auto"/>
        <w:ind w:firstLine="11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32" w:name="_Ref9386847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BF3FC8">
        <w:rPr>
          <w:i w:val="0"/>
          <w:iCs w:val="0"/>
          <w:noProof/>
          <w:color w:val="auto"/>
          <w:sz w:val="28"/>
          <w:szCs w:val="28"/>
        </w:rPr>
        <w:t>29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32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91111A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Java</w:t>
      </w:r>
    </w:p>
    <w:p w14:paraId="4FA15F07" w14:textId="2616178C" w:rsidR="00DF57DA" w:rsidRPr="001174F4" w:rsidRDefault="00EF7CA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># использовались стандартные средства в виде StreamWriter.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702C5F">
        <w:rPr>
          <w:sz w:val="28"/>
          <w:szCs w:val="28"/>
          <w:lang w:eastAsia="en-US"/>
        </w:rPr>
        <w:t>рисунке 30</w:t>
      </w:r>
      <w:r w:rsidRPr="001174F4">
        <w:rPr>
          <w:sz w:val="28"/>
          <w:szCs w:val="28"/>
          <w:lang w:eastAsia="en-US"/>
        </w:rPr>
        <w:t>.</w:t>
      </w:r>
    </w:p>
    <w:p w14:paraId="7CC778BD" w14:textId="77777777" w:rsidR="0091111A" w:rsidRPr="001174F4" w:rsidRDefault="0091111A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68EE989A" wp14:editId="2CF0CEDF">
            <wp:extent cx="3914775" cy="2057400"/>
            <wp:effectExtent l="0" t="0" r="9525" b="0"/>
            <wp:docPr id="41542" name="Рисунок 4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14" b="44817"/>
                    <a:stretch/>
                  </pic:blipFill>
                  <pic:spPr bwMode="auto">
                    <a:xfrm>
                      <a:off x="0" y="0"/>
                      <a:ext cx="3935166" cy="206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FEBC4" w14:textId="5DC97F21" w:rsidR="001F3640" w:rsidRPr="001174F4" w:rsidRDefault="0091111A" w:rsidP="00451FF4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33" w:name="_Ref9386868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BF3FC8">
        <w:rPr>
          <w:i w:val="0"/>
          <w:iCs w:val="0"/>
          <w:noProof/>
          <w:color w:val="auto"/>
          <w:sz w:val="28"/>
          <w:szCs w:val="28"/>
        </w:rPr>
        <w:t>30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33"/>
      <w:r w:rsidRPr="001174F4">
        <w:rPr>
          <w:i w:val="0"/>
          <w:iCs w:val="0"/>
          <w:color w:val="auto"/>
          <w:sz w:val="28"/>
          <w:szCs w:val="28"/>
        </w:rPr>
        <w:t xml:space="preserve"> –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</w:t>
      </w:r>
      <w:r w:rsidRPr="001174F4">
        <w:rPr>
          <w:i w:val="0"/>
          <w:iCs w:val="0"/>
          <w:color w:val="auto"/>
          <w:sz w:val="28"/>
          <w:szCs w:val="28"/>
        </w:rPr>
        <w:t>#</w:t>
      </w:r>
    </w:p>
    <w:p w14:paraId="5FB4707A" w14:textId="45427871" w:rsidR="00EF7CA6" w:rsidRPr="001174F4" w:rsidRDefault="00EF7CA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использовалась встроенная библиотека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702C5F">
        <w:rPr>
          <w:sz w:val="28"/>
          <w:szCs w:val="28"/>
          <w:lang w:eastAsia="en-US"/>
        </w:rPr>
        <w:t>рисунке 31</w:t>
      </w:r>
      <w:r w:rsidRPr="001174F4">
        <w:rPr>
          <w:sz w:val="28"/>
          <w:szCs w:val="28"/>
          <w:lang w:eastAsia="en-US"/>
        </w:rPr>
        <w:t>.</w:t>
      </w:r>
    </w:p>
    <w:p w14:paraId="284BF3F4" w14:textId="77777777" w:rsidR="0091111A" w:rsidRPr="001174F4" w:rsidRDefault="0091111A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4193D7EB" wp14:editId="29118AC8">
            <wp:extent cx="4686300" cy="1638300"/>
            <wp:effectExtent l="0" t="0" r="0" b="0"/>
            <wp:docPr id="41543" name="Рисунок 4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4669" b="63003"/>
                    <a:stretch/>
                  </pic:blipFill>
                  <pic:spPr bwMode="auto">
                    <a:xfrm>
                      <a:off x="0" y="0"/>
                      <a:ext cx="4692458" cy="164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AA63F" w14:textId="4DC3CAF0" w:rsidR="00EF7CA6" w:rsidRPr="001174F4" w:rsidRDefault="0091111A" w:rsidP="00451FF4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34" w:name="_Ref9386896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BF3FC8">
        <w:rPr>
          <w:i w:val="0"/>
          <w:iCs w:val="0"/>
          <w:noProof/>
          <w:color w:val="auto"/>
          <w:sz w:val="28"/>
          <w:szCs w:val="28"/>
        </w:rPr>
        <w:t>31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34"/>
      <w:r w:rsidRPr="001174F4">
        <w:rPr>
          <w:i w:val="0"/>
          <w:iCs w:val="0"/>
          <w:color w:val="auto"/>
          <w:sz w:val="28"/>
          <w:szCs w:val="28"/>
        </w:rPr>
        <w:t xml:space="preserve"> –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Python</w:t>
      </w:r>
    </w:p>
    <w:p w14:paraId="532860C1" w14:textId="77777777" w:rsidR="00B537BE" w:rsidRPr="001174F4" w:rsidRDefault="00B537BE" w:rsidP="00451FF4">
      <w:pPr>
        <w:tabs>
          <w:tab w:val="clear" w:pos="8640"/>
        </w:tabs>
        <w:spacing w:after="0" w:line="360" w:lineRule="auto"/>
        <w:ind w:firstLine="680"/>
        <w:jc w:val="center"/>
        <w:rPr>
          <w:b/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br w:type="page"/>
      </w:r>
    </w:p>
    <w:p w14:paraId="19918617" w14:textId="77777777" w:rsidR="00352C1B" w:rsidRDefault="00352C1B" w:rsidP="00B763EB">
      <w:pPr>
        <w:pStyle w:val="1"/>
        <w:numPr>
          <w:ilvl w:val="0"/>
          <w:numId w:val="0"/>
        </w:numPr>
        <w:spacing w:before="0" w:after="0"/>
        <w:jc w:val="center"/>
        <w:rPr>
          <w:rFonts w:ascii="Times New Roman" w:hAnsi="Times New Roman" w:cs="Times New Roman"/>
          <w:lang w:eastAsia="en-US"/>
        </w:rPr>
      </w:pPr>
      <w:bookmarkStart w:id="135" w:name="_Toc9365059"/>
      <w:bookmarkStart w:id="136" w:name="_Toc9389387"/>
      <w:bookmarkStart w:id="137" w:name="_Toc9714965"/>
      <w:r w:rsidRPr="001174F4">
        <w:rPr>
          <w:rFonts w:ascii="Times New Roman" w:hAnsi="Times New Roman" w:cs="Times New Roman"/>
          <w:lang w:eastAsia="en-US"/>
        </w:rPr>
        <w:t>Заключение</w:t>
      </w:r>
      <w:bookmarkEnd w:id="135"/>
      <w:bookmarkEnd w:id="136"/>
      <w:bookmarkEnd w:id="137"/>
    </w:p>
    <w:p w14:paraId="7ED1EE21" w14:textId="1ABCAB30" w:rsidR="00E66F2E" w:rsidRDefault="00F955C0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данной работе были рассмотрены библиотеки для парсинга сайтов</w:t>
      </w:r>
      <w:r w:rsidR="00B70FFC">
        <w:rPr>
          <w:sz w:val="28"/>
          <w:szCs w:val="28"/>
          <w:lang w:eastAsia="en-US"/>
        </w:rPr>
        <w:t xml:space="preserve"> на трёх языках программирования</w:t>
      </w:r>
      <w:r>
        <w:rPr>
          <w:sz w:val="28"/>
          <w:szCs w:val="28"/>
          <w:lang w:eastAsia="en-US"/>
        </w:rPr>
        <w:t xml:space="preserve"> и их основной функционал. Помимо этого, были написаны программы, которые, используя библиотеки для парсинга сайтов, собирают и систематизируют данные. Также произведён анализ скорости выполнения различных реализаций библиотек.</w:t>
      </w:r>
    </w:p>
    <w:p w14:paraId="55DD5066" w14:textId="3B205441" w:rsidR="00B65201" w:rsidRDefault="001D6AB9" w:rsidP="00B65201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В ходе анализа скорости выполнения были сделаны выводы, что </w:t>
      </w:r>
      <w:r w:rsidRPr="001174F4">
        <w:rPr>
          <w:sz w:val="28"/>
          <w:szCs w:val="28"/>
        </w:rPr>
        <w:t xml:space="preserve">для использования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вместе с другой библиотекой подходят все </w:t>
      </w:r>
      <w:r>
        <w:rPr>
          <w:sz w:val="28"/>
          <w:szCs w:val="28"/>
        </w:rPr>
        <w:t>версии</w:t>
      </w:r>
      <w:r w:rsidR="00F7169F">
        <w:rPr>
          <w:sz w:val="28"/>
          <w:szCs w:val="28"/>
        </w:rPr>
        <w:t xml:space="preserve"> </w:t>
      </w:r>
      <w:r w:rsidR="00F7169F">
        <w:rPr>
          <w:sz w:val="28"/>
          <w:szCs w:val="28"/>
          <w:lang w:val="en-US"/>
        </w:rPr>
        <w:t>Selenium</w:t>
      </w:r>
      <w:r w:rsidR="00F7169F" w:rsidRPr="00F7169F">
        <w:rPr>
          <w:sz w:val="28"/>
          <w:szCs w:val="28"/>
        </w:rPr>
        <w:t xml:space="preserve"> </w:t>
      </w:r>
      <w:r w:rsidR="00F7169F">
        <w:rPr>
          <w:sz w:val="28"/>
          <w:szCs w:val="28"/>
        </w:rPr>
        <w:t xml:space="preserve">вместе с </w:t>
      </w:r>
      <w:r w:rsidR="00B65201">
        <w:rPr>
          <w:sz w:val="28"/>
          <w:szCs w:val="28"/>
          <w:lang w:val="en-US"/>
        </w:rPr>
        <w:t>Jsoup</w:t>
      </w:r>
      <w:r w:rsidR="00B65201" w:rsidRPr="00B65201">
        <w:rPr>
          <w:sz w:val="28"/>
          <w:szCs w:val="28"/>
        </w:rPr>
        <w:t xml:space="preserve"> </w:t>
      </w:r>
      <w:r w:rsidR="00B65201">
        <w:rPr>
          <w:sz w:val="28"/>
          <w:szCs w:val="28"/>
        </w:rPr>
        <w:t xml:space="preserve">на </w:t>
      </w:r>
      <w:r w:rsidR="00B65201">
        <w:rPr>
          <w:sz w:val="28"/>
          <w:szCs w:val="28"/>
          <w:lang w:val="en-US"/>
        </w:rPr>
        <w:t>Java</w:t>
      </w:r>
      <w:r w:rsidR="00B65201" w:rsidRPr="00B65201">
        <w:rPr>
          <w:sz w:val="28"/>
          <w:szCs w:val="28"/>
        </w:rPr>
        <w:t xml:space="preserve">, </w:t>
      </w:r>
      <w:r w:rsidR="00B65201">
        <w:rPr>
          <w:sz w:val="28"/>
          <w:szCs w:val="28"/>
        </w:rPr>
        <w:t xml:space="preserve">либо с </w:t>
      </w:r>
      <w:r w:rsidR="00B65201">
        <w:rPr>
          <w:sz w:val="28"/>
          <w:szCs w:val="28"/>
          <w:lang w:val="en-US"/>
        </w:rPr>
        <w:t>Fizzler</w:t>
      </w:r>
      <w:r w:rsidR="00B65201" w:rsidRPr="00B65201">
        <w:rPr>
          <w:sz w:val="28"/>
          <w:szCs w:val="28"/>
        </w:rPr>
        <w:t xml:space="preserve"> </w:t>
      </w:r>
      <w:r w:rsidR="00B65201">
        <w:rPr>
          <w:sz w:val="28"/>
          <w:szCs w:val="28"/>
        </w:rPr>
        <w:t xml:space="preserve">на </w:t>
      </w:r>
      <w:r w:rsidR="00B65201">
        <w:rPr>
          <w:sz w:val="28"/>
          <w:szCs w:val="28"/>
          <w:lang w:val="en-US"/>
        </w:rPr>
        <w:t>C</w:t>
      </w:r>
      <w:r w:rsidR="00B65201" w:rsidRPr="00B65201">
        <w:rPr>
          <w:sz w:val="28"/>
          <w:szCs w:val="28"/>
        </w:rPr>
        <w:t>#,</w:t>
      </w:r>
      <w:r w:rsidR="00B65201">
        <w:rPr>
          <w:sz w:val="28"/>
          <w:szCs w:val="28"/>
        </w:rPr>
        <w:t xml:space="preserve"> либо с </w:t>
      </w:r>
      <w:r w:rsidR="00B65201">
        <w:rPr>
          <w:sz w:val="28"/>
          <w:szCs w:val="28"/>
          <w:lang w:val="en-US"/>
        </w:rPr>
        <w:t>BeautifulSoup</w:t>
      </w:r>
      <w:r w:rsidR="00B65201" w:rsidRPr="00B65201">
        <w:rPr>
          <w:sz w:val="28"/>
          <w:szCs w:val="28"/>
        </w:rPr>
        <w:t xml:space="preserve"> </w:t>
      </w:r>
      <w:r w:rsidR="00B65201">
        <w:rPr>
          <w:sz w:val="28"/>
          <w:szCs w:val="28"/>
        </w:rPr>
        <w:t xml:space="preserve">на </w:t>
      </w:r>
      <w:r w:rsidR="00B65201">
        <w:rPr>
          <w:sz w:val="28"/>
          <w:szCs w:val="28"/>
          <w:lang w:val="en-US"/>
        </w:rPr>
        <w:t>Python</w:t>
      </w:r>
      <w:r w:rsidR="00B65201">
        <w:rPr>
          <w:sz w:val="28"/>
          <w:szCs w:val="28"/>
        </w:rPr>
        <w:t xml:space="preserve">. </w:t>
      </w:r>
      <w:r w:rsidRPr="001174F4">
        <w:rPr>
          <w:sz w:val="28"/>
          <w:szCs w:val="28"/>
        </w:rPr>
        <w:t xml:space="preserve">Если использовать только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, то лучше использовать версию на </w:t>
      </w:r>
      <w:r w:rsidRPr="001174F4">
        <w:rPr>
          <w:sz w:val="28"/>
          <w:szCs w:val="28"/>
          <w:lang w:val="en-US"/>
        </w:rPr>
        <w:t>Java</w:t>
      </w:r>
      <w:r w:rsidR="00B65201">
        <w:rPr>
          <w:sz w:val="28"/>
          <w:szCs w:val="28"/>
        </w:rPr>
        <w:t>.</w:t>
      </w:r>
    </w:p>
    <w:p w14:paraId="01A74C87" w14:textId="68B468A3" w:rsidR="001D6AB9" w:rsidRPr="000326F1" w:rsidRDefault="001D6AB9" w:rsidP="00B65201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Рассматривая скорость выполнения </w:t>
      </w:r>
      <w:r w:rsidR="00B65201">
        <w:rPr>
          <w:sz w:val="28"/>
          <w:szCs w:val="28"/>
        </w:rPr>
        <w:t>парсеров, которые реализуют библиотеки для париснга</w:t>
      </w:r>
      <w:r w:rsidRPr="001174F4">
        <w:rPr>
          <w:sz w:val="28"/>
          <w:szCs w:val="28"/>
        </w:rPr>
        <w:t>, можно сделать</w:t>
      </w:r>
      <w:r w:rsidR="00B65201">
        <w:rPr>
          <w:sz w:val="28"/>
          <w:szCs w:val="28"/>
        </w:rPr>
        <w:t xml:space="preserve"> вывод, что </w:t>
      </w:r>
      <w:r w:rsidRPr="001174F4">
        <w:rPr>
          <w:sz w:val="28"/>
          <w:szCs w:val="28"/>
        </w:rPr>
        <w:t>быстрее всего работа</w:t>
      </w:r>
      <w:r w:rsidR="000326F1">
        <w:rPr>
          <w:sz w:val="28"/>
          <w:szCs w:val="28"/>
        </w:rPr>
        <w:t>ю</w:t>
      </w:r>
      <w:r w:rsidRPr="001174F4">
        <w:rPr>
          <w:sz w:val="28"/>
          <w:szCs w:val="28"/>
        </w:rPr>
        <w:t xml:space="preserve">т </w:t>
      </w:r>
      <w:r w:rsidR="000326F1">
        <w:rPr>
          <w:sz w:val="28"/>
          <w:szCs w:val="28"/>
        </w:rPr>
        <w:t xml:space="preserve">библиотека </w:t>
      </w:r>
      <w:r w:rsidRPr="001174F4">
        <w:rPr>
          <w:sz w:val="28"/>
          <w:szCs w:val="28"/>
          <w:lang w:val="en-US"/>
        </w:rPr>
        <w:t>Fizzler</w:t>
      </w:r>
      <w:r w:rsidR="000326F1">
        <w:rPr>
          <w:sz w:val="28"/>
          <w:szCs w:val="28"/>
        </w:rPr>
        <w:t xml:space="preserve"> на языке программирования </w:t>
      </w:r>
      <w:r w:rsidR="000326F1">
        <w:rPr>
          <w:sz w:val="28"/>
          <w:szCs w:val="28"/>
          <w:lang w:val="en-US"/>
        </w:rPr>
        <w:t>C</w:t>
      </w:r>
      <w:r w:rsidR="000326F1" w:rsidRPr="000326F1">
        <w:rPr>
          <w:sz w:val="28"/>
          <w:szCs w:val="28"/>
        </w:rPr>
        <w:t>#</w:t>
      </w:r>
      <w:r w:rsidR="000326F1">
        <w:rPr>
          <w:sz w:val="28"/>
          <w:szCs w:val="28"/>
        </w:rPr>
        <w:t xml:space="preserve"> и библиотека </w:t>
      </w:r>
      <w:r w:rsidR="000326F1">
        <w:rPr>
          <w:sz w:val="28"/>
          <w:szCs w:val="28"/>
          <w:lang w:val="en-US"/>
        </w:rPr>
        <w:t>Jsoup</w:t>
      </w:r>
      <w:r w:rsidR="000326F1" w:rsidRPr="000326F1">
        <w:rPr>
          <w:sz w:val="28"/>
          <w:szCs w:val="28"/>
        </w:rPr>
        <w:t xml:space="preserve"> </w:t>
      </w:r>
      <w:r w:rsidR="000326F1">
        <w:rPr>
          <w:sz w:val="28"/>
          <w:szCs w:val="28"/>
        </w:rPr>
        <w:t xml:space="preserve">на языке программирования </w:t>
      </w:r>
      <w:r w:rsidR="000326F1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>.</w:t>
      </w:r>
    </w:p>
    <w:p w14:paraId="56F2D83C" w14:textId="081B4FAF" w:rsidR="001D6AB9" w:rsidRDefault="001D6AB9" w:rsidP="00B65201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Среди библиотек и фреймворков, которые работают с запросами, быстрее</w:t>
      </w:r>
      <w:r w:rsidR="000326F1" w:rsidRPr="000326F1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является </w:t>
      </w:r>
      <w:r w:rsidRPr="001174F4">
        <w:rPr>
          <w:sz w:val="28"/>
          <w:szCs w:val="28"/>
          <w:lang w:val="en-US"/>
        </w:rPr>
        <w:t>RestSharp</w:t>
      </w:r>
      <w:r w:rsidRPr="001174F4">
        <w:rPr>
          <w:sz w:val="28"/>
          <w:szCs w:val="28"/>
        </w:rPr>
        <w:t xml:space="preserve"> и </w:t>
      </w:r>
      <w:r w:rsidRPr="001174F4">
        <w:rPr>
          <w:sz w:val="28"/>
          <w:szCs w:val="28"/>
          <w:lang w:val="en-US"/>
        </w:rPr>
        <w:t>Unirest</w:t>
      </w:r>
      <w:r w:rsidRPr="001174F4">
        <w:rPr>
          <w:sz w:val="28"/>
          <w:szCs w:val="28"/>
        </w:rPr>
        <w:t>.</w:t>
      </w:r>
    </w:p>
    <w:p w14:paraId="56A956A8" w14:textId="77777777" w:rsidR="00F955C0" w:rsidRPr="00E66F2E" w:rsidRDefault="00F955C0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ходе работы были описаны способы решения проблем, возникающие при написании программы и самом парсинге сайтов и способы визуализации данных для лучшего ознакомления с ними.</w:t>
      </w:r>
    </w:p>
    <w:p w14:paraId="396E4FCF" w14:textId="77777777" w:rsidR="00352C1B" w:rsidRPr="001174F4" w:rsidRDefault="00352C1B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br w:type="page"/>
      </w:r>
    </w:p>
    <w:p w14:paraId="57F89DCD" w14:textId="77777777" w:rsidR="009F12D8" w:rsidRPr="001174F4" w:rsidRDefault="009F12D8" w:rsidP="009957F3">
      <w:pPr>
        <w:pStyle w:val="1"/>
        <w:numPr>
          <w:ilvl w:val="0"/>
          <w:numId w:val="0"/>
        </w:numPr>
        <w:spacing w:before="0" w:after="0" w:line="360" w:lineRule="auto"/>
        <w:ind w:left="284"/>
        <w:jc w:val="both"/>
        <w:rPr>
          <w:rFonts w:ascii="Times New Roman" w:hAnsi="Times New Roman" w:cs="Times New Roman"/>
        </w:rPr>
      </w:pPr>
      <w:bookmarkStart w:id="138" w:name="_Toc9365060"/>
      <w:bookmarkStart w:id="139" w:name="_Toc9389388"/>
      <w:bookmarkStart w:id="140" w:name="_Toc9714966"/>
      <w:r w:rsidRPr="001174F4">
        <w:rPr>
          <w:rFonts w:ascii="Times New Roman" w:hAnsi="Times New Roman" w:cs="Times New Roman"/>
        </w:rPr>
        <w:t>Список использованной литературы</w:t>
      </w:r>
      <w:bookmarkEnd w:id="138"/>
      <w:bookmarkEnd w:id="139"/>
      <w:bookmarkEnd w:id="140"/>
    </w:p>
    <w:p w14:paraId="77CAA6FF" w14:textId="77777777" w:rsidR="00976B24" w:rsidRDefault="00976B24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1" w:name="_Ref9476058"/>
      <w:r w:rsidRPr="00976B24">
        <w:rPr>
          <w:spacing w:val="0"/>
          <w:sz w:val="28"/>
          <w:szCs w:val="28"/>
          <w:lang w:val="en-US" w:eastAsia="en-US"/>
        </w:rPr>
        <w:t>Meltwater</w:t>
      </w:r>
      <w:r w:rsidRPr="00976B24">
        <w:rPr>
          <w:spacing w:val="0"/>
          <w:sz w:val="28"/>
          <w:szCs w:val="28"/>
          <w:lang w:eastAsia="en-US"/>
        </w:rPr>
        <w:t xml:space="preserve"> [Электронный ресурс]: сайт. URL: https://www.meltwater.com/?ucs (дата обращения: 22.05.2019). Загл. с экрана. Яз. англ.</w:t>
      </w:r>
      <w:bookmarkEnd w:id="141"/>
    </w:p>
    <w:p w14:paraId="34758990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2" w:name="_Ref9476187"/>
      <w:r w:rsidRPr="00CA2C33">
        <w:rPr>
          <w:spacing w:val="0"/>
          <w:sz w:val="28"/>
          <w:szCs w:val="28"/>
          <w:lang w:eastAsia="en-US"/>
        </w:rPr>
        <w:t>Парсинг сайтов: как с точки зрения закона выглядит один из самых полезных ИТ- инструментов по миру (и в России)?</w:t>
      </w:r>
      <w:r w:rsidRPr="00976B24">
        <w:rPr>
          <w:spacing w:val="0"/>
          <w:sz w:val="28"/>
          <w:szCs w:val="28"/>
          <w:lang w:eastAsia="en-US"/>
        </w:rPr>
        <w:t xml:space="preserve"> [Электронный ресурс]: сайт. URL: </w:t>
      </w:r>
      <w:r w:rsidRPr="00CA2C33">
        <w:rPr>
          <w:spacing w:val="0"/>
          <w:sz w:val="28"/>
          <w:szCs w:val="28"/>
          <w:lang w:eastAsia="en-US"/>
        </w:rPr>
        <w:t xml:space="preserve">https://habr.com/ru/post/340302/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2"/>
    </w:p>
    <w:p w14:paraId="1C2B15C8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3" w:name="_Ref9476293"/>
      <w:r w:rsidRPr="00CA2C33">
        <w:rPr>
          <w:spacing w:val="0"/>
          <w:sz w:val="28"/>
          <w:szCs w:val="28"/>
          <w:lang w:eastAsia="en-US"/>
        </w:rPr>
        <w:t>Использование Java JSoup для анализа кода HTML</w:t>
      </w:r>
      <w:r w:rsidRPr="00976B24">
        <w:rPr>
          <w:spacing w:val="0"/>
          <w:sz w:val="28"/>
          <w:szCs w:val="28"/>
          <w:lang w:eastAsia="en-US"/>
        </w:rPr>
        <w:t xml:space="preserve"> [Электронный ресурс]: сайт. URL: </w:t>
      </w:r>
      <w:r w:rsidRPr="00CA2C33">
        <w:rPr>
          <w:spacing w:val="0"/>
          <w:sz w:val="28"/>
          <w:szCs w:val="28"/>
          <w:lang w:eastAsia="en-US"/>
        </w:rPr>
        <w:t xml:space="preserve">https://o7planning.org/ru/10399/jsoup-java-html-parser-tutorial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3"/>
    </w:p>
    <w:p w14:paraId="3BEF6389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4" w:name="_Ref9476392"/>
      <w:r w:rsidRPr="00CA2C33">
        <w:rPr>
          <w:spacing w:val="0"/>
          <w:sz w:val="28"/>
          <w:szCs w:val="28"/>
          <w:lang w:eastAsia="en-US"/>
        </w:rPr>
        <w:t>Interface Connection</w:t>
      </w:r>
      <w:r w:rsidRPr="00976B24">
        <w:rPr>
          <w:spacing w:val="0"/>
          <w:sz w:val="28"/>
          <w:szCs w:val="28"/>
          <w:lang w:eastAsia="en-US"/>
        </w:rPr>
        <w:t xml:space="preserve"> [Электронный ресурс]: </w:t>
      </w:r>
      <w:r w:rsidR="000C705E">
        <w:rPr>
          <w:spacing w:val="0"/>
          <w:sz w:val="28"/>
          <w:szCs w:val="28"/>
          <w:lang w:eastAsia="en-US"/>
        </w:rPr>
        <w:t>документация</w:t>
      </w:r>
      <w:r w:rsidRPr="00976B24">
        <w:rPr>
          <w:spacing w:val="0"/>
          <w:sz w:val="28"/>
          <w:szCs w:val="28"/>
          <w:lang w:eastAsia="en-US"/>
        </w:rPr>
        <w:t xml:space="preserve">. URL: </w:t>
      </w:r>
      <w:r w:rsidRPr="00CA2C33">
        <w:rPr>
          <w:spacing w:val="0"/>
          <w:sz w:val="28"/>
          <w:szCs w:val="28"/>
          <w:lang w:eastAsia="en-US"/>
        </w:rPr>
        <w:t xml:space="preserve">https://jsoup.org/apidocs/org/jsoup/Connection.html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4"/>
    </w:p>
    <w:p w14:paraId="69CA5C5A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5" w:name="_Ref9476470"/>
      <w:r w:rsidRPr="00CA2C33">
        <w:rPr>
          <w:spacing w:val="0"/>
          <w:sz w:val="28"/>
          <w:szCs w:val="28"/>
          <w:lang w:eastAsia="en-US"/>
        </w:rPr>
        <w:t xml:space="preserve">jsoup: Java HTML Parser </w:t>
      </w:r>
      <w:r w:rsidRPr="00976B24">
        <w:rPr>
          <w:spacing w:val="0"/>
          <w:sz w:val="28"/>
          <w:szCs w:val="28"/>
          <w:lang w:eastAsia="en-US"/>
        </w:rPr>
        <w:t xml:space="preserve">[Электронный ресурс]: сайт. URL: </w:t>
      </w:r>
      <w:r w:rsidRPr="00CA2C33">
        <w:rPr>
          <w:spacing w:val="0"/>
          <w:sz w:val="28"/>
          <w:szCs w:val="28"/>
          <w:lang w:eastAsia="en-US"/>
        </w:rPr>
        <w:t xml:space="preserve">https://jsoup.org/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5"/>
    </w:p>
    <w:p w14:paraId="1345E3E1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6" w:name="_Ref9476534"/>
      <w:r w:rsidRPr="00CA2C33">
        <w:rPr>
          <w:spacing w:val="0"/>
          <w:sz w:val="28"/>
          <w:szCs w:val="28"/>
          <w:lang w:eastAsia="en-US"/>
        </w:rPr>
        <w:t xml:space="preserve">Class Element </w:t>
      </w:r>
      <w:r w:rsidRPr="00976B24">
        <w:rPr>
          <w:spacing w:val="0"/>
          <w:sz w:val="28"/>
          <w:szCs w:val="28"/>
          <w:lang w:eastAsia="en-US"/>
        </w:rPr>
        <w:t xml:space="preserve">[Электронный ресурс]: </w:t>
      </w:r>
      <w:r w:rsidR="000C705E">
        <w:rPr>
          <w:spacing w:val="0"/>
          <w:sz w:val="28"/>
          <w:szCs w:val="28"/>
          <w:lang w:eastAsia="en-US"/>
        </w:rPr>
        <w:t>документация</w:t>
      </w:r>
      <w:r w:rsidRPr="00976B24">
        <w:rPr>
          <w:spacing w:val="0"/>
          <w:sz w:val="28"/>
          <w:szCs w:val="28"/>
          <w:lang w:eastAsia="en-US"/>
        </w:rPr>
        <w:t xml:space="preserve">. URL: </w:t>
      </w:r>
      <w:r w:rsidRPr="00CA2C33">
        <w:rPr>
          <w:spacing w:val="0"/>
          <w:sz w:val="28"/>
          <w:szCs w:val="28"/>
          <w:lang w:eastAsia="en-US"/>
        </w:rPr>
        <w:t xml:space="preserve">https://jsoup.org/apidocs/org/jsoup/nodes/Element.html#select-java.lang.String-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6"/>
    </w:p>
    <w:p w14:paraId="7B43F9E3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7" w:name="_Ref9476633"/>
      <w:r w:rsidRPr="00CA2C33">
        <w:rPr>
          <w:spacing w:val="0"/>
          <w:sz w:val="28"/>
          <w:szCs w:val="28"/>
          <w:lang w:val="en-US" w:eastAsia="en-US"/>
        </w:rPr>
        <w:t>How To Navigate A URL Using Selenium Web Driver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CA2C33">
        <w:rPr>
          <w:spacing w:val="0"/>
          <w:sz w:val="28"/>
          <w:szCs w:val="28"/>
          <w:lang w:val="en-US"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CA2C33">
        <w:rPr>
          <w:spacing w:val="0"/>
          <w:sz w:val="28"/>
          <w:szCs w:val="28"/>
          <w:lang w:val="en-US"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CA2C33">
        <w:rPr>
          <w:spacing w:val="0"/>
          <w:sz w:val="28"/>
          <w:szCs w:val="28"/>
          <w:lang w:val="en-US"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A2C33">
        <w:rPr>
          <w:spacing w:val="0"/>
          <w:sz w:val="28"/>
          <w:szCs w:val="28"/>
          <w:lang w:eastAsia="en-US"/>
        </w:rPr>
        <w:t xml:space="preserve">https://www.oodlestechnologies.com/blogs/How-To-Navigate-A-URL-Using-Selenium-Web-Driver/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7"/>
    </w:p>
    <w:p w14:paraId="79D680C8" w14:textId="77777777" w:rsidR="00CA2C33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8" w:name="_Ref9476738"/>
      <w:r w:rsidRPr="0005319A">
        <w:rPr>
          <w:spacing w:val="0"/>
          <w:sz w:val="28"/>
          <w:szCs w:val="28"/>
          <w:lang w:val="en-US" w:eastAsia="en-US"/>
        </w:rPr>
        <w:t xml:space="preserve">Find Element and FindElements in Selenium WebDriver </w:t>
      </w:r>
      <w:r w:rsidR="00CA2C33" w:rsidRPr="00CA2C33">
        <w:rPr>
          <w:spacing w:val="0"/>
          <w:sz w:val="28"/>
          <w:szCs w:val="28"/>
          <w:lang w:val="en-US" w:eastAsia="en-US"/>
        </w:rPr>
        <w:t>[</w:t>
      </w:r>
      <w:r w:rsidR="00CA2C33" w:rsidRPr="00976B24">
        <w:rPr>
          <w:spacing w:val="0"/>
          <w:sz w:val="28"/>
          <w:szCs w:val="28"/>
          <w:lang w:eastAsia="en-US"/>
        </w:rPr>
        <w:t>Электронный</w:t>
      </w:r>
      <w:r w:rsidR="00CA2C33" w:rsidRPr="00CA2C33">
        <w:rPr>
          <w:spacing w:val="0"/>
          <w:sz w:val="28"/>
          <w:szCs w:val="28"/>
          <w:lang w:val="en-US" w:eastAsia="en-US"/>
        </w:rPr>
        <w:t xml:space="preserve"> </w:t>
      </w:r>
      <w:r w:rsidR="00CA2C33" w:rsidRPr="00976B24">
        <w:rPr>
          <w:spacing w:val="0"/>
          <w:sz w:val="28"/>
          <w:szCs w:val="28"/>
          <w:lang w:eastAsia="en-US"/>
        </w:rPr>
        <w:t>ресурс</w:t>
      </w:r>
      <w:r w:rsidR="00CA2C33" w:rsidRPr="00CA2C33">
        <w:rPr>
          <w:spacing w:val="0"/>
          <w:sz w:val="28"/>
          <w:szCs w:val="28"/>
          <w:lang w:val="en-US" w:eastAsia="en-US"/>
        </w:rPr>
        <w:t xml:space="preserve">]: </w:t>
      </w:r>
      <w:r w:rsidR="00CA2C33" w:rsidRPr="00976B24">
        <w:rPr>
          <w:spacing w:val="0"/>
          <w:sz w:val="28"/>
          <w:szCs w:val="28"/>
          <w:lang w:eastAsia="en-US"/>
        </w:rPr>
        <w:t>сайт</w:t>
      </w:r>
      <w:r w:rsidR="00CA2C33" w:rsidRPr="00CA2C33">
        <w:rPr>
          <w:spacing w:val="0"/>
          <w:sz w:val="28"/>
          <w:szCs w:val="28"/>
          <w:lang w:val="en-US" w:eastAsia="en-US"/>
        </w:rPr>
        <w:t xml:space="preserve">. </w:t>
      </w:r>
      <w:r w:rsidR="00CA2C33"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https://www.guru99.com/find-element-selenium.html </w:t>
      </w:r>
      <w:r w:rsidR="00CA2C33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 w:rsidR="00CA2C33">
        <w:rPr>
          <w:spacing w:val="0"/>
          <w:sz w:val="28"/>
          <w:szCs w:val="28"/>
          <w:lang w:eastAsia="en-US"/>
        </w:rPr>
        <w:t>англ</w:t>
      </w:r>
      <w:r w:rsidR="00CA2C33" w:rsidRPr="00976B24">
        <w:rPr>
          <w:spacing w:val="0"/>
          <w:sz w:val="28"/>
          <w:szCs w:val="28"/>
          <w:lang w:eastAsia="en-US"/>
        </w:rPr>
        <w:t>.</w:t>
      </w:r>
      <w:bookmarkEnd w:id="148"/>
    </w:p>
    <w:p w14:paraId="35177AA8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9" w:name="_Ref9476822"/>
      <w:r w:rsidRPr="0005319A">
        <w:rPr>
          <w:spacing w:val="0"/>
          <w:sz w:val="28"/>
          <w:szCs w:val="28"/>
          <w:lang w:val="en-US" w:eastAsia="en-US"/>
        </w:rPr>
        <w:t>Selenium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val="en-US" w:eastAsia="en-US"/>
        </w:rPr>
        <w:t>WebDriver</w:t>
      </w:r>
      <w:r w:rsidRPr="0005319A">
        <w:rPr>
          <w:spacing w:val="0"/>
          <w:sz w:val="28"/>
          <w:szCs w:val="28"/>
          <w:lang w:eastAsia="en-US"/>
        </w:rPr>
        <w:t>: поиск элементов на странице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http://internetka.in.ua/selenium-webdriver-findelement-by/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9"/>
    </w:p>
    <w:p w14:paraId="60C95E90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0" w:name="_Ref9476894"/>
      <w:r w:rsidRPr="0005319A">
        <w:rPr>
          <w:spacing w:val="0"/>
          <w:sz w:val="28"/>
          <w:szCs w:val="28"/>
          <w:lang w:val="en-US" w:eastAsia="en-US"/>
        </w:rPr>
        <w:t>Unirest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val="en-US" w:eastAsia="en-US"/>
        </w:rPr>
        <w:t>for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val="en-US" w:eastAsia="en-US"/>
        </w:rPr>
        <w:t>Java</w:t>
      </w:r>
      <w:r w:rsidRPr="0005319A">
        <w:rPr>
          <w:spacing w:val="0"/>
          <w:sz w:val="28"/>
          <w:szCs w:val="28"/>
          <w:lang w:eastAsia="en-US"/>
        </w:rPr>
        <w:t xml:space="preserve">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http://unirest.io/java.html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0"/>
    </w:p>
    <w:p w14:paraId="283DAADB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1" w:name="_Ref9476980"/>
      <w:r w:rsidRPr="0005319A">
        <w:rPr>
          <w:spacing w:val="0"/>
          <w:sz w:val="28"/>
          <w:szCs w:val="28"/>
          <w:lang w:eastAsia="en-US"/>
        </w:rPr>
        <w:t xml:space="preserve">Руководство по </w:t>
      </w:r>
      <w:r w:rsidRPr="0005319A">
        <w:rPr>
          <w:spacing w:val="0"/>
          <w:sz w:val="28"/>
          <w:szCs w:val="28"/>
          <w:lang w:val="en-US" w:eastAsia="en-US"/>
        </w:rPr>
        <w:t>Unirest</w:t>
      </w:r>
      <w:r w:rsidRPr="0005319A">
        <w:rPr>
          <w:spacing w:val="0"/>
          <w:sz w:val="28"/>
          <w:szCs w:val="28"/>
          <w:lang w:eastAsia="en-US"/>
        </w:rPr>
        <w:t xml:space="preserve">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https://www.codeflow.site/ru/article/unirest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1"/>
    </w:p>
    <w:p w14:paraId="60D066A7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2" w:name="_Ref9477126"/>
      <w:r w:rsidRPr="0005319A">
        <w:rPr>
          <w:spacing w:val="0"/>
          <w:sz w:val="28"/>
          <w:szCs w:val="28"/>
          <w:lang w:eastAsia="en-US"/>
        </w:rPr>
        <w:t>Защита от CSRF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https://djbook.ru/ch14s05.html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2"/>
    </w:p>
    <w:p w14:paraId="35FEFF5E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3" w:name="_Ref9477292"/>
      <w:r w:rsidRPr="0005319A">
        <w:rPr>
          <w:spacing w:val="0"/>
          <w:sz w:val="28"/>
          <w:szCs w:val="28"/>
          <w:lang w:eastAsia="en-US"/>
        </w:rPr>
        <w:t>Распарсить HTML в .NET и выжить: анализ и сравнение библиотек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https://habr.com/ru/post/273807/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3"/>
    </w:p>
    <w:p w14:paraId="129785CE" w14:textId="2F9E1C6F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4" w:name="_Ref9477301"/>
      <w:r w:rsidRPr="0005319A">
        <w:rPr>
          <w:spacing w:val="0"/>
          <w:sz w:val="28"/>
          <w:szCs w:val="28"/>
          <w:lang w:eastAsia="en-US"/>
        </w:rPr>
        <w:t xml:space="preserve">Html Agility Pack </w:t>
      </w:r>
      <w:r w:rsidR="0045675A">
        <w:rPr>
          <w:spacing w:val="0"/>
          <w:sz w:val="28"/>
          <w:szCs w:val="28"/>
          <w:lang w:eastAsia="en-US"/>
        </w:rPr>
        <w:t xml:space="preserve">– </w:t>
      </w:r>
      <w:r w:rsidRPr="0005319A">
        <w:rPr>
          <w:spacing w:val="0"/>
          <w:sz w:val="28"/>
          <w:szCs w:val="28"/>
          <w:lang w:eastAsia="en-US"/>
        </w:rPr>
        <w:t>удобный .NET парсер HTML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https://habr.com/ru/post/112325/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4"/>
    </w:p>
    <w:p w14:paraId="59F4DC58" w14:textId="5343073F" w:rsidR="0005319A" w:rsidRPr="00976B24" w:rsidRDefault="0045675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5" w:name="_Ref9477316"/>
      <w:r w:rsidRPr="0045675A">
        <w:rPr>
          <w:spacing w:val="0"/>
          <w:sz w:val="28"/>
          <w:szCs w:val="28"/>
          <w:lang w:eastAsia="en-US"/>
        </w:rPr>
        <w:t>HAP</w:t>
      </w:r>
      <w:r>
        <w:rPr>
          <w:spacing w:val="0"/>
          <w:sz w:val="28"/>
          <w:szCs w:val="28"/>
          <w:lang w:eastAsia="en-US"/>
        </w:rPr>
        <w:t xml:space="preserve"> – </w:t>
      </w:r>
      <w:r w:rsidRPr="0045675A">
        <w:rPr>
          <w:spacing w:val="0"/>
          <w:sz w:val="28"/>
          <w:szCs w:val="28"/>
          <w:lang w:eastAsia="en-US"/>
        </w:rPr>
        <w:t xml:space="preserve">Documentations </w:t>
      </w:r>
      <w:r w:rsidR="0005319A" w:rsidRPr="0005319A">
        <w:rPr>
          <w:spacing w:val="0"/>
          <w:sz w:val="28"/>
          <w:szCs w:val="28"/>
          <w:lang w:eastAsia="en-US"/>
        </w:rPr>
        <w:t>[</w:t>
      </w:r>
      <w:r w:rsidR="0005319A" w:rsidRPr="00976B24">
        <w:rPr>
          <w:spacing w:val="0"/>
          <w:sz w:val="28"/>
          <w:szCs w:val="28"/>
          <w:lang w:eastAsia="en-US"/>
        </w:rPr>
        <w:t>Электронный</w:t>
      </w:r>
      <w:r w:rsidR="0005319A" w:rsidRPr="0005319A">
        <w:rPr>
          <w:spacing w:val="0"/>
          <w:sz w:val="28"/>
          <w:szCs w:val="28"/>
          <w:lang w:eastAsia="en-US"/>
        </w:rPr>
        <w:t xml:space="preserve"> </w:t>
      </w:r>
      <w:r w:rsidR="0005319A" w:rsidRPr="00976B24">
        <w:rPr>
          <w:spacing w:val="0"/>
          <w:sz w:val="28"/>
          <w:szCs w:val="28"/>
          <w:lang w:eastAsia="en-US"/>
        </w:rPr>
        <w:t>ресурс</w:t>
      </w:r>
      <w:r w:rsidR="0005319A" w:rsidRPr="0005319A">
        <w:rPr>
          <w:spacing w:val="0"/>
          <w:sz w:val="28"/>
          <w:szCs w:val="28"/>
          <w:lang w:eastAsia="en-US"/>
        </w:rPr>
        <w:t xml:space="preserve">]: </w:t>
      </w:r>
      <w:r w:rsidR="000C705E">
        <w:rPr>
          <w:spacing w:val="0"/>
          <w:sz w:val="28"/>
          <w:szCs w:val="28"/>
          <w:lang w:eastAsia="en-US"/>
        </w:rPr>
        <w:t>документация</w:t>
      </w:r>
      <w:r w:rsidR="0005319A" w:rsidRPr="0005319A">
        <w:rPr>
          <w:spacing w:val="0"/>
          <w:sz w:val="28"/>
          <w:szCs w:val="28"/>
          <w:lang w:eastAsia="en-US"/>
        </w:rPr>
        <w:t xml:space="preserve">. </w:t>
      </w:r>
      <w:r w:rsidR="0005319A" w:rsidRPr="00976B24">
        <w:rPr>
          <w:spacing w:val="0"/>
          <w:sz w:val="28"/>
          <w:szCs w:val="28"/>
          <w:lang w:eastAsia="en-US"/>
        </w:rPr>
        <w:t xml:space="preserve">URL: </w:t>
      </w:r>
      <w:r w:rsidR="0005319A" w:rsidRPr="0005319A">
        <w:rPr>
          <w:spacing w:val="0"/>
          <w:sz w:val="28"/>
          <w:szCs w:val="28"/>
          <w:lang w:eastAsia="en-US"/>
        </w:rPr>
        <w:t xml:space="preserve">https://html-agility-pack.net/documentation </w:t>
      </w:r>
      <w:r w:rsidR="0005319A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 w:rsidR="000C705E">
        <w:rPr>
          <w:spacing w:val="0"/>
          <w:sz w:val="28"/>
          <w:szCs w:val="28"/>
          <w:lang w:eastAsia="en-US"/>
        </w:rPr>
        <w:t>англ</w:t>
      </w:r>
      <w:r w:rsidR="0005319A" w:rsidRPr="00976B24">
        <w:rPr>
          <w:spacing w:val="0"/>
          <w:sz w:val="28"/>
          <w:szCs w:val="28"/>
          <w:lang w:eastAsia="en-US"/>
        </w:rPr>
        <w:t>.</w:t>
      </w:r>
      <w:bookmarkEnd w:id="155"/>
    </w:p>
    <w:p w14:paraId="21B5F1C4" w14:textId="77777777" w:rsidR="007527A8" w:rsidRPr="00976B24" w:rsidRDefault="000C705E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6" w:name="_Ref9477390"/>
      <w:r w:rsidRPr="000C705E">
        <w:rPr>
          <w:spacing w:val="0"/>
          <w:sz w:val="28"/>
          <w:szCs w:val="28"/>
          <w:lang w:eastAsia="en-US"/>
        </w:rPr>
        <w:t xml:space="preserve">fizzler </w:t>
      </w:r>
      <w:r w:rsidR="007527A8" w:rsidRPr="0005319A">
        <w:rPr>
          <w:spacing w:val="0"/>
          <w:sz w:val="28"/>
          <w:szCs w:val="28"/>
          <w:lang w:eastAsia="en-US"/>
        </w:rPr>
        <w:t>[</w:t>
      </w:r>
      <w:r w:rsidR="007527A8" w:rsidRPr="00976B24">
        <w:rPr>
          <w:spacing w:val="0"/>
          <w:sz w:val="28"/>
          <w:szCs w:val="28"/>
          <w:lang w:eastAsia="en-US"/>
        </w:rPr>
        <w:t>Электронный</w:t>
      </w:r>
      <w:r w:rsidR="007527A8" w:rsidRPr="0005319A">
        <w:rPr>
          <w:spacing w:val="0"/>
          <w:sz w:val="28"/>
          <w:szCs w:val="28"/>
          <w:lang w:eastAsia="en-US"/>
        </w:rPr>
        <w:t xml:space="preserve"> </w:t>
      </w:r>
      <w:r w:rsidR="007527A8" w:rsidRPr="00976B24">
        <w:rPr>
          <w:spacing w:val="0"/>
          <w:sz w:val="28"/>
          <w:szCs w:val="28"/>
          <w:lang w:eastAsia="en-US"/>
        </w:rPr>
        <w:t>ресурс</w:t>
      </w:r>
      <w:r w:rsidR="007527A8"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="007527A8" w:rsidRPr="0005319A">
        <w:rPr>
          <w:spacing w:val="0"/>
          <w:sz w:val="28"/>
          <w:szCs w:val="28"/>
          <w:lang w:eastAsia="en-US"/>
        </w:rPr>
        <w:t xml:space="preserve">. </w:t>
      </w:r>
      <w:r w:rsidR="007527A8" w:rsidRPr="00976B24">
        <w:rPr>
          <w:spacing w:val="0"/>
          <w:sz w:val="28"/>
          <w:szCs w:val="28"/>
          <w:lang w:eastAsia="en-US"/>
        </w:rPr>
        <w:t xml:space="preserve">URL: </w:t>
      </w:r>
      <w:r w:rsidRPr="000C705E">
        <w:rPr>
          <w:spacing w:val="0"/>
          <w:sz w:val="28"/>
          <w:szCs w:val="28"/>
          <w:lang w:eastAsia="en-US"/>
        </w:rPr>
        <w:t xml:space="preserve">https://code.google.com/archive/p/fizzler/ </w:t>
      </w:r>
      <w:r w:rsidR="007527A8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="007527A8" w:rsidRPr="00976B24">
        <w:rPr>
          <w:spacing w:val="0"/>
          <w:sz w:val="28"/>
          <w:szCs w:val="28"/>
          <w:lang w:eastAsia="en-US"/>
        </w:rPr>
        <w:t>.</w:t>
      </w:r>
      <w:bookmarkEnd w:id="156"/>
    </w:p>
    <w:p w14:paraId="5C089EDA" w14:textId="77777777" w:rsidR="000C705E" w:rsidRPr="00976B24" w:rsidRDefault="000C705E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7" w:name="_Ref9477534"/>
      <w:r w:rsidRPr="000C705E">
        <w:rPr>
          <w:spacing w:val="0"/>
          <w:sz w:val="28"/>
          <w:szCs w:val="28"/>
          <w:lang w:eastAsia="en-US"/>
        </w:rPr>
        <w:t xml:space="preserve">AngleSharp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репозиторий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C705E">
        <w:rPr>
          <w:spacing w:val="0"/>
          <w:sz w:val="28"/>
          <w:szCs w:val="28"/>
          <w:lang w:eastAsia="en-US"/>
        </w:rPr>
        <w:t xml:space="preserve">https://github.com/AngleSharp/AngleSharp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7"/>
    </w:p>
    <w:p w14:paraId="51C3094E" w14:textId="77777777" w:rsidR="004225C3" w:rsidRPr="00976B24" w:rsidRDefault="004225C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8" w:name="_Ref9477605"/>
      <w:r w:rsidRPr="004225C3">
        <w:rPr>
          <w:spacing w:val="0"/>
          <w:sz w:val="28"/>
          <w:szCs w:val="28"/>
          <w:lang w:eastAsia="en-US"/>
        </w:rPr>
        <w:t>CsQuery</w:t>
      </w:r>
      <w:r w:rsidRPr="000C705E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репозиторий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4225C3">
        <w:rPr>
          <w:spacing w:val="0"/>
          <w:sz w:val="28"/>
          <w:szCs w:val="28"/>
          <w:lang w:eastAsia="en-US"/>
        </w:rPr>
        <w:t xml:space="preserve">https://github.com/jamietre/CsQuery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8"/>
    </w:p>
    <w:p w14:paraId="4248D5B2" w14:textId="77777777" w:rsidR="004225C3" w:rsidRPr="00976B24" w:rsidRDefault="004225C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9" w:name="_Ref9477752"/>
      <w:r w:rsidRPr="004225C3">
        <w:rPr>
          <w:spacing w:val="0"/>
          <w:sz w:val="28"/>
          <w:szCs w:val="28"/>
          <w:lang w:eastAsia="en-US"/>
        </w:rPr>
        <w:t>RestSharp</w:t>
      </w:r>
      <w:r w:rsidRPr="000C705E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4225C3">
        <w:rPr>
          <w:spacing w:val="0"/>
          <w:sz w:val="28"/>
          <w:szCs w:val="28"/>
          <w:lang w:eastAsia="en-US"/>
        </w:rPr>
        <w:t xml:space="preserve">http://restsharp.org/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9"/>
    </w:p>
    <w:p w14:paraId="7F3AD7C4" w14:textId="77777777" w:rsidR="004225C3" w:rsidRPr="00976B24" w:rsidRDefault="004225C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0" w:name="_Ref9477883"/>
      <w:r w:rsidRPr="004225C3">
        <w:rPr>
          <w:spacing w:val="0"/>
          <w:sz w:val="28"/>
          <w:szCs w:val="28"/>
          <w:lang w:eastAsia="en-US"/>
        </w:rPr>
        <w:t>Json.NET</w:t>
      </w:r>
      <w:r w:rsidRPr="000C705E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4225C3">
        <w:rPr>
          <w:spacing w:val="0"/>
          <w:sz w:val="28"/>
          <w:szCs w:val="28"/>
          <w:lang w:eastAsia="en-US"/>
        </w:rPr>
        <w:t xml:space="preserve">https://www.newtonsoft.com/json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60"/>
    </w:p>
    <w:p w14:paraId="0F746CB2" w14:textId="77777777" w:rsidR="004225C3" w:rsidRPr="00976B24" w:rsidRDefault="00AB0758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1" w:name="_Ref9478128"/>
      <w:r w:rsidRPr="00AB0758">
        <w:rPr>
          <w:spacing w:val="0"/>
          <w:sz w:val="28"/>
          <w:szCs w:val="28"/>
          <w:lang w:eastAsia="en-US"/>
        </w:rPr>
        <w:t xml:space="preserve">Introduction </w:t>
      </w:r>
      <w:r w:rsidR="004225C3" w:rsidRPr="0005319A">
        <w:rPr>
          <w:spacing w:val="0"/>
          <w:sz w:val="28"/>
          <w:szCs w:val="28"/>
          <w:lang w:eastAsia="en-US"/>
        </w:rPr>
        <w:t>[</w:t>
      </w:r>
      <w:r w:rsidR="004225C3" w:rsidRPr="00976B24">
        <w:rPr>
          <w:spacing w:val="0"/>
          <w:sz w:val="28"/>
          <w:szCs w:val="28"/>
          <w:lang w:eastAsia="en-US"/>
        </w:rPr>
        <w:t>Электронный</w:t>
      </w:r>
      <w:r w:rsidR="004225C3" w:rsidRPr="0005319A">
        <w:rPr>
          <w:spacing w:val="0"/>
          <w:sz w:val="28"/>
          <w:szCs w:val="28"/>
          <w:lang w:eastAsia="en-US"/>
        </w:rPr>
        <w:t xml:space="preserve"> </w:t>
      </w:r>
      <w:r w:rsidR="004225C3" w:rsidRPr="00976B24">
        <w:rPr>
          <w:spacing w:val="0"/>
          <w:sz w:val="28"/>
          <w:szCs w:val="28"/>
          <w:lang w:eastAsia="en-US"/>
        </w:rPr>
        <w:t>ресурс</w:t>
      </w:r>
      <w:r w:rsidR="004225C3"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="004225C3" w:rsidRPr="0005319A">
        <w:rPr>
          <w:spacing w:val="0"/>
          <w:sz w:val="28"/>
          <w:szCs w:val="28"/>
          <w:lang w:eastAsia="en-US"/>
        </w:rPr>
        <w:t xml:space="preserve">. </w:t>
      </w:r>
      <w:r w:rsidR="004225C3"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https://www.seleniumhq.org/docs/01_introducing_selenium.jsp </w:t>
      </w:r>
      <w:r w:rsidR="004225C3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 w:rsidR="004225C3">
        <w:rPr>
          <w:spacing w:val="0"/>
          <w:sz w:val="28"/>
          <w:szCs w:val="28"/>
          <w:lang w:eastAsia="en-US"/>
        </w:rPr>
        <w:t>англ</w:t>
      </w:r>
      <w:r w:rsidR="004225C3" w:rsidRPr="00976B24">
        <w:rPr>
          <w:spacing w:val="0"/>
          <w:sz w:val="28"/>
          <w:szCs w:val="28"/>
          <w:lang w:eastAsia="en-US"/>
        </w:rPr>
        <w:t>.</w:t>
      </w:r>
      <w:bookmarkEnd w:id="161"/>
    </w:p>
    <w:p w14:paraId="007AB120" w14:textId="77777777" w:rsidR="00AB0758" w:rsidRPr="00976B24" w:rsidRDefault="00AB0758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2" w:name="_Ref9478329"/>
      <w:r w:rsidRPr="00AB0758">
        <w:rPr>
          <w:spacing w:val="0"/>
          <w:sz w:val="28"/>
          <w:szCs w:val="28"/>
          <w:lang w:eastAsia="en-US"/>
        </w:rPr>
        <w:t xml:space="preserve">Beautiful Soup Documentation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https://www.crummy.com/software/BeautifulSoup/bs4/doc/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62"/>
    </w:p>
    <w:p w14:paraId="7DE9BE89" w14:textId="77777777" w:rsidR="00AB0758" w:rsidRPr="00976B24" w:rsidRDefault="00AB0758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3" w:name="_Ref9478335"/>
      <w:r w:rsidRPr="00AB0758">
        <w:rPr>
          <w:spacing w:val="0"/>
          <w:sz w:val="28"/>
          <w:szCs w:val="28"/>
          <w:lang w:eastAsia="en-US"/>
        </w:rPr>
        <w:t xml:space="preserve">BeautifulSoup Parser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https://lxml.de/elementsoup.html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63"/>
    </w:p>
    <w:p w14:paraId="0B3F8A88" w14:textId="77777777" w:rsidR="00AB0758" w:rsidRPr="00976B24" w:rsidRDefault="00AB0758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4" w:name="_Ref9478438"/>
      <w:r w:rsidRPr="00AB0758">
        <w:rPr>
          <w:spacing w:val="0"/>
          <w:sz w:val="28"/>
          <w:szCs w:val="28"/>
          <w:lang w:eastAsia="en-US"/>
        </w:rPr>
        <w:t xml:space="preserve">WEB SCRAPING С ПОМОЩЬЮ SCRAPY И PYTHON 3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https://www.8host.com/blog/web-scraping-s-pomoshhyu-scrapy-i-python-3/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64"/>
    </w:p>
    <w:p w14:paraId="1FB22CB2" w14:textId="77777777" w:rsidR="00AB0758" w:rsidRPr="00976B24" w:rsidRDefault="00175DB0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5" w:name="_Ref9478558"/>
      <w:r w:rsidRPr="00175DB0">
        <w:rPr>
          <w:spacing w:val="0"/>
          <w:sz w:val="28"/>
          <w:szCs w:val="28"/>
          <w:lang w:eastAsia="en-US"/>
        </w:rPr>
        <w:t xml:space="preserve">Подборка примеров Scrapy LinkExtractor, Rules для последующих практикумов </w:t>
      </w:r>
      <w:r w:rsidR="00AB0758" w:rsidRPr="0005319A">
        <w:rPr>
          <w:spacing w:val="0"/>
          <w:sz w:val="28"/>
          <w:szCs w:val="28"/>
          <w:lang w:eastAsia="en-US"/>
        </w:rPr>
        <w:t>[</w:t>
      </w:r>
      <w:r w:rsidR="00AB0758" w:rsidRPr="00976B24">
        <w:rPr>
          <w:spacing w:val="0"/>
          <w:sz w:val="28"/>
          <w:szCs w:val="28"/>
          <w:lang w:eastAsia="en-US"/>
        </w:rPr>
        <w:t>Электронный</w:t>
      </w:r>
      <w:r w:rsidR="00AB0758" w:rsidRPr="0005319A">
        <w:rPr>
          <w:spacing w:val="0"/>
          <w:sz w:val="28"/>
          <w:szCs w:val="28"/>
          <w:lang w:eastAsia="en-US"/>
        </w:rPr>
        <w:t xml:space="preserve"> </w:t>
      </w:r>
      <w:r w:rsidR="00AB0758" w:rsidRPr="00976B24">
        <w:rPr>
          <w:spacing w:val="0"/>
          <w:sz w:val="28"/>
          <w:szCs w:val="28"/>
          <w:lang w:eastAsia="en-US"/>
        </w:rPr>
        <w:t>ресурс</w:t>
      </w:r>
      <w:r w:rsidR="00AB0758" w:rsidRPr="0005319A">
        <w:rPr>
          <w:spacing w:val="0"/>
          <w:sz w:val="28"/>
          <w:szCs w:val="28"/>
          <w:lang w:eastAsia="en-US"/>
        </w:rPr>
        <w:t xml:space="preserve">]: </w:t>
      </w:r>
      <w:r w:rsidR="00AB0758">
        <w:rPr>
          <w:spacing w:val="0"/>
          <w:sz w:val="28"/>
          <w:szCs w:val="28"/>
          <w:lang w:eastAsia="en-US"/>
        </w:rPr>
        <w:t>сайт</w:t>
      </w:r>
      <w:r w:rsidR="00AB0758" w:rsidRPr="0005319A">
        <w:rPr>
          <w:spacing w:val="0"/>
          <w:sz w:val="28"/>
          <w:szCs w:val="28"/>
          <w:lang w:eastAsia="en-US"/>
        </w:rPr>
        <w:t xml:space="preserve">. </w:t>
      </w:r>
      <w:r w:rsidR="00AB0758" w:rsidRPr="00976B24">
        <w:rPr>
          <w:spacing w:val="0"/>
          <w:sz w:val="28"/>
          <w:szCs w:val="28"/>
          <w:lang w:eastAsia="en-US"/>
        </w:rPr>
        <w:t xml:space="preserve">URL: </w:t>
      </w:r>
      <w:r w:rsidRPr="00175DB0">
        <w:rPr>
          <w:spacing w:val="0"/>
          <w:sz w:val="28"/>
          <w:szCs w:val="28"/>
          <w:lang w:eastAsia="en-US"/>
        </w:rPr>
        <w:t xml:space="preserve">http://pythonr.blogspot.com/2015/01/scrapy-linkextractor-rules.html </w:t>
      </w:r>
      <w:r w:rsidR="00AB0758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 w:rsidR="00AB0758">
        <w:rPr>
          <w:spacing w:val="0"/>
          <w:sz w:val="28"/>
          <w:szCs w:val="28"/>
          <w:lang w:eastAsia="en-US"/>
        </w:rPr>
        <w:t>рус</w:t>
      </w:r>
      <w:r w:rsidR="00AB0758" w:rsidRPr="00976B24">
        <w:rPr>
          <w:spacing w:val="0"/>
          <w:sz w:val="28"/>
          <w:szCs w:val="28"/>
          <w:lang w:eastAsia="en-US"/>
        </w:rPr>
        <w:t>.</w:t>
      </w:r>
      <w:bookmarkEnd w:id="165"/>
    </w:p>
    <w:p w14:paraId="11695F5D" w14:textId="77777777" w:rsidR="00175DB0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6" w:name="_Ref9478785"/>
      <w:r w:rsidRPr="00C85259">
        <w:rPr>
          <w:spacing w:val="0"/>
          <w:sz w:val="28"/>
          <w:szCs w:val="28"/>
          <w:lang w:eastAsia="en-US"/>
        </w:rPr>
        <w:t xml:space="preserve">Scrapy Tutorial </w:t>
      </w:r>
      <w:r w:rsidR="00175DB0" w:rsidRPr="0005319A">
        <w:rPr>
          <w:spacing w:val="0"/>
          <w:sz w:val="28"/>
          <w:szCs w:val="28"/>
          <w:lang w:eastAsia="en-US"/>
        </w:rPr>
        <w:t>[</w:t>
      </w:r>
      <w:r w:rsidR="00175DB0" w:rsidRPr="00976B24">
        <w:rPr>
          <w:spacing w:val="0"/>
          <w:sz w:val="28"/>
          <w:szCs w:val="28"/>
          <w:lang w:eastAsia="en-US"/>
        </w:rPr>
        <w:t>Электронный</w:t>
      </w:r>
      <w:r w:rsidR="00175DB0" w:rsidRPr="0005319A">
        <w:rPr>
          <w:spacing w:val="0"/>
          <w:sz w:val="28"/>
          <w:szCs w:val="28"/>
          <w:lang w:eastAsia="en-US"/>
        </w:rPr>
        <w:t xml:space="preserve"> </w:t>
      </w:r>
      <w:r w:rsidR="00175DB0" w:rsidRPr="00976B24">
        <w:rPr>
          <w:spacing w:val="0"/>
          <w:sz w:val="28"/>
          <w:szCs w:val="28"/>
          <w:lang w:eastAsia="en-US"/>
        </w:rPr>
        <w:t>ресурс</w:t>
      </w:r>
      <w:r w:rsidR="00175DB0"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="00175DB0" w:rsidRPr="0005319A">
        <w:rPr>
          <w:spacing w:val="0"/>
          <w:sz w:val="28"/>
          <w:szCs w:val="28"/>
          <w:lang w:eastAsia="en-US"/>
        </w:rPr>
        <w:t xml:space="preserve">. </w:t>
      </w:r>
      <w:r w:rsidR="00175DB0"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https://doc.scrapy.org/en/latest/intro/tutorial.html </w:t>
      </w:r>
      <w:r w:rsidR="00175DB0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="00175DB0" w:rsidRPr="00976B24">
        <w:rPr>
          <w:spacing w:val="0"/>
          <w:sz w:val="28"/>
          <w:szCs w:val="28"/>
          <w:lang w:eastAsia="en-US"/>
        </w:rPr>
        <w:t>.</w:t>
      </w:r>
      <w:bookmarkEnd w:id="166"/>
    </w:p>
    <w:p w14:paraId="127C3D31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7" w:name="_Ref9478790"/>
      <w:r w:rsidRPr="00C85259">
        <w:rPr>
          <w:spacing w:val="0"/>
          <w:sz w:val="28"/>
          <w:szCs w:val="28"/>
          <w:lang w:eastAsia="en-US"/>
        </w:rPr>
        <w:t xml:space="preserve">Краулер своими руками. Часть 1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http://pi-code.blogspot.com/2008/12/1.html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67"/>
    </w:p>
    <w:p w14:paraId="43444270" w14:textId="2EF1E1A6" w:rsidR="00C85259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8" w:name="_Ref9478797"/>
      <w:r w:rsidRPr="00C85259">
        <w:rPr>
          <w:spacing w:val="0"/>
          <w:sz w:val="28"/>
          <w:szCs w:val="28"/>
          <w:lang w:eastAsia="en-US"/>
        </w:rPr>
        <w:t xml:space="preserve">Библиотека для парсинга сайта Scrapy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https://tyvik.ru/posts/parsing-scrapy/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68"/>
    </w:p>
    <w:p w14:paraId="5EABE0A6" w14:textId="7E9FA813" w:rsidR="00027609" w:rsidRPr="00976B24" w:rsidRDefault="0045675A" w:rsidP="00027609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9" w:name="_Ref9623492"/>
      <w:r w:rsidRPr="0045675A">
        <w:rPr>
          <w:spacing w:val="0"/>
          <w:sz w:val="28"/>
          <w:szCs w:val="28"/>
          <w:lang w:eastAsia="en-US"/>
        </w:rPr>
        <w:t xml:space="preserve">Quickstart </w:t>
      </w:r>
      <w:r w:rsidR="00027609" w:rsidRPr="0005319A">
        <w:rPr>
          <w:spacing w:val="0"/>
          <w:sz w:val="28"/>
          <w:szCs w:val="28"/>
          <w:lang w:eastAsia="en-US"/>
        </w:rPr>
        <w:t>[</w:t>
      </w:r>
      <w:r w:rsidR="00027609" w:rsidRPr="00976B24">
        <w:rPr>
          <w:spacing w:val="0"/>
          <w:sz w:val="28"/>
          <w:szCs w:val="28"/>
          <w:lang w:eastAsia="en-US"/>
        </w:rPr>
        <w:t>Электронный</w:t>
      </w:r>
      <w:r w:rsidR="00027609" w:rsidRPr="0005319A">
        <w:rPr>
          <w:spacing w:val="0"/>
          <w:sz w:val="28"/>
          <w:szCs w:val="28"/>
          <w:lang w:eastAsia="en-US"/>
        </w:rPr>
        <w:t xml:space="preserve"> </w:t>
      </w:r>
      <w:r w:rsidR="00027609" w:rsidRPr="00976B24">
        <w:rPr>
          <w:spacing w:val="0"/>
          <w:sz w:val="28"/>
          <w:szCs w:val="28"/>
          <w:lang w:eastAsia="en-US"/>
        </w:rPr>
        <w:t>ресурс</w:t>
      </w:r>
      <w:r w:rsidR="00027609" w:rsidRPr="0005319A">
        <w:rPr>
          <w:spacing w:val="0"/>
          <w:sz w:val="28"/>
          <w:szCs w:val="28"/>
          <w:lang w:eastAsia="en-US"/>
        </w:rPr>
        <w:t xml:space="preserve">]: </w:t>
      </w:r>
      <w:r w:rsidR="00027609">
        <w:rPr>
          <w:spacing w:val="0"/>
          <w:sz w:val="28"/>
          <w:szCs w:val="28"/>
          <w:lang w:eastAsia="en-US"/>
        </w:rPr>
        <w:t>сайт</w:t>
      </w:r>
      <w:r w:rsidR="00027609" w:rsidRPr="0005319A">
        <w:rPr>
          <w:spacing w:val="0"/>
          <w:sz w:val="28"/>
          <w:szCs w:val="28"/>
          <w:lang w:eastAsia="en-US"/>
        </w:rPr>
        <w:t xml:space="preserve">. </w:t>
      </w:r>
      <w:r w:rsidR="00027609" w:rsidRPr="00976B24">
        <w:rPr>
          <w:spacing w:val="0"/>
          <w:sz w:val="28"/>
          <w:szCs w:val="28"/>
          <w:lang w:eastAsia="en-US"/>
        </w:rPr>
        <w:t xml:space="preserve">URL: </w:t>
      </w:r>
      <w:r w:rsidRPr="0045675A">
        <w:rPr>
          <w:spacing w:val="0"/>
          <w:sz w:val="28"/>
          <w:szCs w:val="28"/>
          <w:lang w:eastAsia="en-US"/>
        </w:rPr>
        <w:t>https://2.python-requests.org//en/master/user/quickstart/</w:t>
      </w:r>
      <w:r w:rsidR="00027609" w:rsidRPr="00C85259">
        <w:rPr>
          <w:spacing w:val="0"/>
          <w:sz w:val="28"/>
          <w:szCs w:val="28"/>
          <w:lang w:eastAsia="en-US"/>
        </w:rPr>
        <w:t xml:space="preserve"> </w:t>
      </w:r>
      <w:r w:rsidR="00027609"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 w:rsidR="00027609">
        <w:rPr>
          <w:spacing w:val="0"/>
          <w:sz w:val="28"/>
          <w:szCs w:val="28"/>
          <w:lang w:eastAsia="en-US"/>
        </w:rPr>
        <w:t xml:space="preserve"> </w:t>
      </w:r>
      <w:r>
        <w:rPr>
          <w:spacing w:val="0"/>
          <w:sz w:val="28"/>
          <w:szCs w:val="28"/>
          <w:lang w:eastAsia="en-US"/>
        </w:rPr>
        <w:t>англ</w:t>
      </w:r>
      <w:r w:rsidR="00027609" w:rsidRPr="00976B24">
        <w:rPr>
          <w:spacing w:val="0"/>
          <w:sz w:val="28"/>
          <w:szCs w:val="28"/>
          <w:lang w:eastAsia="en-US"/>
        </w:rPr>
        <w:t>.</w:t>
      </w:r>
      <w:bookmarkEnd w:id="169"/>
    </w:p>
    <w:p w14:paraId="2CB5A106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70" w:name="_Ref9478974"/>
      <w:r w:rsidRPr="00C85259">
        <w:rPr>
          <w:spacing w:val="0"/>
          <w:sz w:val="28"/>
          <w:szCs w:val="28"/>
          <w:lang w:eastAsia="en-US"/>
        </w:rPr>
        <w:t xml:space="preserve">Python: модуль requests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https://rtfm.co.ua/python-modul-requests/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70"/>
    </w:p>
    <w:p w14:paraId="4EEF30F4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71" w:name="_Ref9479262"/>
      <w:r w:rsidRPr="00C85259">
        <w:rPr>
          <w:spacing w:val="0"/>
          <w:sz w:val="28"/>
          <w:szCs w:val="28"/>
          <w:lang w:eastAsia="en-US"/>
        </w:rPr>
        <w:t xml:space="preserve">Работа с Excel в Java через Apache POI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https://tproger.ru/translations/how-to-read-write-excel-file-java-poi-example/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71"/>
    </w:p>
    <w:p w14:paraId="4935EF4F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72" w:name="_Ref9479289"/>
      <w:r w:rsidRPr="00C85259">
        <w:rPr>
          <w:spacing w:val="0"/>
          <w:sz w:val="28"/>
          <w:szCs w:val="28"/>
          <w:lang w:val="en-US" w:eastAsia="en-US"/>
        </w:rPr>
        <w:t>Create Excel Files in C#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C85259">
        <w:rPr>
          <w:spacing w:val="0"/>
          <w:sz w:val="28"/>
          <w:szCs w:val="28"/>
          <w:lang w:val="en-US"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C85259">
        <w:rPr>
          <w:spacing w:val="0"/>
          <w:sz w:val="28"/>
          <w:szCs w:val="28"/>
          <w:lang w:val="en-US"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C85259">
        <w:rPr>
          <w:spacing w:val="0"/>
          <w:sz w:val="28"/>
          <w:szCs w:val="28"/>
          <w:lang w:val="en-US"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https://www.codebyamir.com/blog/create-excel-files-in-c-sharp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72"/>
    </w:p>
    <w:p w14:paraId="352A8E67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73" w:name="_Ref9479302"/>
      <w:r w:rsidRPr="00C85259">
        <w:rPr>
          <w:spacing w:val="0"/>
          <w:sz w:val="28"/>
          <w:szCs w:val="28"/>
          <w:lang w:val="en-US" w:eastAsia="en-US"/>
        </w:rPr>
        <w:t>A Python library to read/write Excel 2010 xlsx/xlsm files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C85259">
        <w:rPr>
          <w:spacing w:val="0"/>
          <w:sz w:val="28"/>
          <w:szCs w:val="28"/>
          <w:lang w:val="en-US"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C85259">
        <w:rPr>
          <w:spacing w:val="0"/>
          <w:sz w:val="28"/>
          <w:szCs w:val="28"/>
          <w:lang w:val="en-US"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C85259">
        <w:rPr>
          <w:spacing w:val="0"/>
          <w:sz w:val="28"/>
          <w:szCs w:val="28"/>
          <w:lang w:val="en-US"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https://openpyxl.readthedocs.io/en/stable/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73"/>
    </w:p>
    <w:p w14:paraId="3CA5E40E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74" w:name="_Ref9479316"/>
      <w:r w:rsidRPr="00C85259">
        <w:rPr>
          <w:spacing w:val="0"/>
          <w:sz w:val="28"/>
          <w:szCs w:val="28"/>
          <w:lang w:eastAsia="en-US"/>
        </w:rPr>
        <w:t xml:space="preserve">Opencsv Users Guide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="006C724D">
        <w:rPr>
          <w:spacing w:val="0"/>
          <w:sz w:val="28"/>
          <w:szCs w:val="28"/>
          <w:lang w:eastAsia="en-US"/>
        </w:rPr>
        <w:t>документация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http://opencsv.sourceforge.net/#writing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74"/>
    </w:p>
    <w:p w14:paraId="57BD0AB2" w14:textId="6DDC6462" w:rsidR="009F12D8" w:rsidRPr="0045675A" w:rsidRDefault="006C724D" w:rsidP="0045675A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75" w:name="_Ref9479328"/>
      <w:r w:rsidRPr="006C724D">
        <w:rPr>
          <w:spacing w:val="0"/>
          <w:sz w:val="28"/>
          <w:szCs w:val="28"/>
          <w:lang w:val="en-US" w:eastAsia="en-US"/>
        </w:rPr>
        <w:t xml:space="preserve">How to connect via HTTPS using Jsoup?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6C724D">
        <w:rPr>
          <w:spacing w:val="0"/>
          <w:sz w:val="28"/>
          <w:szCs w:val="28"/>
          <w:lang w:eastAsia="en-US"/>
        </w:rPr>
        <w:t>https://stackoverflow.com/questions/7744075/how-to-connect-via-https-using-jsoup</w:t>
      </w:r>
      <w:r w:rsidRPr="00C85259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75"/>
      <w:r w:rsidR="009F12D8" w:rsidRPr="0045675A">
        <w:rPr>
          <w:spacing w:val="0"/>
          <w:sz w:val="28"/>
          <w:szCs w:val="28"/>
          <w:lang w:eastAsia="en-US"/>
        </w:rPr>
        <w:br w:type="page"/>
      </w:r>
    </w:p>
    <w:p w14:paraId="0A5034DF" w14:textId="34292854" w:rsidR="006B5A2A" w:rsidRDefault="007F1245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76" w:name="_Toc9365061"/>
      <w:bookmarkStart w:id="177" w:name="_Toc9389389"/>
      <w:bookmarkStart w:id="178" w:name="_Ref9537472"/>
      <w:bookmarkStart w:id="179" w:name="_Ref9625491"/>
      <w:bookmarkStart w:id="180" w:name="_Toc9714967"/>
      <w:r w:rsidRPr="001174F4">
        <w:rPr>
          <w:rFonts w:ascii="Times New Roman" w:hAnsi="Times New Roman" w:cs="Times New Roman"/>
          <w:color w:val="000000" w:themeColor="text1"/>
        </w:rPr>
        <w:t>Приложение А</w:t>
      </w:r>
      <w:r w:rsidR="0012567F" w:rsidRPr="001174F4">
        <w:rPr>
          <w:rFonts w:ascii="Times New Roman" w:hAnsi="Times New Roman" w:cs="Times New Roman"/>
          <w:color w:val="000000" w:themeColor="text1"/>
        </w:rPr>
        <w:t>.</w:t>
      </w:r>
      <w:r w:rsidR="00A25217"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="00A25217" w:rsidRPr="001174F4">
        <w:rPr>
          <w:rFonts w:ascii="Times New Roman" w:hAnsi="Times New Roman" w:cs="Times New Roman"/>
          <w:color w:val="000000" w:themeColor="text1"/>
          <w:lang w:val="en-US"/>
        </w:rPr>
        <w:t>JSoup</w:t>
      </w:r>
      <w:bookmarkEnd w:id="176"/>
      <w:bookmarkEnd w:id="177"/>
      <w:bookmarkEnd w:id="178"/>
      <w:bookmarkEnd w:id="179"/>
      <w:bookmarkEnd w:id="180"/>
    </w:p>
    <w:p w14:paraId="63661B4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java.util.regex.Pattern;</w:t>
      </w:r>
    </w:p>
    <w:p w14:paraId="5F321F7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java.util.stream.Collectors;</w:t>
      </w:r>
    </w:p>
    <w:p w14:paraId="20EE889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java.util.stream.Stream;</w:t>
      </w:r>
    </w:p>
    <w:p w14:paraId="79FB4A6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861E55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@Component</w:t>
      </w:r>
    </w:p>
    <w:p w14:paraId="1EA86D7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public class LetyShopsParser implements ParserInterface {</w:t>
      </w:r>
    </w:p>
    <w:p w14:paraId="3E7C117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8B62A7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static final Logger log = Logger.getLogger(LetyShopsParser.class);</w:t>
      </w:r>
    </w:p>
    <w:p w14:paraId="3F88E2B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patternForDiscount;</w:t>
      </w:r>
    </w:p>
    <w:p w14:paraId="016E502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patternForLabel;</w:t>
      </w:r>
    </w:p>
    <w:p w14:paraId="0005176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ExecutorService pool;</w:t>
      </w:r>
    </w:p>
    <w:p w14:paraId="5E5F5ED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CompletionService&lt;List&lt;Shop&gt;&gt; completionService;</w:t>
      </w:r>
    </w:p>
    <w:p w14:paraId="0BC78CE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@Value("${parsing.site.letyshops}")</w:t>
      </w:r>
    </w:p>
    <w:p w14:paraId="01755F7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addressOfSite;</w:t>
      </w:r>
    </w:p>
    <w:p w14:paraId="0EDB76F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470112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2A4E598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LetyShopsParser() {</w:t>
      </w:r>
    </w:p>
    <w:p w14:paraId="1ACD37C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DE23B3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int THREADS = Runtime.getRuntime().availableProcessors();</w:t>
      </w:r>
    </w:p>
    <w:p w14:paraId="7B07056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this.pool = Executors.newFixedThreadPool(THREADS);</w:t>
      </w:r>
    </w:p>
    <w:p w14:paraId="57676D80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completionService = new ExecutorCompletionService&lt;&gt;(this.pool);</w:t>
      </w:r>
    </w:p>
    <w:p w14:paraId="35E0B81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patternForLabel = Pattern.compile("[$%€]|руб|(р.)|cent");</w:t>
      </w:r>
    </w:p>
    <w:p w14:paraId="090430F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patternForDiscount = Pattern.compile("\\d+[.|,]*\\d*");</w:t>
      </w:r>
    </w:p>
    <w:p w14:paraId="00D733F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5AF097F0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5B01C7E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@Timer</w:t>
      </w:r>
    </w:p>
    <w:p w14:paraId="6E5EB59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@Override</w:t>
      </w:r>
    </w:p>
    <w:p w14:paraId="426874E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List&lt;Shop&gt; parsing() {</w:t>
      </w:r>
    </w:p>
    <w:p w14:paraId="3C59E49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BasicConfigurator.configure();</w:t>
      </w:r>
    </w:p>
    <w:p w14:paraId="5FA3357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int maxPage = getMaxPage();</w:t>
      </w:r>
    </w:p>
    <w:p w14:paraId="13461FE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List&lt;Future&lt;List&lt;Shop&gt;&gt;&gt; futures = new LinkedList&lt;&gt;();</w:t>
      </w:r>
    </w:p>
    <w:p w14:paraId="04435B7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result;</w:t>
      </w:r>
    </w:p>
    <w:p w14:paraId="271940B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(int i = 1; i &lt;= maxPage; i++) {</w:t>
      </w:r>
    </w:p>
    <w:p w14:paraId="0ED5A8A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final int finalI = i;</w:t>
      </w:r>
    </w:p>
    <w:p w14:paraId="35B4745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futures.add(completionService.submit(() -&gt; parsElements(finalI)));</w:t>
      </w:r>
    </w:p>
    <w:p w14:paraId="66DF639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22FBECE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result = futures.stream().flatMap(getFutureStream()).collect(Collectors.toList());</w:t>
      </w:r>
    </w:p>
    <w:p w14:paraId="35BCF08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result;</w:t>
      </w:r>
    </w:p>
    <w:p w14:paraId="2C63456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77695CC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2018FD2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@PreDestroy</w:t>
      </w:r>
    </w:p>
    <w:p w14:paraId="79B4D0A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void destroy() {</w:t>
      </w:r>
    </w:p>
    <w:p w14:paraId="28B590C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pool.shutdown();</w:t>
      </w:r>
    </w:p>
    <w:p w14:paraId="5880E54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63E9E38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ECBD95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Function&lt;Future&lt;List&lt;Shop&gt;&gt;, Stream&lt;? extends Shop&gt;&gt; getFutureStream() {</w:t>
      </w:r>
    </w:p>
    <w:p w14:paraId="0D5CAF4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it -&gt; {</w:t>
      </w:r>
    </w:p>
    <w:p w14:paraId="37BCE8C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653AAD5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it.get().stream();</w:t>
      </w:r>
    </w:p>
    <w:p w14:paraId="1718283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(InterruptedException | ExecutionException e) {</w:t>
      </w:r>
    </w:p>
    <w:p w14:paraId="14CC72E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log.error(e);</w:t>
      </w:r>
    </w:p>
    <w:p w14:paraId="026080A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Stream.empty();</w:t>
      </w:r>
    </w:p>
    <w:p w14:paraId="4B3448C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2FD7F5E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};</w:t>
      </w:r>
    </w:p>
    <w:p w14:paraId="0B01449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4AB1D62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2371B34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List&lt;Shop&gt; parsElements(int i) throws IOException {</w:t>
      </w:r>
    </w:p>
    <w:p w14:paraId="5BF81A4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Document document = Jsoup.connect("https://letyshops.com/shops?page=" + i).get();</w:t>
      </w:r>
    </w:p>
    <w:p w14:paraId="58146A4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Elements items = document.getElementsByClass("b-teaser__inner");</w:t>
      </w:r>
    </w:p>
    <w:p w14:paraId="223D51B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pageResult = new LinkedList&lt;&gt;();</w:t>
      </w:r>
    </w:p>
    <w:p w14:paraId="257507B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(Element item : items) {</w:t>
      </w:r>
    </w:p>
    <w:p w14:paraId="15B4D0D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name = getName(item);</w:t>
      </w:r>
    </w:p>
    <w:p w14:paraId="54BCA32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pagesOnTheSite = getPagesOnTheSite(item);</w:t>
      </w:r>
    </w:p>
    <w:p w14:paraId="63CB908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Double discount = getDiscount(item);</w:t>
      </w:r>
    </w:p>
    <w:p w14:paraId="1373FC2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label = getLabel(item);</w:t>
      </w:r>
    </w:p>
    <w:p w14:paraId="639C789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image = getImage(item);</w:t>
      </w:r>
    </w:p>
    <w:p w14:paraId="04CA592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if (name != null &amp; image != null &amp; (discount != Double.NaN &amp; discount != 0) &amp; label != null) {</w:t>
      </w:r>
    </w:p>
    <w:p w14:paraId="61CBC88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LetyShops letyShops = new LetyShops(name, discount, label, pagesOnTheSite, image);</w:t>
      </w:r>
    </w:p>
    <w:p w14:paraId="61D97B5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pageResult.add(letyShops);</w:t>
      </w:r>
    </w:p>
    <w:p w14:paraId="6F5DF30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02412A6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1903DF8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pageResult;</w:t>
      </w:r>
    </w:p>
    <w:p w14:paraId="44A2DD1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707A74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BA9EB7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getName(Element item) {</w:t>
      </w:r>
    </w:p>
    <w:p w14:paraId="00BA504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item.getElementsByClass("b-teaser__title").text();</w:t>
      </w:r>
    </w:p>
    <w:p w14:paraId="06A681C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CCE25F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B930BD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getImage(Element item) {</w:t>
      </w:r>
    </w:p>
    <w:p w14:paraId="633A1DE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item.getElementsByClass("b-teaser__cover").first().getElementsByTag("img").attr("src");</w:t>
      </w:r>
    </w:p>
    <w:p w14:paraId="479A2F3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011213F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2D94D36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getLabel(Element item) {</w:t>
      </w:r>
    </w:p>
    <w:p w14:paraId="417F0D1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label = item.getElementsByClass("b-shop-teaser__label").text();</w:t>
      </w:r>
    </w:p>
    <w:p w14:paraId="42269F5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matcher = patternForLabel.matcher(label);</w:t>
      </w:r>
    </w:p>
    <w:p w14:paraId="5EBC66C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(matcher.find()) {</w:t>
      </w:r>
    </w:p>
    <w:p w14:paraId="7CC0091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label.substring(matcher.start(), matcher.end());</w:t>
      </w:r>
    </w:p>
    <w:p w14:paraId="6E2A33B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640EC45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"";</w:t>
      </w:r>
    </w:p>
    <w:p w14:paraId="258EA40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6C38893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FF61FC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getPagesOnTheSite(Element item) {</w:t>
      </w:r>
    </w:p>
    <w:p w14:paraId="302D48A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addressOfSite + item.attr("href");</w:t>
      </w:r>
    </w:p>
    <w:p w14:paraId="54489C6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00A44F8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A8B54B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Double getDiscount(Element item) {</w:t>
      </w:r>
    </w:p>
    <w:p w14:paraId="0E3DE18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discount = item.getElementsByClass("b-shop-teaser__cash-value-row").first().text();</w:t>
      </w:r>
    </w:p>
    <w:p w14:paraId="7702A0D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trueDiscount = "";</w:t>
      </w:r>
    </w:p>
    <w:p w14:paraId="3AE0F79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matcher = patternForDiscount.matcher(discount);</w:t>
      </w:r>
    </w:p>
    <w:p w14:paraId="6386A75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while (matcher.find()) {</w:t>
      </w:r>
    </w:p>
    <w:p w14:paraId="3FCE350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trueDiscount = matcher.group();</w:t>
      </w:r>
    </w:p>
    <w:p w14:paraId="64D6375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091716D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55D351E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Double.parseDouble(trueDiscount.replace(',','.'));</w:t>
      </w:r>
    </w:p>
    <w:p w14:paraId="26FAD08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(NumberFormatException e) {</w:t>
      </w:r>
    </w:p>
    <w:p w14:paraId="7F1FC12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0042191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Double.NaN;</w:t>
      </w:r>
    </w:p>
    <w:p w14:paraId="02CA3180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21D9A550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5A7BD8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7F1F997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int getMaxPage() {</w:t>
      </w:r>
    </w:p>
    <w:p w14:paraId="7A4F0DB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45CF361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Elements elements = Jsoup.connect("https://letyshops.com/shops?page=1")</w:t>
      </w:r>
    </w:p>
    <w:p w14:paraId="395C261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.get()</w:t>
      </w:r>
    </w:p>
    <w:p w14:paraId="1F2E309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.getElementsByClass("b-pagination__item");</w:t>
      </w:r>
    </w:p>
    <w:p w14:paraId="4A0B3B2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Integer.parseInt(elements.get(elements.size() - 2).text());</w:t>
      </w:r>
    </w:p>
    <w:p w14:paraId="2BE9B57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(IOException e) {</w:t>
      </w:r>
    </w:p>
    <w:p w14:paraId="3FE27B3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6E9D5AD8" w14:textId="77777777" w:rsidR="004C62D8" w:rsidRPr="00132D6B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</w:t>
      </w:r>
      <w:r w:rsidRPr="00132D6B">
        <w:rPr>
          <w:rFonts w:ascii="Consolas" w:hAnsi="Consolas"/>
          <w:sz w:val="19"/>
          <w:szCs w:val="19"/>
          <w:lang w:val="en-US"/>
        </w:rPr>
        <w:t xml:space="preserve"> 0;</w:t>
      </w:r>
    </w:p>
    <w:p w14:paraId="25B31252" w14:textId="77777777" w:rsidR="004C62D8" w:rsidRPr="009B3160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132D6B">
        <w:rPr>
          <w:rFonts w:ascii="Consolas" w:hAnsi="Consolas"/>
          <w:sz w:val="19"/>
          <w:szCs w:val="19"/>
          <w:lang w:val="en-US"/>
        </w:rPr>
        <w:t xml:space="preserve">        </w:t>
      </w:r>
      <w:r w:rsidRPr="009B3160">
        <w:rPr>
          <w:rFonts w:ascii="Consolas" w:hAnsi="Consolas"/>
          <w:sz w:val="19"/>
          <w:szCs w:val="19"/>
        </w:rPr>
        <w:t>}</w:t>
      </w:r>
    </w:p>
    <w:p w14:paraId="61D2A562" w14:textId="77777777" w:rsidR="004C62D8" w:rsidRPr="009B3160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}</w:t>
      </w:r>
    </w:p>
    <w:p w14:paraId="29FCEC98" w14:textId="691F9962" w:rsidR="004C62D8" w:rsidRPr="009B3160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>}</w:t>
      </w:r>
    </w:p>
    <w:p w14:paraId="4208F932" w14:textId="77777777" w:rsidR="00FA5439" w:rsidRPr="009B3160" w:rsidRDefault="006B5A2A" w:rsidP="00E44467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316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D4CD71E" w14:textId="5F0F7847" w:rsidR="004C62D8" w:rsidRDefault="002931DA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81" w:name="_Toc9365062"/>
      <w:bookmarkStart w:id="182" w:name="_Toc9389390"/>
      <w:bookmarkStart w:id="183" w:name="_Ref9537447"/>
      <w:bookmarkStart w:id="184" w:name="_Toc9714968"/>
      <w:r w:rsidRPr="001174F4">
        <w:rPr>
          <w:rFonts w:ascii="Times New Roman" w:hAnsi="Times New Roman" w:cs="Times New Roman"/>
          <w:color w:val="000000" w:themeColor="text1"/>
        </w:rPr>
        <w:t xml:space="preserve">Приложение </w:t>
      </w:r>
      <w:r w:rsidR="006E7A83" w:rsidRPr="001174F4">
        <w:rPr>
          <w:rFonts w:ascii="Times New Roman" w:hAnsi="Times New Roman" w:cs="Times New Roman"/>
          <w:color w:val="000000" w:themeColor="text1"/>
        </w:rPr>
        <w:t>Б</w:t>
      </w:r>
      <w:r w:rsidRPr="001174F4">
        <w:rPr>
          <w:rFonts w:ascii="Times New Roman" w:hAnsi="Times New Roman" w:cs="Times New Roman"/>
          <w:color w:val="000000" w:themeColor="text1"/>
        </w:rPr>
        <w:t>.</w:t>
      </w:r>
      <w:r w:rsidR="001D4E59"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="001D4E59" w:rsidRPr="001174F4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="001D4E59" w:rsidRPr="006F586F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1D4E59" w:rsidRPr="001174F4">
        <w:rPr>
          <w:rFonts w:ascii="Times New Roman" w:hAnsi="Times New Roman" w:cs="Times New Roman"/>
          <w:color w:val="000000" w:themeColor="text1"/>
          <w:lang w:val="en-US"/>
        </w:rPr>
        <w:t>Java</w:t>
      </w:r>
      <w:bookmarkEnd w:id="181"/>
      <w:bookmarkEnd w:id="182"/>
      <w:bookmarkEnd w:id="183"/>
      <w:bookmarkEnd w:id="184"/>
    </w:p>
    <w:p w14:paraId="7007044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package com.turchenkov.parsing.parsingmethods;</w:t>
      </w:r>
    </w:p>
    <w:p w14:paraId="583BCC7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091FE5B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com.turchenkov.parsing.customannotation.Timer;</w:t>
      </w:r>
    </w:p>
    <w:p w14:paraId="27BD952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com.turchenkov.parsing.domains.shop.MegaBonus;</w:t>
      </w:r>
    </w:p>
    <w:p w14:paraId="2F10891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com.turchenkov.parsing.domains.shop.Shop;</w:t>
      </w:r>
    </w:p>
    <w:p w14:paraId="2867CB2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org.apache.log4j.BasicConfigurator;</w:t>
      </w:r>
    </w:p>
    <w:p w14:paraId="30E8D5C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org.apache.log4j.Logger;</w:t>
      </w:r>
    </w:p>
    <w:p w14:paraId="6F5D375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org.openqa.selenium.By;</w:t>
      </w:r>
    </w:p>
    <w:p w14:paraId="6621B3F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org.openqa.selenium.WebDriver;</w:t>
      </w:r>
    </w:p>
    <w:p w14:paraId="3602DC9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org.openqa.selenium.WebElement;</w:t>
      </w:r>
    </w:p>
    <w:p w14:paraId="26D51AA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org.openqa.selenium.chrome.ChromeDriver;</w:t>
      </w:r>
    </w:p>
    <w:p w14:paraId="586BEF9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org.springframework.stereotype.Component;</w:t>
      </w:r>
    </w:p>
    <w:p w14:paraId="3FD3C19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9B74F4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java.util.ArrayList;</w:t>
      </w:r>
    </w:p>
    <w:p w14:paraId="4868DC7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java.util.List;</w:t>
      </w:r>
    </w:p>
    <w:p w14:paraId="79DF79C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java.util.concurrent.ExecutionException;</w:t>
      </w:r>
    </w:p>
    <w:p w14:paraId="0D4ED2D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java.util.concurrent.ExecutorService;</w:t>
      </w:r>
    </w:p>
    <w:p w14:paraId="23FBEB3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java.util.concurrent.Executors;</w:t>
      </w:r>
    </w:p>
    <w:p w14:paraId="127B2D5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java.util.concurrent.Future;</w:t>
      </w:r>
    </w:p>
    <w:p w14:paraId="1A8646D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java.util.regex.Matcher;</w:t>
      </w:r>
    </w:p>
    <w:p w14:paraId="2C581B0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java.util.regex.Pattern;</w:t>
      </w:r>
    </w:p>
    <w:p w14:paraId="4B1146C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9C8CA3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@Component</w:t>
      </w:r>
    </w:p>
    <w:p w14:paraId="3701EB4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public class WebDriverMegaBonusParser implements ParserInterface {</w:t>
      </w:r>
    </w:p>
    <w:p w14:paraId="5FACF4F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static final Logger log = Logger.getLogger(WebDriverMegaBonusParser.class);</w:t>
      </w:r>
    </w:p>
    <w:p w14:paraId="093D80B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77FCB0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patternForName = Pattern.compile("Подробнее про кэшбэк в ([\\w\\s\\d\\W]+)");</w:t>
      </w:r>
    </w:p>
    <w:p w14:paraId="1C9D215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patternForDiscount = Pattern.compile("\\d+[.|,]*\\d*");</w:t>
      </w:r>
    </w:p>
    <w:p w14:paraId="5313DC5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patternForLabel = Pattern.compile("[$%€]|руб|(р.)|cent|р|Р");</w:t>
      </w:r>
    </w:p>
    <w:p w14:paraId="3BF9E7F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7D4535E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String addressForParsing = "https://megabonus.com/feed";</w:t>
      </w:r>
    </w:p>
    <w:p w14:paraId="63313E0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String addressOfSite = "https://megabonus.com";</w:t>
      </w:r>
    </w:p>
    <w:p w14:paraId="7325500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797D2E2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5260A52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ExecutorService pool;</w:t>
      </w:r>
    </w:p>
    <w:p w14:paraId="60AC7CF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WebDriverMegaBonusParser() {</w:t>
      </w:r>
    </w:p>
    <w:p w14:paraId="5442171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pool = Executors.newFixedThreadPool(Runtime.getRuntime().availableProcessors());</w:t>
      </w:r>
    </w:p>
    <w:p w14:paraId="067CE2F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001CD3A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CEFD1E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753916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@Timer</w:t>
      </w:r>
    </w:p>
    <w:p w14:paraId="6BFD535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@Override</w:t>
      </w:r>
    </w:p>
    <w:p w14:paraId="7073ECC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List&lt;Shop&gt; parsing() {</w:t>
      </w:r>
    </w:p>
    <w:p w14:paraId="2A50626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BasicConfigurator.configure();</w:t>
      </w:r>
    </w:p>
    <w:p w14:paraId="68DB822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481CD44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System.setProperty("webdriver.chrome.driver", "chromedriver_win32/chromedriver.exe");</w:t>
      </w:r>
    </w:p>
    <w:p w14:paraId="1507A36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6114351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5F46175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1EFB1A5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log.info(WebDriverMegaBonusParser.class.getSimpleName() + " is working");</w:t>
      </w:r>
    </w:p>
    <w:p w14:paraId="222F1184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result = new ArrayList&lt;&gt;();</w:t>
      </w:r>
    </w:p>
    <w:p w14:paraId="02BFC37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List&lt;Future&lt;Shop&gt;&gt; futures = new ArrayList&lt;&gt;();</w:t>
      </w:r>
    </w:p>
    <w:p w14:paraId="11BB06F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WebDriver driver = new ChromeDriver();</w:t>
      </w:r>
    </w:p>
    <w:p w14:paraId="4F0653C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driver.get(addressForParsing);</w:t>
      </w:r>
    </w:p>
    <w:p w14:paraId="40C8A5F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WebElement button = driver.findElement(By.className("see-more"));</w:t>
      </w:r>
    </w:p>
    <w:p w14:paraId="6C933F0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while (button.isDisplayed()) {</w:t>
      </w:r>
    </w:p>
    <w:p w14:paraId="67E5007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5751012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button.click();</w:t>
      </w:r>
    </w:p>
    <w:p w14:paraId="59A5CFB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button = driver.findElement(By.className("see-more"));</w:t>
      </w:r>
    </w:p>
    <w:p w14:paraId="491D9EA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(Exception e) {</w:t>
      </w:r>
    </w:p>
    <w:p w14:paraId="105D49D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log.error(e);</w:t>
      </w:r>
    </w:p>
    <w:p w14:paraId="65E65B4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51497A8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0AEE79E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WebElement listOfElements = driver.findElement(By.className("cacheback-block-list"));</w:t>
      </w:r>
    </w:p>
    <w:p w14:paraId="79C7DCE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List&lt;WebElement&gt; elements = listOfElements.findElements(By.tagName("li"));</w:t>
      </w:r>
    </w:p>
    <w:p w14:paraId="03733E8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driver.close();</w:t>
      </w:r>
    </w:p>
    <w:p w14:paraId="7733619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(WebElement element : elements) {</w:t>
      </w:r>
    </w:p>
    <w:p w14:paraId="0933CAC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futures.add(pool.submit(() -&gt; parseElements(element)));</w:t>
      </w:r>
    </w:p>
    <w:p w14:paraId="22F7F88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1E056B7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(Future&lt;Shop&gt; future : futures) {</w:t>
      </w:r>
    </w:p>
    <w:p w14:paraId="50F9999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12850C8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Shop shop = future.get();</w:t>
      </w:r>
    </w:p>
    <w:p w14:paraId="153E10A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if (shop != null) {</w:t>
      </w:r>
    </w:p>
    <w:p w14:paraId="091285D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result.add(shop);</w:t>
      </w:r>
    </w:p>
    <w:p w14:paraId="26A4ECB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14:paraId="2019BBA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(InterruptedException | ExecutionException e) {</w:t>
      </w:r>
    </w:p>
    <w:p w14:paraId="16412F6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log.error(e);</w:t>
      </w:r>
    </w:p>
    <w:p w14:paraId="5DC4DA5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63F9E7F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0545DCA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result;</w:t>
      </w:r>
    </w:p>
    <w:p w14:paraId="642FDE2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1B6A109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F0BB1A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Shop parseElements(WebElement element) {</w:t>
      </w:r>
    </w:p>
    <w:p w14:paraId="0EAAEEA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name = getName(element);</w:t>
      </w:r>
    </w:p>
    <w:p w14:paraId="4E91F26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fullDiscount = getFullDiscount(element);</w:t>
      </w:r>
    </w:p>
    <w:p w14:paraId="500D37A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Double discount = getDiscount(fullDiscount);</w:t>
      </w:r>
    </w:p>
    <w:p w14:paraId="261DD50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image = getImage(element);</w:t>
      </w:r>
    </w:p>
    <w:p w14:paraId="6181ED3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label = getLabel(fullDiscount);</w:t>
      </w:r>
    </w:p>
    <w:p w14:paraId="507747D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url = getUrl(element);</w:t>
      </w:r>
    </w:p>
    <w:p w14:paraId="0B0C585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(name != null &amp; image != null &amp; label != null &amp; discount != Double.NaN &amp; url != null) {</w:t>
      </w:r>
    </w:p>
    <w:p w14:paraId="73A64C9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new MegaBonus(name, discount, label, url, image);</w:t>
      </w:r>
    </w:p>
    <w:p w14:paraId="4DD4F2C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7D739A4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56F2A70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5FDAC1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5FC03A0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getUrl(WebElement element) {</w:t>
      </w:r>
    </w:p>
    <w:p w14:paraId="6C7E536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url;</w:t>
      </w:r>
    </w:p>
    <w:p w14:paraId="4551F60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7459189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url = element.findElement(By.cssSelector("\"div.holder-img &gt; a\"")).getAttribute("href");</w:t>
      </w:r>
    </w:p>
    <w:p w14:paraId="1910C70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33B00254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02561F7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3D02E97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33C4032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url;</w:t>
      </w:r>
    </w:p>
    <w:p w14:paraId="01BAD0F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76EFFBC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F9B164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getFullDiscount(WebElement element) {</w:t>
      </w:r>
    </w:p>
    <w:p w14:paraId="2BB18A1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fullDiscount;</w:t>
      </w:r>
    </w:p>
    <w:p w14:paraId="550A688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0B59897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fullDiscount = element.findElement(By.cssSelector("\"div.your-percentage &gt; strong\"")).getText();</w:t>
      </w:r>
    </w:p>
    <w:p w14:paraId="04FA91F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1BBD6E8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4D459EF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02F10C0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74664FC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fullDiscount;</w:t>
      </w:r>
    </w:p>
    <w:p w14:paraId="140EDE09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1968C2E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30AFF1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getLabel(String fullDiscount) {</w:t>
      </w:r>
    </w:p>
    <w:p w14:paraId="37EA4039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(fullDiscount == null) {</w:t>
      </w:r>
    </w:p>
    <w:p w14:paraId="30AE9D2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35CECD5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59A8279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matcher = patternForLabel.matcher(fullDiscount);</w:t>
      </w:r>
    </w:p>
    <w:p w14:paraId="2304CE4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(matcher.find()) {</w:t>
      </w:r>
    </w:p>
    <w:p w14:paraId="0A69AF7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matcher.group();</w:t>
      </w:r>
    </w:p>
    <w:p w14:paraId="137D3AE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46488AA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67FB018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2375827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E1BB9F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Double getDiscount(String fullDiscount) {</w:t>
      </w:r>
    </w:p>
    <w:p w14:paraId="38BA40A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(fullDiscount == null) {</w:t>
      </w:r>
    </w:p>
    <w:p w14:paraId="5C4F0D5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Double.NaN;</w:t>
      </w:r>
    </w:p>
    <w:p w14:paraId="5FBF0E0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3F8928E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discount = "";</w:t>
      </w:r>
    </w:p>
    <w:p w14:paraId="0BF43A3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matcher = patternForDiscount.matcher(fullDiscount);</w:t>
      </w:r>
    </w:p>
    <w:p w14:paraId="336AC85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(matcher.find()) {</w:t>
      </w:r>
    </w:p>
    <w:p w14:paraId="22959D4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discount = matcher.group();</w:t>
      </w:r>
    </w:p>
    <w:p w14:paraId="60C0AD6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5AC909C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6D8819E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Double.parseDouble(discount);</w:t>
      </w:r>
    </w:p>
    <w:p w14:paraId="1957EA7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(NumberFormatException e) {</w:t>
      </w:r>
    </w:p>
    <w:p w14:paraId="5CCA04B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4D247AA9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Double.NaN;</w:t>
      </w:r>
    </w:p>
    <w:p w14:paraId="0B82817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28AE2E9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D3E27B4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485FDD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getImage(WebElement element) {</w:t>
      </w:r>
    </w:p>
    <w:p w14:paraId="73688FC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image;</w:t>
      </w:r>
    </w:p>
    <w:p w14:paraId="0D5FA6C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298CB9B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image = element.findElement(By.tagName("img")).getAttribute("src");</w:t>
      </w:r>
    </w:p>
    <w:p w14:paraId="16BE650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21365719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3CB80B3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7B93DCA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7283F28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image;</w:t>
      </w:r>
    </w:p>
    <w:p w14:paraId="4AFC814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53F794D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5C151FF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getName(WebElement element) {</w:t>
      </w:r>
    </w:p>
    <w:p w14:paraId="317750B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name;</w:t>
      </w:r>
    </w:p>
    <w:p w14:paraId="4960797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15207CC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name = element.findElement(By.className("holder-more")).findElement(By.tagName("a")).getAttribute("innerHTML");</w:t>
      </w:r>
    </w:p>
    <w:p w14:paraId="1A60DBF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10E3EA4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12A055B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2C04AA0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49FC1EB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matcher = patternForName.matcher(name);</w:t>
      </w:r>
    </w:p>
    <w:p w14:paraId="68325D1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(matcher.find()) {</w:t>
      </w:r>
    </w:p>
    <w:p w14:paraId="6F293D2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matcher.group(1);</w:t>
      </w:r>
    </w:p>
    <w:p w14:paraId="1C1CC5AF" w14:textId="77777777" w:rsidR="003455A5" w:rsidRPr="009B3160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r w:rsidRPr="009B3160">
        <w:rPr>
          <w:rFonts w:ascii="Consolas" w:hAnsi="Consolas"/>
          <w:sz w:val="19"/>
          <w:szCs w:val="19"/>
        </w:rPr>
        <w:t>}</w:t>
      </w:r>
    </w:p>
    <w:p w14:paraId="16D8986D" w14:textId="77777777" w:rsidR="003455A5" w:rsidRPr="009B3160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    </w:t>
      </w:r>
      <w:r w:rsidRPr="00E44467">
        <w:rPr>
          <w:rFonts w:ascii="Consolas" w:hAnsi="Consolas"/>
          <w:sz w:val="19"/>
          <w:szCs w:val="19"/>
          <w:lang w:val="en-US"/>
        </w:rPr>
        <w:t>return</w:t>
      </w:r>
      <w:r w:rsidRPr="009B3160">
        <w:rPr>
          <w:rFonts w:ascii="Consolas" w:hAnsi="Consolas"/>
          <w:sz w:val="19"/>
          <w:szCs w:val="19"/>
        </w:rPr>
        <w:t xml:space="preserve"> </w:t>
      </w:r>
      <w:r w:rsidRPr="00E44467">
        <w:rPr>
          <w:rFonts w:ascii="Consolas" w:hAnsi="Consolas"/>
          <w:sz w:val="19"/>
          <w:szCs w:val="19"/>
          <w:lang w:val="en-US"/>
        </w:rPr>
        <w:t>null</w:t>
      </w:r>
      <w:r w:rsidRPr="009B3160">
        <w:rPr>
          <w:rFonts w:ascii="Consolas" w:hAnsi="Consolas"/>
          <w:sz w:val="19"/>
          <w:szCs w:val="19"/>
        </w:rPr>
        <w:t>;</w:t>
      </w:r>
    </w:p>
    <w:p w14:paraId="0E5C5CE0" w14:textId="77777777" w:rsidR="003455A5" w:rsidRPr="009B3160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}</w:t>
      </w:r>
    </w:p>
    <w:p w14:paraId="6F8629C9" w14:textId="0863B799" w:rsidR="003455A5" w:rsidRPr="009B3160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>}</w:t>
      </w:r>
    </w:p>
    <w:p w14:paraId="463734F4" w14:textId="77777777" w:rsidR="004C62D8" w:rsidRPr="009B3160" w:rsidRDefault="004C62D8" w:rsidP="00E44467">
      <w:pPr>
        <w:tabs>
          <w:tab w:val="clear" w:pos="8640"/>
        </w:tabs>
        <w:spacing w:after="0" w:line="240" w:lineRule="auto"/>
        <w:jc w:val="left"/>
        <w:rPr>
          <w:b/>
          <w:color w:val="000000" w:themeColor="text1"/>
          <w:sz w:val="28"/>
          <w:szCs w:val="28"/>
        </w:rPr>
      </w:pPr>
      <w:r w:rsidRPr="009B3160">
        <w:rPr>
          <w:color w:val="000000" w:themeColor="text1"/>
        </w:rPr>
        <w:br w:type="page"/>
      </w:r>
    </w:p>
    <w:p w14:paraId="683B1038" w14:textId="427C78AC" w:rsidR="009F6C6A" w:rsidRPr="00A7532F" w:rsidRDefault="009F6C6A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85" w:name="_Ref9532983"/>
      <w:bookmarkStart w:id="186" w:name="_Ref9537377"/>
      <w:bookmarkStart w:id="187" w:name="_Ref9537648"/>
      <w:bookmarkStart w:id="188" w:name="_Toc9714969"/>
      <w:r w:rsidRPr="001174F4">
        <w:rPr>
          <w:rFonts w:ascii="Times New Roman" w:hAnsi="Times New Roman" w:cs="Times New Roman"/>
          <w:color w:val="000000" w:themeColor="text1"/>
        </w:rPr>
        <w:t xml:space="preserve">Приложение </w:t>
      </w:r>
      <w:r w:rsidR="004C41F1">
        <w:rPr>
          <w:rFonts w:ascii="Times New Roman" w:hAnsi="Times New Roman" w:cs="Times New Roman"/>
          <w:color w:val="000000" w:themeColor="text1"/>
        </w:rPr>
        <w:t>В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Unirest</w:t>
      </w:r>
      <w:r>
        <w:rPr>
          <w:rFonts w:ascii="Times New Roman" w:hAnsi="Times New Roman" w:cs="Times New Roman"/>
          <w:color w:val="000000" w:themeColor="text1"/>
        </w:rPr>
        <w:t xml:space="preserve"> для сайта </w:t>
      </w:r>
      <w:r>
        <w:rPr>
          <w:rFonts w:ascii="Times New Roman" w:hAnsi="Times New Roman" w:cs="Times New Roman"/>
          <w:color w:val="000000" w:themeColor="text1"/>
          <w:lang w:val="en-US"/>
        </w:rPr>
        <w:t>Kopikot</w:t>
      </w:r>
      <w:r w:rsidR="00F00D75" w:rsidRPr="00F00D75">
        <w:rPr>
          <w:rFonts w:ascii="Times New Roman" w:hAnsi="Times New Roman" w:cs="Times New Roman"/>
          <w:color w:val="000000" w:themeColor="text1"/>
        </w:rPr>
        <w:t>.</w:t>
      </w:r>
      <w:r w:rsidR="00F00D75">
        <w:rPr>
          <w:rFonts w:ascii="Times New Roman" w:hAnsi="Times New Roman" w:cs="Times New Roman"/>
          <w:color w:val="000000" w:themeColor="text1"/>
          <w:lang w:val="en-US"/>
        </w:rPr>
        <w:t>ru</w:t>
      </w:r>
      <w:bookmarkEnd w:id="185"/>
      <w:bookmarkEnd w:id="186"/>
      <w:bookmarkEnd w:id="187"/>
      <w:bookmarkEnd w:id="188"/>
    </w:p>
    <w:p w14:paraId="50822DF7" w14:textId="77777777" w:rsidR="009A1A6A" w:rsidRPr="00607F65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package</w:t>
      </w:r>
      <w:r w:rsidRPr="00607F65">
        <w:rPr>
          <w:rFonts w:ascii="Consolas" w:hAnsi="Consolas"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sz w:val="19"/>
          <w:szCs w:val="19"/>
          <w:lang w:val="en-US"/>
        </w:rPr>
        <w:t>com</w:t>
      </w:r>
      <w:r w:rsidRPr="00607F65">
        <w:rPr>
          <w:rFonts w:ascii="Consolas" w:hAnsi="Consolas"/>
          <w:sz w:val="19"/>
          <w:szCs w:val="19"/>
          <w:lang w:val="en-US"/>
        </w:rPr>
        <w:t>.</w:t>
      </w:r>
      <w:r w:rsidRPr="00E44467">
        <w:rPr>
          <w:rFonts w:ascii="Consolas" w:hAnsi="Consolas"/>
          <w:sz w:val="19"/>
          <w:szCs w:val="19"/>
          <w:lang w:val="en-US"/>
        </w:rPr>
        <w:t>turchenkov</w:t>
      </w:r>
      <w:r w:rsidRPr="00607F65">
        <w:rPr>
          <w:rFonts w:ascii="Consolas" w:hAnsi="Consolas"/>
          <w:sz w:val="19"/>
          <w:szCs w:val="19"/>
          <w:lang w:val="en-US"/>
        </w:rPr>
        <w:t>.</w:t>
      </w:r>
      <w:r w:rsidRPr="00E44467">
        <w:rPr>
          <w:rFonts w:ascii="Consolas" w:hAnsi="Consolas"/>
          <w:sz w:val="19"/>
          <w:szCs w:val="19"/>
          <w:lang w:val="en-US"/>
        </w:rPr>
        <w:t>parsing</w:t>
      </w:r>
      <w:r w:rsidRPr="00607F65">
        <w:rPr>
          <w:rFonts w:ascii="Consolas" w:hAnsi="Consolas"/>
          <w:sz w:val="19"/>
          <w:szCs w:val="19"/>
          <w:lang w:val="en-US"/>
        </w:rPr>
        <w:t>.</w:t>
      </w:r>
      <w:r w:rsidRPr="00E44467">
        <w:rPr>
          <w:rFonts w:ascii="Consolas" w:hAnsi="Consolas"/>
          <w:sz w:val="19"/>
          <w:szCs w:val="19"/>
          <w:lang w:val="en-US"/>
        </w:rPr>
        <w:t>parsingmethods</w:t>
      </w:r>
      <w:r w:rsidRPr="00607F65">
        <w:rPr>
          <w:rFonts w:ascii="Consolas" w:hAnsi="Consolas"/>
          <w:sz w:val="19"/>
          <w:szCs w:val="19"/>
          <w:lang w:val="en-US"/>
        </w:rPr>
        <w:t>;</w:t>
      </w:r>
    </w:p>
    <w:p w14:paraId="2D2A3D04" w14:textId="77777777" w:rsidR="009A1A6A" w:rsidRPr="00607F65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873859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com.jayway.jsonpath.JsonPath;</w:t>
      </w:r>
    </w:p>
    <w:p w14:paraId="12D8C21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com.mashape.unirest.http.HttpResponse;</w:t>
      </w:r>
    </w:p>
    <w:p w14:paraId="209B4DE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com.mashape.unirest.http.Unirest;</w:t>
      </w:r>
    </w:p>
    <w:p w14:paraId="0107F3A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com.mashape.unirest.http.exceptions.UnirestException;</w:t>
      </w:r>
    </w:p>
    <w:p w14:paraId="291A2C2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com.turchenkov.parsing.customannotation.Timer;</w:t>
      </w:r>
    </w:p>
    <w:p w14:paraId="6C1B89C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com.turchenkov.parsing.domains.shop.Kopikot;</w:t>
      </w:r>
    </w:p>
    <w:p w14:paraId="7781D84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com.turchenkov.parsing.domains.shop.Shop;</w:t>
      </w:r>
    </w:p>
    <w:p w14:paraId="4B52B50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org.apache.log4j.BasicConfigurator;</w:t>
      </w:r>
    </w:p>
    <w:p w14:paraId="3EF8491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org.apache.log4j.Logger;</w:t>
      </w:r>
    </w:p>
    <w:p w14:paraId="5618553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org.springframework.stereotype.Component;</w:t>
      </w:r>
    </w:p>
    <w:p w14:paraId="7E88F2D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6DA261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javax.annotation.PreDestroy;</w:t>
      </w:r>
    </w:p>
    <w:p w14:paraId="59F3E22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java.io.IOException;</w:t>
      </w:r>
    </w:p>
    <w:p w14:paraId="7D64A1EA" w14:textId="0341145E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java.util.ArrayList;</w:t>
      </w:r>
    </w:p>
    <w:p w14:paraId="78756774" w14:textId="72B70F7F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java.util.List;</w:t>
      </w:r>
    </w:p>
    <w:p w14:paraId="4B0EB90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java.util.concurrent.ExecutionException;</w:t>
      </w:r>
    </w:p>
    <w:p w14:paraId="0EDD7DB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java.util.concurrent.ExecutorService;</w:t>
      </w:r>
    </w:p>
    <w:p w14:paraId="622BA69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java.util.concurrent.Executors;</w:t>
      </w:r>
    </w:p>
    <w:p w14:paraId="3FA3175F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java.util.concurrent.Future;</w:t>
      </w:r>
    </w:p>
    <w:p w14:paraId="6EC45E8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7E6BDBD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0ADD2C0F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public class KopikotParser implements ParserInterface {</w:t>
      </w:r>
    </w:p>
    <w:p w14:paraId="61EFFF6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F262F5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static final Logger log = Logger.getLogger(KopikotParser.class);</w:t>
      </w:r>
    </w:p>
    <w:p w14:paraId="06F21DE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171FAD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ExecutorService pool;</w:t>
      </w:r>
    </w:p>
    <w:p w14:paraId="5CB0CE5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05E9B1D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KopikotParser() {</w:t>
      </w:r>
    </w:p>
    <w:p w14:paraId="71580F5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int THREADS = Runtime.getRuntime().availableProcessors();</w:t>
      </w:r>
    </w:p>
    <w:p w14:paraId="5A5284E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pool = Executors.newFixedThreadPool(THREADS);</w:t>
      </w:r>
    </w:p>
    <w:p w14:paraId="2AC27B0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01F56EF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FAFBE6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@Timer</w:t>
      </w:r>
    </w:p>
    <w:p w14:paraId="5428046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@Override</w:t>
      </w:r>
    </w:p>
    <w:p w14:paraId="1E3DE0D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List&lt;Shop&gt; parsing() {</w:t>
      </w:r>
    </w:p>
    <w:p w14:paraId="46E7C13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BasicConfigurator.configure();</w:t>
      </w:r>
    </w:p>
    <w:p w14:paraId="43EC59C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result = new ArrayList&lt;&gt;();</w:t>
      </w:r>
    </w:p>
    <w:p w14:paraId="5D3C4E3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List&lt;Future&lt;List&lt;Shop&gt;&gt;&gt; futures = new ArrayList&lt;&gt;();</w:t>
      </w:r>
    </w:p>
    <w:p w14:paraId="6D90FBD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HttpResponse&lt;String&gt; response = null;</w:t>
      </w:r>
    </w:p>
    <w:p w14:paraId="6E1AC7A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(int i = 0; i &lt;= 2000; i += 100) {</w:t>
      </w:r>
    </w:p>
    <w:p w14:paraId="146AAD2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url = "https://d289b99uqa0t82.cloudfront.net/sites/5/campaigns_limit_100_offset_" + i + "_order_popularity.json";</w:t>
      </w:r>
    </w:p>
    <w:p w14:paraId="5B80CC3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772826A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response = Unirest.get(url)</w:t>
      </w:r>
    </w:p>
    <w:p w14:paraId="5A600DD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.header("User-Agent", "PostmanRuntime/7.11.0")</w:t>
      </w:r>
    </w:p>
    <w:p w14:paraId="31FEDE7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.header("Accept", "*/*")</w:t>
      </w:r>
    </w:p>
    <w:p w14:paraId="19A98FB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.header("Cache-Control", "no-cache")</w:t>
      </w:r>
    </w:p>
    <w:p w14:paraId="18FC1FF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.header("Postman-Token", "ac6a192d-72f5-4238-9321-55c1308e9846,09ec761f-7c53-4696-bf5a-dc44918e73c5")</w:t>
      </w:r>
    </w:p>
    <w:p w14:paraId="1B62826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.header("Host", "d289b99uqa0t82.cloudfront.net")</w:t>
      </w:r>
    </w:p>
    <w:p w14:paraId="2D3143B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.header("accept-encoding", "gzip, deflate")</w:t>
      </w:r>
    </w:p>
    <w:p w14:paraId="55FFBA5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.header("Connection", "keep-alive")</w:t>
      </w:r>
    </w:p>
    <w:p w14:paraId="4E9B926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.header("cache-control", "no-cache")</w:t>
      </w:r>
    </w:p>
    <w:p w14:paraId="414CAFF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.asString();</w:t>
      </w:r>
    </w:p>
    <w:p w14:paraId="36069CA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(UnirestException e) {</w:t>
      </w:r>
    </w:p>
    <w:p w14:paraId="36B5507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log.error(e + " : " + i);</w:t>
      </w:r>
    </w:p>
    <w:p w14:paraId="64DBF6B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break;</w:t>
      </w:r>
    </w:p>
    <w:p w14:paraId="6594810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0D26CC6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HttpResponse&lt;String&gt; finalResponse = response;</w:t>
      </w:r>
    </w:p>
    <w:p w14:paraId="247B48C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if (finalResponse != null) {</w:t>
      </w:r>
    </w:p>
    <w:p w14:paraId="28A2F1B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futures.add(pool.submit(() -&gt; parseElements(finalResponse.getBody())));</w:t>
      </w:r>
    </w:p>
    <w:p w14:paraId="0E1F34D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5E3B33F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20462B8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(Future&lt;List&lt;Shop&gt;&gt; future : futures) {</w:t>
      </w:r>
    </w:p>
    <w:p w14:paraId="3EFFCF5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76C2813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result.addAll(future.get());</w:t>
      </w:r>
    </w:p>
    <w:p w14:paraId="1EE40CC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(InterruptedException | ExecutionException e) {</w:t>
      </w:r>
    </w:p>
    <w:p w14:paraId="2DCBC4A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log.error(e);</w:t>
      </w:r>
    </w:p>
    <w:p w14:paraId="7D440CA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36A5BE7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0F89328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1D632CB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Unirest.shutdown();</w:t>
      </w:r>
    </w:p>
    <w:p w14:paraId="00B76EF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(IOException e) {</w:t>
      </w:r>
    </w:p>
    <w:p w14:paraId="1829486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02CAB01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34D25B8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result;</w:t>
      </w:r>
    </w:p>
    <w:p w14:paraId="050F15B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2EC0EC6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A390DB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@PreDestroy</w:t>
      </w:r>
    </w:p>
    <w:p w14:paraId="39D0A1E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void destroy() {</w:t>
      </w:r>
    </w:p>
    <w:p w14:paraId="13DEF5E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pool.shutdown();</w:t>
      </w:r>
    </w:p>
    <w:p w14:paraId="6B8D5FF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29A82D0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3D511C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List&lt;Shop&gt; parseElements(String response) {</w:t>
      </w:r>
    </w:p>
    <w:p w14:paraId="1017F92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elements = new ArrayList&lt;&gt;();</w:t>
      </w:r>
    </w:p>
    <w:p w14:paraId="02BD27C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List&lt;Object&gt; items = JsonPath.read(response, "$..items[*]");</w:t>
      </w:r>
    </w:p>
    <w:p w14:paraId="2DACC1E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(Object item : items) {</w:t>
      </w:r>
    </w:p>
    <w:p w14:paraId="5796CFD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name = getName(item);</w:t>
      </w:r>
    </w:p>
    <w:p w14:paraId="4FB0930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shopPage = getShopPage(item);</w:t>
      </w:r>
    </w:p>
    <w:p w14:paraId="440502D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image = getImage(item);</w:t>
      </w:r>
    </w:p>
    <w:p w14:paraId="0F4A5AF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Double discount = getDiscount(item);</w:t>
      </w:r>
    </w:p>
    <w:p w14:paraId="3290179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label = getLabel(item);</w:t>
      </w:r>
    </w:p>
    <w:p w14:paraId="5CE694C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if (name != null &amp; image != null &amp; (discount != Double.NaN &amp; discount != 0) &amp; label != null &amp; shopPage != null) {</w:t>
      </w:r>
    </w:p>
    <w:p w14:paraId="14E5D58F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elements.add(new Kopikot(name, discount, label, shopPage, image));</w:t>
      </w:r>
    </w:p>
    <w:p w14:paraId="503E84D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097A5D2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3653A9F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elements;</w:t>
      </w:r>
    </w:p>
    <w:p w14:paraId="42ABF63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5A11907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EE11CE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getLabel(Object item) {</w:t>
      </w:r>
    </w:p>
    <w:p w14:paraId="4D1F59D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label = JsonPath.read(item, "$.commission.max.unit");</w:t>
      </w:r>
    </w:p>
    <w:p w14:paraId="46C620F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(label != null) {</w:t>
      </w:r>
    </w:p>
    <w:p w14:paraId="39EB5C6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label;</w:t>
      </w:r>
    </w:p>
    <w:p w14:paraId="1543B50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6183B0F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1427F5A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5C06E06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0EDCA59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Double getDiscount(Object item) {</w:t>
      </w:r>
    </w:p>
    <w:p w14:paraId="41CA671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Object discount = JsonPath.read(item, "$.commission.max.amount");</w:t>
      </w:r>
    </w:p>
    <w:p w14:paraId="0CE14B7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(discount != null) {</w:t>
      </w:r>
    </w:p>
    <w:p w14:paraId="3A1844CF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50147E5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Double.parseDouble(discount.toString());</w:t>
      </w:r>
    </w:p>
    <w:p w14:paraId="3D405C0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(NumberFormatException e) {</w:t>
      </w:r>
    </w:p>
    <w:p w14:paraId="691637E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log.error(e);</w:t>
      </w:r>
    </w:p>
    <w:p w14:paraId="146B72D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Double.NaN;</w:t>
      </w:r>
    </w:p>
    <w:p w14:paraId="79212E0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08EF4B1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5F2059B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Double.NaN;</w:t>
      </w:r>
    </w:p>
    <w:p w14:paraId="771FA43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13EAC14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0063DD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getImage(Object item) {</w:t>
      </w:r>
    </w:p>
    <w:p w14:paraId="7A7EB0D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image = JsonPath.read(item, "$.image.url");</w:t>
      </w:r>
    </w:p>
    <w:p w14:paraId="695375E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(image != null) {</w:t>
      </w:r>
    </w:p>
    <w:p w14:paraId="41E02A7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image;</w:t>
      </w:r>
    </w:p>
    <w:p w14:paraId="4FC9EC8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1082B91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0203E2A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6A1BE49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B1D0AE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getShopPage(Object item) {</w:t>
      </w:r>
    </w:p>
    <w:p w14:paraId="3437806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page = JsonPath.read(item, "$.url");</w:t>
      </w:r>
    </w:p>
    <w:p w14:paraId="5044E1E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id = JsonPath.read(item, "$.id");</w:t>
      </w:r>
    </w:p>
    <w:p w14:paraId="7D9A4A0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(page != null &amp; id != null) {</w:t>
      </w:r>
    </w:p>
    <w:p w14:paraId="2315FD5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"https://www.kopikot.ru/stores/" + page + "/" + id;</w:t>
      </w:r>
    </w:p>
    <w:p w14:paraId="1DA447D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426427F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175F19E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671C2E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55002A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getName(Object item) {</w:t>
      </w:r>
    </w:p>
    <w:p w14:paraId="29825A2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name = JsonPath.read(item, "$.title");</w:t>
      </w:r>
    </w:p>
    <w:p w14:paraId="08C90DF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(name != null) {</w:t>
      </w:r>
    </w:p>
    <w:p w14:paraId="242A86D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name;</w:t>
      </w:r>
    </w:p>
    <w:p w14:paraId="0E84B1F7" w14:textId="77777777" w:rsidR="009A1A6A" w:rsidRPr="009B3160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r w:rsidRPr="009B3160">
        <w:rPr>
          <w:rFonts w:ascii="Consolas" w:hAnsi="Consolas"/>
          <w:sz w:val="19"/>
          <w:szCs w:val="19"/>
        </w:rPr>
        <w:t>}</w:t>
      </w:r>
    </w:p>
    <w:p w14:paraId="13AC16DE" w14:textId="77777777" w:rsidR="009A1A6A" w:rsidRPr="009B3160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    </w:t>
      </w:r>
      <w:r w:rsidRPr="00E44467">
        <w:rPr>
          <w:rFonts w:ascii="Consolas" w:hAnsi="Consolas"/>
          <w:sz w:val="19"/>
          <w:szCs w:val="19"/>
          <w:lang w:val="en-US"/>
        </w:rPr>
        <w:t>return</w:t>
      </w:r>
      <w:r w:rsidRPr="009B3160">
        <w:rPr>
          <w:rFonts w:ascii="Consolas" w:hAnsi="Consolas"/>
          <w:sz w:val="19"/>
          <w:szCs w:val="19"/>
        </w:rPr>
        <w:t xml:space="preserve"> </w:t>
      </w:r>
      <w:r w:rsidRPr="00E44467">
        <w:rPr>
          <w:rFonts w:ascii="Consolas" w:hAnsi="Consolas"/>
          <w:sz w:val="19"/>
          <w:szCs w:val="19"/>
          <w:lang w:val="en-US"/>
        </w:rPr>
        <w:t>null</w:t>
      </w:r>
      <w:r w:rsidRPr="009B3160">
        <w:rPr>
          <w:rFonts w:ascii="Consolas" w:hAnsi="Consolas"/>
          <w:sz w:val="19"/>
          <w:szCs w:val="19"/>
        </w:rPr>
        <w:t>;</w:t>
      </w:r>
    </w:p>
    <w:p w14:paraId="4BF5F6B9" w14:textId="77777777" w:rsidR="009A1A6A" w:rsidRPr="009B3160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}</w:t>
      </w:r>
    </w:p>
    <w:p w14:paraId="7D667D7F" w14:textId="3606FA43" w:rsidR="009A1A6A" w:rsidRPr="009B3160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>}</w:t>
      </w:r>
    </w:p>
    <w:p w14:paraId="3CEA1381" w14:textId="77777777" w:rsidR="009F6C6A" w:rsidRPr="00F00D75" w:rsidRDefault="009F6C6A" w:rsidP="00E44467">
      <w:pPr>
        <w:tabs>
          <w:tab w:val="clear" w:pos="8640"/>
        </w:tabs>
        <w:spacing w:after="0" w:line="240" w:lineRule="auto"/>
        <w:jc w:val="left"/>
      </w:pPr>
      <w:r w:rsidRPr="00F00D75">
        <w:br w:type="page"/>
      </w:r>
    </w:p>
    <w:p w14:paraId="30BB78EA" w14:textId="5458F824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89" w:name="_Toc9365064"/>
      <w:bookmarkStart w:id="190" w:name="_Toc9389392"/>
      <w:bookmarkStart w:id="191" w:name="_Ref9537741"/>
      <w:bookmarkStart w:id="192" w:name="_Ref9538689"/>
      <w:bookmarkStart w:id="193" w:name="_Toc9714970"/>
      <w:bookmarkEnd w:id="1"/>
      <w:r w:rsidRPr="001174F4">
        <w:rPr>
          <w:rFonts w:ascii="Times New Roman" w:hAnsi="Times New Roman" w:cs="Times New Roman"/>
          <w:color w:val="000000" w:themeColor="text1"/>
        </w:rPr>
        <w:t xml:space="preserve">Приложение </w:t>
      </w:r>
      <w:r w:rsidR="004C41F1">
        <w:rPr>
          <w:rFonts w:ascii="Times New Roman" w:hAnsi="Times New Roman" w:cs="Times New Roman"/>
          <w:color w:val="000000" w:themeColor="text1"/>
        </w:rPr>
        <w:t>Г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HtmlAgilityPack</w:t>
      </w:r>
      <w:bookmarkEnd w:id="189"/>
      <w:bookmarkEnd w:id="190"/>
      <w:bookmarkEnd w:id="191"/>
      <w:bookmarkEnd w:id="192"/>
      <w:bookmarkEnd w:id="193"/>
    </w:p>
    <w:p w14:paraId="6C9E688A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HtmlAgilityPack;</w:t>
      </w:r>
    </w:p>
    <w:p w14:paraId="141D5FDC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NLog;</w:t>
      </w:r>
    </w:p>
    <w:p w14:paraId="45F339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Parsing_on_.net.Models;</w:t>
      </w:r>
    </w:p>
    <w:p w14:paraId="1EFCBD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60EE285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System.Collections.Concurrent;</w:t>
      </w:r>
    </w:p>
    <w:p w14:paraId="2B8E72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System.Collections.Generic;</w:t>
      </w:r>
    </w:p>
    <w:p w14:paraId="12C81A1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System.Globalization;</w:t>
      </w:r>
    </w:p>
    <w:p w14:paraId="219C8B3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System.IO;</w:t>
      </w:r>
    </w:p>
    <w:p w14:paraId="0D9587B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System.Linq;</w:t>
      </w:r>
    </w:p>
    <w:p w14:paraId="3C8322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System.Net;</w:t>
      </w:r>
    </w:p>
    <w:p w14:paraId="0DBF73D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System.Text;</w:t>
      </w:r>
    </w:p>
    <w:p w14:paraId="04CBF4B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System.Threading.Tasks;</w:t>
      </w:r>
    </w:p>
    <w:p w14:paraId="1F78FD9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System.Web;</w:t>
      </w:r>
    </w:p>
    <w:p w14:paraId="7FA6025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EB3C3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Parsing_on_.net.BLL.Parsing_Methods</w:t>
      </w:r>
    </w:p>
    <w:p w14:paraId="7161E83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54175B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HtmlAgilityPackParsing : IParser</w:t>
      </w:r>
    </w:p>
    <w:p w14:paraId="1F12BB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2CA551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readonly Logger logger = LogManager.GetCurrentClassLogger();</w:t>
      </w:r>
    </w:p>
    <w:p w14:paraId="5D3B16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int defaultPageCount = 30;</w:t>
      </w:r>
    </w:p>
    <w:p w14:paraId="3EE52A8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addressOfSiteForMaxPage = "https://letyshops.com/shops?page=1";</w:t>
      </w:r>
    </w:p>
    <w:p w14:paraId="789D684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addressOfSiteForParsing = "https://letyshops.com/shops?page=";</w:t>
      </w:r>
    </w:p>
    <w:p w14:paraId="49B5CFC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addressOfSite = "https://letyshops.com";</w:t>
      </w:r>
    </w:p>
    <w:p w14:paraId="5EF0951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HtmlWeb htmlWeb;</w:t>
      </w:r>
    </w:p>
    <w:p w14:paraId="4E94EC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424D2C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HtmlAgilityPackParsing()</w:t>
      </w:r>
    </w:p>
    <w:p w14:paraId="25B49EE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D41F6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htmlWeb = new HtmlWeb</w:t>
      </w:r>
    </w:p>
    <w:p w14:paraId="06A947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738D9F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OverrideEncoding = Encoding.UTF8</w:t>
      </w:r>
    </w:p>
    <w:p w14:paraId="4B0E992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0A16E8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BE4529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14093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Parsing()</w:t>
      </w:r>
    </w:p>
    <w:p w14:paraId="556FA3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6EBE4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ConcurrentBag&lt;Shop&gt; shops = new ConcurrentBag&lt;Shop&gt;();</w:t>
      </w:r>
    </w:p>
    <w:p w14:paraId="12B8A42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typeof(HtmlAgilityPackParsing).Name);</w:t>
      </w:r>
    </w:p>
    <w:p w14:paraId="507DE47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for (int i = 1; i &lt;= GetMaxPage(); i++)</w:t>
      </w:r>
    </w:p>
    <w:p w14:paraId="08B1F4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E0870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document = htmlWeb.Load(addressOfSiteForParsing + i);</w:t>
      </w:r>
    </w:p>
    <w:p w14:paraId="14DC41A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nodes = document.DocumentNode.SelectNodes("*//a[@class='b-teaser__inner']");</w:t>
      </w:r>
    </w:p>
    <w:p w14:paraId="60CEE9E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Parallel.ForEach(nodes, node =&gt;</w:t>
      </w:r>
    </w:p>
    <w:p w14:paraId="7CEFF4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1C8A355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var shop = ParseElements(node);</w:t>
      </w:r>
    </w:p>
    <w:p w14:paraId="7D2D0F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if (shop != null)</w:t>
      </w:r>
    </w:p>
    <w:p w14:paraId="44C29E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{</w:t>
      </w:r>
    </w:p>
    <w:p w14:paraId="79522AB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shops.Add(shop);</w:t>
      </w:r>
    </w:p>
    <w:p w14:paraId="603D499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}</w:t>
      </w:r>
    </w:p>
    <w:p w14:paraId="2A3D8FD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});</w:t>
      </w:r>
    </w:p>
    <w:p w14:paraId="16C4A88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1818F4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shops.ToList();</w:t>
      </w:r>
    </w:p>
    <w:p w14:paraId="3262103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7144E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1263C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Shop ParseElements(HtmlNode item)</w:t>
      </w:r>
    </w:p>
    <w:p w14:paraId="12F6C9F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0AE74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name = GetName(item);</w:t>
      </w:r>
    </w:p>
    <w:p w14:paraId="5FC3AA2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double discount = GetDiscount(item);</w:t>
      </w:r>
    </w:p>
    <w:p w14:paraId="706441A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label = GetLabel(item);</w:t>
      </w:r>
    </w:p>
    <w:p w14:paraId="5138BF6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url = GetURL(item);</w:t>
      </w:r>
    </w:p>
    <w:p w14:paraId="09138A6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image = GetImage(item);</w:t>
      </w:r>
    </w:p>
    <w:p w14:paraId="4DB0EC1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(!(String.IsNullOrEmpty(name) || Double.IsNaN(discount) || String.IsNullOrEmpty(label) || String.IsNullOrEmpty(image) || String.IsNullOrEmpty(url)))</w:t>
      </w:r>
    </w:p>
    <w:p w14:paraId="175E901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1CB8D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new Shop(ConvertString(name), discount, label, image, url);</w:t>
      </w:r>
    </w:p>
    <w:p w14:paraId="18F63B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960C46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505B34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6085B9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9AE0D5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GetName(HtmlNode node)</w:t>
      </w:r>
    </w:p>
    <w:p w14:paraId="45419A0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0BE71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name = node.SelectSingleNode("*//div[@class='b-teaser__title']").InnerText;</w:t>
      </w:r>
    </w:p>
    <w:p w14:paraId="2506EB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(!String.IsNullOrWhiteSpace(name))</w:t>
      </w:r>
    </w:p>
    <w:p w14:paraId="1584CE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2F259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name.Trim();</w:t>
      </w:r>
    </w:p>
    <w:p w14:paraId="466456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25298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05BF8C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06D0E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2D67DD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GetDiscount(HtmlNode node)</w:t>
      </w:r>
    </w:p>
    <w:p w14:paraId="49A6950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6AFBA9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"";</w:t>
      </w:r>
    </w:p>
    <w:p w14:paraId="6E95B0D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7FADB8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69AD0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node.SelectSingleNode("*//span[@class='b-shop-teaser__cash']").InnerText;</w:t>
      </w:r>
    </w:p>
    <w:p w14:paraId="3C44729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(!String.IsNullOrWhiteSpace(discount))</w:t>
      </w:r>
    </w:p>
    <w:p w14:paraId="28EBBF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771E6C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Double.Parse(discount, CultureInfo.InvariantCulture);</w:t>
      </w:r>
    </w:p>
    <w:p w14:paraId="6530F87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22B8D9A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2882AF2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(NullReferenceException e)</w:t>
      </w:r>
    </w:p>
    <w:p w14:paraId="3885B8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D12E13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Вторая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попытка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взять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discount " + e);</w:t>
      </w:r>
    </w:p>
    <w:p w14:paraId="5857B5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node.SelectSingleNode("*//span[@class='b-shop-teaser__new-cash']").InnerText;</w:t>
      </w:r>
    </w:p>
    <w:p w14:paraId="37EA498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(!String.IsNullOrWhiteSpace(discount))</w:t>
      </w:r>
    </w:p>
    <w:p w14:paraId="32141F2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48FCFEB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Double.Parse(discount, CultureInfo.InvariantCulture);</w:t>
      </w:r>
    </w:p>
    <w:p w14:paraId="2CC414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795F25B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23783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Double.NaN;</w:t>
      </w:r>
    </w:p>
    <w:p w14:paraId="36C255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867C1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2567B8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GetLabel(HtmlNode node)</w:t>
      </w:r>
    </w:p>
    <w:p w14:paraId="1ACD77C2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</w:t>
      </w: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332AF268" w14:textId="4053CEE4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label = "";</w:t>
      </w:r>
    </w:p>
    <w:p w14:paraId="11A2510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try</w:t>
      </w:r>
    </w:p>
    <w:p w14:paraId="1B0A694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976BC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label = node.SelectSingleNode("//span[4]").InnerText;</w:t>
      </w:r>
    </w:p>
    <w:p w14:paraId="5B222C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(!String.IsNullOrWhiteSpace(label))</w:t>
      </w:r>
    </w:p>
    <w:p w14:paraId="490DB32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2D9E82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label;</w:t>
      </w:r>
    </w:p>
    <w:p w14:paraId="350E10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77AB3A7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EEFE6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(NullReferenceException e)</w:t>
      </w:r>
    </w:p>
    <w:p w14:paraId="5458E79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1BA9E71" w14:textId="77777777" w:rsidR="00E44467" w:rsidRPr="00132D6B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logger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Info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Вторая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попытка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взять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label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" +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);</w:t>
      </w:r>
    </w:p>
    <w:p w14:paraId="1F5D538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label = node.SelectSingleNode("//span[3]").InnerText;</w:t>
      </w:r>
    </w:p>
    <w:p w14:paraId="5A5A534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(!String.IsNullOrWhiteSpace(label))</w:t>
      </w:r>
    </w:p>
    <w:p w14:paraId="5638F6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625279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label;</w:t>
      </w:r>
    </w:p>
    <w:p w14:paraId="1100B648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>}</w:t>
      </w:r>
    </w:p>
    <w:p w14:paraId="635D9B55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91CE80B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04FEB183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9EC94F4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34250F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GetURL(HtmlNode node)</w:t>
      </w:r>
    </w:p>
    <w:p w14:paraId="122862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2495C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url = node.GetAttributeValue("href", "");</w:t>
      </w:r>
    </w:p>
    <w:p w14:paraId="436A17F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(!String.IsNullOrWhiteSpace(url))</w:t>
      </w:r>
    </w:p>
    <w:p w14:paraId="5826E61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7565F3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addressOfSite + url;</w:t>
      </w:r>
    </w:p>
    <w:p w14:paraId="778EBC4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9D9FC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7AA7A67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CAAD7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11994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GetImage(HtmlNode node)</w:t>
      </w:r>
    </w:p>
    <w:p w14:paraId="1D5E09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B8D4F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image = node.SelectSingleNode("*//div[@class='b-teaser__cover']/img").GetAttributeValue("src", "");</w:t>
      </w:r>
    </w:p>
    <w:p w14:paraId="373B21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(!String.IsNullOrWhiteSpace(image))</w:t>
      </w:r>
    </w:p>
    <w:p w14:paraId="727DFD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679E7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image;</w:t>
      </w:r>
    </w:p>
    <w:p w14:paraId="6DA2052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BADDB0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57B783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648A34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BAD61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int GetMaxPage()</w:t>
      </w:r>
    </w:p>
    <w:p w14:paraId="657672A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C1A944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htmlWeb.Load(addressOfSiteForMaxPage);</w:t>
      </w:r>
    </w:p>
    <w:p w14:paraId="72B6D5B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maxPageString = document.DocumentNode.SelectSingleNode("//ul[@class='b-pagination js-pagination']/li[5]");</w:t>
      </w:r>
    </w:p>
    <w:p w14:paraId="6B326F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(maxPageString == null)</w:t>
      </w:r>
    </w:p>
    <w:p w14:paraId="08F60C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250AF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defaultPageCount;</w:t>
      </w:r>
    </w:p>
    <w:p w14:paraId="4C6D52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8F9610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(int.TryParse(maxPageString.InnerText, out int maxPageInt))</w:t>
      </w:r>
    </w:p>
    <w:p w14:paraId="320B319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27A39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maxPageInt;</w:t>
      </w:r>
    </w:p>
    <w:p w14:paraId="5600E1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ADD7E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else</w:t>
      </w:r>
    </w:p>
    <w:p w14:paraId="1E448BB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6B01F9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defaultPageCount;</w:t>
      </w:r>
    </w:p>
    <w:p w14:paraId="6DB84A8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2100E1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CFA25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57F524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GetHTML(string url)</w:t>
      </w:r>
    </w:p>
    <w:p w14:paraId="0083AA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63C92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pageUrl = "";</w:t>
      </w:r>
    </w:p>
    <w:p w14:paraId="6CC1A7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request = (HttpWebRequest)WebRequest.Create(url);</w:t>
      </w:r>
    </w:p>
    <w:p w14:paraId="5C5384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using (var response = (HttpWebResponse)request.GetResponse())</w:t>
      </w:r>
    </w:p>
    <w:p w14:paraId="0B1BF4D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A8D84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(response.StatusCode == HttpStatusCode.OK)</w:t>
      </w:r>
    </w:p>
    <w:p w14:paraId="321092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40DCFB1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var receiveStream = response.GetResponseStream();</w:t>
      </w:r>
    </w:p>
    <w:p w14:paraId="7899B7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if (receiveStream != null)</w:t>
      </w:r>
    </w:p>
    <w:p w14:paraId="3C13976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{</w:t>
      </w:r>
    </w:p>
    <w:p w14:paraId="56A319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StreamReader streamReader;</w:t>
      </w:r>
    </w:p>
    <w:p w14:paraId="4A22158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if (response.CharacterSet == null)</w:t>
      </w:r>
    </w:p>
    <w:p w14:paraId="18A0DB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{</w:t>
      </w:r>
    </w:p>
    <w:p w14:paraId="6E116FD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    streamReader = new StreamReader(receiveStream);</w:t>
      </w:r>
    </w:p>
    <w:p w14:paraId="2DFCDA6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}</w:t>
      </w:r>
    </w:p>
    <w:p w14:paraId="58549E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else</w:t>
      </w:r>
    </w:p>
    <w:p w14:paraId="415FED5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{</w:t>
      </w:r>
    </w:p>
    <w:p w14:paraId="181FEC2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    streamReader = new StreamReader(receiveStream, Encoding.GetEncoding(response.CharacterSet));</w:t>
      </w:r>
    </w:p>
    <w:p w14:paraId="1BB389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}</w:t>
      </w:r>
    </w:p>
    <w:p w14:paraId="519DC5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pageUrl = streamReader.ReadToEnd();</w:t>
      </w:r>
    </w:p>
    <w:p w14:paraId="2CB6B8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streamReader.Close();</w:t>
      </w:r>
    </w:p>
    <w:p w14:paraId="78E30A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}</w:t>
      </w:r>
    </w:p>
    <w:p w14:paraId="3923A0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26D29E1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9075E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pageUrl;</w:t>
      </w:r>
    </w:p>
    <w:p w14:paraId="2AB5AA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666B0C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C98732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ConvertString(string text)</w:t>
      </w:r>
    </w:p>
    <w:p w14:paraId="7F863CC3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</w:t>
      </w: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5BD5FB73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WebUtility.HtmlDecode(text);</w:t>
      </w:r>
    </w:p>
    <w:p w14:paraId="3B1C594C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99A8F60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}</w:t>
      </w:r>
    </w:p>
    <w:p w14:paraId="231A8745" w14:textId="497B3CC0" w:rsidR="001D4E59" w:rsidRPr="009B3160" w:rsidRDefault="00E44467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  <w:lang w:val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}</w:t>
      </w:r>
      <w:r w:rsidR="001D4E59" w:rsidRPr="009B3160">
        <w:rPr>
          <w:color w:val="000000" w:themeColor="text1"/>
          <w:sz w:val="28"/>
          <w:szCs w:val="28"/>
          <w:lang w:val="en-US"/>
        </w:rPr>
        <w:br w:type="page"/>
      </w:r>
    </w:p>
    <w:p w14:paraId="4BC428E0" w14:textId="1A5E3FDC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94" w:name="_Toc9365065"/>
      <w:bookmarkStart w:id="195" w:name="_Toc9389393"/>
      <w:bookmarkStart w:id="196" w:name="_Ref9533035"/>
      <w:bookmarkStart w:id="197" w:name="_Ref9537770"/>
      <w:bookmarkStart w:id="198" w:name="_Ref9538713"/>
      <w:bookmarkStart w:id="199" w:name="_Ref9625319"/>
      <w:bookmarkStart w:id="200" w:name="_Toc9714971"/>
      <w:r w:rsidRPr="001174F4">
        <w:rPr>
          <w:rFonts w:ascii="Times New Roman" w:hAnsi="Times New Roman" w:cs="Times New Roman"/>
          <w:color w:val="000000" w:themeColor="text1"/>
        </w:rPr>
        <w:t>Приложение</w:t>
      </w:r>
      <w:r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4C41F1">
        <w:rPr>
          <w:rFonts w:ascii="Times New Roman" w:hAnsi="Times New Roman" w:cs="Times New Roman"/>
          <w:color w:val="000000" w:themeColor="text1"/>
        </w:rPr>
        <w:t>Д</w:t>
      </w:r>
      <w:r w:rsidRPr="00607F65">
        <w:rPr>
          <w:rFonts w:ascii="Times New Roman" w:hAnsi="Times New Roman" w:cs="Times New Roman"/>
          <w:color w:val="000000" w:themeColor="text1"/>
          <w:lang w:val="en-US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>Реализация</w:t>
      </w:r>
      <w:r w:rsidR="009F6C6A"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парсера</w:t>
      </w:r>
      <w:r w:rsidR="009F6C6A"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с</w:t>
      </w:r>
      <w:r w:rsidR="009F6C6A"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помощью</w:t>
      </w:r>
      <w:r w:rsidR="009F6C6A"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Fizzler</w:t>
      </w:r>
      <w:bookmarkEnd w:id="194"/>
      <w:bookmarkEnd w:id="195"/>
      <w:bookmarkEnd w:id="196"/>
      <w:bookmarkEnd w:id="197"/>
      <w:bookmarkEnd w:id="198"/>
      <w:bookmarkEnd w:id="199"/>
      <w:bookmarkEnd w:id="200"/>
    </w:p>
    <w:p w14:paraId="59B9D5A2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HtmlAgilityPack;</w:t>
      </w:r>
    </w:p>
    <w:p w14:paraId="49458EF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Parsing_on_.net.Models;</w:t>
      </w:r>
    </w:p>
    <w:p w14:paraId="0C89FE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24E5447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System.Collections.Generic;</w:t>
      </w:r>
    </w:p>
    <w:p w14:paraId="0A817F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System.Linq;</w:t>
      </w:r>
    </w:p>
    <w:p w14:paraId="25164F8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System.Text;</w:t>
      </w:r>
    </w:p>
    <w:p w14:paraId="63F5444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System.Threading.Tasks;</w:t>
      </w:r>
    </w:p>
    <w:p w14:paraId="534A5DD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Fizzler.Systems.HtmlAgilityPack;</w:t>
      </w:r>
    </w:p>
    <w:p w14:paraId="66FFFF5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NLog;</w:t>
      </w:r>
    </w:p>
    <w:p w14:paraId="05F28E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System.Collections.Concurrent;</w:t>
      </w:r>
    </w:p>
    <w:p w14:paraId="4563204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6D9098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Parsing_on_.net.BLL.Parsing_Methods</w:t>
      </w:r>
    </w:p>
    <w:p w14:paraId="4F4F1E1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29422B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FizzlerParsing : IParser</w:t>
      </w:r>
    </w:p>
    <w:p w14:paraId="6A9DE49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46568B3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readonly Logger logger = LogManager.GetCurrentClassLogger();</w:t>
      </w:r>
    </w:p>
    <w:p w14:paraId="012745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int defaultPageCount = 30;</w:t>
      </w:r>
    </w:p>
    <w:p w14:paraId="5AAB93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addressOfSiteForMaxPage = "https://letyshops.com/shops?page=1";</w:t>
      </w:r>
    </w:p>
    <w:p w14:paraId="0355741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addressOfSiteForParsing = "https://letyshops.com/shops?page=";</w:t>
      </w:r>
    </w:p>
    <w:p w14:paraId="00524DC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addressOfSite = "https://letyshops.com";</w:t>
      </w:r>
    </w:p>
    <w:p w14:paraId="707E751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E5F4D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ConcurrentBag&lt;Shop&gt; Shops { get; set; }</w:t>
      </w:r>
    </w:p>
    <w:p w14:paraId="693D39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CC4FA5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FizzlerParsing()</w:t>
      </w:r>
    </w:p>
    <w:p w14:paraId="5BC45E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776BDA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Shops = new ConcurrentBag&lt;Shop&gt;();</w:t>
      </w:r>
    </w:p>
    <w:p w14:paraId="4156E3A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D68165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D2D186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Parsing()</w:t>
      </w:r>
    </w:p>
    <w:p w14:paraId="260E5F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061F0B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typeof(FizzlerParsing).Name);</w:t>
      </w:r>
    </w:p>
    <w:p w14:paraId="185D22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maxPage = GetMaxPage();</w:t>
      </w:r>
    </w:p>
    <w:p w14:paraId="480D0F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Parallel.For(1, maxPage + 1, ParseElements);</w:t>
      </w:r>
    </w:p>
    <w:p w14:paraId="38222D9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Shops.ToList();</w:t>
      </w:r>
    </w:p>
    <w:p w14:paraId="123ACD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4FC89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723598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void ParseElements(int i)</w:t>
      </w:r>
    </w:p>
    <w:p w14:paraId="422F19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3FE251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htmlWeb = new HtmlWeb</w:t>
      </w:r>
    </w:p>
    <w:p w14:paraId="67E2C0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10379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OverrideEncoding = Encoding.UTF8</w:t>
      </w:r>
    </w:p>
    <w:p w14:paraId="7D4A04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1B9F9B8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htmlWeb.Load(addressOfSiteForParsing + i);</w:t>
      </w:r>
    </w:p>
    <w:p w14:paraId="551F758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html = document.DocumentNode;</w:t>
      </w:r>
    </w:p>
    <w:p w14:paraId="32EC4E7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listOfShops = html.QuerySelectorAll("div.b-teaser &gt; a.b-teaser__inner");</w:t>
      </w:r>
    </w:p>
    <w:p w14:paraId="2E8B6C0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foreach (var item in listOfShops)</w:t>
      </w:r>
    </w:p>
    <w:p w14:paraId="35BBE38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41427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name = GetName(item);</w:t>
      </w:r>
    </w:p>
    <w:p w14:paraId="1446DB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Double discount = GetDiscount(item);</w:t>
      </w:r>
    </w:p>
    <w:p w14:paraId="7D619D6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label = GetLabel(item);</w:t>
      </w:r>
    </w:p>
    <w:p w14:paraId="24DFF81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url = GetUrl(item);</w:t>
      </w:r>
    </w:p>
    <w:p w14:paraId="3F3E7B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image = GetImage(item);</w:t>
      </w:r>
    </w:p>
    <w:p w14:paraId="5B0A42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(!(String.IsNullOrEmpty(name) || Double.IsNaN(discount) || String.IsNullOrEmpty(label) || String.IsNullOrEmpty(image) || String.IsNullOrEmpty(url)))</w:t>
      </w:r>
    </w:p>
    <w:p w14:paraId="339B82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6FFBF3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Shops.Add(new Shop(name, discount, label, image, url));</w:t>
      </w:r>
    </w:p>
    <w:p w14:paraId="2FC02BA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7A57B6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212903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D32BB2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4E43DEE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GetName(HtmlNode html)</w:t>
      </w:r>
    </w:p>
    <w:p w14:paraId="1CCC16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C943F4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html.QuerySelector("div.b-teaser__title").InnerText.Trim();</w:t>
      </w:r>
    </w:p>
    <w:p w14:paraId="3E4C10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72BC2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4CD16A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GetLabel(HtmlNode html)</w:t>
      </w:r>
    </w:p>
    <w:p w14:paraId="3AE9B6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30F91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labelList = html.QuerySelectorAll("div.b-teaser__caption &gt; div.b-teaser__cashback-rate &gt; div &gt; div &gt; span.b-shop-teaser__label");</w:t>
      </w:r>
    </w:p>
    <w:p w14:paraId="7751C8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labelList.Last().InnerText.Trim();</w:t>
      </w:r>
    </w:p>
    <w:p w14:paraId="178DF36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BC008B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11C35B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GetUrl(HtmlNode html)</w:t>
      </w:r>
    </w:p>
    <w:p w14:paraId="4244AA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F5C62F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addressOfSite + html.GetAttributeValue("href", "");</w:t>
      </w:r>
    </w:p>
    <w:p w14:paraId="764C6B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CD53BA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4B5EB73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GetImage(HtmlNode html)</w:t>
      </w:r>
    </w:p>
    <w:p w14:paraId="0BA74CF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C414C7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html.QuerySelector("div.b-teaser__top &gt; div.b-teaser__cover &gt; img").GetAttributeValue("src", "");</w:t>
      </w:r>
    </w:p>
    <w:p w14:paraId="60205BA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4692CB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1E5963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GetDiscount(HtmlNode html)</w:t>
      </w:r>
    </w:p>
    <w:p w14:paraId="3FC184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E096E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"";</w:t>
      </w:r>
    </w:p>
    <w:p w14:paraId="4AEC7A4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6D1CAEE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06F4A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html.QuerySelector("div.b-teaser__caption &gt; div.b-teaser__cashback-rate &gt; div &gt; div &gt; span.b-shop-teaser__cash").InnerText.Trim();</w:t>
      </w:r>
    </w:p>
    <w:p w14:paraId="487BCF6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0D035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(NullReferenceException e)</w:t>
      </w:r>
    </w:p>
    <w:p w14:paraId="5EAAE6C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5D6567C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Вторая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попытка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взять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discount " + e);</w:t>
      </w:r>
    </w:p>
    <w:p w14:paraId="164BB35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html.QuerySelector("div.b-teaser__caption &gt; div.b-teaser__cashback-rate &gt; div &gt; div &gt; span.b-shop-teaser__new-cash").InnerText.Trim(); ;</w:t>
      </w:r>
    </w:p>
    <w:p w14:paraId="712C976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6B83E9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(Double.TryParse(discount.Replace('.', ','), out double result))</w:t>
      </w:r>
    </w:p>
    <w:p w14:paraId="7546762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B30B3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result;</w:t>
      </w:r>
    </w:p>
    <w:p w14:paraId="0665175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6F3D4C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Double.NaN;</w:t>
      </w:r>
    </w:p>
    <w:p w14:paraId="1DB674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B9BBF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1113A6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Int32 GetMaxPage()</w:t>
      </w:r>
    </w:p>
    <w:p w14:paraId="2CFB41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DFEB7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htmlWeb = new HtmlWeb</w:t>
      </w:r>
    </w:p>
    <w:p w14:paraId="6FE0F63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453C1F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OverrideEncoding = Encoding.UTF8</w:t>
      </w:r>
    </w:p>
    <w:p w14:paraId="3C456DA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4E8CBE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htmlWeb.Load("https://letyshops.com/shops?page=1");</w:t>
      </w:r>
    </w:p>
    <w:p w14:paraId="08646B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html = document.DocumentNode;</w:t>
      </w:r>
    </w:p>
    <w:p w14:paraId="0F7F67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maxPage = html.QuerySelector("div.b-content.b-content--shops &gt; ul &gt; li:nth-child(5) &gt; a").InnerText.Trim();</w:t>
      </w:r>
    </w:p>
    <w:p w14:paraId="25C1D4A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(Int32.TryParse(maxPage, out int result))</w:t>
      </w:r>
    </w:p>
    <w:p w14:paraId="1808967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{</w:t>
      </w:r>
    </w:p>
    <w:p w14:paraId="1C810D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    return result;</w:t>
      </w:r>
    </w:p>
    <w:p w14:paraId="1DF9534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}</w:t>
      </w:r>
    </w:p>
    <w:p w14:paraId="3F60E5CD" w14:textId="202A0B27" w:rsidR="001D4E59" w:rsidRPr="001174F4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return 30;        }    }}</w:t>
      </w:r>
      <w:r w:rsidR="001D4E59" w:rsidRPr="001174F4">
        <w:rPr>
          <w:color w:val="000000" w:themeColor="text1"/>
          <w:sz w:val="28"/>
          <w:szCs w:val="28"/>
        </w:rPr>
        <w:br w:type="page"/>
      </w:r>
    </w:p>
    <w:p w14:paraId="035CCDCE" w14:textId="0E215381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01" w:name="_Toc9365066"/>
      <w:bookmarkStart w:id="202" w:name="_Toc9389394"/>
      <w:bookmarkStart w:id="203" w:name="_Ref9537873"/>
      <w:bookmarkStart w:id="204" w:name="_Ref9538815"/>
      <w:bookmarkStart w:id="205" w:name="_Toc9714972"/>
      <w:r w:rsidRPr="001174F4">
        <w:rPr>
          <w:rFonts w:ascii="Times New Roman" w:hAnsi="Times New Roman" w:cs="Times New Roman"/>
          <w:color w:val="000000" w:themeColor="text1"/>
        </w:rPr>
        <w:t xml:space="preserve">Приложение </w:t>
      </w:r>
      <w:r w:rsidR="004C41F1">
        <w:rPr>
          <w:rFonts w:ascii="Times New Roman" w:hAnsi="Times New Roman" w:cs="Times New Roman"/>
          <w:color w:val="000000" w:themeColor="text1"/>
        </w:rPr>
        <w:t>Ж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AngleSharp</w:t>
      </w:r>
      <w:bookmarkEnd w:id="201"/>
      <w:bookmarkEnd w:id="202"/>
      <w:bookmarkEnd w:id="203"/>
      <w:bookmarkEnd w:id="204"/>
      <w:bookmarkEnd w:id="205"/>
    </w:p>
    <w:p w14:paraId="05C02237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AngleSharp.Html.Parser;</w:t>
      </w:r>
    </w:p>
    <w:p w14:paraId="36ED49E2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NLog;</w:t>
      </w:r>
    </w:p>
    <w:p w14:paraId="48383B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Parsing_on_.net.Models;</w:t>
      </w:r>
    </w:p>
    <w:p w14:paraId="305E7D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33EF88A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System.Collections.Concurrent;</w:t>
      </w:r>
    </w:p>
    <w:p w14:paraId="0759517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System.Collections.Generic;</w:t>
      </w:r>
    </w:p>
    <w:p w14:paraId="08973F4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System.Globalization;</w:t>
      </w:r>
    </w:p>
    <w:p w14:paraId="2D63B36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System.Linq;</w:t>
      </w:r>
    </w:p>
    <w:p w14:paraId="64E749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System.Net;</w:t>
      </w:r>
    </w:p>
    <w:p w14:paraId="180017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System.Text;</w:t>
      </w:r>
    </w:p>
    <w:p w14:paraId="5688DE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System.Threading.Tasks;</w:t>
      </w:r>
    </w:p>
    <w:p w14:paraId="5BD8FFB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ED62E9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Parsing_on_.net.BLL.Parsing_Methods</w:t>
      </w:r>
    </w:p>
    <w:p w14:paraId="69C682B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7F9280B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AngleSharpParsing : IParser</w:t>
      </w:r>
    </w:p>
    <w:p w14:paraId="326120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53384D1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readonly Logger logger = LogManager.GetCurrentClassLogger();</w:t>
      </w:r>
    </w:p>
    <w:p w14:paraId="31F2E3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int _defaultPage = 30;</w:t>
      </w:r>
    </w:p>
    <w:p w14:paraId="4DFDF05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ConcurrentBag&lt;Shop&gt; shops;</w:t>
      </w:r>
    </w:p>
    <w:p w14:paraId="21FA52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 = "https://letyshops.com";</w:t>
      </w:r>
    </w:p>
    <w:p w14:paraId="1B45C0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E0280F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AngleSharpParsing()</w:t>
      </w:r>
    </w:p>
    <w:p w14:paraId="211B682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377EF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this.shops = new ConcurrentBag&lt;Shop&gt;();</w:t>
      </w:r>
    </w:p>
    <w:p w14:paraId="1B2E85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2C3D0E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D31BB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Parsing()</w:t>
      </w:r>
    </w:p>
    <w:p w14:paraId="47FDB2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6AAD71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typeof(AngleSharpParsing).Name);</w:t>
      </w:r>
    </w:p>
    <w:p w14:paraId="1AD744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WebClient webClient = new WebClient</w:t>
      </w:r>
    </w:p>
    <w:p w14:paraId="4F76A1E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52E987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Encoding = Encoding.UTF8</w:t>
      </w:r>
    </w:p>
    <w:p w14:paraId="379C4D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0258BE4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html = webClient.DownloadString("https://letyshops.com/shops?page=1");</w:t>
      </w:r>
    </w:p>
    <w:p w14:paraId="21891E7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maxPage = GetMaxPage(html);</w:t>
      </w:r>
    </w:p>
    <w:p w14:paraId="2461645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Parallel.For(1, maxPage + 1, ParseElements);</w:t>
      </w:r>
    </w:p>
    <w:p w14:paraId="47532A2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shops.ToList();</w:t>
      </w:r>
    </w:p>
    <w:p w14:paraId="5C8618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F7908B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150EC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void ParseElements(int i)</w:t>
      </w:r>
    </w:p>
    <w:p w14:paraId="189E887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4E5BF1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WebClient webClient = new WebClient</w:t>
      </w:r>
    </w:p>
    <w:p w14:paraId="4CE142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8C2948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Encoding = Encoding.UTF8</w:t>
      </w:r>
    </w:p>
    <w:p w14:paraId="5BC86F2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335D3E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page = "https://letyshops.com/shops?page=" + i;</w:t>
      </w:r>
    </w:p>
    <w:p w14:paraId="1B2A0C9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html = webClient.DownloadString(page);</w:t>
      </w:r>
    </w:p>
    <w:p w14:paraId="3731F9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HtmlParser parser = new HtmlParser();</w:t>
      </w:r>
    </w:p>
    <w:p w14:paraId="134D3F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result = parser.ParseDocument(html).QuerySelectorAll("div.b-teaser-list &gt; div.b-teaser &gt; a");</w:t>
      </w:r>
    </w:p>
    <w:p w14:paraId="158BF13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foreach (var item in result)</w:t>
      </w:r>
    </w:p>
    <w:p w14:paraId="34B2BC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7F19B7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name = GetName(item);</w:t>
      </w:r>
    </w:p>
    <w:p w14:paraId="1AE545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discount = GetDiscount(item);</w:t>
      </w:r>
    </w:p>
    <w:p w14:paraId="68B4683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label = GetLabel(item);</w:t>
      </w:r>
    </w:p>
    <w:p w14:paraId="6C0F31D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image = GetImage(item);</w:t>
      </w:r>
    </w:p>
    <w:p w14:paraId="1DF8DF5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url = GetUrl(item);</w:t>
      </w:r>
    </w:p>
    <w:p w14:paraId="6F9D411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(!(String.IsNullOrEmpty(name) || Double.IsNaN(discount) || String.IsNullOrEmpty(label) || String.IsNullOrEmpty(image) || String.IsNullOrEmpty(url)))</w:t>
      </w:r>
    </w:p>
    <w:p w14:paraId="7ED7989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300626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shops.Add(new Shop(name, discount, label, image, url));</w:t>
      </w:r>
    </w:p>
    <w:p w14:paraId="76EFE13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BA1241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FF3AB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202744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33422B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GetUrl(AngleSharp.Dom.IElement item)</w:t>
      </w:r>
    </w:p>
    <w:p w14:paraId="522556B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D7BC0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address + item.GetAttribute("href");</w:t>
      </w:r>
    </w:p>
    <w:p w14:paraId="0F9BC1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54CFA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53EBF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GetImage(AngleSharp.Dom.IElement item)</w:t>
      </w:r>
    </w:p>
    <w:p w14:paraId="634B25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4DA986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item.QuerySelector("div.b-teaser__top &gt; div.b-teaser__cover &gt; img").GetAttribute("src");</w:t>
      </w:r>
    </w:p>
    <w:p w14:paraId="611598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481EA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71A2A0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GetLabel(AngleSharp.Dom.IElement item)</w:t>
      </w:r>
    </w:p>
    <w:p w14:paraId="21CAD05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CA781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label = item.QuerySelectorAll("div.b-teaser__caption &gt; div.b-teaser__cashback-rate &gt; div &gt; div &gt; span.b-shop-teaser__label ").Last().TextContent;</w:t>
      </w:r>
    </w:p>
    <w:p w14:paraId="4115964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label;</w:t>
      </w:r>
    </w:p>
    <w:p w14:paraId="7433776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578F1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BE40C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GetDiscount(AngleSharp.Dom.IElement item)</w:t>
      </w:r>
    </w:p>
    <w:p w14:paraId="36C4048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8EF6D3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double discount;</w:t>
      </w:r>
    </w:p>
    <w:p w14:paraId="343CADB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discounts = item.GetElementsByClassName("b-shop-teaser__cash");</w:t>
      </w:r>
    </w:p>
    <w:p w14:paraId="16E1392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(discounts.Count() == 0)</w:t>
      </w:r>
    </w:p>
    <w:p w14:paraId="595B11D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5C862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temp = item.GetElementsByClassName("b-shop-teaser__new-cash").First().TextContent;</w:t>
      </w:r>
    </w:p>
    <w:p w14:paraId="4378FE2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Double.Parse(temp, CultureInfo.InvariantCulture);</w:t>
      </w:r>
    </w:p>
    <w:p w14:paraId="13BB1C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C5256A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else</w:t>
      </w:r>
    </w:p>
    <w:p w14:paraId="4DD2AC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63217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temp = item.GetElementsByClassName("b-shop-teaser__cash").First().TextContent;</w:t>
      </w:r>
    </w:p>
    <w:p w14:paraId="6AC057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Double.Parse(temp, CultureInfo.InvariantCulture);</w:t>
      </w:r>
    </w:p>
    <w:p w14:paraId="6FDFDFB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A96EC9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AFF26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discount;</w:t>
      </w:r>
    </w:p>
    <w:p w14:paraId="7980B7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A1917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FAE5C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GetName(AngleSharp.Dom.IElement item)</w:t>
      </w:r>
    </w:p>
    <w:p w14:paraId="2F1149B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54692C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name = item.GetElementsByClassName("b-teaser__title").First().InnerHtml.ToString().Substring(17);</w:t>
      </w:r>
    </w:p>
    <w:p w14:paraId="3F79C2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name.Substring(0, name.Length - 13);</w:t>
      </w:r>
    </w:p>
    <w:p w14:paraId="3D1BD3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F823FF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2DCCAE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Int32 GetMaxPage(string html)</w:t>
      </w:r>
    </w:p>
    <w:p w14:paraId="1B6120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8397E5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HtmlParser parser = new HtmlParser();</w:t>
      </w:r>
    </w:p>
    <w:p w14:paraId="50B194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result = parser.ParseDocument(html).GetElementsByClassName("b-pagination__link");</w:t>
      </w:r>
    </w:p>
    <w:p w14:paraId="478F16E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576EACD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BE9261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(Int32.TryParse(result.Last().TextContent, out int page))</w:t>
      </w:r>
    </w:p>
    <w:p w14:paraId="4A6741D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76555D6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page;</w:t>
      </w:r>
    </w:p>
    <w:p w14:paraId="43EDD84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168F89F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BAD997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(InvalidOperationException e)</w:t>
      </w:r>
    </w:p>
    <w:p w14:paraId="6DE5029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{</w:t>
      </w:r>
    </w:p>
    <w:p w14:paraId="05A0E93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    logger.Error("Элемент не найден " + e);</w:t>
      </w:r>
    </w:p>
    <w:p w14:paraId="0920C4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}</w:t>
      </w:r>
    </w:p>
    <w:p w14:paraId="4921CEB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return _defaultPage;</w:t>
      </w:r>
    </w:p>
    <w:p w14:paraId="3104D6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}</w:t>
      </w:r>
    </w:p>
    <w:p w14:paraId="21B4C57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}</w:t>
      </w:r>
    </w:p>
    <w:p w14:paraId="1A5013A2" w14:textId="2F074702" w:rsidR="001D4E59" w:rsidRPr="001174F4" w:rsidRDefault="00E44467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  <w:r w:rsidR="001D4E59" w:rsidRPr="001174F4">
        <w:rPr>
          <w:color w:val="000000" w:themeColor="text1"/>
          <w:sz w:val="28"/>
          <w:szCs w:val="28"/>
        </w:rPr>
        <w:br w:type="page"/>
      </w:r>
    </w:p>
    <w:p w14:paraId="0D0DDF62" w14:textId="54B4816B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06" w:name="_Toc9365067"/>
      <w:bookmarkStart w:id="207" w:name="_Toc9389395"/>
      <w:bookmarkStart w:id="208" w:name="_Ref9537892"/>
      <w:bookmarkStart w:id="209" w:name="_Ref9538843"/>
      <w:bookmarkStart w:id="210" w:name="_Toc9714973"/>
      <w:r w:rsidRPr="001174F4">
        <w:rPr>
          <w:rFonts w:ascii="Times New Roman" w:hAnsi="Times New Roman" w:cs="Times New Roman"/>
          <w:color w:val="000000" w:themeColor="text1"/>
        </w:rPr>
        <w:t xml:space="preserve">Приложение </w:t>
      </w:r>
      <w:r w:rsidR="004C41F1">
        <w:rPr>
          <w:rFonts w:ascii="Times New Roman" w:hAnsi="Times New Roman" w:cs="Times New Roman"/>
          <w:color w:val="000000" w:themeColor="text1"/>
        </w:rPr>
        <w:t>И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CsQuery</w:t>
      </w:r>
      <w:bookmarkEnd w:id="206"/>
      <w:bookmarkEnd w:id="207"/>
      <w:bookmarkEnd w:id="208"/>
      <w:bookmarkEnd w:id="209"/>
      <w:bookmarkEnd w:id="210"/>
    </w:p>
    <w:p w14:paraId="2C77F9A9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CsQuery;</w:t>
      </w:r>
    </w:p>
    <w:p w14:paraId="11B1A60F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NLog;</w:t>
      </w:r>
    </w:p>
    <w:p w14:paraId="673C42D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Parsing_on_.net.Models;</w:t>
      </w:r>
    </w:p>
    <w:p w14:paraId="0DDE526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250C41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System.Collections.Concurrent;</w:t>
      </w:r>
    </w:p>
    <w:p w14:paraId="622ACD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System.Collections.Generic;</w:t>
      </w:r>
    </w:p>
    <w:p w14:paraId="1F1A8A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System.Globalization;</w:t>
      </w:r>
    </w:p>
    <w:p w14:paraId="584AE7F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System.Linq;</w:t>
      </w:r>
    </w:p>
    <w:p w14:paraId="4CB2736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System.Threading.Tasks;</w:t>
      </w:r>
    </w:p>
    <w:p w14:paraId="750233D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08BE83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Parsing_on_.net.BLL.Parsing_Methods</w:t>
      </w:r>
    </w:p>
    <w:p w14:paraId="425884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58ECCD2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CsQueryParsing : IParser</w:t>
      </w:r>
    </w:p>
    <w:p w14:paraId="0F8708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4A6258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readonly Logger logger = LogManager.GetCurrentClassLogger();</w:t>
      </w:r>
    </w:p>
    <w:p w14:paraId="39F3EFA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 = "https://letyshops.com/shops?page=";</w:t>
      </w:r>
    </w:p>
    <w:p w14:paraId="5E3CD59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readonly int defaultMaxpage = 20;</w:t>
      </w:r>
    </w:p>
    <w:p w14:paraId="5EDA12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ConcurrentBag&lt;Shop&gt; Shops { get; set; }</w:t>
      </w:r>
    </w:p>
    <w:p w14:paraId="6F1647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CsQueryParsing()</w:t>
      </w:r>
    </w:p>
    <w:p w14:paraId="44CD548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431470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Shops = new ConcurrentBag&lt;Shop&gt;();</w:t>
      </w:r>
    </w:p>
    <w:p w14:paraId="417E3B3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2B2BA3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D9EDF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Parsing()</w:t>
      </w:r>
    </w:p>
    <w:p w14:paraId="12E732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A92D8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typeof(CsQueryParsing).Name);</w:t>
      </w:r>
    </w:p>
    <w:p w14:paraId="7E93FD4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maxPage = GetMaxPage();</w:t>
      </w:r>
    </w:p>
    <w:p w14:paraId="0E6847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for (int i = 1; i &lt;= GetMaxPage(); i++)</w:t>
      </w:r>
    </w:p>
    <w:p w14:paraId="5181BC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9316B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document = CQ.CreateFromUrl(address + i);</w:t>
      </w:r>
    </w:p>
    <w:p w14:paraId="780487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domObjects = document["a.b-teaser__inner"];</w:t>
      </w:r>
    </w:p>
    <w:p w14:paraId="60DAC76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Parallel.ForEach(domObjects, domObject =&gt;</w:t>
      </w:r>
    </w:p>
    <w:p w14:paraId="44214F2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4CE5771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Shop shop;</w:t>
      </w:r>
    </w:p>
    <w:p w14:paraId="1A174A0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if ((shop = ParseElements(domObject)) != null)</w:t>
      </w:r>
    </w:p>
    <w:p w14:paraId="0A7F0A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{</w:t>
      </w:r>
    </w:p>
    <w:p w14:paraId="46C610D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Shops.Add(shop);</w:t>
      </w:r>
    </w:p>
    <w:p w14:paraId="37817EC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}</w:t>
      </w:r>
    </w:p>
    <w:p w14:paraId="7DE923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});</w:t>
      </w:r>
    </w:p>
    <w:p w14:paraId="74135B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25986DD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3BBB26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Shops.ToList();</w:t>
      </w:r>
    </w:p>
    <w:p w14:paraId="32B790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73DC67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7F32B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Shop ParseElements(IDomObject domObject)</w:t>
      </w:r>
    </w:p>
    <w:p w14:paraId="36CF31A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5B0DA1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CQ.CreateDocument(domObject.InnerHTML);</w:t>
      </w:r>
    </w:p>
    <w:p w14:paraId="2CAB78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name = GetName(document);</w:t>
      </w:r>
    </w:p>
    <w:p w14:paraId="494BDE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double discount = GetDiscount(document);</w:t>
      </w:r>
    </w:p>
    <w:p w14:paraId="7EB297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label = GetLabel(document);</w:t>
      </w:r>
    </w:p>
    <w:p w14:paraId="2475D4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image = GetImage(document);</w:t>
      </w:r>
    </w:p>
    <w:p w14:paraId="57618F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url = GetUrl(domObject);</w:t>
      </w:r>
    </w:p>
    <w:p w14:paraId="54D7F59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(!(String.IsNullOrEmpty(name) || Double.IsNaN(discount) || String.IsNullOrEmpty(label) || String.IsNullOrEmpty(image) || String.IsNullOrEmpty(url)))</w:t>
      </w:r>
    </w:p>
    <w:p w14:paraId="7BF5441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B424D4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new Shop(name, discount, label, image, url);</w:t>
      </w:r>
    </w:p>
    <w:p w14:paraId="099C2A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47213FA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else</w:t>
      </w:r>
    </w:p>
    <w:p w14:paraId="6192AD3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530C443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null;</w:t>
      </w:r>
    </w:p>
    <w:p w14:paraId="18A1CA0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1D00C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56BB1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F80C1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GetUrl(IDomObject domObject)</w:t>
      </w:r>
    </w:p>
    <w:p w14:paraId="499902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DF998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"https://letyshops.com" + domObject.Attributes.GetAttribute("href");</w:t>
      </w:r>
    </w:p>
    <w:p w14:paraId="3B628C0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EA37D7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111985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GetImage(CQ document)</w:t>
      </w:r>
    </w:p>
    <w:p w14:paraId="4B0E5EC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157E1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document["img"].First().Attr&lt;string&gt;("src");</w:t>
      </w:r>
    </w:p>
    <w:p w14:paraId="2384DED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B654EE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890916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GetLabel(CQ document)</w:t>
      </w:r>
    </w:p>
    <w:p w14:paraId="1D26F5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A9CB55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label = document["span.b-shop-teaser__label "].Last().Text().Trim();</w:t>
      </w:r>
    </w:p>
    <w:p w14:paraId="68E540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label;</w:t>
      </w:r>
    </w:p>
    <w:p w14:paraId="3DD988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D4CF8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CF1025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GetDiscount(CQ document)</w:t>
      </w:r>
    </w:p>
    <w:p w14:paraId="74F2F2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754F6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document["span.b-shop-teaser__cash"].First().Text().Trim();</w:t>
      </w:r>
    </w:p>
    <w:p w14:paraId="018DA8A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(String.IsNullOrWhiteSpace(discount))</w:t>
      </w:r>
    </w:p>
    <w:p w14:paraId="328B40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339D6B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document["span.b-shop-teaser__new-cash"].First().Text().Trim();</w:t>
      </w:r>
    </w:p>
    <w:p w14:paraId="7CEF2B7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E637BE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(double.TryParse(discount, NumberStyles.Number, CultureInfo.InvariantCulture, out double trueDiscount))</w:t>
      </w:r>
    </w:p>
    <w:p w14:paraId="49949B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514630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trueDiscount;</w:t>
      </w:r>
    </w:p>
    <w:p w14:paraId="5A27E4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477B9DB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double.NaN;</w:t>
      </w:r>
    </w:p>
    <w:p w14:paraId="6C5ED83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D99823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52414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GetName(CQ document)</w:t>
      </w:r>
    </w:p>
    <w:p w14:paraId="64361A8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AA47FB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document["div.b-teaser__title"].First().Text().Trim();</w:t>
      </w:r>
    </w:p>
    <w:p w14:paraId="63C36A3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ACD98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C6C5A8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Int32 GetMaxPage()</w:t>
      </w:r>
    </w:p>
    <w:p w14:paraId="03DA97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3FDB53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CQ.CreateFromUrl("https://letyshops.com/shops?page=1");</w:t>
      </w:r>
    </w:p>
    <w:p w14:paraId="671DC57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numbers = document["a.b-pagination__link"];</w:t>
      </w:r>
    </w:p>
    <w:p w14:paraId="7C2E236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(Int32.TryParse(numbers[numbers.Length - 2].InnerText.Trim(), out Int32 maxPage))</w:t>
      </w:r>
    </w:p>
    <w:p w14:paraId="1110FBD7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539A1D47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maxPage;</w:t>
      </w:r>
    </w:p>
    <w:p w14:paraId="5A621325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F8550EC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defaultMaxpage;</w:t>
      </w:r>
    </w:p>
    <w:p w14:paraId="387E6FD0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5943EA0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}</w:t>
      </w:r>
    </w:p>
    <w:p w14:paraId="683F688C" w14:textId="03336595" w:rsidR="001D4E59" w:rsidRPr="009B3160" w:rsidRDefault="00E44467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  <w:lang w:val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}</w:t>
      </w:r>
      <w:r w:rsidR="001D4E59" w:rsidRPr="009B3160">
        <w:rPr>
          <w:color w:val="000000" w:themeColor="text1"/>
          <w:sz w:val="28"/>
          <w:szCs w:val="28"/>
          <w:lang w:val="en-US"/>
        </w:rPr>
        <w:br w:type="page"/>
      </w:r>
    </w:p>
    <w:p w14:paraId="639ABAAB" w14:textId="4181C24A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11" w:name="_Toc9365068"/>
      <w:bookmarkStart w:id="212" w:name="_Toc9389396"/>
      <w:bookmarkStart w:id="213" w:name="_Ref9538898"/>
      <w:bookmarkStart w:id="214" w:name="_Toc9714974"/>
      <w:r w:rsidRPr="001174F4">
        <w:rPr>
          <w:rFonts w:ascii="Times New Roman" w:hAnsi="Times New Roman" w:cs="Times New Roman"/>
          <w:color w:val="000000" w:themeColor="text1"/>
        </w:rPr>
        <w:t>Приложение</w:t>
      </w:r>
      <w:r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4C41F1">
        <w:rPr>
          <w:rFonts w:ascii="Times New Roman" w:hAnsi="Times New Roman" w:cs="Times New Roman"/>
          <w:color w:val="000000" w:themeColor="text1"/>
        </w:rPr>
        <w:t>К</w:t>
      </w:r>
      <w:r w:rsidRPr="00607F65">
        <w:rPr>
          <w:rFonts w:ascii="Times New Roman" w:hAnsi="Times New Roman" w:cs="Times New Roman"/>
          <w:color w:val="000000" w:themeColor="text1"/>
          <w:lang w:val="en-US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>Реализация</w:t>
      </w:r>
      <w:r w:rsidR="009F6C6A"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парсера</w:t>
      </w:r>
      <w:r w:rsidR="009F6C6A"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с</w:t>
      </w:r>
      <w:r w:rsidR="009F6C6A"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помощью</w:t>
      </w:r>
      <w:r w:rsidR="009F6C6A"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RestSharp</w:t>
      </w:r>
      <w:bookmarkEnd w:id="211"/>
      <w:bookmarkEnd w:id="212"/>
      <w:r w:rsidR="00103C9B"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103C9B">
        <w:rPr>
          <w:rFonts w:ascii="Times New Roman" w:hAnsi="Times New Roman" w:cs="Times New Roman"/>
          <w:color w:val="000000" w:themeColor="text1"/>
        </w:rPr>
        <w:t>для</w:t>
      </w:r>
      <w:r w:rsidR="00103C9B"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103C9B">
        <w:rPr>
          <w:rFonts w:ascii="Times New Roman" w:hAnsi="Times New Roman" w:cs="Times New Roman"/>
          <w:color w:val="000000" w:themeColor="text1"/>
        </w:rPr>
        <w:t>сайта</w:t>
      </w:r>
      <w:r w:rsidR="00103C9B"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103C9B">
        <w:rPr>
          <w:rFonts w:ascii="Times New Roman" w:hAnsi="Times New Roman" w:cs="Times New Roman"/>
          <w:color w:val="000000" w:themeColor="text1"/>
          <w:lang w:val="en-US"/>
        </w:rPr>
        <w:t>Kopikot</w:t>
      </w:r>
      <w:r w:rsidR="00103C9B" w:rsidRPr="0014263E">
        <w:rPr>
          <w:rFonts w:ascii="Times New Roman" w:hAnsi="Times New Roman" w:cs="Times New Roman"/>
          <w:color w:val="000000" w:themeColor="text1"/>
          <w:lang w:val="en-US"/>
        </w:rPr>
        <w:t>.</w:t>
      </w:r>
      <w:r w:rsidR="00103C9B">
        <w:rPr>
          <w:rFonts w:ascii="Times New Roman" w:hAnsi="Times New Roman" w:cs="Times New Roman"/>
          <w:color w:val="000000" w:themeColor="text1"/>
          <w:lang w:val="en-US"/>
        </w:rPr>
        <w:t>ru</w:t>
      </w:r>
      <w:bookmarkEnd w:id="213"/>
      <w:bookmarkEnd w:id="214"/>
    </w:p>
    <w:p w14:paraId="7C2DFC18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Newtonsoft.Json.Linq;</w:t>
      </w:r>
    </w:p>
    <w:p w14:paraId="0B2D2F7D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NLog;</w:t>
      </w:r>
    </w:p>
    <w:p w14:paraId="5F83912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Parsing_on_.net.Models;</w:t>
      </w:r>
    </w:p>
    <w:p w14:paraId="556518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RestSharp;</w:t>
      </w:r>
    </w:p>
    <w:p w14:paraId="227380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4421066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System.Collections.Concurrent;</w:t>
      </w:r>
    </w:p>
    <w:p w14:paraId="41FF4D4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System.Collections.Generic;</w:t>
      </w:r>
    </w:p>
    <w:p w14:paraId="7A4539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System.Linq;</w:t>
      </w:r>
    </w:p>
    <w:p w14:paraId="4CAB46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System.Threading.Tasks;</w:t>
      </w:r>
    </w:p>
    <w:p w14:paraId="61CCAE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System.Web;</w:t>
      </w:r>
    </w:p>
    <w:p w14:paraId="044BFAD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1E1E3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Parsing_on_.net.BLL.Parsing_Methods</w:t>
      </w:r>
    </w:p>
    <w:p w14:paraId="01DD476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2108E66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RestSharpParsing : IParser</w:t>
      </w:r>
    </w:p>
    <w:p w14:paraId="6D7BC8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40D3209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readonly Logger logger = LogManager.GetCurrentClassLogger();</w:t>
      </w:r>
    </w:p>
    <w:p w14:paraId="7E96ED1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ConcurrentBag&lt;Shop&gt; Shops { get; set; }</w:t>
      </w:r>
    </w:p>
    <w:p w14:paraId="7F12852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48C69C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RestSharpParsing()</w:t>
      </w:r>
    </w:p>
    <w:p w14:paraId="19C24A4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DA7BF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Shops = new ConcurrentBag&lt;Shop&gt;();</w:t>
      </w:r>
    </w:p>
    <w:p w14:paraId="37764F6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0CFF4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4DB694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Parsing()</w:t>
      </w:r>
    </w:p>
    <w:p w14:paraId="006219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E87FE8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typeof(RestSharpParsing).Name);</w:t>
      </w:r>
    </w:p>
    <w:p w14:paraId="523CF59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int[] pages = new int[]</w:t>
      </w:r>
    </w:p>
    <w:p w14:paraId="07A7451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3712D1B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0,100,200,300,400,500,600,700,800,900,1000,1100,1200,1300</w:t>
      </w:r>
    </w:p>
    <w:p w14:paraId="6803EFB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7A10D71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List&lt;JToken&gt; listOfItems = new List&lt;JToken&gt;();</w:t>
      </w:r>
    </w:p>
    <w:p w14:paraId="731948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Parallel.ForEach(pages, page =&gt;</w:t>
      </w:r>
    </w:p>
    <w:p w14:paraId="2C0DB56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4F43B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try</w:t>
      </w:r>
    </w:p>
    <w:p w14:paraId="48A53C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05FE5A0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listOfItems.Add(GetJSon(page));</w:t>
      </w:r>
    </w:p>
    <w:p w14:paraId="09D090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2133A7A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catch (Exception e)</w:t>
      </w:r>
    </w:p>
    <w:p w14:paraId="55B2A1F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40FBFF0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logger.Error(e);</w:t>
      </w:r>
    </w:p>
    <w:p w14:paraId="1E72C2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33A5FD1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});</w:t>
      </w:r>
    </w:p>
    <w:p w14:paraId="01EC38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Parallel.ForEach(listOfItems, item =&gt;</w:t>
      </w:r>
    </w:p>
    <w:p w14:paraId="5E46F0F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297A6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try</w:t>
      </w:r>
    </w:p>
    <w:p w14:paraId="6EDB5A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7035B1A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Shops.Add(ParseElements(item));</w:t>
      </w:r>
    </w:p>
    <w:p w14:paraId="56ECF9C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5C383F3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catch (Exception e)</w:t>
      </w:r>
    </w:p>
    <w:p w14:paraId="74DDB9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7918ED1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logger.Error(e);</w:t>
      </w:r>
    </w:p>
    <w:p w14:paraId="4C4D97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57B9F0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});</w:t>
      </w:r>
    </w:p>
    <w:p w14:paraId="1341BC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BD76C6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Shops.ToList();</w:t>
      </w:r>
    </w:p>
    <w:p w14:paraId="7265872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BFF9D3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83E448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JToken GetJSon(int i)</w:t>
      </w:r>
    </w:p>
    <w:p w14:paraId="67D7E62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60A6453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url = $"https://d289b99uqa0t82.cloudfront.net/sites/5/campaigns_limit_100_offset_{i}_order_popularity.json";</w:t>
      </w:r>
    </w:p>
    <w:p w14:paraId="65B9DB9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client = new RestClient(url);</w:t>
      </w:r>
    </w:p>
    <w:p w14:paraId="2629374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request = new RestRequest(Method.GET);</w:t>
      </w:r>
    </w:p>
    <w:p w14:paraId="163B2E7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request.AddHeader("cache-control", "no-cache");</w:t>
      </w:r>
    </w:p>
    <w:p w14:paraId="777316A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request.AddHeader("Connection", "keep-alive");</w:t>
      </w:r>
    </w:p>
    <w:p w14:paraId="1538C2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request.AddHeader("accept-encoding", "gzip, deflate");</w:t>
      </w:r>
    </w:p>
    <w:p w14:paraId="3D9282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request.AddHeader("Host", "d289b99uqa0t82.cloudfront.net");</w:t>
      </w:r>
    </w:p>
    <w:p w14:paraId="38B3C58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request.AddHeader("Postman-Token", "048aef15-143b-4f61-8c44-60467f64a33d,e85413f5-28a6-4878-b792-942c640071cc");</w:t>
      </w:r>
    </w:p>
    <w:p w14:paraId="63ACE8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request.AddHeader("Cache-Control", "no-cache");</w:t>
      </w:r>
    </w:p>
    <w:p w14:paraId="7B7026E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request.AddHeader("Accept", "*/*");</w:t>
      </w:r>
    </w:p>
    <w:p w14:paraId="189275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request.AddHeader("User-Agent", "PostmanRuntime/7.11.0");</w:t>
      </w:r>
    </w:p>
    <w:p w14:paraId="45A1E9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IRestResponse response = client.Execute(request);</w:t>
      </w:r>
    </w:p>
    <w:p w14:paraId="6F8FD17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JObject jsonParse = JObject.Parse(response.Content);</w:t>
      </w:r>
    </w:p>
    <w:p w14:paraId="7B63C71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listOfItems = jsonParse["items"];</w:t>
      </w:r>
    </w:p>
    <w:p w14:paraId="3DD9260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listOfItems;</w:t>
      </w:r>
    </w:p>
    <w:p w14:paraId="4E95AE3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F48761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9E797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Shop ParseElements(JToken jToken)</w:t>
      </w:r>
    </w:p>
    <w:p w14:paraId="44A3D5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C43D9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name = GetName(jToken);</w:t>
      </w:r>
    </w:p>
    <w:p w14:paraId="31EC058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image = GetImage(jToken);</w:t>
      </w:r>
    </w:p>
    <w:p w14:paraId="469D9C8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shopUrl = GetUrl(jToken);</w:t>
      </w:r>
    </w:p>
    <w:p w14:paraId="278BE57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discount = GetDiscount(jToken);</w:t>
      </w:r>
    </w:p>
    <w:p w14:paraId="3CEF56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label = GetLabel(jToken);</w:t>
      </w:r>
    </w:p>
    <w:p w14:paraId="44E0175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(!(String.IsNullOrEmpty(name) || Double.IsNaN(discount) || String.IsNullOrEmpty(label) || String.IsNullOrEmpty(image) || String.IsNullOrEmpty(shopUrl)))</w:t>
      </w:r>
    </w:p>
    <w:p w14:paraId="63ECF7D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4EBED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new Shop(name, discount, label, image, shopUrl);</w:t>
      </w:r>
    </w:p>
    <w:p w14:paraId="39F513E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A08997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else</w:t>
      </w:r>
    </w:p>
    <w:p w14:paraId="06F47E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CAC131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null;</w:t>
      </w:r>
    </w:p>
    <w:p w14:paraId="2064BF8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4139E9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FB7E1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C5EFC6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GetName(JToken token)</w:t>
      </w:r>
    </w:p>
    <w:p w14:paraId="030596F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87E621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token["title"].ToString();</w:t>
      </w:r>
    </w:p>
    <w:p w14:paraId="7386FC8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C93B4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97BF8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GetImage(JToken token)</w:t>
      </w:r>
    </w:p>
    <w:p w14:paraId="53F486D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66E5CBA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token["image"]["url"].ToString();</w:t>
      </w:r>
    </w:p>
    <w:p w14:paraId="18C1E4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16472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595EAF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GetUrl(JToken token)</w:t>
      </w:r>
    </w:p>
    <w:p w14:paraId="43639ED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FD1257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"https://www.kopikot.ru/stores/" + token["url"].ToString() + "/" + token["id"].ToString();</w:t>
      </w:r>
    </w:p>
    <w:p w14:paraId="75967E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991FA4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03AB41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GetDiscount(JToken token)</w:t>
      </w:r>
    </w:p>
    <w:p w14:paraId="471B580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F0BF80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token["commission"]["max"]["original_amount"].ToString();</w:t>
      </w:r>
    </w:p>
    <w:p w14:paraId="0937F4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(double.TryParse(discount.Replace('.', ','), out double result))</w:t>
      </w:r>
    </w:p>
    <w:p w14:paraId="42B7FD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795143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result;</w:t>
      </w:r>
    </w:p>
    <w:p w14:paraId="1D352E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C42675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Double.NaN;</w:t>
      </w:r>
    </w:p>
    <w:p w14:paraId="3A83050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F643B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357F18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GetLabel(JToken token)</w:t>
      </w:r>
    </w:p>
    <w:p w14:paraId="6FD9CD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19EC22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token["commission"]["max"]["unit"].ToString();</w:t>
      </w:r>
    </w:p>
    <w:p w14:paraId="128B2C4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</w:p>
    <w:p w14:paraId="002F99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}</w:t>
      </w:r>
    </w:p>
    <w:p w14:paraId="41F81CF8" w14:textId="3D2F3C02" w:rsidR="001D4E59" w:rsidRPr="001174F4" w:rsidRDefault="00E44467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  <w:r w:rsidR="001D4E59" w:rsidRPr="001174F4">
        <w:rPr>
          <w:color w:val="000000" w:themeColor="text1"/>
          <w:sz w:val="28"/>
          <w:szCs w:val="28"/>
        </w:rPr>
        <w:br w:type="page"/>
      </w:r>
    </w:p>
    <w:p w14:paraId="667C30AE" w14:textId="7AD7FE64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15" w:name="_Toc9365069"/>
      <w:bookmarkStart w:id="216" w:name="_Toc9389397"/>
      <w:bookmarkStart w:id="217" w:name="_Ref9538932"/>
      <w:bookmarkStart w:id="218" w:name="_Ref9625069"/>
      <w:bookmarkStart w:id="219" w:name="_Toc9714975"/>
      <w:r w:rsidRPr="001174F4">
        <w:rPr>
          <w:rFonts w:ascii="Times New Roman" w:hAnsi="Times New Roman" w:cs="Times New Roman"/>
          <w:color w:val="000000" w:themeColor="text1"/>
        </w:rPr>
        <w:t xml:space="preserve">Приложение </w:t>
      </w:r>
      <w:r w:rsidR="004C41F1">
        <w:rPr>
          <w:rFonts w:ascii="Times New Roman" w:hAnsi="Times New Roman" w:cs="Times New Roman"/>
          <w:color w:val="000000" w:themeColor="text1"/>
        </w:rPr>
        <w:t>Л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C</w:t>
      </w:r>
      <w:r w:rsidRPr="0014263E">
        <w:rPr>
          <w:rFonts w:ascii="Times New Roman" w:hAnsi="Times New Roman" w:cs="Times New Roman"/>
          <w:color w:val="000000" w:themeColor="text1"/>
          <w:lang w:val="en-US"/>
        </w:rPr>
        <w:t>#</w:t>
      </w:r>
      <w:bookmarkEnd w:id="215"/>
      <w:bookmarkEnd w:id="216"/>
      <w:bookmarkEnd w:id="217"/>
      <w:bookmarkEnd w:id="218"/>
      <w:bookmarkEnd w:id="219"/>
    </w:p>
    <w:p w14:paraId="278EE7C4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NLog;</w:t>
      </w:r>
    </w:p>
    <w:p w14:paraId="305E23AB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OpenQA.Selenium;</w:t>
      </w:r>
    </w:p>
    <w:p w14:paraId="268B2C51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OpenQA.Selenium.Chrome;</w:t>
      </w:r>
    </w:p>
    <w:p w14:paraId="442FE7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Parsing_on_.net.Models;</w:t>
      </w:r>
    </w:p>
    <w:p w14:paraId="7CBFF6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6B6BF3D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System.Collections.Concurrent;</w:t>
      </w:r>
    </w:p>
    <w:p w14:paraId="277618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System.Collections.Generic;</w:t>
      </w:r>
    </w:p>
    <w:p w14:paraId="78A27C5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System.Linq;</w:t>
      </w:r>
    </w:p>
    <w:p w14:paraId="0C89DA5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System.Text.RegularExpressions;</w:t>
      </w:r>
    </w:p>
    <w:p w14:paraId="1F8A44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System.Threading.Tasks;</w:t>
      </w:r>
    </w:p>
    <w:p w14:paraId="167E365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System.Web;</w:t>
      </w:r>
    </w:p>
    <w:p w14:paraId="02F7F8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DFCB6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3045F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Parsing_on_.net.BLL.Parsing_Methods</w:t>
      </w:r>
    </w:p>
    <w:p w14:paraId="39E2CB6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4CA29A4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WebDriverParsing : IParser</w:t>
      </w:r>
    </w:p>
    <w:p w14:paraId="150601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2277EF9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readonly Logger logger = LogManager.GetCurrentClassLogger(); </w:t>
      </w:r>
    </w:p>
    <w:p w14:paraId="6E2F901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1B744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Parsing()</w:t>
      </w:r>
    </w:p>
    <w:p w14:paraId="5ED572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DA063B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typeof(WebDriverParsing).Name);</w:t>
      </w:r>
    </w:p>
    <w:p w14:paraId="4D1EBB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ConcurrentBag&lt;Shop&gt; shops = new ConcurrentBag&lt;Shop&gt;();</w:t>
      </w:r>
    </w:p>
    <w:p w14:paraId="2F1D29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IWebDriver driver = new ChromeDriver();</w:t>
      </w:r>
    </w:p>
    <w:p w14:paraId="0CDD477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driver.Navigate().GoToUrl("https://megabonus.com/feed");</w:t>
      </w:r>
    </w:p>
    <w:p w14:paraId="200BF4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button = driver.FindElement(By.ClassName("see-more"));</w:t>
      </w:r>
    </w:p>
    <w:p w14:paraId="05BE224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while (button.Displayed)</w:t>
      </w:r>
    </w:p>
    <w:p w14:paraId="6A34A1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0302A4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try</w:t>
      </w:r>
    </w:p>
    <w:p w14:paraId="52D3132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06938B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button.Click();</w:t>
      </w:r>
    </w:p>
    <w:p w14:paraId="6554DF8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button = driver.FindElement(By.ClassName("see-more"));</w:t>
      </w:r>
    </w:p>
    <w:p w14:paraId="0410C30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1216636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catch (Exception e)</w:t>
      </w:r>
    </w:p>
    <w:p w14:paraId="7FEFE59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3147D2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logger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Info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Кнопка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'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Показать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ещё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'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не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была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найдена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.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Поиск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продолжится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e);</w:t>
      </w:r>
    </w:p>
    <w:p w14:paraId="2B553AF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7FC4F7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42595E1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ul = driver.FindElement(By.ClassName("cacheback-block-list"));</w:t>
      </w:r>
    </w:p>
    <w:p w14:paraId="797BAD6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webElements = ul.FindElements(By.TagName("li"));</w:t>
      </w:r>
    </w:p>
    <w:p w14:paraId="18B793A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Parallel.ForEach(webElements, WebElement =&gt;</w:t>
      </w:r>
    </w:p>
    <w:p w14:paraId="55A8E5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B8306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shop = ParseElements(WebElement);</w:t>
      </w:r>
    </w:p>
    <w:p w14:paraId="7CA7450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(shop != null)</w:t>
      </w:r>
    </w:p>
    <w:p w14:paraId="380FDD6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53ACC92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shops.Add(shop);</w:t>
      </w:r>
    </w:p>
    <w:p w14:paraId="26AD9A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D16EA2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});</w:t>
      </w:r>
    </w:p>
    <w:p w14:paraId="2321C6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driver.Close();</w:t>
      </w:r>
    </w:p>
    <w:p w14:paraId="61CF42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shops.ToList();</w:t>
      </w:r>
    </w:p>
    <w:p w14:paraId="672B5B3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55752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1F68D3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Shop ParseElements(IWebElement item)</w:t>
      </w:r>
    </w:p>
    <w:p w14:paraId="6A94268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09822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name = GetName(item);</w:t>
      </w:r>
    </w:p>
    <w:p w14:paraId="777FD8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fullDiscount = GetFullDiscount(item);</w:t>
      </w:r>
    </w:p>
    <w:p w14:paraId="7E9EA5A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discount = GetDiscount(fullDiscount);</w:t>
      </w:r>
    </w:p>
    <w:p w14:paraId="274548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label = GetLabel(fullDiscount);</w:t>
      </w:r>
    </w:p>
    <w:p w14:paraId="27FCA66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image = GetImage(item);</w:t>
      </w:r>
    </w:p>
    <w:p w14:paraId="2287C5A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url = GetPage(item);</w:t>
      </w:r>
    </w:p>
    <w:p w14:paraId="4DB79A5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(!(String.IsNullOrEmpty(name) || Double.IsNaN(discount) || String.IsNullOrEmpty(label) || String.IsNullOrEmpty(image) || String.IsNullOrEmpty(url)))</w:t>
      </w:r>
    </w:p>
    <w:p w14:paraId="17AA198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3A178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new Shop(name, discount, label, image, url);</w:t>
      </w:r>
    </w:p>
    <w:p w14:paraId="14A2468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07773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71A7BD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B1A75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1217C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GetPage(IWebElement element)</w:t>
      </w:r>
    </w:p>
    <w:p w14:paraId="0CC0E0C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E7C746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page = "";</w:t>
      </w:r>
    </w:p>
    <w:p w14:paraId="678B920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706CF55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F0E228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page = element.FindElement(By.CssSelector("div.holder-img &gt; a")).GetAttribute("href");</w:t>
      </w:r>
    </w:p>
    <w:p w14:paraId="7C4EF61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C43F6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(Exception e)</w:t>
      </w:r>
    </w:p>
    <w:p w14:paraId="564AAEB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A1DAE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(e is NullReferenceException || e is NoSuchElementException)</w:t>
      </w:r>
    </w:p>
    <w:p w14:paraId="2FCE500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18E15159" w14:textId="77777777" w:rsidR="00E44467" w:rsidRPr="00132D6B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logger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Error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Произошла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ошибка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: " +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);</w:t>
      </w:r>
    </w:p>
    <w:p w14:paraId="16FA824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return null;</w:t>
      </w:r>
    </w:p>
    <w:p w14:paraId="236481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1B8F1A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F1C34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page;</w:t>
      </w:r>
    </w:p>
    <w:p w14:paraId="481D4E2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74BF35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7C2AA1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GetLabel(String fullDiscount)</w:t>
      </w:r>
    </w:p>
    <w:p w14:paraId="720426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44A7B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(fullDiscount == null)</w:t>
      </w:r>
    </w:p>
    <w:p w14:paraId="587774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9BCB4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logger.Error("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Пустой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fullDiscount");</w:t>
      </w:r>
    </w:p>
    <w:p w14:paraId="576C45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null;</w:t>
      </w:r>
    </w:p>
    <w:p w14:paraId="6FBF04D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E2A9D5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Regex regex = new Regex("[$%€]|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руб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|(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р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.)|cent|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р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|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Р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|RUB|USD|EUR|SEK|UAH|INR|BRL|GBP|CHF|PLN");</w:t>
      </w:r>
    </w:p>
    <w:p w14:paraId="13E364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Match matcher = regex.Match(fullDiscount);</w:t>
      </w:r>
    </w:p>
    <w:p w14:paraId="158CD42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(matcher.Success)</w:t>
      </w:r>
    </w:p>
    <w:p w14:paraId="56B42D7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59402E4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matcher.Value;</w:t>
      </w:r>
    </w:p>
    <w:p w14:paraId="0E3B442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2B2BCD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6E03B68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F7D85B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D7FE4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GetDiscount(String fullDiscount)</w:t>
      </w:r>
    </w:p>
    <w:p w14:paraId="1E73710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DC2C5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(fullDiscount == null)</w:t>
      </w:r>
    </w:p>
    <w:p w14:paraId="441C917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7050B7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logger.Error("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Пустой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fullDiscount");</w:t>
      </w:r>
    </w:p>
    <w:p w14:paraId="3794FB5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Double.NaN;</w:t>
      </w:r>
    </w:p>
    <w:p w14:paraId="697C0EA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74AFDC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Regex regex = new Regex("\\d+[.|,]*\\d*");</w:t>
      </w:r>
    </w:p>
    <w:p w14:paraId="72F67E5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"";</w:t>
      </w:r>
    </w:p>
    <w:p w14:paraId="755A325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Match matcher = regex.Match(fullDiscount);</w:t>
      </w:r>
    </w:p>
    <w:p w14:paraId="2049FF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(matcher.Success)</w:t>
      </w:r>
    </w:p>
    <w:p w14:paraId="51ED377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474B0F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matcher.Value;</w:t>
      </w:r>
    </w:p>
    <w:p w14:paraId="5BB4943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9A7088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(Double.TryParse(discount.Replace('.', ','), out double result))</w:t>
      </w:r>
    </w:p>
    <w:p w14:paraId="57FFEB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0041F7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result;</w:t>
      </w:r>
    </w:p>
    <w:p w14:paraId="09389F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C55826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Double.NaN;</w:t>
      </w:r>
    </w:p>
    <w:p w14:paraId="5779B59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3373B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90446B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GetFullDiscount(IWebElement element)</w:t>
      </w:r>
    </w:p>
    <w:p w14:paraId="241A18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83911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fullDiscount = "";</w:t>
      </w:r>
    </w:p>
    <w:p w14:paraId="6070C48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6130415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34684D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fullDiscount = element.FindElement(By.CssSelector("div.your-percentage &gt; strong")).Text;</w:t>
      </w:r>
    </w:p>
    <w:p w14:paraId="1362D95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239938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(Exception e)</w:t>
      </w:r>
    </w:p>
    <w:p w14:paraId="05DDC4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7D900A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(e is NullReferenceException || e is NoSuchElementException)</w:t>
      </w:r>
    </w:p>
    <w:p w14:paraId="4AFBF6B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3F34ACB6" w14:textId="77777777" w:rsidR="00E44467" w:rsidRPr="00132D6B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logger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Error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Произошла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ошибка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: " +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);</w:t>
      </w:r>
    </w:p>
    <w:p w14:paraId="62D2A0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return null;</w:t>
      </w:r>
    </w:p>
    <w:p w14:paraId="45766F0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B8D97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209AC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fullDiscount;</w:t>
      </w:r>
    </w:p>
    <w:p w14:paraId="383D928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D2AA56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819076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GetImage(IWebElement element)</w:t>
      </w:r>
    </w:p>
    <w:p w14:paraId="533E25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2338D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image = "";</w:t>
      </w:r>
    </w:p>
    <w:p w14:paraId="5EC1BA1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490BDC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725F1F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image = element.FindElement(By.TagName("img")).GetAttribute("src");</w:t>
      </w:r>
    </w:p>
    <w:p w14:paraId="35BF7F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E8ECA4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(Exception e)</w:t>
      </w:r>
    </w:p>
    <w:p w14:paraId="16F2DA6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DB0E49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(e is NullReferenceException || e is NoSuchElementException)</w:t>
      </w:r>
    </w:p>
    <w:p w14:paraId="063DC8B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0B4A3BA6" w14:textId="77777777" w:rsidR="00E44467" w:rsidRPr="00132D6B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logger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Error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Произошла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ошибка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: " +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);</w:t>
      </w:r>
    </w:p>
    <w:p w14:paraId="39DF0BF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return null;</w:t>
      </w:r>
    </w:p>
    <w:p w14:paraId="3CDC14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208447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237127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image;</w:t>
      </w:r>
    </w:p>
    <w:p w14:paraId="45CB865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BEE8DC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9C2E08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GetName(IWebElement element)</w:t>
      </w:r>
    </w:p>
    <w:p w14:paraId="442C09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68674DD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Regex regex = new Regex("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Подробнее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кэшбэк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([\\w\\s\\d\\W]+)");</w:t>
      </w:r>
    </w:p>
    <w:p w14:paraId="5E213D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name = "";</w:t>
      </w:r>
    </w:p>
    <w:p w14:paraId="3C3DFA5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30B934C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C2B26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name = element.FindElement(By.ClassName("holder-more")).FindElement(By.TagName("a")).GetAttribute("innerHTML");</w:t>
      </w:r>
    </w:p>
    <w:p w14:paraId="2E62F7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25AEEA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(Exception e)</w:t>
      </w:r>
    </w:p>
    <w:p w14:paraId="426DD2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A25E93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(e is NullReferenceException || e is NoSuchElementException)</w:t>
      </w:r>
    </w:p>
    <w:p w14:paraId="6B6F972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330770CA" w14:textId="77777777" w:rsidR="00E44467" w:rsidRPr="00132D6B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logger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Error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Произошла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ошибка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: " +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);</w:t>
      </w:r>
    </w:p>
    <w:p w14:paraId="3F7ECE5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return null;</w:t>
      </w:r>
    </w:p>
    <w:p w14:paraId="7EBE10E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5C9C5EF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5F30D5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Match matcher = regex.Match(name);</w:t>
      </w:r>
    </w:p>
    <w:p w14:paraId="085432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(matcher.Success)</w:t>
      </w:r>
    </w:p>
    <w:p w14:paraId="2128EFC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3A83E32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matcher.Groups[1].Value;</w:t>
      </w:r>
    </w:p>
    <w:p w14:paraId="70AE805F" w14:textId="77777777" w:rsidR="00E44467" w:rsidRPr="00132D6B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132D6B">
        <w:rPr>
          <w:rFonts w:ascii="Consolas" w:hAnsi="Consolas" w:cs="Consolas"/>
          <w:spacing w:val="0"/>
          <w:sz w:val="19"/>
          <w:szCs w:val="19"/>
          <w:lang w:val="en-US" w:eastAsia="en-US"/>
        </w:rPr>
        <w:t>}</w:t>
      </w:r>
    </w:p>
    <w:p w14:paraId="717FAC9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132D6B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return null;</w:t>
      </w:r>
    </w:p>
    <w:p w14:paraId="4A0D85F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}</w:t>
      </w:r>
    </w:p>
    <w:p w14:paraId="03D8E52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}</w:t>
      </w:r>
    </w:p>
    <w:p w14:paraId="45647434" w14:textId="32DB6774" w:rsidR="001D4E59" w:rsidRPr="00E44467" w:rsidRDefault="00E44467" w:rsidP="00E44467">
      <w:pPr>
        <w:tabs>
          <w:tab w:val="clear" w:pos="8640"/>
        </w:tabs>
        <w:spacing w:after="0" w:line="240" w:lineRule="auto"/>
        <w:jc w:val="left"/>
        <w:rPr>
          <w:sz w:val="28"/>
          <w:szCs w:val="28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</w:p>
    <w:p w14:paraId="10043306" w14:textId="340B519E" w:rsidR="001D4E59" w:rsidRPr="00103C9B" w:rsidRDefault="001D4E59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br w:type="page"/>
      </w:r>
    </w:p>
    <w:p w14:paraId="3305054C" w14:textId="0790F001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20" w:name="_Toc9365070"/>
      <w:bookmarkStart w:id="221" w:name="_Toc9389398"/>
      <w:bookmarkStart w:id="222" w:name="_Ref9538975"/>
      <w:bookmarkStart w:id="223" w:name="_Ref9539067"/>
      <w:bookmarkStart w:id="224" w:name="_Toc9714976"/>
      <w:r w:rsidRPr="001174F4">
        <w:rPr>
          <w:rFonts w:ascii="Times New Roman" w:hAnsi="Times New Roman" w:cs="Times New Roman"/>
          <w:color w:val="000000" w:themeColor="text1"/>
        </w:rPr>
        <w:t xml:space="preserve">Приложение </w:t>
      </w:r>
      <w:r w:rsidR="004C41F1">
        <w:rPr>
          <w:rFonts w:ascii="Times New Roman" w:hAnsi="Times New Roman" w:cs="Times New Roman"/>
          <w:color w:val="000000" w:themeColor="text1"/>
        </w:rPr>
        <w:t>М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Be</w:t>
      </w:r>
      <w:r w:rsidR="004A5B6D">
        <w:rPr>
          <w:rFonts w:ascii="Times New Roman" w:hAnsi="Times New Roman" w:cs="Times New Roman"/>
          <w:color w:val="000000" w:themeColor="text1"/>
          <w:lang w:val="en-US"/>
        </w:rPr>
        <w:t>a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utifulSoup</w:t>
      </w:r>
      <w:bookmarkEnd w:id="220"/>
      <w:bookmarkEnd w:id="221"/>
      <w:bookmarkEnd w:id="222"/>
      <w:bookmarkEnd w:id="223"/>
      <w:bookmarkEnd w:id="224"/>
    </w:p>
    <w:p w14:paraId="7ACECC9B" w14:textId="441B49DB" w:rsidR="00E44467" w:rsidRPr="00E44467" w:rsidRDefault="00E44467" w:rsidP="00E44467">
      <w:pPr>
        <w:pStyle w:val="HTML"/>
        <w:shd w:val="clear" w:color="auto" w:fill="FFFFFF"/>
        <w:rPr>
          <w:rFonts w:ascii="Consolas" w:hAnsi="Consolas"/>
          <w:color w:val="000000"/>
          <w:sz w:val="19"/>
          <w:szCs w:val="19"/>
          <w:lang w:val="en-US"/>
        </w:rPr>
      </w:pP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multiprocessing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Pool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requests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bs4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BeautifulSoup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 xml:space="preserve">parsing_methods.valueForParsing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v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parsing_methods.parsingAbstractClass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Parsing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parsing_methods.shop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Shop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r w:rsidRPr="00E44467">
        <w:rPr>
          <w:rFonts w:ascii="Consolas" w:hAnsi="Consolas"/>
          <w:sz w:val="19"/>
          <w:szCs w:val="19"/>
          <w:lang w:val="en-US"/>
        </w:rPr>
        <w:t>BS4Parsing(Parsing):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get_name_class(self):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type(self).__name__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__init__(self):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pass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E44467">
        <w:rPr>
          <w:rFonts w:ascii="Consolas" w:hAnsi="Consolas"/>
          <w:sz w:val="19"/>
          <w:szCs w:val="19"/>
          <w:lang w:val="en-US"/>
        </w:rPr>
        <w:t>parsing(self):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E44467">
        <w:rPr>
          <w:rFonts w:ascii="Consolas" w:hAnsi="Consolas"/>
          <w:i/>
          <w:iCs/>
          <w:sz w:val="19"/>
          <w:szCs w:val="19"/>
        </w:rPr>
        <w:t>Возвращает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список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элементов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sz w:val="19"/>
          <w:szCs w:val="19"/>
          <w:lang w:val="en-US"/>
        </w:rPr>
        <w:t>urls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max_page = self.__get_max_page()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range(1, max_page + 1):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urls.append(v.url_for_parsing_letyShops + str(i))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pool = Pool(processes=4)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result = pool.map(self.parse_elements, urls)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shops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items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result: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item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items: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shops.append(item)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shops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parse_elements(self, url):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result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soup = BeautifulSoup(self.__get_Html(url),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'lxml'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shops = soup.find_all(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'b-teaser'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shop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shops: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name = self.__get_name(shop)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self.__get_discount(shop)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self.__get_label(shop)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url = self.__get_url(shop)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image = self.__get_image(shop)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name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E44467">
        <w:rPr>
          <w:rFonts w:ascii="Consolas" w:hAnsi="Consolas"/>
          <w:sz w:val="19"/>
          <w:szCs w:val="19"/>
          <w:lang w:val="en-US"/>
        </w:rPr>
        <w:t xml:space="preserve">discount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E44467">
        <w:rPr>
          <w:rFonts w:ascii="Consolas" w:hAnsi="Consolas"/>
          <w:sz w:val="19"/>
          <w:szCs w:val="19"/>
          <w:lang w:val="en-US"/>
        </w:rPr>
        <w:t xml:space="preserve">label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E44467">
        <w:rPr>
          <w:rFonts w:ascii="Consolas" w:hAnsi="Consolas"/>
          <w:sz w:val="19"/>
          <w:szCs w:val="19"/>
          <w:lang w:val="en-US"/>
        </w:rPr>
        <w:t xml:space="preserve">image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E44467">
        <w:rPr>
          <w:rFonts w:ascii="Consolas" w:hAnsi="Consolas"/>
          <w:sz w:val="19"/>
          <w:szCs w:val="19"/>
          <w:lang w:val="en-US"/>
        </w:rPr>
        <w:t xml:space="preserve">url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result.append(Shop(name=name, discount=discount, label=label, image=image, url=url))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result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__get_image(self,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image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'b-teaser__cover'</w:t>
      </w:r>
      <w:r w:rsidRPr="00E44467">
        <w:rPr>
          <w:rFonts w:ascii="Consolas" w:hAnsi="Consolas"/>
          <w:sz w:val="19"/>
          <w:szCs w:val="19"/>
          <w:lang w:val="en-US"/>
        </w:rPr>
        <w:t>).find(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'img'</w:t>
      </w:r>
      <w:r w:rsidRPr="00E44467">
        <w:rPr>
          <w:rFonts w:ascii="Consolas" w:hAnsi="Consolas"/>
          <w:sz w:val="19"/>
          <w:szCs w:val="19"/>
          <w:lang w:val="en-US"/>
        </w:rPr>
        <w:t>).get(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'src'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image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__get_url(self,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url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'b-teaser__inner'</w:t>
      </w:r>
      <w:r w:rsidRPr="00E44467">
        <w:rPr>
          <w:rFonts w:ascii="Consolas" w:hAnsi="Consolas"/>
          <w:sz w:val="19"/>
          <w:szCs w:val="19"/>
          <w:lang w:val="en-US"/>
        </w:rPr>
        <w:t>).get(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'href'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v.clear_url_letyShops + url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__get_label(self,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label = shop.find_all(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'b-shop-teaser__label'</w:t>
      </w:r>
      <w:r w:rsidRPr="00E44467">
        <w:rPr>
          <w:rFonts w:ascii="Consolas" w:hAnsi="Consolas"/>
          <w:sz w:val="19"/>
          <w:szCs w:val="19"/>
          <w:lang w:val="en-US"/>
        </w:rPr>
        <w:t>)[-1]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label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'b-shop-teaser__label--red'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label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label.text.strip()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__get_discount(self,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discount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'b-shop-teaser__cash'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discount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'b-shop-teaser__new-cash'</w:t>
      </w:r>
      <w:r w:rsidRPr="00E44467">
        <w:rPr>
          <w:rFonts w:ascii="Consolas" w:hAnsi="Consolas"/>
          <w:sz w:val="19"/>
          <w:szCs w:val="19"/>
          <w:lang w:val="en-US"/>
        </w:rPr>
        <w:t>).text.strip()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discount.text.strip()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discount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__get_name(self,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name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'b-teaser__title'</w:t>
      </w:r>
      <w:r w:rsidRPr="00E44467">
        <w:rPr>
          <w:rFonts w:ascii="Consolas" w:hAnsi="Consolas"/>
          <w:sz w:val="19"/>
          <w:szCs w:val="19"/>
          <w:lang w:val="en-US"/>
        </w:rPr>
        <w:t>).text.strip()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name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__get_Html(self, url):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r = requests.get(url)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r.text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E44467">
        <w:rPr>
          <w:rFonts w:ascii="Consolas" w:hAnsi="Consolas"/>
          <w:sz w:val="19"/>
          <w:szCs w:val="19"/>
          <w:lang w:val="en-US"/>
        </w:rPr>
        <w:t xml:space="preserve">ConnectionError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print(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"Error"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__get_max_page(self):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soup = BeautifulSoup(self.__get_Html(v.letyShops),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'lxml'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new_pages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pages = soup.find_all(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'b-pagination__link'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page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pages: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new_page = int(page.get(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'data-page'</w:t>
      </w:r>
      <w:r w:rsidRPr="00E44467">
        <w:rPr>
          <w:rFonts w:ascii="Consolas" w:hAnsi="Consolas"/>
          <w:sz w:val="19"/>
          <w:szCs w:val="19"/>
          <w:lang w:val="en-US"/>
        </w:rPr>
        <w:t>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new_pages.append(new_page)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max(new_pages)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print_array(self, array: []):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>len(array) &gt; 0: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item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array: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print(item.__str__())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print(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E44467">
        <w:rPr>
          <w:rFonts w:ascii="Consolas" w:hAnsi="Consolas"/>
          <w:b/>
          <w:bCs/>
          <w:sz w:val="19"/>
          <w:szCs w:val="19"/>
        </w:rPr>
        <w:t>Пустой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</w:rPr>
        <w:t>список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color w:val="000000"/>
          <w:sz w:val="19"/>
          <w:szCs w:val="19"/>
          <w:lang w:val="en-US"/>
        </w:rPr>
        <w:br/>
      </w:r>
    </w:p>
    <w:p w14:paraId="62A90382" w14:textId="77777777" w:rsidR="001D4E59" w:rsidRPr="00E44467" w:rsidRDefault="001D4E59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  <w:lang w:val="en-US"/>
        </w:rPr>
      </w:pPr>
      <w:r w:rsidRPr="00E44467">
        <w:rPr>
          <w:color w:val="000000" w:themeColor="text1"/>
          <w:sz w:val="28"/>
          <w:szCs w:val="28"/>
          <w:lang w:val="en-US"/>
        </w:rPr>
        <w:br w:type="page"/>
      </w:r>
    </w:p>
    <w:p w14:paraId="08F87656" w14:textId="565B4DAF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25" w:name="_Toc9365071"/>
      <w:bookmarkStart w:id="226" w:name="_Toc9389399"/>
      <w:bookmarkStart w:id="227" w:name="_Ref9539096"/>
      <w:bookmarkStart w:id="228" w:name="_Toc9714977"/>
      <w:r w:rsidRPr="001174F4">
        <w:rPr>
          <w:rFonts w:ascii="Times New Roman" w:hAnsi="Times New Roman" w:cs="Times New Roman"/>
          <w:color w:val="000000" w:themeColor="text1"/>
        </w:rPr>
        <w:t xml:space="preserve">Приложение </w:t>
      </w:r>
      <w:r w:rsidR="004C41F1">
        <w:rPr>
          <w:rFonts w:ascii="Times New Roman" w:hAnsi="Times New Roman" w:cs="Times New Roman"/>
          <w:color w:val="000000" w:themeColor="text1"/>
        </w:rPr>
        <w:t>Н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Scrapy</w:t>
      </w:r>
      <w:bookmarkEnd w:id="225"/>
      <w:bookmarkEnd w:id="226"/>
      <w:bookmarkEnd w:id="227"/>
      <w:bookmarkEnd w:id="228"/>
    </w:p>
    <w:p w14:paraId="46E024B6" w14:textId="77777777" w:rsidR="00E44467" w:rsidRPr="00E44467" w:rsidRDefault="00E44467" w:rsidP="00E44467">
      <w:pPr>
        <w:pStyle w:val="HTML"/>
        <w:shd w:val="clear" w:color="auto" w:fill="FFFFFF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csv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io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json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os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time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datetime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datetime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requests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scrapy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bs4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BeautifulSoup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scrapy.crawler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CrawlerProcess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scrapy.linkextractors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LinkExtractor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scrapy.spiders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Rule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 xml:space="preserve">parsing_methods.valueForParsing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v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>items = []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get_max_page():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soup = BeautifulSoup(get_Html(v.letyShops),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'lxml'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new_pages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pages = soup.find_all(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'b-pagination__link'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page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pages: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new_page = int(page.get(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'data-page'</w:t>
      </w:r>
      <w:r w:rsidRPr="00E44467">
        <w:rPr>
          <w:rFonts w:ascii="Consolas" w:hAnsi="Consolas"/>
          <w:sz w:val="19"/>
          <w:szCs w:val="19"/>
          <w:lang w:val="en-US"/>
        </w:rPr>
        <w:t>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new_pages.append(new_page)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max(new_pages)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get_Html(url):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 = requests.get(url)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r.text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E44467">
        <w:rPr>
          <w:rFonts w:ascii="Consolas" w:hAnsi="Consolas"/>
          <w:sz w:val="19"/>
          <w:szCs w:val="19"/>
          <w:lang w:val="en-US"/>
        </w:rPr>
        <w:t xml:space="preserve">ConnectionError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print(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"Error"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r w:rsidRPr="00E44467">
        <w:rPr>
          <w:rFonts w:ascii="Consolas" w:hAnsi="Consolas"/>
          <w:sz w:val="19"/>
          <w:szCs w:val="19"/>
          <w:lang w:val="en-US"/>
        </w:rPr>
        <w:t>MainClassForScrapy():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E44467">
        <w:rPr>
          <w:rFonts w:ascii="Consolas" w:hAnsi="Consolas"/>
          <w:i/>
          <w:iCs/>
          <w:sz w:val="19"/>
          <w:szCs w:val="19"/>
        </w:rPr>
        <w:t>Класс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для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запуска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паука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и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записи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данных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в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json"""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 xml:space="preserve">file_name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'E:/</w:t>
      </w:r>
      <w:r w:rsidRPr="00E44467">
        <w:rPr>
          <w:rFonts w:ascii="Consolas" w:hAnsi="Consolas"/>
          <w:b/>
          <w:bCs/>
          <w:sz w:val="19"/>
          <w:szCs w:val="19"/>
        </w:rPr>
        <w:t>Документы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/PyCharmProject/Django/files/shops.json'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>items = []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__init__(self):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self.delete_file(self.file_name)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start_time = time.time()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process = CrawlerProcess()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process.crawl(ArcadySpider)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process.start()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end_time = time.time()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self.create_file_with_time(end_time - start_time)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self.create_json_file(items)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get_data_from_json(self):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with </w:t>
      </w:r>
      <w:r w:rsidRPr="00E44467">
        <w:rPr>
          <w:rFonts w:ascii="Consolas" w:hAnsi="Consolas"/>
          <w:sz w:val="19"/>
          <w:szCs w:val="19"/>
          <w:lang w:val="en-US"/>
        </w:rPr>
        <w:t xml:space="preserve">io.open(self.file_name,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'r'</w:t>
      </w:r>
      <w:r w:rsidRPr="00E44467">
        <w:rPr>
          <w:rFonts w:ascii="Consolas" w:hAnsi="Consolas"/>
          <w:sz w:val="19"/>
          <w:szCs w:val="19"/>
          <w:lang w:val="en-US"/>
        </w:rPr>
        <w:t>, encoding=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'utf8'</w:t>
      </w:r>
      <w:r w:rsidRPr="00E44467">
        <w:rPr>
          <w:rFonts w:ascii="Consolas" w:hAnsi="Consolas"/>
          <w:sz w:val="19"/>
          <w:szCs w:val="19"/>
          <w:lang w:val="en-US"/>
        </w:rPr>
        <w:t xml:space="preserve">)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file: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data = json.load(file)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file.close()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data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create_json_file(self, shops):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with </w:t>
      </w:r>
      <w:r w:rsidRPr="00E44467">
        <w:rPr>
          <w:rFonts w:ascii="Consolas" w:hAnsi="Consolas"/>
          <w:sz w:val="19"/>
          <w:szCs w:val="19"/>
          <w:lang w:val="en-US"/>
        </w:rPr>
        <w:t xml:space="preserve">io.open(self.file_name,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'a+'</w:t>
      </w:r>
      <w:r w:rsidRPr="00E44467">
        <w:rPr>
          <w:rFonts w:ascii="Consolas" w:hAnsi="Consolas"/>
          <w:sz w:val="19"/>
          <w:szCs w:val="19"/>
          <w:lang w:val="en-US"/>
        </w:rPr>
        <w:t>, encoding=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'utf8'</w:t>
      </w:r>
      <w:r w:rsidRPr="00E44467">
        <w:rPr>
          <w:rFonts w:ascii="Consolas" w:hAnsi="Consolas"/>
          <w:sz w:val="19"/>
          <w:szCs w:val="19"/>
          <w:lang w:val="en-US"/>
        </w:rPr>
        <w:t xml:space="preserve">)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file: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json.dump(shops, file, indent=2, ensure_ascii=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False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file.close()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delete_file(self, file):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>os.path.exists(file):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os.remove(file)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create_file_with_time(self, timer):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now_date = datetime.today()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file_name_for_time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'E:/</w:t>
      </w:r>
      <w:r w:rsidRPr="00E44467">
        <w:rPr>
          <w:rFonts w:ascii="Consolas" w:hAnsi="Consolas"/>
          <w:b/>
          <w:bCs/>
          <w:sz w:val="19"/>
          <w:szCs w:val="19"/>
        </w:rPr>
        <w:t>Документы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/PyCharmProject/Django/files/times_of_scrapy_for_' </w:t>
      </w:r>
      <w:r w:rsidRPr="00E44467">
        <w:rPr>
          <w:rFonts w:ascii="Consolas" w:hAnsi="Consolas"/>
          <w:sz w:val="19"/>
          <w:szCs w:val="19"/>
          <w:lang w:val="en-US"/>
        </w:rPr>
        <w:t>\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     + str(now_date).replace(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':'</w:t>
      </w:r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'.'</w:t>
      </w:r>
      <w:r w:rsidRPr="00E44467">
        <w:rPr>
          <w:rFonts w:ascii="Consolas" w:hAnsi="Consolas"/>
          <w:sz w:val="19"/>
          <w:szCs w:val="19"/>
          <w:lang w:val="en-US"/>
        </w:rPr>
        <w:t xml:space="preserve">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'.csv'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with </w:t>
      </w:r>
      <w:r w:rsidRPr="00E44467">
        <w:rPr>
          <w:rFonts w:ascii="Consolas" w:hAnsi="Consolas"/>
          <w:sz w:val="19"/>
          <w:szCs w:val="19"/>
          <w:lang w:val="en-US"/>
        </w:rPr>
        <w:t xml:space="preserve">open(file_name_for_time,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'w'</w:t>
      </w:r>
      <w:r w:rsidRPr="00E44467">
        <w:rPr>
          <w:rFonts w:ascii="Consolas" w:hAnsi="Consolas"/>
          <w:sz w:val="19"/>
          <w:szCs w:val="19"/>
          <w:lang w:val="en-US"/>
        </w:rPr>
        <w:t xml:space="preserve">)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file: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columns = [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'name'</w:t>
      </w:r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'time'</w:t>
      </w:r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'date'</w:t>
      </w:r>
      <w:r w:rsidRPr="00E44467">
        <w:rPr>
          <w:rFonts w:ascii="Consolas" w:hAnsi="Consolas"/>
          <w:sz w:val="19"/>
          <w:szCs w:val="19"/>
          <w:lang w:val="en-US"/>
        </w:rPr>
        <w:t>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writer = csv.DictWriter(file, fieldnames=columns)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new_time = {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'name'</w:t>
      </w:r>
      <w:r w:rsidRPr="00E44467">
        <w:rPr>
          <w:rFonts w:ascii="Consolas" w:hAnsi="Consolas"/>
          <w:sz w:val="19"/>
          <w:szCs w:val="19"/>
          <w:lang w:val="en-US"/>
        </w:rPr>
        <w:t xml:space="preserve">: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'ArcadySpider'</w:t>
      </w:r>
      <w:r w:rsidRPr="00E44467">
        <w:rPr>
          <w:rFonts w:ascii="Consolas" w:hAnsi="Consolas"/>
          <w:sz w:val="19"/>
          <w:szCs w:val="19"/>
          <w:lang w:val="en-US"/>
        </w:rPr>
        <w:t>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'time'</w:t>
      </w:r>
      <w:r w:rsidRPr="00E44467">
        <w:rPr>
          <w:rFonts w:ascii="Consolas" w:hAnsi="Consolas"/>
          <w:sz w:val="19"/>
          <w:szCs w:val="19"/>
          <w:lang w:val="en-US"/>
        </w:rPr>
        <w:t>: timer,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'date'</w:t>
      </w:r>
      <w:r w:rsidRPr="00E44467">
        <w:rPr>
          <w:rFonts w:ascii="Consolas" w:hAnsi="Consolas"/>
          <w:sz w:val="19"/>
          <w:szCs w:val="19"/>
          <w:lang w:val="en-US"/>
        </w:rPr>
        <w:t>: datetime.today(),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}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writer.writerow(new_time)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r w:rsidRPr="00E44467">
        <w:rPr>
          <w:rFonts w:ascii="Consolas" w:hAnsi="Consolas"/>
          <w:sz w:val="19"/>
          <w:szCs w:val="19"/>
          <w:lang w:val="en-US"/>
        </w:rPr>
        <w:t>ArcadySpider(scrapy.Spider):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name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"arcady"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 xml:space="preserve">address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"https://letyshops.com/shops?page="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 xml:space="preserve">clear_address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'https://letyshops.com'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>allowed_domains = [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'https://letyshops.com'</w:t>
      </w:r>
      <w:r w:rsidRPr="00E44467">
        <w:rPr>
          <w:rFonts w:ascii="Consolas" w:hAnsi="Consolas"/>
          <w:sz w:val="19"/>
          <w:szCs w:val="19"/>
          <w:lang w:val="en-US"/>
        </w:rPr>
        <w:t>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start_urls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max_page = get_max_page()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range(1, max_page + 1):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start_urls.append(address + i.__str__())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rules = 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Rule(LinkExtractor(allow=(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''</w:t>
      </w:r>
      <w:r w:rsidRPr="00E44467">
        <w:rPr>
          <w:rFonts w:ascii="Consolas" w:hAnsi="Consolas"/>
          <w:sz w:val="19"/>
          <w:szCs w:val="19"/>
          <w:lang w:val="en-US"/>
        </w:rPr>
        <w:t>)), callback=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"parse"</w:t>
      </w:r>
      <w:r w:rsidRPr="00E44467">
        <w:rPr>
          <w:rFonts w:ascii="Consolas" w:hAnsi="Consolas"/>
          <w:sz w:val="19"/>
          <w:szCs w:val="19"/>
          <w:lang w:val="en-US"/>
        </w:rPr>
        <w:t>, follow=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False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parse(self, response):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shops = response.xpath(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'//div[@class="b-teaser"]'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i, shop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enumerate(shops):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item = {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'name'</w:t>
      </w:r>
      <w:r w:rsidRPr="00E44467">
        <w:rPr>
          <w:rFonts w:ascii="Consolas" w:hAnsi="Consolas"/>
          <w:sz w:val="19"/>
          <w:szCs w:val="19"/>
          <w:lang w:val="en-US"/>
        </w:rPr>
        <w:t>: self.get_name(shop,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'discount'</w:t>
      </w:r>
      <w:r w:rsidRPr="00E44467">
        <w:rPr>
          <w:rFonts w:ascii="Consolas" w:hAnsi="Consolas"/>
          <w:sz w:val="19"/>
          <w:szCs w:val="19"/>
          <w:lang w:val="en-US"/>
        </w:rPr>
        <w:t>: self.get_discount(shop,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'label'</w:t>
      </w:r>
      <w:r w:rsidRPr="00E44467">
        <w:rPr>
          <w:rFonts w:ascii="Consolas" w:hAnsi="Consolas"/>
          <w:sz w:val="19"/>
          <w:szCs w:val="19"/>
          <w:lang w:val="en-US"/>
        </w:rPr>
        <w:t>: self.get_label(shop,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'image'</w:t>
      </w:r>
      <w:r w:rsidRPr="00E44467">
        <w:rPr>
          <w:rFonts w:ascii="Consolas" w:hAnsi="Consolas"/>
          <w:sz w:val="19"/>
          <w:szCs w:val="19"/>
          <w:lang w:val="en-US"/>
        </w:rPr>
        <w:t>: self.get_image(shop,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'url'</w:t>
      </w:r>
      <w:r w:rsidRPr="00E44467">
        <w:rPr>
          <w:rFonts w:ascii="Consolas" w:hAnsi="Consolas"/>
          <w:sz w:val="19"/>
          <w:szCs w:val="19"/>
          <w:lang w:val="en-US"/>
        </w:rPr>
        <w:t>: self.get_url(shop, i)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}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items.append(item)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items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get_name(self,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name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']//div[@class="b-teaser__title"]//text()'</w:t>
      </w:r>
      <w:r w:rsidRPr="00E44467">
        <w:rPr>
          <w:rFonts w:ascii="Consolas" w:hAnsi="Consolas"/>
          <w:sz w:val="19"/>
          <w:szCs w:val="19"/>
          <w:lang w:val="en-US"/>
        </w:rPr>
        <w:t>).get().strip()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name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get_url(self,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url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']//a[@class="b-teaser__inner"]/@href'</w:t>
      </w:r>
      <w:r w:rsidRPr="00E44467">
        <w:rPr>
          <w:rFonts w:ascii="Consolas" w:hAnsi="Consolas"/>
          <w:sz w:val="19"/>
          <w:szCs w:val="19"/>
          <w:lang w:val="en-US"/>
        </w:rPr>
        <w:t>).extract()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self.clear_address.__str__() + url[0]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get_discount(self,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discount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']/a//span[@class="b-shop-teaser__cash"]/text()'</w:t>
      </w:r>
      <w:r w:rsidRPr="00E44467">
        <w:rPr>
          <w:rFonts w:ascii="Consolas" w:hAnsi="Consolas"/>
          <w:sz w:val="19"/>
          <w:szCs w:val="19"/>
          <w:lang w:val="en-US"/>
        </w:rPr>
        <w:t>).get()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discount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']/a//span[@class="b-shop-teaser__new-cash"]/text()'</w:t>
      </w:r>
      <w:r w:rsidRPr="00E44467">
        <w:rPr>
          <w:rFonts w:ascii="Consolas" w:hAnsi="Consolas"/>
          <w:sz w:val="19"/>
          <w:szCs w:val="19"/>
          <w:lang w:val="en-US"/>
        </w:rPr>
        <w:t>).get()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print(discount)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discount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discount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get_label(self,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label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']/a//span[@class="b-shop-teaser__label "]/text()'</w:t>
      </w:r>
      <w:r w:rsidRPr="00E44467">
        <w:rPr>
          <w:rFonts w:ascii="Consolas" w:hAnsi="Consolas"/>
          <w:sz w:val="19"/>
          <w:szCs w:val="19"/>
          <w:lang w:val="en-US"/>
        </w:rPr>
        <w:t>).get()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label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']/a//span[@class="b-shop-teaser__label b-shop-teaser__label--red"]/text()'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label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label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get_image(self,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image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']//div[@class="b-teaser__cover"]/img/@src'</w:t>
      </w:r>
      <w:r w:rsidRPr="00E44467">
        <w:rPr>
          <w:rFonts w:ascii="Consolas" w:hAnsi="Consolas"/>
          <w:sz w:val="19"/>
          <w:szCs w:val="19"/>
          <w:lang w:val="en-US"/>
        </w:rPr>
        <w:t>).extract()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image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__name__ ==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'__main__'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main = MainClassForScrapy()</w:t>
      </w:r>
    </w:p>
    <w:p w14:paraId="7524FC0B" w14:textId="77777777" w:rsidR="004A5B6D" w:rsidRDefault="00F94222">
      <w:pPr>
        <w:tabs>
          <w:tab w:val="clear" w:pos="8640"/>
        </w:tabs>
        <w:spacing w:after="0" w:line="240" w:lineRule="auto"/>
        <w:jc w:val="left"/>
        <w:rPr>
          <w:color w:val="000000" w:themeColor="text1"/>
          <w:sz w:val="28"/>
          <w:szCs w:val="28"/>
          <w:lang w:val="en-US"/>
        </w:rPr>
      </w:pPr>
      <w:r w:rsidRPr="00E44467">
        <w:rPr>
          <w:color w:val="000000" w:themeColor="text1"/>
          <w:sz w:val="28"/>
          <w:szCs w:val="28"/>
          <w:lang w:val="en-US"/>
        </w:rPr>
        <w:br w:type="page"/>
      </w:r>
    </w:p>
    <w:p w14:paraId="27A4CB5D" w14:textId="71778456" w:rsidR="004A5B6D" w:rsidRPr="0014263E" w:rsidRDefault="004A5B6D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29" w:name="_Ref9539382"/>
      <w:bookmarkStart w:id="230" w:name="_Toc9714978"/>
      <w:r w:rsidRPr="001174F4">
        <w:rPr>
          <w:rFonts w:ascii="Times New Roman" w:hAnsi="Times New Roman" w:cs="Times New Roman"/>
          <w:color w:val="000000" w:themeColor="text1"/>
        </w:rPr>
        <w:t>Приложение</w:t>
      </w:r>
      <w:r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4C41F1">
        <w:rPr>
          <w:rFonts w:ascii="Times New Roman" w:hAnsi="Times New Roman" w:cs="Times New Roman"/>
          <w:color w:val="000000" w:themeColor="text1"/>
        </w:rPr>
        <w:t>П</w:t>
      </w:r>
      <w:r w:rsidRPr="00607F65">
        <w:rPr>
          <w:rFonts w:ascii="Times New Roman" w:hAnsi="Times New Roman" w:cs="Times New Roman"/>
          <w:color w:val="000000" w:themeColor="text1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>Реализация</w:t>
      </w:r>
      <w:r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парсера</w:t>
      </w:r>
      <w:r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с</w:t>
      </w:r>
      <w:r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помощью</w:t>
      </w:r>
      <w:r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Requests</w:t>
      </w:r>
      <w:r w:rsidRPr="00117A4F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для</w:t>
      </w:r>
      <w:r w:rsidRPr="00117A4F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сайта</w:t>
      </w:r>
      <w:r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Kopikot</w:t>
      </w:r>
      <w:r w:rsidRPr="0014263E">
        <w:rPr>
          <w:rFonts w:ascii="Times New Roman" w:hAnsi="Times New Roman" w:cs="Times New Roman"/>
          <w:color w:val="000000" w:themeColor="text1"/>
          <w:lang w:val="en-US"/>
        </w:rPr>
        <w:t>.</w:t>
      </w:r>
      <w:r>
        <w:rPr>
          <w:rFonts w:ascii="Times New Roman" w:hAnsi="Times New Roman" w:cs="Times New Roman"/>
          <w:color w:val="000000" w:themeColor="text1"/>
          <w:lang w:val="en-US"/>
        </w:rPr>
        <w:t>ru</w:t>
      </w:r>
      <w:bookmarkEnd w:id="229"/>
      <w:bookmarkEnd w:id="230"/>
    </w:p>
    <w:p w14:paraId="781A6BB3" w14:textId="77777777" w:rsidR="004A5B6D" w:rsidRPr="00103C9B" w:rsidRDefault="004A5B6D" w:rsidP="004A5B6D">
      <w:pPr>
        <w:pStyle w:val="HTML"/>
        <w:shd w:val="clear" w:color="auto" w:fill="FFFFFF"/>
        <w:rPr>
          <w:rFonts w:ascii="Consolas" w:hAnsi="Consolas"/>
          <w:sz w:val="19"/>
          <w:szCs w:val="19"/>
          <w:lang w:val="en-US"/>
        </w:rPr>
      </w:pP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json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time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103C9B">
        <w:rPr>
          <w:rFonts w:ascii="Consolas" w:hAnsi="Consolas"/>
          <w:sz w:val="19"/>
          <w:szCs w:val="19"/>
          <w:lang w:val="en-US"/>
        </w:rPr>
        <w:t xml:space="preserve">multiprocessing.pool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Pool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requests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103C9B">
        <w:rPr>
          <w:rFonts w:ascii="Consolas" w:hAnsi="Consolas"/>
          <w:sz w:val="19"/>
          <w:szCs w:val="19"/>
          <w:lang w:val="en-US"/>
        </w:rPr>
        <w:t xml:space="preserve">parsing_methods.parsingAbstractClass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Parsing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103C9B">
        <w:rPr>
          <w:rFonts w:ascii="Consolas" w:hAnsi="Consolas"/>
          <w:sz w:val="19"/>
          <w:szCs w:val="19"/>
          <w:lang w:val="en-US"/>
        </w:rPr>
        <w:t xml:space="preserve">parsing_methods.shop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Shop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r w:rsidRPr="00103C9B">
        <w:rPr>
          <w:rFonts w:ascii="Consolas" w:hAnsi="Consolas"/>
          <w:sz w:val="19"/>
          <w:szCs w:val="19"/>
          <w:lang w:val="en-US"/>
        </w:rPr>
        <w:t>RequestsParsing(Parsing):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get_name_class(self):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type(self).__name__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__address 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"https://www.kopikot.ru/"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103C9B">
        <w:rPr>
          <w:rFonts w:ascii="Consolas" w:hAnsi="Consolas"/>
          <w:sz w:val="19"/>
          <w:szCs w:val="19"/>
          <w:lang w:val="en-US"/>
        </w:rPr>
        <w:t>__init__(self):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pass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103C9B">
        <w:rPr>
          <w:rFonts w:ascii="Consolas" w:hAnsi="Consolas"/>
          <w:sz w:val="19"/>
          <w:szCs w:val="19"/>
          <w:lang w:val="en-US"/>
        </w:rPr>
        <w:t>parsing(self):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103C9B">
        <w:rPr>
          <w:rFonts w:ascii="Consolas" w:hAnsi="Consolas"/>
          <w:i/>
          <w:iCs/>
          <w:sz w:val="19"/>
          <w:szCs w:val="19"/>
        </w:rPr>
        <w:t>Возвращает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i/>
          <w:iCs/>
          <w:sz w:val="19"/>
          <w:szCs w:val="19"/>
        </w:rPr>
        <w:t>список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i/>
          <w:iCs/>
          <w:sz w:val="19"/>
          <w:szCs w:val="19"/>
        </w:rPr>
        <w:t>элементов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>i = [0, 100, 200, 300, 400, 500, 600, 700, 800, 900, 1000, 1100, 1200, 1300]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pool = Pool(processes=4)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all_items = (pool.map(self.get_json, i))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result = pool.map(self.parse_elements, all_items)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shops = []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items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result: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items: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    shops.append(item)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shops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get_json(self, i):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url 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"https://d289b99uqa0t82.cloudfront.net/sites/5/campaigns_limit_100_offset_" </w:t>
      </w:r>
      <w:r w:rsidRPr="00103C9B">
        <w:rPr>
          <w:rFonts w:ascii="Consolas" w:hAnsi="Consolas"/>
          <w:sz w:val="19"/>
          <w:szCs w:val="19"/>
          <w:lang w:val="en-US"/>
        </w:rPr>
        <w:t>+ str(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i) +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"_order_popularity.json"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 xml:space="preserve">payload 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>headers = {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'User-Agent'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"PostmanRuntime/7.11.0"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'Accept'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"*/*"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'Cache-Control'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"no-cache"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'Postman-Token'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"b6eeb7b4-63dd-454e-b213-6d2d62b74946,1e851911-db3b-4406-88de-5ffc9ecbaa5d"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'Host'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"d289b99uqa0t82.cloudfront.net"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'accept-encoding'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"gzip, deflate"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'Connection'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"keep-alive"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'cache-control'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"no-cache"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>}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response = requests.request(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"GET"</w:t>
      </w:r>
      <w:r w:rsidRPr="00103C9B">
        <w:rPr>
          <w:rFonts w:ascii="Consolas" w:hAnsi="Consolas"/>
          <w:sz w:val="19"/>
          <w:szCs w:val="19"/>
          <w:lang w:val="en-US"/>
        </w:rPr>
        <w:t>, url, data=payload, headers=headers)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data = json.loads(response.text)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items = data[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"items"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items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parse_elements(self, items):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result = []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items: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name = self.__get_name(item)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discount = self.__get_discount(item)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label = self.__get_label(item)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image = self.__get_image(item)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page = self.__get_url(item)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result.append(Shop(name=name, discount=discount, label=label, image=image, url=page))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result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__get_name(self,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"title"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__get_discount(self,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discount = 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"commission"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"max"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"original_amount"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103C9B">
        <w:rPr>
          <w:rFonts w:ascii="Consolas" w:hAnsi="Consolas"/>
          <w:sz w:val="19"/>
          <w:szCs w:val="19"/>
          <w:lang w:val="en-US"/>
        </w:rPr>
        <w:t>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float(discount)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103C9B">
        <w:rPr>
          <w:rFonts w:ascii="Consolas" w:hAnsi="Consolas"/>
          <w:sz w:val="19"/>
          <w:szCs w:val="19"/>
          <w:lang w:val="en-US"/>
        </w:rPr>
        <w:t>ValueError: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return None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103C9B">
        <w:rPr>
          <w:rFonts w:ascii="Consolas" w:hAnsi="Consolas"/>
          <w:sz w:val="19"/>
          <w:szCs w:val="19"/>
          <w:lang w:val="en-US"/>
        </w:rPr>
        <w:t>__get_label(self,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"commission"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"max"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"unit"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__get_image(self,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"image"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"url"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__get_url(self,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id = 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"id"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url = 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"url"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 xml:space="preserve">self.__address + url +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"/" </w:t>
      </w:r>
      <w:r w:rsidRPr="00103C9B">
        <w:rPr>
          <w:rFonts w:ascii="Consolas" w:hAnsi="Consolas"/>
          <w:sz w:val="19"/>
          <w:szCs w:val="19"/>
          <w:lang w:val="en-US"/>
        </w:rPr>
        <w:t>+ id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print_array(self, array: []):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103C9B">
        <w:rPr>
          <w:rFonts w:ascii="Consolas" w:hAnsi="Consolas"/>
          <w:sz w:val="19"/>
          <w:szCs w:val="19"/>
          <w:lang w:val="en-US"/>
        </w:rPr>
        <w:t>len(array) &gt; 0: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array: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    print(item.__str__())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103C9B">
        <w:rPr>
          <w:rFonts w:ascii="Consolas" w:hAnsi="Consolas"/>
          <w:sz w:val="19"/>
          <w:szCs w:val="19"/>
          <w:lang w:val="en-US"/>
        </w:rPr>
        <w:t>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print(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103C9B">
        <w:rPr>
          <w:rFonts w:ascii="Consolas" w:hAnsi="Consolas"/>
          <w:b/>
          <w:bCs/>
          <w:sz w:val="19"/>
          <w:szCs w:val="19"/>
        </w:rPr>
        <w:t>Пустой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b/>
          <w:bCs/>
          <w:sz w:val="19"/>
          <w:szCs w:val="19"/>
        </w:rPr>
        <w:t>список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103C9B">
        <w:rPr>
          <w:rFonts w:ascii="Consolas" w:hAnsi="Consolas"/>
          <w:sz w:val="19"/>
          <w:szCs w:val="19"/>
          <w:lang w:val="en-US"/>
        </w:rPr>
        <w:t>)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103C9B">
        <w:rPr>
          <w:rFonts w:ascii="Consolas" w:hAnsi="Consolas"/>
          <w:sz w:val="19"/>
          <w:szCs w:val="19"/>
          <w:lang w:val="en-US"/>
        </w:rPr>
        <w:t xml:space="preserve">__name__ ==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'__main__'</w:t>
      </w:r>
      <w:r w:rsidRPr="00103C9B">
        <w:rPr>
          <w:rFonts w:ascii="Consolas" w:hAnsi="Consolas"/>
          <w:sz w:val="19"/>
          <w:szCs w:val="19"/>
          <w:lang w:val="en-US"/>
        </w:rPr>
        <w:t>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parser = RequestsParsing()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result = parser.parsing()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result: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print(item)</w:t>
      </w:r>
    </w:p>
    <w:p w14:paraId="654F20A8" w14:textId="77777777" w:rsidR="004A5B6D" w:rsidRDefault="004A5B6D">
      <w:pPr>
        <w:tabs>
          <w:tab w:val="clear" w:pos="8640"/>
        </w:tabs>
        <w:spacing w:after="0" w:line="240" w:lineRule="auto"/>
        <w:jc w:val="left"/>
        <w:rPr>
          <w:color w:val="000000" w:themeColor="text1"/>
          <w:sz w:val="28"/>
          <w:szCs w:val="28"/>
          <w:lang w:val="en-US"/>
        </w:rPr>
      </w:pPr>
    </w:p>
    <w:p w14:paraId="4CA40F75" w14:textId="5EB4C089" w:rsidR="00F94222" w:rsidRPr="004A5B6D" w:rsidRDefault="004A5B6D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br w:type="page"/>
      </w:r>
    </w:p>
    <w:p w14:paraId="42079E3E" w14:textId="180C7E69" w:rsidR="00F94222" w:rsidRPr="0014263E" w:rsidRDefault="00F94222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31" w:name="_Toc9365072"/>
      <w:bookmarkStart w:id="232" w:name="_Toc9389400"/>
      <w:bookmarkStart w:id="233" w:name="_Ref9539428"/>
      <w:bookmarkStart w:id="234" w:name="_Toc9714979"/>
      <w:r w:rsidRPr="001174F4">
        <w:rPr>
          <w:rFonts w:ascii="Times New Roman" w:hAnsi="Times New Roman" w:cs="Times New Roman"/>
          <w:color w:val="000000" w:themeColor="text1"/>
        </w:rPr>
        <w:t>Приложение</w:t>
      </w:r>
      <w:r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="004C41F1">
        <w:rPr>
          <w:rFonts w:ascii="Times New Roman" w:hAnsi="Times New Roman" w:cs="Times New Roman"/>
          <w:color w:val="000000" w:themeColor="text1"/>
        </w:rPr>
        <w:t>Р</w:t>
      </w:r>
      <w:r w:rsidRPr="00E44467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>Реализация</w:t>
      </w:r>
      <w:r w:rsidR="009F6C6A"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парсера</w:t>
      </w:r>
      <w:r w:rsidR="009F6C6A"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с</w:t>
      </w:r>
      <w:r w:rsidR="009F6C6A"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помощью</w:t>
      </w:r>
      <w:r w:rsidR="009F6C6A"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Python</w:t>
      </w:r>
      <w:bookmarkEnd w:id="231"/>
      <w:bookmarkEnd w:id="232"/>
      <w:r w:rsidR="00E44467"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44467">
        <w:rPr>
          <w:rFonts w:ascii="Times New Roman" w:hAnsi="Times New Roman" w:cs="Times New Roman"/>
          <w:color w:val="000000" w:themeColor="text1"/>
        </w:rPr>
        <w:t>и</w:t>
      </w:r>
      <w:r w:rsidR="00E44467"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523F7">
        <w:rPr>
          <w:rFonts w:ascii="Times New Roman" w:hAnsi="Times New Roman" w:cs="Times New Roman"/>
          <w:color w:val="000000" w:themeColor="text1"/>
          <w:lang w:val="en-US"/>
        </w:rPr>
        <w:t>BeautifulSoup</w:t>
      </w:r>
      <w:bookmarkEnd w:id="233"/>
      <w:bookmarkEnd w:id="234"/>
    </w:p>
    <w:p w14:paraId="3775B2B1" w14:textId="77777777" w:rsidR="00D523F7" w:rsidRPr="00D523F7" w:rsidRDefault="00D523F7" w:rsidP="00D523F7">
      <w:pPr>
        <w:pStyle w:val="HTML"/>
        <w:shd w:val="clear" w:color="auto" w:fill="FFFFFF"/>
        <w:rPr>
          <w:rFonts w:ascii="Consolas" w:hAnsi="Consolas"/>
          <w:sz w:val="19"/>
          <w:szCs w:val="19"/>
          <w:lang w:val="en-US"/>
        </w:rPr>
      </w:pP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logging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re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time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multiprocessing.pool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Pool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bs4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BeautifulSoup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selenium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webdriver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parsing_methods.parsingAbstractClass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Parsing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parsing_methods.shop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Shop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r w:rsidRPr="00D523F7">
        <w:rPr>
          <w:rFonts w:ascii="Consolas" w:hAnsi="Consolas"/>
          <w:sz w:val="19"/>
          <w:szCs w:val="19"/>
          <w:lang w:val="en-US"/>
        </w:rPr>
        <w:t>WebDriverParsing(Parsing):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get_name_class(self):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type(self).__name__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logger = logging.getLogger(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"WebDriverParsing"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logger.setLevel(logging.INFO)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# create the logging file handler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sz w:val="19"/>
          <w:szCs w:val="19"/>
          <w:lang w:val="en-US"/>
        </w:rPr>
        <w:t>fh = logging.FileHandler(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"WebDriverParsing.log"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formatter = logging.Formatter(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'[%(asctime)s] p%(process)s {%(lineno)d} %(levelname)s - %(message)s'</w:t>
      </w:r>
      <w:r w:rsidRPr="00D523F7">
        <w:rPr>
          <w:rFonts w:ascii="Consolas" w:hAnsi="Consolas"/>
          <w:sz w:val="19"/>
          <w:szCs w:val="19"/>
          <w:lang w:val="en-US"/>
        </w:rPr>
        <w:t>,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'%m-%d %H:%M:%S'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fh.setFormatter(formatter)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# add handler to logger object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sz w:val="19"/>
          <w:szCs w:val="19"/>
          <w:lang w:val="en-US"/>
        </w:rPr>
        <w:t>logger.addHandler(fh)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__file_path_to_Chrome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"E:\</w:t>
      </w:r>
      <w:r w:rsidRPr="00D523F7">
        <w:rPr>
          <w:rFonts w:ascii="Consolas" w:hAnsi="Consolas"/>
          <w:b/>
          <w:bCs/>
          <w:sz w:val="19"/>
          <w:szCs w:val="19"/>
        </w:rPr>
        <w:t>Документы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\PyCharmProject\Parsing-on-python\chromedriver_win32\chromedriver.exe"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sz w:val="19"/>
          <w:szCs w:val="19"/>
          <w:lang w:val="en-US"/>
        </w:rPr>
        <w:t xml:space="preserve">address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"https://megabonus.com/feed"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D523F7">
        <w:rPr>
          <w:rFonts w:ascii="Consolas" w:hAnsi="Consolas"/>
          <w:sz w:val="19"/>
          <w:szCs w:val="19"/>
          <w:lang w:val="en-US"/>
        </w:rPr>
        <w:t>__init__(self):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pass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D523F7">
        <w:rPr>
          <w:rFonts w:ascii="Consolas" w:hAnsi="Consolas"/>
          <w:sz w:val="19"/>
          <w:szCs w:val="19"/>
          <w:lang w:val="en-US"/>
        </w:rPr>
        <w:t>parsing(self):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D523F7">
        <w:rPr>
          <w:rFonts w:ascii="Consolas" w:hAnsi="Consolas"/>
          <w:i/>
          <w:iCs/>
          <w:sz w:val="19"/>
          <w:szCs w:val="19"/>
        </w:rPr>
        <w:t>Возвращает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i/>
          <w:iCs/>
          <w:sz w:val="19"/>
          <w:szCs w:val="19"/>
        </w:rPr>
        <w:t>список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i/>
          <w:iCs/>
          <w:sz w:val="19"/>
          <w:szCs w:val="19"/>
        </w:rPr>
        <w:t>элементов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global </w:t>
      </w:r>
      <w:r w:rsidRPr="00D523F7">
        <w:rPr>
          <w:rFonts w:ascii="Consolas" w:hAnsi="Consolas"/>
          <w:sz w:val="19"/>
          <w:szCs w:val="19"/>
          <w:lang w:val="en-US"/>
        </w:rPr>
        <w:t>driver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driver = webdriver.Chrome(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self.__file_path_to_Chrome)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driver.get(self.address)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button = driver.find_element_by_class_name(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"see-more"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button.click()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while </w:t>
      </w:r>
      <w:r w:rsidRPr="00D523F7">
        <w:rPr>
          <w:rFonts w:ascii="Consolas" w:hAnsi="Consolas"/>
          <w:sz w:val="19"/>
          <w:szCs w:val="19"/>
          <w:lang w:val="en-US"/>
        </w:rPr>
        <w:t>button.is_displayed():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button.click()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button = driver.find_element_by_class_name(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"see-more"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ul = driver.find_element_by_class_name(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"cacheback-block-list"</w:t>
      </w:r>
      <w:r w:rsidRPr="00D523F7">
        <w:rPr>
          <w:rFonts w:ascii="Consolas" w:hAnsi="Consolas"/>
          <w:sz w:val="19"/>
          <w:szCs w:val="19"/>
          <w:lang w:val="en-US"/>
        </w:rPr>
        <w:t>).get_attribute(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"outerHTML"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soup = BeautifulSoup(ul,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'lxml'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shops_str = []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shops = soup.find_all(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"li"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D523F7">
        <w:rPr>
          <w:rFonts w:ascii="Consolas" w:hAnsi="Consolas"/>
          <w:sz w:val="19"/>
          <w:szCs w:val="19"/>
          <w:lang w:val="en-US"/>
        </w:rPr>
        <w:t xml:space="preserve">shop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D523F7">
        <w:rPr>
          <w:rFonts w:ascii="Consolas" w:hAnsi="Consolas"/>
          <w:sz w:val="19"/>
          <w:szCs w:val="19"/>
          <w:lang w:val="en-US"/>
        </w:rPr>
        <w:t>shops: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shops_str.append(shop.__str__())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pool = Pool(processes=4)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result = pool.map(func=self.parse_elements, iterable=shops_str)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result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finally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driver.close()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parse_elements(self,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soup = BeautifulSoup(element,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'lxml'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name = self.get_name(soup)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full_discount = self.get_full_discount(soup)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discount = self.get_discount(full_discount)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label = self.get_label(full_discount)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image = self.get_image(soup)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url = self.get_url(soup)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D523F7">
        <w:rPr>
          <w:rFonts w:ascii="Consolas" w:hAnsi="Consolas"/>
          <w:sz w:val="19"/>
          <w:szCs w:val="19"/>
          <w:lang w:val="en-US"/>
        </w:rPr>
        <w:t xml:space="preserve">name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D523F7">
        <w:rPr>
          <w:rFonts w:ascii="Consolas" w:hAnsi="Consolas"/>
          <w:sz w:val="19"/>
          <w:szCs w:val="19"/>
          <w:lang w:val="en-US"/>
        </w:rPr>
        <w:t xml:space="preserve">discount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D523F7">
        <w:rPr>
          <w:rFonts w:ascii="Consolas" w:hAnsi="Consolas"/>
          <w:sz w:val="19"/>
          <w:szCs w:val="19"/>
          <w:lang w:val="en-US"/>
        </w:rPr>
        <w:t xml:space="preserve">label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D523F7">
        <w:rPr>
          <w:rFonts w:ascii="Consolas" w:hAnsi="Consolas"/>
          <w:sz w:val="19"/>
          <w:szCs w:val="19"/>
          <w:lang w:val="en-US"/>
        </w:rPr>
        <w:t xml:space="preserve">image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D523F7">
        <w:rPr>
          <w:rFonts w:ascii="Consolas" w:hAnsi="Consolas"/>
          <w:sz w:val="19"/>
          <w:szCs w:val="19"/>
          <w:lang w:val="en-US"/>
        </w:rPr>
        <w:t xml:space="preserve">url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Shop(name=name, discount=discount, label=label, image=image, url=url)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get_name(self,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pattern_for_name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D523F7">
        <w:rPr>
          <w:rFonts w:ascii="Consolas" w:hAnsi="Consolas"/>
          <w:b/>
          <w:bCs/>
          <w:sz w:val="19"/>
          <w:szCs w:val="19"/>
        </w:rPr>
        <w:t>Подробнее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</w:rPr>
        <w:t>про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</w:rPr>
        <w:t>кэшбэк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</w:rPr>
        <w:t>в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([\\w\\s\\d\\W]+)"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name = element.find(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D523F7">
        <w:rPr>
          <w:rFonts w:ascii="Consolas" w:hAnsi="Consolas"/>
          <w:sz w:val="19"/>
          <w:szCs w:val="19"/>
          <w:lang w:val="en-US"/>
        </w:rPr>
        <w:t>, class_=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'holder-more'</w:t>
      </w:r>
      <w:r w:rsidRPr="00D523F7">
        <w:rPr>
          <w:rFonts w:ascii="Consolas" w:hAnsi="Consolas"/>
          <w:sz w:val="19"/>
          <w:szCs w:val="19"/>
          <w:lang w:val="en-US"/>
        </w:rPr>
        <w:t>).find(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D523F7">
        <w:rPr>
          <w:rFonts w:ascii="Consolas" w:hAnsi="Consolas"/>
          <w:sz w:val="19"/>
          <w:szCs w:val="19"/>
          <w:lang w:val="en-US"/>
        </w:rPr>
        <w:t>).text.strip()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name_search = re.search(pattern_for_name, name)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name_search.group(1)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get_full_discount(self,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element.find(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D523F7">
        <w:rPr>
          <w:rFonts w:ascii="Consolas" w:hAnsi="Consolas"/>
          <w:sz w:val="19"/>
          <w:szCs w:val="19"/>
          <w:lang w:val="en-US"/>
        </w:rPr>
        <w:t>, class_=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'percent_cashback'</w:t>
      </w:r>
      <w:r w:rsidRPr="00D523F7">
        <w:rPr>
          <w:rFonts w:ascii="Consolas" w:hAnsi="Consolas"/>
          <w:sz w:val="19"/>
          <w:szCs w:val="19"/>
          <w:lang w:val="en-US"/>
        </w:rPr>
        <w:t>).text.strip()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get_discount(self, full_discount):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pattern_for_discount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"\\d+[.|,]*\\d*"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if </w:t>
      </w:r>
      <w:r w:rsidRPr="00D523F7">
        <w:rPr>
          <w:rFonts w:ascii="Consolas" w:hAnsi="Consolas"/>
          <w:sz w:val="19"/>
          <w:szCs w:val="19"/>
          <w:lang w:val="en-US"/>
        </w:rPr>
        <w:t xml:space="preserve">full_discount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discount = re.search(pattern_for_discount, full_discount)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float(discount.group(0))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get_label(self, full_discount):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pattern_for_label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"[$%€]|</w:t>
      </w:r>
      <w:r w:rsidRPr="00D523F7">
        <w:rPr>
          <w:rFonts w:ascii="Consolas" w:hAnsi="Consolas"/>
          <w:b/>
          <w:bCs/>
          <w:sz w:val="19"/>
          <w:szCs w:val="19"/>
        </w:rPr>
        <w:t>руб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|(</w:t>
      </w:r>
      <w:r w:rsidRPr="00D523F7">
        <w:rPr>
          <w:rFonts w:ascii="Consolas" w:hAnsi="Consolas"/>
          <w:b/>
          <w:bCs/>
          <w:sz w:val="19"/>
          <w:szCs w:val="19"/>
        </w:rPr>
        <w:t>р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.)|cent|</w:t>
      </w:r>
      <w:r w:rsidRPr="00D523F7">
        <w:rPr>
          <w:rFonts w:ascii="Consolas" w:hAnsi="Consolas"/>
          <w:b/>
          <w:bCs/>
          <w:sz w:val="19"/>
          <w:szCs w:val="19"/>
        </w:rPr>
        <w:t>р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|</w:t>
      </w:r>
      <w:r w:rsidRPr="00D523F7">
        <w:rPr>
          <w:rFonts w:ascii="Consolas" w:hAnsi="Consolas"/>
          <w:b/>
          <w:bCs/>
          <w:sz w:val="19"/>
          <w:szCs w:val="19"/>
        </w:rPr>
        <w:t>Р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|RUB|USD|EUR|SEK|UAH|INR|BRL|GBP|CHF|PLN"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if </w:t>
      </w:r>
      <w:r w:rsidRPr="00D523F7">
        <w:rPr>
          <w:rFonts w:ascii="Consolas" w:hAnsi="Consolas"/>
          <w:sz w:val="19"/>
          <w:szCs w:val="19"/>
          <w:lang w:val="en-US"/>
        </w:rPr>
        <w:t xml:space="preserve">full_discount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label_search = re.search(pattern_for_label, full_discount)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label_search.group(0)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get_image(self,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element.find(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'img'</w:t>
      </w:r>
      <w:r w:rsidRPr="00D523F7">
        <w:rPr>
          <w:rFonts w:ascii="Consolas" w:hAnsi="Consolas"/>
          <w:sz w:val="19"/>
          <w:szCs w:val="19"/>
          <w:lang w:val="en-US"/>
        </w:rPr>
        <w:t>).get(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'src'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get_url(self,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self.address + element.find(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D523F7">
        <w:rPr>
          <w:rFonts w:ascii="Consolas" w:hAnsi="Consolas"/>
          <w:sz w:val="19"/>
          <w:szCs w:val="19"/>
          <w:lang w:val="en-US"/>
        </w:rPr>
        <w:t>, class_=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'holder-img'</w:t>
      </w:r>
      <w:r w:rsidRPr="00D523F7">
        <w:rPr>
          <w:rFonts w:ascii="Consolas" w:hAnsi="Consolas"/>
          <w:sz w:val="19"/>
          <w:szCs w:val="19"/>
          <w:lang w:val="en-US"/>
        </w:rPr>
        <w:t>).find(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D523F7">
        <w:rPr>
          <w:rFonts w:ascii="Consolas" w:hAnsi="Consolas"/>
          <w:sz w:val="19"/>
          <w:szCs w:val="19"/>
          <w:lang w:val="en-US"/>
        </w:rPr>
        <w:t>).get(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'href'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__print_array(self, array: []):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D523F7">
        <w:rPr>
          <w:rFonts w:ascii="Consolas" w:hAnsi="Consolas"/>
          <w:sz w:val="19"/>
          <w:szCs w:val="19"/>
          <w:lang w:val="en-US"/>
        </w:rPr>
        <w:t xml:space="preserve">item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D523F7">
        <w:rPr>
          <w:rFonts w:ascii="Consolas" w:hAnsi="Consolas"/>
          <w:sz w:val="19"/>
          <w:szCs w:val="19"/>
          <w:lang w:val="en-US"/>
        </w:rPr>
        <w:t>array: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print(item.__str__())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D523F7">
        <w:rPr>
          <w:rFonts w:ascii="Consolas" w:hAnsi="Consolas"/>
          <w:sz w:val="19"/>
          <w:szCs w:val="19"/>
          <w:lang w:val="en-US"/>
        </w:rPr>
        <w:t xml:space="preserve">__name__ ==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'__main__'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webDriverParsing = WebDriverParsing()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webDriverParsing.parsing()</w:t>
      </w:r>
    </w:p>
    <w:p w14:paraId="474164B4" w14:textId="2AB3E992" w:rsidR="0091339A" w:rsidRPr="004A5B6D" w:rsidRDefault="0091339A" w:rsidP="004A5B6D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  <w:lang w:val="en-US"/>
        </w:rPr>
      </w:pPr>
    </w:p>
    <w:sectPr w:rsidR="0091339A" w:rsidRPr="004A5B6D" w:rsidSect="00972508">
      <w:footerReference w:type="default" r:id="rId47"/>
      <w:pgSz w:w="11907" w:h="16839" w:code="9"/>
      <w:pgMar w:top="1134" w:right="851" w:bottom="1134" w:left="1418" w:header="1440" w:footer="1080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A9E46C" w14:textId="77777777" w:rsidR="00657598" w:rsidRDefault="00657598">
      <w:r>
        <w:separator/>
      </w:r>
    </w:p>
    <w:p w14:paraId="0DACBB82" w14:textId="77777777" w:rsidR="00657598" w:rsidRDefault="00657598"/>
  </w:endnote>
  <w:endnote w:type="continuationSeparator" w:id="0">
    <w:p w14:paraId="06B8D8C7" w14:textId="77777777" w:rsidR="00657598" w:rsidRDefault="00657598">
      <w:r>
        <w:continuationSeparator/>
      </w:r>
    </w:p>
    <w:p w14:paraId="7C610A21" w14:textId="77777777" w:rsidR="00657598" w:rsidRDefault="0065759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77A392" w14:textId="77777777" w:rsidR="004F184F" w:rsidRDefault="004F184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4200648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088ABE6A" w14:textId="77777777" w:rsidR="004F184F" w:rsidRPr="00017F61" w:rsidRDefault="004F184F" w:rsidP="00F754E0">
        <w:pPr>
          <w:pStyle w:val="a6"/>
          <w:tabs>
            <w:tab w:val="clear" w:pos="8640"/>
            <w:tab w:val="right" w:pos="9638"/>
          </w:tabs>
          <w:jc w:val="right"/>
          <w:rPr>
            <w:sz w:val="28"/>
            <w:szCs w:val="28"/>
          </w:rPr>
        </w:pPr>
        <w:r w:rsidRPr="00017F61">
          <w:rPr>
            <w:sz w:val="28"/>
            <w:szCs w:val="28"/>
          </w:rPr>
          <w:fldChar w:fldCharType="begin"/>
        </w:r>
        <w:r w:rsidRPr="00017F61">
          <w:rPr>
            <w:sz w:val="28"/>
            <w:szCs w:val="28"/>
          </w:rPr>
          <w:instrText>PAGE   \* MERGEFORMAT</w:instrText>
        </w:r>
        <w:r w:rsidRPr="00017F61">
          <w:rPr>
            <w:sz w:val="28"/>
            <w:szCs w:val="28"/>
          </w:rPr>
          <w:fldChar w:fldCharType="separate"/>
        </w:r>
        <w:r w:rsidRPr="00017F61">
          <w:rPr>
            <w:sz w:val="28"/>
            <w:szCs w:val="28"/>
          </w:rPr>
          <w:t>2</w:t>
        </w:r>
        <w:r w:rsidRPr="00017F61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685601" w14:textId="77777777" w:rsidR="00657598" w:rsidRDefault="00657598">
      <w:r>
        <w:separator/>
      </w:r>
    </w:p>
    <w:p w14:paraId="7FB82EC3" w14:textId="77777777" w:rsidR="00657598" w:rsidRDefault="00657598"/>
  </w:footnote>
  <w:footnote w:type="continuationSeparator" w:id="0">
    <w:p w14:paraId="538C9239" w14:textId="77777777" w:rsidR="00657598" w:rsidRDefault="00657598">
      <w:r>
        <w:continuationSeparator/>
      </w:r>
    </w:p>
    <w:p w14:paraId="52D288D8" w14:textId="77777777" w:rsidR="00657598" w:rsidRDefault="0065759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813D1"/>
    <w:multiLevelType w:val="hybridMultilevel"/>
    <w:tmpl w:val="D59417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437"/>
    <w:multiLevelType w:val="hybridMultilevel"/>
    <w:tmpl w:val="018A6E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F5584"/>
    <w:multiLevelType w:val="hybridMultilevel"/>
    <w:tmpl w:val="DF2C5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E27A10"/>
    <w:multiLevelType w:val="hybridMultilevel"/>
    <w:tmpl w:val="3CE2FFA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 w15:restartNumberingAfterBreak="0">
    <w:nsid w:val="0D2C7F90"/>
    <w:multiLevelType w:val="multilevel"/>
    <w:tmpl w:val="CBB8CC9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3206525"/>
    <w:multiLevelType w:val="hybridMultilevel"/>
    <w:tmpl w:val="0B18F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F25346"/>
    <w:multiLevelType w:val="hybridMultilevel"/>
    <w:tmpl w:val="DAC8DA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38679E"/>
    <w:multiLevelType w:val="hybridMultilevel"/>
    <w:tmpl w:val="E87A352C"/>
    <w:lvl w:ilvl="0" w:tplc="8C5C0C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CC6845"/>
    <w:multiLevelType w:val="hybridMultilevel"/>
    <w:tmpl w:val="D1E279B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19D4052E"/>
    <w:multiLevelType w:val="hybridMultilevel"/>
    <w:tmpl w:val="D08C00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DB13651"/>
    <w:multiLevelType w:val="hybridMultilevel"/>
    <w:tmpl w:val="F1CCD0C0"/>
    <w:lvl w:ilvl="0" w:tplc="0419000F">
      <w:start w:val="1"/>
      <w:numFmt w:val="decimal"/>
      <w:lvlText w:val="%1."/>
      <w:lvlJc w:val="left"/>
      <w:pPr>
        <w:ind w:left="2120" w:hanging="360"/>
      </w:pPr>
    </w:lvl>
    <w:lvl w:ilvl="1" w:tplc="04190019" w:tentative="1">
      <w:start w:val="1"/>
      <w:numFmt w:val="lowerLetter"/>
      <w:lvlText w:val="%2."/>
      <w:lvlJc w:val="left"/>
      <w:pPr>
        <w:ind w:left="2840" w:hanging="360"/>
      </w:pPr>
    </w:lvl>
    <w:lvl w:ilvl="2" w:tplc="0419001B" w:tentative="1">
      <w:start w:val="1"/>
      <w:numFmt w:val="lowerRoman"/>
      <w:lvlText w:val="%3."/>
      <w:lvlJc w:val="right"/>
      <w:pPr>
        <w:ind w:left="3560" w:hanging="180"/>
      </w:pPr>
    </w:lvl>
    <w:lvl w:ilvl="3" w:tplc="0419000F" w:tentative="1">
      <w:start w:val="1"/>
      <w:numFmt w:val="decimal"/>
      <w:lvlText w:val="%4."/>
      <w:lvlJc w:val="left"/>
      <w:pPr>
        <w:ind w:left="4280" w:hanging="360"/>
      </w:pPr>
    </w:lvl>
    <w:lvl w:ilvl="4" w:tplc="04190019" w:tentative="1">
      <w:start w:val="1"/>
      <w:numFmt w:val="lowerLetter"/>
      <w:lvlText w:val="%5."/>
      <w:lvlJc w:val="left"/>
      <w:pPr>
        <w:ind w:left="5000" w:hanging="360"/>
      </w:pPr>
    </w:lvl>
    <w:lvl w:ilvl="5" w:tplc="0419001B" w:tentative="1">
      <w:start w:val="1"/>
      <w:numFmt w:val="lowerRoman"/>
      <w:lvlText w:val="%6."/>
      <w:lvlJc w:val="right"/>
      <w:pPr>
        <w:ind w:left="5720" w:hanging="180"/>
      </w:pPr>
    </w:lvl>
    <w:lvl w:ilvl="6" w:tplc="0419000F" w:tentative="1">
      <w:start w:val="1"/>
      <w:numFmt w:val="decimal"/>
      <w:lvlText w:val="%7."/>
      <w:lvlJc w:val="left"/>
      <w:pPr>
        <w:ind w:left="6440" w:hanging="360"/>
      </w:pPr>
    </w:lvl>
    <w:lvl w:ilvl="7" w:tplc="04190019" w:tentative="1">
      <w:start w:val="1"/>
      <w:numFmt w:val="lowerLetter"/>
      <w:lvlText w:val="%8."/>
      <w:lvlJc w:val="left"/>
      <w:pPr>
        <w:ind w:left="7160" w:hanging="360"/>
      </w:pPr>
    </w:lvl>
    <w:lvl w:ilvl="8" w:tplc="0419001B" w:tentative="1">
      <w:start w:val="1"/>
      <w:numFmt w:val="lowerRoman"/>
      <w:lvlText w:val="%9."/>
      <w:lvlJc w:val="right"/>
      <w:pPr>
        <w:ind w:left="7880" w:hanging="180"/>
      </w:pPr>
    </w:lvl>
  </w:abstractNum>
  <w:abstractNum w:abstractNumId="11" w15:restartNumberingAfterBreak="0">
    <w:nsid w:val="1EE91B35"/>
    <w:multiLevelType w:val="hybridMultilevel"/>
    <w:tmpl w:val="06EC10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27F04"/>
    <w:multiLevelType w:val="hybridMultilevel"/>
    <w:tmpl w:val="11D0D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590274"/>
    <w:multiLevelType w:val="hybridMultilevel"/>
    <w:tmpl w:val="A6D6D0D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4" w15:restartNumberingAfterBreak="0">
    <w:nsid w:val="21F72B19"/>
    <w:multiLevelType w:val="hybridMultilevel"/>
    <w:tmpl w:val="341EE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F90996"/>
    <w:multiLevelType w:val="hybridMultilevel"/>
    <w:tmpl w:val="7D720F3C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22542257"/>
    <w:multiLevelType w:val="hybridMultilevel"/>
    <w:tmpl w:val="3104E1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633891"/>
    <w:multiLevelType w:val="hybridMultilevel"/>
    <w:tmpl w:val="1CD0E24E"/>
    <w:lvl w:ilvl="0" w:tplc="04190011">
      <w:start w:val="1"/>
      <w:numFmt w:val="decimal"/>
      <w:lvlText w:val="%1)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8" w15:restartNumberingAfterBreak="0">
    <w:nsid w:val="244A719A"/>
    <w:multiLevelType w:val="hybridMultilevel"/>
    <w:tmpl w:val="F484FB08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4614BD4"/>
    <w:multiLevelType w:val="hybridMultilevel"/>
    <w:tmpl w:val="9E98B12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0" w15:restartNumberingAfterBreak="0">
    <w:nsid w:val="27884124"/>
    <w:multiLevelType w:val="hybridMultilevel"/>
    <w:tmpl w:val="79E2308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28D70D1F"/>
    <w:multiLevelType w:val="hybridMultilevel"/>
    <w:tmpl w:val="19A41A7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2B9524B2"/>
    <w:multiLevelType w:val="hybridMultilevel"/>
    <w:tmpl w:val="F864C83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3" w15:restartNumberingAfterBreak="0">
    <w:nsid w:val="2E0818DC"/>
    <w:multiLevelType w:val="hybridMultilevel"/>
    <w:tmpl w:val="525283D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4" w15:restartNumberingAfterBreak="0">
    <w:nsid w:val="2E0C50B9"/>
    <w:multiLevelType w:val="hybridMultilevel"/>
    <w:tmpl w:val="01A8C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A80E5F"/>
    <w:multiLevelType w:val="hybridMultilevel"/>
    <w:tmpl w:val="E9F058D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6" w15:restartNumberingAfterBreak="0">
    <w:nsid w:val="2F1568EB"/>
    <w:multiLevelType w:val="hybridMultilevel"/>
    <w:tmpl w:val="423C89BE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7" w15:restartNumberingAfterBreak="0">
    <w:nsid w:val="329E085D"/>
    <w:multiLevelType w:val="hybridMultilevel"/>
    <w:tmpl w:val="9A96177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AFB443C8">
      <w:start w:val="1"/>
      <w:numFmt w:val="lowerRoman"/>
      <w:lvlText w:val="%2)"/>
      <w:lvlJc w:val="left"/>
      <w:pPr>
        <w:ind w:left="248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8" w15:restartNumberingAfterBreak="0">
    <w:nsid w:val="35680481"/>
    <w:multiLevelType w:val="hybridMultilevel"/>
    <w:tmpl w:val="D8F49C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9" w15:restartNumberingAfterBreak="0">
    <w:nsid w:val="3A7E31A3"/>
    <w:multiLevelType w:val="hybridMultilevel"/>
    <w:tmpl w:val="E806B88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0" w15:restartNumberingAfterBreak="0">
    <w:nsid w:val="3FBC57FC"/>
    <w:multiLevelType w:val="hybridMultilevel"/>
    <w:tmpl w:val="5B568F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11160F4"/>
    <w:multiLevelType w:val="hybridMultilevel"/>
    <w:tmpl w:val="612AF6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9B220C"/>
    <w:multiLevelType w:val="hybridMultilevel"/>
    <w:tmpl w:val="C45A5EB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43A25E15"/>
    <w:multiLevelType w:val="hybridMultilevel"/>
    <w:tmpl w:val="2A9CFE7C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4" w15:restartNumberingAfterBreak="0">
    <w:nsid w:val="45B20F11"/>
    <w:multiLevelType w:val="hybridMultilevel"/>
    <w:tmpl w:val="4C5A84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473466AA"/>
    <w:multiLevelType w:val="hybridMultilevel"/>
    <w:tmpl w:val="BCE671C8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6" w15:restartNumberingAfterBreak="0">
    <w:nsid w:val="4969172B"/>
    <w:multiLevelType w:val="hybridMultilevel"/>
    <w:tmpl w:val="EC446E70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7" w15:restartNumberingAfterBreak="0">
    <w:nsid w:val="4B8F702E"/>
    <w:multiLevelType w:val="hybridMultilevel"/>
    <w:tmpl w:val="C8A6043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8" w15:restartNumberingAfterBreak="0">
    <w:nsid w:val="4F356EFE"/>
    <w:multiLevelType w:val="hybridMultilevel"/>
    <w:tmpl w:val="93F250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014642E"/>
    <w:multiLevelType w:val="hybridMultilevel"/>
    <w:tmpl w:val="E5EAE4B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0" w15:restartNumberingAfterBreak="0">
    <w:nsid w:val="518F20B5"/>
    <w:multiLevelType w:val="hybridMultilevel"/>
    <w:tmpl w:val="FA9CDC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26C50E0"/>
    <w:multiLevelType w:val="hybridMultilevel"/>
    <w:tmpl w:val="C450C73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2" w15:restartNumberingAfterBreak="0">
    <w:nsid w:val="54910453"/>
    <w:multiLevelType w:val="hybridMultilevel"/>
    <w:tmpl w:val="1A4AF9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76748E2"/>
    <w:multiLevelType w:val="hybridMultilevel"/>
    <w:tmpl w:val="B7BE91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8017347"/>
    <w:multiLevelType w:val="hybridMultilevel"/>
    <w:tmpl w:val="573E5E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5" w15:restartNumberingAfterBreak="0">
    <w:nsid w:val="5D55521C"/>
    <w:multiLevelType w:val="hybridMultilevel"/>
    <w:tmpl w:val="A64658B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6" w15:restartNumberingAfterBreak="0">
    <w:nsid w:val="5E565F84"/>
    <w:multiLevelType w:val="hybridMultilevel"/>
    <w:tmpl w:val="42D2C52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7" w15:restartNumberingAfterBreak="0">
    <w:nsid w:val="5E8B55A1"/>
    <w:multiLevelType w:val="hybridMultilevel"/>
    <w:tmpl w:val="82A0CF52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8" w15:restartNumberingAfterBreak="0">
    <w:nsid w:val="5EEB318A"/>
    <w:multiLevelType w:val="hybridMultilevel"/>
    <w:tmpl w:val="6660EE4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9" w15:restartNumberingAfterBreak="0">
    <w:nsid w:val="5FAC2094"/>
    <w:multiLevelType w:val="hybridMultilevel"/>
    <w:tmpl w:val="09D0B60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0" w15:restartNumberingAfterBreak="0">
    <w:nsid w:val="61820B74"/>
    <w:multiLevelType w:val="hybridMultilevel"/>
    <w:tmpl w:val="09DA5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32D006A"/>
    <w:multiLevelType w:val="hybridMultilevel"/>
    <w:tmpl w:val="FE2A394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2" w15:restartNumberingAfterBreak="0">
    <w:nsid w:val="644A33EA"/>
    <w:multiLevelType w:val="hybridMultilevel"/>
    <w:tmpl w:val="AC54B93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3" w15:restartNumberingAfterBreak="0">
    <w:nsid w:val="64AC6981"/>
    <w:multiLevelType w:val="hybridMultilevel"/>
    <w:tmpl w:val="2AAA2A2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4" w15:restartNumberingAfterBreak="0">
    <w:nsid w:val="65390420"/>
    <w:multiLevelType w:val="hybridMultilevel"/>
    <w:tmpl w:val="E2B0109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5" w15:restartNumberingAfterBreak="0">
    <w:nsid w:val="664F1F4C"/>
    <w:multiLevelType w:val="hybridMultilevel"/>
    <w:tmpl w:val="38F47C2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0F">
      <w:start w:val="1"/>
      <w:numFmt w:val="decimal"/>
      <w:lvlText w:val="%2."/>
      <w:lvlJc w:val="left"/>
      <w:pPr>
        <w:ind w:left="2120" w:hanging="360"/>
      </w:pPr>
    </w:lvl>
    <w:lvl w:ilvl="2" w:tplc="0419000F">
      <w:start w:val="1"/>
      <w:numFmt w:val="decimal"/>
      <w:lvlText w:val="%3."/>
      <w:lvlJc w:val="lef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6" w15:restartNumberingAfterBreak="0">
    <w:nsid w:val="6CC63216"/>
    <w:multiLevelType w:val="hybridMultilevel"/>
    <w:tmpl w:val="67F21FA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7" w15:restartNumberingAfterBreak="0">
    <w:nsid w:val="6FCD6C65"/>
    <w:multiLevelType w:val="hybridMultilevel"/>
    <w:tmpl w:val="6CBAA89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8" w15:restartNumberingAfterBreak="0">
    <w:nsid w:val="70314F6F"/>
    <w:multiLevelType w:val="hybridMultilevel"/>
    <w:tmpl w:val="17FC9E5A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9" w15:restartNumberingAfterBreak="0">
    <w:nsid w:val="71A17779"/>
    <w:multiLevelType w:val="hybridMultilevel"/>
    <w:tmpl w:val="5A54DF7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60" w15:restartNumberingAfterBreak="0">
    <w:nsid w:val="72E75BB7"/>
    <w:multiLevelType w:val="hybridMultilevel"/>
    <w:tmpl w:val="8C4E0A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40364FD"/>
    <w:multiLevelType w:val="hybridMultilevel"/>
    <w:tmpl w:val="31726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53707F6"/>
    <w:multiLevelType w:val="hybridMultilevel"/>
    <w:tmpl w:val="4E5A38D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3" w15:restartNumberingAfterBreak="0">
    <w:nsid w:val="7C8D0DE3"/>
    <w:multiLevelType w:val="hybridMultilevel"/>
    <w:tmpl w:val="02EC95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E3C288F"/>
    <w:multiLevelType w:val="hybridMultilevel"/>
    <w:tmpl w:val="7EB20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FC86B70"/>
    <w:multiLevelType w:val="hybridMultilevel"/>
    <w:tmpl w:val="FFAADB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21"/>
  </w:num>
  <w:num w:numId="3">
    <w:abstractNumId w:val="15"/>
  </w:num>
  <w:num w:numId="4">
    <w:abstractNumId w:val="10"/>
  </w:num>
  <w:num w:numId="5">
    <w:abstractNumId w:val="51"/>
  </w:num>
  <w:num w:numId="6">
    <w:abstractNumId w:val="22"/>
  </w:num>
  <w:num w:numId="7">
    <w:abstractNumId w:val="29"/>
  </w:num>
  <w:num w:numId="8">
    <w:abstractNumId w:val="18"/>
  </w:num>
  <w:num w:numId="9">
    <w:abstractNumId w:val="55"/>
  </w:num>
  <w:num w:numId="10">
    <w:abstractNumId w:val="26"/>
  </w:num>
  <w:num w:numId="11">
    <w:abstractNumId w:val="65"/>
  </w:num>
  <w:num w:numId="12">
    <w:abstractNumId w:val="52"/>
  </w:num>
  <w:num w:numId="13">
    <w:abstractNumId w:val="20"/>
  </w:num>
  <w:num w:numId="14">
    <w:abstractNumId w:val="62"/>
  </w:num>
  <w:num w:numId="15">
    <w:abstractNumId w:val="19"/>
  </w:num>
  <w:num w:numId="16">
    <w:abstractNumId w:val="53"/>
  </w:num>
  <w:num w:numId="17">
    <w:abstractNumId w:val="35"/>
  </w:num>
  <w:num w:numId="18">
    <w:abstractNumId w:val="28"/>
  </w:num>
  <w:num w:numId="19">
    <w:abstractNumId w:val="32"/>
  </w:num>
  <w:num w:numId="20">
    <w:abstractNumId w:val="41"/>
  </w:num>
  <w:num w:numId="21">
    <w:abstractNumId w:val="49"/>
  </w:num>
  <w:num w:numId="22">
    <w:abstractNumId w:val="16"/>
  </w:num>
  <w:num w:numId="23">
    <w:abstractNumId w:val="34"/>
  </w:num>
  <w:num w:numId="24">
    <w:abstractNumId w:val="13"/>
  </w:num>
  <w:num w:numId="25">
    <w:abstractNumId w:val="54"/>
  </w:num>
  <w:num w:numId="26">
    <w:abstractNumId w:val="3"/>
  </w:num>
  <w:num w:numId="27">
    <w:abstractNumId w:val="17"/>
  </w:num>
  <w:num w:numId="28">
    <w:abstractNumId w:val="25"/>
  </w:num>
  <w:num w:numId="29">
    <w:abstractNumId w:val="48"/>
  </w:num>
  <w:num w:numId="30">
    <w:abstractNumId w:val="37"/>
  </w:num>
  <w:num w:numId="31">
    <w:abstractNumId w:val="23"/>
  </w:num>
  <w:num w:numId="32">
    <w:abstractNumId w:val="56"/>
  </w:num>
  <w:num w:numId="33">
    <w:abstractNumId w:val="46"/>
  </w:num>
  <w:num w:numId="34">
    <w:abstractNumId w:val="7"/>
  </w:num>
  <w:num w:numId="35">
    <w:abstractNumId w:val="8"/>
  </w:num>
  <w:num w:numId="36">
    <w:abstractNumId w:val="38"/>
  </w:num>
  <w:num w:numId="37">
    <w:abstractNumId w:val="43"/>
  </w:num>
  <w:num w:numId="38">
    <w:abstractNumId w:val="14"/>
  </w:num>
  <w:num w:numId="39">
    <w:abstractNumId w:val="24"/>
  </w:num>
  <w:num w:numId="40">
    <w:abstractNumId w:val="42"/>
  </w:num>
  <w:num w:numId="41">
    <w:abstractNumId w:val="11"/>
  </w:num>
  <w:num w:numId="42">
    <w:abstractNumId w:val="0"/>
  </w:num>
  <w:num w:numId="43">
    <w:abstractNumId w:val="61"/>
  </w:num>
  <w:num w:numId="44">
    <w:abstractNumId w:val="5"/>
  </w:num>
  <w:num w:numId="45">
    <w:abstractNumId w:val="50"/>
  </w:num>
  <w:num w:numId="46">
    <w:abstractNumId w:val="40"/>
  </w:num>
  <w:num w:numId="47">
    <w:abstractNumId w:val="63"/>
  </w:num>
  <w:num w:numId="48">
    <w:abstractNumId w:val="2"/>
  </w:num>
  <w:num w:numId="49">
    <w:abstractNumId w:val="31"/>
  </w:num>
  <w:num w:numId="50">
    <w:abstractNumId w:val="64"/>
  </w:num>
  <w:num w:numId="51">
    <w:abstractNumId w:val="30"/>
  </w:num>
  <w:num w:numId="52">
    <w:abstractNumId w:val="4"/>
  </w:num>
  <w:num w:numId="53">
    <w:abstractNumId w:val="36"/>
  </w:num>
  <w:num w:numId="54">
    <w:abstractNumId w:val="39"/>
  </w:num>
  <w:num w:numId="55">
    <w:abstractNumId w:val="58"/>
  </w:num>
  <w:num w:numId="56">
    <w:abstractNumId w:val="60"/>
  </w:num>
  <w:num w:numId="57">
    <w:abstractNumId w:val="47"/>
  </w:num>
  <w:num w:numId="58">
    <w:abstractNumId w:val="27"/>
  </w:num>
  <w:num w:numId="59">
    <w:abstractNumId w:val="33"/>
  </w:num>
  <w:num w:numId="60">
    <w:abstractNumId w:val="59"/>
  </w:num>
  <w:num w:numId="61">
    <w:abstractNumId w:val="57"/>
  </w:num>
  <w:num w:numId="62">
    <w:abstractNumId w:val="45"/>
  </w:num>
  <w:num w:numId="63">
    <w:abstractNumId w:val="9"/>
  </w:num>
  <w:num w:numId="64">
    <w:abstractNumId w:val="12"/>
  </w:num>
  <w:num w:numId="65">
    <w:abstractNumId w:val="6"/>
  </w:num>
  <w:num w:numId="66">
    <w:abstractNumId w:val="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en-US" w:vendorID="8" w:dllVersion="513" w:checkStyle="1"/>
  <w:activeWritingStyle w:appName="MSWord" w:lang="ru-RU" w:vendorID="1" w:dllVersion="512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A31"/>
    <w:rsid w:val="00001A7F"/>
    <w:rsid w:val="000075DB"/>
    <w:rsid w:val="00010662"/>
    <w:rsid w:val="00012F9D"/>
    <w:rsid w:val="00015EDD"/>
    <w:rsid w:val="00017F61"/>
    <w:rsid w:val="000259CF"/>
    <w:rsid w:val="00027609"/>
    <w:rsid w:val="000326F1"/>
    <w:rsid w:val="0003554F"/>
    <w:rsid w:val="00035F25"/>
    <w:rsid w:val="00036E8E"/>
    <w:rsid w:val="00044203"/>
    <w:rsid w:val="00044326"/>
    <w:rsid w:val="00044D2E"/>
    <w:rsid w:val="00045E2E"/>
    <w:rsid w:val="00050E30"/>
    <w:rsid w:val="00053079"/>
    <w:rsid w:val="0005319A"/>
    <w:rsid w:val="0005464B"/>
    <w:rsid w:val="000548C5"/>
    <w:rsid w:val="0006494F"/>
    <w:rsid w:val="000656FA"/>
    <w:rsid w:val="00066B00"/>
    <w:rsid w:val="00066DA4"/>
    <w:rsid w:val="000715BB"/>
    <w:rsid w:val="00071FE4"/>
    <w:rsid w:val="0008332C"/>
    <w:rsid w:val="00085F37"/>
    <w:rsid w:val="0008635C"/>
    <w:rsid w:val="000915EA"/>
    <w:rsid w:val="0009407D"/>
    <w:rsid w:val="00095F4E"/>
    <w:rsid w:val="00096AFC"/>
    <w:rsid w:val="000A055F"/>
    <w:rsid w:val="000A277A"/>
    <w:rsid w:val="000A33A6"/>
    <w:rsid w:val="000A4624"/>
    <w:rsid w:val="000A53AA"/>
    <w:rsid w:val="000A5C2A"/>
    <w:rsid w:val="000B2093"/>
    <w:rsid w:val="000B3305"/>
    <w:rsid w:val="000C3D1C"/>
    <w:rsid w:val="000C705E"/>
    <w:rsid w:val="000C7F5D"/>
    <w:rsid w:val="000D135F"/>
    <w:rsid w:val="000D1AB7"/>
    <w:rsid w:val="000D1DC0"/>
    <w:rsid w:val="000D59AD"/>
    <w:rsid w:val="000D6B80"/>
    <w:rsid w:val="000E0314"/>
    <w:rsid w:val="000F3D6D"/>
    <w:rsid w:val="000F3F44"/>
    <w:rsid w:val="000F5CB1"/>
    <w:rsid w:val="001023BA"/>
    <w:rsid w:val="00103C9B"/>
    <w:rsid w:val="00103F96"/>
    <w:rsid w:val="00104D6D"/>
    <w:rsid w:val="00104E76"/>
    <w:rsid w:val="00105851"/>
    <w:rsid w:val="00106F70"/>
    <w:rsid w:val="001072A6"/>
    <w:rsid w:val="00107DE1"/>
    <w:rsid w:val="00110D36"/>
    <w:rsid w:val="00110DEE"/>
    <w:rsid w:val="001115BB"/>
    <w:rsid w:val="0011255C"/>
    <w:rsid w:val="00112BDD"/>
    <w:rsid w:val="0011441D"/>
    <w:rsid w:val="00115839"/>
    <w:rsid w:val="00115B1D"/>
    <w:rsid w:val="001168EB"/>
    <w:rsid w:val="001174F4"/>
    <w:rsid w:val="00117A4F"/>
    <w:rsid w:val="001228E7"/>
    <w:rsid w:val="00123AAB"/>
    <w:rsid w:val="0012567F"/>
    <w:rsid w:val="001269F7"/>
    <w:rsid w:val="00132D6B"/>
    <w:rsid w:val="00132FAC"/>
    <w:rsid w:val="00132FF9"/>
    <w:rsid w:val="00134F5D"/>
    <w:rsid w:val="0014084D"/>
    <w:rsid w:val="0014263E"/>
    <w:rsid w:val="001459BD"/>
    <w:rsid w:val="001463B8"/>
    <w:rsid w:val="0015261D"/>
    <w:rsid w:val="00153CFC"/>
    <w:rsid w:val="00156FE4"/>
    <w:rsid w:val="00161F3F"/>
    <w:rsid w:val="0016261E"/>
    <w:rsid w:val="00165EA1"/>
    <w:rsid w:val="0017274F"/>
    <w:rsid w:val="00173C9D"/>
    <w:rsid w:val="00175DB0"/>
    <w:rsid w:val="00181002"/>
    <w:rsid w:val="001816F6"/>
    <w:rsid w:val="0018426A"/>
    <w:rsid w:val="00187200"/>
    <w:rsid w:val="00190EC1"/>
    <w:rsid w:val="00191DA4"/>
    <w:rsid w:val="001928A6"/>
    <w:rsid w:val="00194043"/>
    <w:rsid w:val="00197448"/>
    <w:rsid w:val="001A369E"/>
    <w:rsid w:val="001B379A"/>
    <w:rsid w:val="001B3FAA"/>
    <w:rsid w:val="001B690A"/>
    <w:rsid w:val="001B6F85"/>
    <w:rsid w:val="001B7B27"/>
    <w:rsid w:val="001C2B5C"/>
    <w:rsid w:val="001C324C"/>
    <w:rsid w:val="001D0ACA"/>
    <w:rsid w:val="001D306B"/>
    <w:rsid w:val="001D4E59"/>
    <w:rsid w:val="001D527D"/>
    <w:rsid w:val="001D6AB9"/>
    <w:rsid w:val="001D78B0"/>
    <w:rsid w:val="001E05A7"/>
    <w:rsid w:val="001E2C8B"/>
    <w:rsid w:val="001E4711"/>
    <w:rsid w:val="001F0538"/>
    <w:rsid w:val="001F1C8D"/>
    <w:rsid w:val="001F1D3A"/>
    <w:rsid w:val="001F2B94"/>
    <w:rsid w:val="001F2D50"/>
    <w:rsid w:val="001F3640"/>
    <w:rsid w:val="001F389E"/>
    <w:rsid w:val="001F7CD5"/>
    <w:rsid w:val="0020154D"/>
    <w:rsid w:val="002026D8"/>
    <w:rsid w:val="00203159"/>
    <w:rsid w:val="002051B2"/>
    <w:rsid w:val="00206A7B"/>
    <w:rsid w:val="002072FC"/>
    <w:rsid w:val="00211774"/>
    <w:rsid w:val="00215F78"/>
    <w:rsid w:val="00223B7D"/>
    <w:rsid w:val="00224C49"/>
    <w:rsid w:val="00231019"/>
    <w:rsid w:val="0023154F"/>
    <w:rsid w:val="00237CCA"/>
    <w:rsid w:val="00245437"/>
    <w:rsid w:val="002511C3"/>
    <w:rsid w:val="00251554"/>
    <w:rsid w:val="002550B6"/>
    <w:rsid w:val="002551DA"/>
    <w:rsid w:val="00255B6D"/>
    <w:rsid w:val="00260BBA"/>
    <w:rsid w:val="0026156A"/>
    <w:rsid w:val="0026652D"/>
    <w:rsid w:val="0027070F"/>
    <w:rsid w:val="002766AC"/>
    <w:rsid w:val="00284FDC"/>
    <w:rsid w:val="0028524D"/>
    <w:rsid w:val="00292274"/>
    <w:rsid w:val="002931DA"/>
    <w:rsid w:val="00294A33"/>
    <w:rsid w:val="00295005"/>
    <w:rsid w:val="002956CB"/>
    <w:rsid w:val="002A184E"/>
    <w:rsid w:val="002A1893"/>
    <w:rsid w:val="002A44AE"/>
    <w:rsid w:val="002A6AC7"/>
    <w:rsid w:val="002B1060"/>
    <w:rsid w:val="002B3D5B"/>
    <w:rsid w:val="002B5430"/>
    <w:rsid w:val="002B60F8"/>
    <w:rsid w:val="002B62F6"/>
    <w:rsid w:val="002B66D3"/>
    <w:rsid w:val="002B6A31"/>
    <w:rsid w:val="002B7129"/>
    <w:rsid w:val="002C1118"/>
    <w:rsid w:val="002C594D"/>
    <w:rsid w:val="002D48C5"/>
    <w:rsid w:val="002D50F3"/>
    <w:rsid w:val="002D60A8"/>
    <w:rsid w:val="002D61A0"/>
    <w:rsid w:val="002E3192"/>
    <w:rsid w:val="002E344E"/>
    <w:rsid w:val="002E7231"/>
    <w:rsid w:val="002F11CB"/>
    <w:rsid w:val="002F1C32"/>
    <w:rsid w:val="002F1E37"/>
    <w:rsid w:val="002F41A1"/>
    <w:rsid w:val="002F4DDC"/>
    <w:rsid w:val="002F58C9"/>
    <w:rsid w:val="002F774E"/>
    <w:rsid w:val="00302424"/>
    <w:rsid w:val="00306D40"/>
    <w:rsid w:val="00307D7F"/>
    <w:rsid w:val="00312D7F"/>
    <w:rsid w:val="0031453D"/>
    <w:rsid w:val="00314BFF"/>
    <w:rsid w:val="00323248"/>
    <w:rsid w:val="00330476"/>
    <w:rsid w:val="0033571F"/>
    <w:rsid w:val="003359B5"/>
    <w:rsid w:val="00342687"/>
    <w:rsid w:val="00343D9B"/>
    <w:rsid w:val="003446D5"/>
    <w:rsid w:val="003455A5"/>
    <w:rsid w:val="00345F47"/>
    <w:rsid w:val="00352C1B"/>
    <w:rsid w:val="00352CCB"/>
    <w:rsid w:val="00352D1C"/>
    <w:rsid w:val="0035452B"/>
    <w:rsid w:val="00355B42"/>
    <w:rsid w:val="00360A6A"/>
    <w:rsid w:val="00360E68"/>
    <w:rsid w:val="0036107B"/>
    <w:rsid w:val="00362C1D"/>
    <w:rsid w:val="003650A4"/>
    <w:rsid w:val="0036657E"/>
    <w:rsid w:val="00371848"/>
    <w:rsid w:val="0037303E"/>
    <w:rsid w:val="003771EA"/>
    <w:rsid w:val="0037764C"/>
    <w:rsid w:val="003778F3"/>
    <w:rsid w:val="00387CE5"/>
    <w:rsid w:val="003908C5"/>
    <w:rsid w:val="00391C21"/>
    <w:rsid w:val="00396AFD"/>
    <w:rsid w:val="00396D98"/>
    <w:rsid w:val="00396F98"/>
    <w:rsid w:val="003A1165"/>
    <w:rsid w:val="003A2059"/>
    <w:rsid w:val="003A5251"/>
    <w:rsid w:val="003A5439"/>
    <w:rsid w:val="003A7875"/>
    <w:rsid w:val="003B1A33"/>
    <w:rsid w:val="003B3539"/>
    <w:rsid w:val="003B36A3"/>
    <w:rsid w:val="003B4E94"/>
    <w:rsid w:val="003B5819"/>
    <w:rsid w:val="003C0DAB"/>
    <w:rsid w:val="003C0EFC"/>
    <w:rsid w:val="003C397A"/>
    <w:rsid w:val="003C3E0B"/>
    <w:rsid w:val="003C62E7"/>
    <w:rsid w:val="003D2A8F"/>
    <w:rsid w:val="003E00E6"/>
    <w:rsid w:val="003E0E84"/>
    <w:rsid w:val="003E41D1"/>
    <w:rsid w:val="003F05D1"/>
    <w:rsid w:val="003F438C"/>
    <w:rsid w:val="003F5980"/>
    <w:rsid w:val="003F79CB"/>
    <w:rsid w:val="00401127"/>
    <w:rsid w:val="00401E21"/>
    <w:rsid w:val="004057C9"/>
    <w:rsid w:val="00407146"/>
    <w:rsid w:val="00411848"/>
    <w:rsid w:val="004138A5"/>
    <w:rsid w:val="00414BB4"/>
    <w:rsid w:val="00415628"/>
    <w:rsid w:val="0042090C"/>
    <w:rsid w:val="00420F8F"/>
    <w:rsid w:val="004214A7"/>
    <w:rsid w:val="00421592"/>
    <w:rsid w:val="00421A3A"/>
    <w:rsid w:val="004225C3"/>
    <w:rsid w:val="00423BF4"/>
    <w:rsid w:val="00424BC7"/>
    <w:rsid w:val="00425B86"/>
    <w:rsid w:val="00425CE4"/>
    <w:rsid w:val="00425E13"/>
    <w:rsid w:val="00431A59"/>
    <w:rsid w:val="00434025"/>
    <w:rsid w:val="0043684C"/>
    <w:rsid w:val="00443F19"/>
    <w:rsid w:val="00450E98"/>
    <w:rsid w:val="00451FF4"/>
    <w:rsid w:val="00454966"/>
    <w:rsid w:val="00454C7F"/>
    <w:rsid w:val="0045675A"/>
    <w:rsid w:val="0045692D"/>
    <w:rsid w:val="00466CBD"/>
    <w:rsid w:val="00473D77"/>
    <w:rsid w:val="00480C0C"/>
    <w:rsid w:val="00481751"/>
    <w:rsid w:val="004918CA"/>
    <w:rsid w:val="00495BB3"/>
    <w:rsid w:val="004A0AC1"/>
    <w:rsid w:val="004A2B49"/>
    <w:rsid w:val="004A5B6D"/>
    <w:rsid w:val="004B3EDF"/>
    <w:rsid w:val="004B7C77"/>
    <w:rsid w:val="004C253F"/>
    <w:rsid w:val="004C3CED"/>
    <w:rsid w:val="004C41F1"/>
    <w:rsid w:val="004C4757"/>
    <w:rsid w:val="004C62D8"/>
    <w:rsid w:val="004C7662"/>
    <w:rsid w:val="004D04CE"/>
    <w:rsid w:val="004D0587"/>
    <w:rsid w:val="004D120E"/>
    <w:rsid w:val="004D1AC2"/>
    <w:rsid w:val="004D1F47"/>
    <w:rsid w:val="004D2856"/>
    <w:rsid w:val="004D2BD7"/>
    <w:rsid w:val="004D314F"/>
    <w:rsid w:val="004D4FCE"/>
    <w:rsid w:val="004D528D"/>
    <w:rsid w:val="004D5687"/>
    <w:rsid w:val="004D659B"/>
    <w:rsid w:val="004D6963"/>
    <w:rsid w:val="004E4437"/>
    <w:rsid w:val="004E4A59"/>
    <w:rsid w:val="004F184F"/>
    <w:rsid w:val="00510696"/>
    <w:rsid w:val="00512601"/>
    <w:rsid w:val="0051501E"/>
    <w:rsid w:val="0051662D"/>
    <w:rsid w:val="00520B5E"/>
    <w:rsid w:val="005218D7"/>
    <w:rsid w:val="00522FDC"/>
    <w:rsid w:val="00523911"/>
    <w:rsid w:val="00526D53"/>
    <w:rsid w:val="00527559"/>
    <w:rsid w:val="00530D18"/>
    <w:rsid w:val="00537D98"/>
    <w:rsid w:val="00540BE3"/>
    <w:rsid w:val="005423B7"/>
    <w:rsid w:val="0054310E"/>
    <w:rsid w:val="005444E8"/>
    <w:rsid w:val="0054778F"/>
    <w:rsid w:val="0055090C"/>
    <w:rsid w:val="005509D7"/>
    <w:rsid w:val="00551B44"/>
    <w:rsid w:val="00555D8B"/>
    <w:rsid w:val="00557226"/>
    <w:rsid w:val="00563E1D"/>
    <w:rsid w:val="00563EE2"/>
    <w:rsid w:val="005658ED"/>
    <w:rsid w:val="005674DC"/>
    <w:rsid w:val="00570163"/>
    <w:rsid w:val="005742B6"/>
    <w:rsid w:val="005749BD"/>
    <w:rsid w:val="005758E0"/>
    <w:rsid w:val="00577752"/>
    <w:rsid w:val="00580262"/>
    <w:rsid w:val="00580DB8"/>
    <w:rsid w:val="00586E14"/>
    <w:rsid w:val="005927DE"/>
    <w:rsid w:val="00596494"/>
    <w:rsid w:val="005964A8"/>
    <w:rsid w:val="005A003C"/>
    <w:rsid w:val="005A01FF"/>
    <w:rsid w:val="005A025F"/>
    <w:rsid w:val="005A2283"/>
    <w:rsid w:val="005A5FF1"/>
    <w:rsid w:val="005A66A7"/>
    <w:rsid w:val="005C0193"/>
    <w:rsid w:val="005C2856"/>
    <w:rsid w:val="005C2DB8"/>
    <w:rsid w:val="005C421F"/>
    <w:rsid w:val="005C486D"/>
    <w:rsid w:val="005C6C26"/>
    <w:rsid w:val="005C6F7E"/>
    <w:rsid w:val="005D0180"/>
    <w:rsid w:val="005D1782"/>
    <w:rsid w:val="005D367D"/>
    <w:rsid w:val="005D5076"/>
    <w:rsid w:val="005E3CD9"/>
    <w:rsid w:val="005E4779"/>
    <w:rsid w:val="005E655C"/>
    <w:rsid w:val="005F6B46"/>
    <w:rsid w:val="0060251C"/>
    <w:rsid w:val="006052CD"/>
    <w:rsid w:val="00607F65"/>
    <w:rsid w:val="006125EE"/>
    <w:rsid w:val="0062076C"/>
    <w:rsid w:val="00627CAC"/>
    <w:rsid w:val="0063163C"/>
    <w:rsid w:val="00632496"/>
    <w:rsid w:val="006324F3"/>
    <w:rsid w:val="006324F5"/>
    <w:rsid w:val="00640147"/>
    <w:rsid w:val="0064421B"/>
    <w:rsid w:val="00647959"/>
    <w:rsid w:val="00655F2D"/>
    <w:rsid w:val="00657598"/>
    <w:rsid w:val="00660305"/>
    <w:rsid w:val="00662FC5"/>
    <w:rsid w:val="00665BA4"/>
    <w:rsid w:val="00666589"/>
    <w:rsid w:val="0066664C"/>
    <w:rsid w:val="00666D05"/>
    <w:rsid w:val="006704BD"/>
    <w:rsid w:val="00670A74"/>
    <w:rsid w:val="00672166"/>
    <w:rsid w:val="0067449F"/>
    <w:rsid w:val="00676BBD"/>
    <w:rsid w:val="00677D40"/>
    <w:rsid w:val="006820B3"/>
    <w:rsid w:val="006902B1"/>
    <w:rsid w:val="006B1257"/>
    <w:rsid w:val="006B5A2A"/>
    <w:rsid w:val="006B610A"/>
    <w:rsid w:val="006B7C12"/>
    <w:rsid w:val="006C0314"/>
    <w:rsid w:val="006C2F9B"/>
    <w:rsid w:val="006C6864"/>
    <w:rsid w:val="006C724D"/>
    <w:rsid w:val="006D02F9"/>
    <w:rsid w:val="006D0371"/>
    <w:rsid w:val="006D54E3"/>
    <w:rsid w:val="006D6586"/>
    <w:rsid w:val="006D7498"/>
    <w:rsid w:val="006E2202"/>
    <w:rsid w:val="006E2E26"/>
    <w:rsid w:val="006E519E"/>
    <w:rsid w:val="006E599F"/>
    <w:rsid w:val="006E6E10"/>
    <w:rsid w:val="006E7907"/>
    <w:rsid w:val="006E7A83"/>
    <w:rsid w:val="006E7FC0"/>
    <w:rsid w:val="006F1347"/>
    <w:rsid w:val="006F1B61"/>
    <w:rsid w:val="006F586F"/>
    <w:rsid w:val="006F60EA"/>
    <w:rsid w:val="00701367"/>
    <w:rsid w:val="00702C5F"/>
    <w:rsid w:val="00703BD8"/>
    <w:rsid w:val="00705B8B"/>
    <w:rsid w:val="00707511"/>
    <w:rsid w:val="00710345"/>
    <w:rsid w:val="00710484"/>
    <w:rsid w:val="00717D67"/>
    <w:rsid w:val="007243B9"/>
    <w:rsid w:val="0073046A"/>
    <w:rsid w:val="00731B0A"/>
    <w:rsid w:val="007331D3"/>
    <w:rsid w:val="00733A10"/>
    <w:rsid w:val="00733BF2"/>
    <w:rsid w:val="00741B7B"/>
    <w:rsid w:val="00742A6E"/>
    <w:rsid w:val="00743039"/>
    <w:rsid w:val="0074727E"/>
    <w:rsid w:val="00751AED"/>
    <w:rsid w:val="007527A8"/>
    <w:rsid w:val="007542F1"/>
    <w:rsid w:val="007613E3"/>
    <w:rsid w:val="00761B66"/>
    <w:rsid w:val="00767CA0"/>
    <w:rsid w:val="00770007"/>
    <w:rsid w:val="00775DBF"/>
    <w:rsid w:val="00776F1F"/>
    <w:rsid w:val="00782EE7"/>
    <w:rsid w:val="00783E56"/>
    <w:rsid w:val="00784DB8"/>
    <w:rsid w:val="007853E8"/>
    <w:rsid w:val="00785970"/>
    <w:rsid w:val="00787528"/>
    <w:rsid w:val="00790FA8"/>
    <w:rsid w:val="007957A5"/>
    <w:rsid w:val="007963F7"/>
    <w:rsid w:val="007A2E07"/>
    <w:rsid w:val="007B72A6"/>
    <w:rsid w:val="007C1F6B"/>
    <w:rsid w:val="007C54F3"/>
    <w:rsid w:val="007D4A64"/>
    <w:rsid w:val="007D522B"/>
    <w:rsid w:val="007E30B4"/>
    <w:rsid w:val="007E4333"/>
    <w:rsid w:val="007E7210"/>
    <w:rsid w:val="007E75CE"/>
    <w:rsid w:val="007F100C"/>
    <w:rsid w:val="007F1245"/>
    <w:rsid w:val="007F254C"/>
    <w:rsid w:val="007F3E40"/>
    <w:rsid w:val="007F5E5F"/>
    <w:rsid w:val="007F76DC"/>
    <w:rsid w:val="0080214E"/>
    <w:rsid w:val="00802A18"/>
    <w:rsid w:val="00804D25"/>
    <w:rsid w:val="00810AB9"/>
    <w:rsid w:val="008127FF"/>
    <w:rsid w:val="008133AE"/>
    <w:rsid w:val="00817C85"/>
    <w:rsid w:val="00833697"/>
    <w:rsid w:val="008361E3"/>
    <w:rsid w:val="00842DAE"/>
    <w:rsid w:val="008433A9"/>
    <w:rsid w:val="00844D0B"/>
    <w:rsid w:val="0085000F"/>
    <w:rsid w:val="00852ED2"/>
    <w:rsid w:val="008539F8"/>
    <w:rsid w:val="008541D8"/>
    <w:rsid w:val="00855ACA"/>
    <w:rsid w:val="00861781"/>
    <w:rsid w:val="0086389B"/>
    <w:rsid w:val="00867FEB"/>
    <w:rsid w:val="0087153D"/>
    <w:rsid w:val="008722EB"/>
    <w:rsid w:val="0087549E"/>
    <w:rsid w:val="0087683C"/>
    <w:rsid w:val="0087750B"/>
    <w:rsid w:val="008824A0"/>
    <w:rsid w:val="00885497"/>
    <w:rsid w:val="00886471"/>
    <w:rsid w:val="00886A0D"/>
    <w:rsid w:val="00892943"/>
    <w:rsid w:val="00894275"/>
    <w:rsid w:val="00897E3F"/>
    <w:rsid w:val="008A4174"/>
    <w:rsid w:val="008A4486"/>
    <w:rsid w:val="008A5D3B"/>
    <w:rsid w:val="008B13FD"/>
    <w:rsid w:val="008B22F8"/>
    <w:rsid w:val="008B4DCC"/>
    <w:rsid w:val="008B61F5"/>
    <w:rsid w:val="008B69BB"/>
    <w:rsid w:val="008C07FC"/>
    <w:rsid w:val="008C1576"/>
    <w:rsid w:val="008C2E3E"/>
    <w:rsid w:val="008C5D55"/>
    <w:rsid w:val="008C5E73"/>
    <w:rsid w:val="008D0FD1"/>
    <w:rsid w:val="008D21AF"/>
    <w:rsid w:val="008D2372"/>
    <w:rsid w:val="008D779F"/>
    <w:rsid w:val="008E0F78"/>
    <w:rsid w:val="008E6248"/>
    <w:rsid w:val="008F08C4"/>
    <w:rsid w:val="008F265E"/>
    <w:rsid w:val="008F409C"/>
    <w:rsid w:val="008F743B"/>
    <w:rsid w:val="00901497"/>
    <w:rsid w:val="00901CC8"/>
    <w:rsid w:val="00901FFA"/>
    <w:rsid w:val="00905EA0"/>
    <w:rsid w:val="0090637D"/>
    <w:rsid w:val="0091111A"/>
    <w:rsid w:val="00911575"/>
    <w:rsid w:val="0091339A"/>
    <w:rsid w:val="00916D96"/>
    <w:rsid w:val="00920F5D"/>
    <w:rsid w:val="00922269"/>
    <w:rsid w:val="009225B8"/>
    <w:rsid w:val="00927104"/>
    <w:rsid w:val="00930878"/>
    <w:rsid w:val="00934D1D"/>
    <w:rsid w:val="00935823"/>
    <w:rsid w:val="009369E6"/>
    <w:rsid w:val="00941210"/>
    <w:rsid w:val="00943E19"/>
    <w:rsid w:val="00946A6B"/>
    <w:rsid w:val="0095204B"/>
    <w:rsid w:val="00954AD2"/>
    <w:rsid w:val="00955FCF"/>
    <w:rsid w:val="00961C20"/>
    <w:rsid w:val="00962B91"/>
    <w:rsid w:val="00967BAE"/>
    <w:rsid w:val="00972508"/>
    <w:rsid w:val="0097309B"/>
    <w:rsid w:val="009746EA"/>
    <w:rsid w:val="00976AA6"/>
    <w:rsid w:val="00976B24"/>
    <w:rsid w:val="00980B45"/>
    <w:rsid w:val="00980ED9"/>
    <w:rsid w:val="009837DE"/>
    <w:rsid w:val="00984DE3"/>
    <w:rsid w:val="009912A8"/>
    <w:rsid w:val="00993A9D"/>
    <w:rsid w:val="00994751"/>
    <w:rsid w:val="009957F3"/>
    <w:rsid w:val="009958B2"/>
    <w:rsid w:val="009972BC"/>
    <w:rsid w:val="009A1A6A"/>
    <w:rsid w:val="009A3842"/>
    <w:rsid w:val="009A62B9"/>
    <w:rsid w:val="009A6EEF"/>
    <w:rsid w:val="009B006D"/>
    <w:rsid w:val="009B0DA4"/>
    <w:rsid w:val="009B3160"/>
    <w:rsid w:val="009C0381"/>
    <w:rsid w:val="009C43E5"/>
    <w:rsid w:val="009D124B"/>
    <w:rsid w:val="009D44EE"/>
    <w:rsid w:val="009D77AC"/>
    <w:rsid w:val="009E1723"/>
    <w:rsid w:val="009E22C8"/>
    <w:rsid w:val="009E6976"/>
    <w:rsid w:val="009F12D8"/>
    <w:rsid w:val="009F4B93"/>
    <w:rsid w:val="009F6C6A"/>
    <w:rsid w:val="009F7E79"/>
    <w:rsid w:val="00A00E17"/>
    <w:rsid w:val="00A03E00"/>
    <w:rsid w:val="00A0461F"/>
    <w:rsid w:val="00A05DDF"/>
    <w:rsid w:val="00A07129"/>
    <w:rsid w:val="00A104DA"/>
    <w:rsid w:val="00A1064F"/>
    <w:rsid w:val="00A17C55"/>
    <w:rsid w:val="00A20FB7"/>
    <w:rsid w:val="00A25217"/>
    <w:rsid w:val="00A2611B"/>
    <w:rsid w:val="00A300A5"/>
    <w:rsid w:val="00A414BE"/>
    <w:rsid w:val="00A53539"/>
    <w:rsid w:val="00A53DAC"/>
    <w:rsid w:val="00A54EF9"/>
    <w:rsid w:val="00A60DC8"/>
    <w:rsid w:val="00A634C1"/>
    <w:rsid w:val="00A64D78"/>
    <w:rsid w:val="00A66CE5"/>
    <w:rsid w:val="00A7088E"/>
    <w:rsid w:val="00A71DFE"/>
    <w:rsid w:val="00A7423E"/>
    <w:rsid w:val="00A7532F"/>
    <w:rsid w:val="00A77786"/>
    <w:rsid w:val="00A77942"/>
    <w:rsid w:val="00A822A4"/>
    <w:rsid w:val="00A82E35"/>
    <w:rsid w:val="00A84CC6"/>
    <w:rsid w:val="00A8714E"/>
    <w:rsid w:val="00A8735F"/>
    <w:rsid w:val="00A87E77"/>
    <w:rsid w:val="00A90C6A"/>
    <w:rsid w:val="00A91A1B"/>
    <w:rsid w:val="00A96620"/>
    <w:rsid w:val="00A9704D"/>
    <w:rsid w:val="00AA3EFD"/>
    <w:rsid w:val="00AA4C43"/>
    <w:rsid w:val="00AA5FF3"/>
    <w:rsid w:val="00AB0758"/>
    <w:rsid w:val="00AB2740"/>
    <w:rsid w:val="00AB5073"/>
    <w:rsid w:val="00AB566B"/>
    <w:rsid w:val="00AC21DA"/>
    <w:rsid w:val="00AC24B3"/>
    <w:rsid w:val="00AC29BA"/>
    <w:rsid w:val="00AC6F55"/>
    <w:rsid w:val="00AC72FC"/>
    <w:rsid w:val="00AC797D"/>
    <w:rsid w:val="00AD0171"/>
    <w:rsid w:val="00AD0EFC"/>
    <w:rsid w:val="00AD7773"/>
    <w:rsid w:val="00AE5A78"/>
    <w:rsid w:val="00AF54C4"/>
    <w:rsid w:val="00B00441"/>
    <w:rsid w:val="00B02B8D"/>
    <w:rsid w:val="00B053D0"/>
    <w:rsid w:val="00B101C4"/>
    <w:rsid w:val="00B13D76"/>
    <w:rsid w:val="00B20AE3"/>
    <w:rsid w:val="00B23D88"/>
    <w:rsid w:val="00B30447"/>
    <w:rsid w:val="00B3052A"/>
    <w:rsid w:val="00B336A8"/>
    <w:rsid w:val="00B407F8"/>
    <w:rsid w:val="00B418A4"/>
    <w:rsid w:val="00B42F86"/>
    <w:rsid w:val="00B50E90"/>
    <w:rsid w:val="00B51DE7"/>
    <w:rsid w:val="00B53773"/>
    <w:rsid w:val="00B53788"/>
    <w:rsid w:val="00B537BE"/>
    <w:rsid w:val="00B56D1C"/>
    <w:rsid w:val="00B57E60"/>
    <w:rsid w:val="00B625F5"/>
    <w:rsid w:val="00B64F36"/>
    <w:rsid w:val="00B65201"/>
    <w:rsid w:val="00B70FFC"/>
    <w:rsid w:val="00B71B2C"/>
    <w:rsid w:val="00B71ECA"/>
    <w:rsid w:val="00B763EB"/>
    <w:rsid w:val="00B80166"/>
    <w:rsid w:val="00B807A3"/>
    <w:rsid w:val="00B9279E"/>
    <w:rsid w:val="00B94329"/>
    <w:rsid w:val="00B95D8B"/>
    <w:rsid w:val="00B9702A"/>
    <w:rsid w:val="00B9777A"/>
    <w:rsid w:val="00BA246D"/>
    <w:rsid w:val="00BA45B1"/>
    <w:rsid w:val="00BA6333"/>
    <w:rsid w:val="00BA7F25"/>
    <w:rsid w:val="00BB434F"/>
    <w:rsid w:val="00BC033F"/>
    <w:rsid w:val="00BC2B71"/>
    <w:rsid w:val="00BC327C"/>
    <w:rsid w:val="00BD4EEF"/>
    <w:rsid w:val="00BD6D0B"/>
    <w:rsid w:val="00BD6D8F"/>
    <w:rsid w:val="00BD6E04"/>
    <w:rsid w:val="00BE4DFA"/>
    <w:rsid w:val="00BF0536"/>
    <w:rsid w:val="00BF2AC6"/>
    <w:rsid w:val="00BF3FC8"/>
    <w:rsid w:val="00BF6BBA"/>
    <w:rsid w:val="00BF70E0"/>
    <w:rsid w:val="00C02410"/>
    <w:rsid w:val="00C02F0C"/>
    <w:rsid w:val="00C04C9C"/>
    <w:rsid w:val="00C054B3"/>
    <w:rsid w:val="00C058CF"/>
    <w:rsid w:val="00C0756A"/>
    <w:rsid w:val="00C10A3D"/>
    <w:rsid w:val="00C15C9F"/>
    <w:rsid w:val="00C16631"/>
    <w:rsid w:val="00C167F5"/>
    <w:rsid w:val="00C30856"/>
    <w:rsid w:val="00C30932"/>
    <w:rsid w:val="00C363A4"/>
    <w:rsid w:val="00C36F78"/>
    <w:rsid w:val="00C41354"/>
    <w:rsid w:val="00C424FD"/>
    <w:rsid w:val="00C4315B"/>
    <w:rsid w:val="00C445F0"/>
    <w:rsid w:val="00C45E94"/>
    <w:rsid w:val="00C466F9"/>
    <w:rsid w:val="00C46F16"/>
    <w:rsid w:val="00C50BFC"/>
    <w:rsid w:val="00C52699"/>
    <w:rsid w:val="00C53314"/>
    <w:rsid w:val="00C5333F"/>
    <w:rsid w:val="00C54F3A"/>
    <w:rsid w:val="00C63963"/>
    <w:rsid w:val="00C641F9"/>
    <w:rsid w:val="00C6547B"/>
    <w:rsid w:val="00C660BB"/>
    <w:rsid w:val="00C67CB5"/>
    <w:rsid w:val="00C7026A"/>
    <w:rsid w:val="00C77136"/>
    <w:rsid w:val="00C85259"/>
    <w:rsid w:val="00C859EF"/>
    <w:rsid w:val="00C90B83"/>
    <w:rsid w:val="00C93010"/>
    <w:rsid w:val="00C9359C"/>
    <w:rsid w:val="00C935F3"/>
    <w:rsid w:val="00C955E8"/>
    <w:rsid w:val="00C95C0D"/>
    <w:rsid w:val="00C963E7"/>
    <w:rsid w:val="00CA0B7C"/>
    <w:rsid w:val="00CA1F6A"/>
    <w:rsid w:val="00CA2841"/>
    <w:rsid w:val="00CA2C33"/>
    <w:rsid w:val="00CB7609"/>
    <w:rsid w:val="00CD05E8"/>
    <w:rsid w:val="00CD0FD7"/>
    <w:rsid w:val="00CD1686"/>
    <w:rsid w:val="00CD5412"/>
    <w:rsid w:val="00CD77B1"/>
    <w:rsid w:val="00CE19F0"/>
    <w:rsid w:val="00CE46C8"/>
    <w:rsid w:val="00CF2991"/>
    <w:rsid w:val="00CF7BAF"/>
    <w:rsid w:val="00D0121C"/>
    <w:rsid w:val="00D0210C"/>
    <w:rsid w:val="00D03FB8"/>
    <w:rsid w:val="00D0699E"/>
    <w:rsid w:val="00D121C7"/>
    <w:rsid w:val="00D16C5B"/>
    <w:rsid w:val="00D20F2E"/>
    <w:rsid w:val="00D242B9"/>
    <w:rsid w:val="00D24768"/>
    <w:rsid w:val="00D2492F"/>
    <w:rsid w:val="00D24F45"/>
    <w:rsid w:val="00D30037"/>
    <w:rsid w:val="00D33775"/>
    <w:rsid w:val="00D33A20"/>
    <w:rsid w:val="00D45FFB"/>
    <w:rsid w:val="00D463AA"/>
    <w:rsid w:val="00D46CDC"/>
    <w:rsid w:val="00D47599"/>
    <w:rsid w:val="00D47C4C"/>
    <w:rsid w:val="00D504DF"/>
    <w:rsid w:val="00D5163B"/>
    <w:rsid w:val="00D523F7"/>
    <w:rsid w:val="00D56E68"/>
    <w:rsid w:val="00D647B8"/>
    <w:rsid w:val="00D7057B"/>
    <w:rsid w:val="00D77C8C"/>
    <w:rsid w:val="00D87927"/>
    <w:rsid w:val="00D87C2C"/>
    <w:rsid w:val="00D91295"/>
    <w:rsid w:val="00D94B62"/>
    <w:rsid w:val="00D97567"/>
    <w:rsid w:val="00D97938"/>
    <w:rsid w:val="00D97EAD"/>
    <w:rsid w:val="00DA0228"/>
    <w:rsid w:val="00DA1158"/>
    <w:rsid w:val="00DA5257"/>
    <w:rsid w:val="00DA6034"/>
    <w:rsid w:val="00DB12DF"/>
    <w:rsid w:val="00DB3099"/>
    <w:rsid w:val="00DB45E3"/>
    <w:rsid w:val="00DB496F"/>
    <w:rsid w:val="00DB6EDA"/>
    <w:rsid w:val="00DC316C"/>
    <w:rsid w:val="00DC3FE9"/>
    <w:rsid w:val="00DC577F"/>
    <w:rsid w:val="00DD18F6"/>
    <w:rsid w:val="00DD1ADE"/>
    <w:rsid w:val="00DD281A"/>
    <w:rsid w:val="00DD3B21"/>
    <w:rsid w:val="00DE5FDD"/>
    <w:rsid w:val="00DF57DA"/>
    <w:rsid w:val="00DF5DD6"/>
    <w:rsid w:val="00E02174"/>
    <w:rsid w:val="00E03189"/>
    <w:rsid w:val="00E05E07"/>
    <w:rsid w:val="00E07890"/>
    <w:rsid w:val="00E114CC"/>
    <w:rsid w:val="00E11F80"/>
    <w:rsid w:val="00E12279"/>
    <w:rsid w:val="00E143F1"/>
    <w:rsid w:val="00E17458"/>
    <w:rsid w:val="00E23021"/>
    <w:rsid w:val="00E262D7"/>
    <w:rsid w:val="00E3116C"/>
    <w:rsid w:val="00E34289"/>
    <w:rsid w:val="00E351F1"/>
    <w:rsid w:val="00E35386"/>
    <w:rsid w:val="00E3607C"/>
    <w:rsid w:val="00E37CC4"/>
    <w:rsid w:val="00E432E4"/>
    <w:rsid w:val="00E44467"/>
    <w:rsid w:val="00E455AF"/>
    <w:rsid w:val="00E52D89"/>
    <w:rsid w:val="00E540B8"/>
    <w:rsid w:val="00E55E86"/>
    <w:rsid w:val="00E579B3"/>
    <w:rsid w:val="00E66F1F"/>
    <w:rsid w:val="00E66F2E"/>
    <w:rsid w:val="00E7045B"/>
    <w:rsid w:val="00E728AD"/>
    <w:rsid w:val="00E76C99"/>
    <w:rsid w:val="00E77255"/>
    <w:rsid w:val="00E77812"/>
    <w:rsid w:val="00E77AEC"/>
    <w:rsid w:val="00E80D52"/>
    <w:rsid w:val="00E81EBC"/>
    <w:rsid w:val="00E838C4"/>
    <w:rsid w:val="00E87C94"/>
    <w:rsid w:val="00E900E6"/>
    <w:rsid w:val="00E90295"/>
    <w:rsid w:val="00E90C97"/>
    <w:rsid w:val="00E90FC8"/>
    <w:rsid w:val="00E93D07"/>
    <w:rsid w:val="00EA05A0"/>
    <w:rsid w:val="00EA292E"/>
    <w:rsid w:val="00EA2EC1"/>
    <w:rsid w:val="00EA5291"/>
    <w:rsid w:val="00EB0503"/>
    <w:rsid w:val="00EB6C67"/>
    <w:rsid w:val="00EC0939"/>
    <w:rsid w:val="00EC3223"/>
    <w:rsid w:val="00EC7A1B"/>
    <w:rsid w:val="00ED117B"/>
    <w:rsid w:val="00ED2A64"/>
    <w:rsid w:val="00ED4393"/>
    <w:rsid w:val="00ED4D86"/>
    <w:rsid w:val="00EE1405"/>
    <w:rsid w:val="00EE3074"/>
    <w:rsid w:val="00EE4BD0"/>
    <w:rsid w:val="00EF0825"/>
    <w:rsid w:val="00EF33AF"/>
    <w:rsid w:val="00EF5210"/>
    <w:rsid w:val="00EF60CA"/>
    <w:rsid w:val="00EF6DEF"/>
    <w:rsid w:val="00EF7CA6"/>
    <w:rsid w:val="00EF7EA1"/>
    <w:rsid w:val="00F00D75"/>
    <w:rsid w:val="00F06CB3"/>
    <w:rsid w:val="00F175D8"/>
    <w:rsid w:val="00F30D56"/>
    <w:rsid w:val="00F313B1"/>
    <w:rsid w:val="00F4325E"/>
    <w:rsid w:val="00F44D68"/>
    <w:rsid w:val="00F47D4D"/>
    <w:rsid w:val="00F51407"/>
    <w:rsid w:val="00F51AFB"/>
    <w:rsid w:val="00F52B2C"/>
    <w:rsid w:val="00F5450C"/>
    <w:rsid w:val="00F57D7F"/>
    <w:rsid w:val="00F60B0A"/>
    <w:rsid w:val="00F63452"/>
    <w:rsid w:val="00F64A6B"/>
    <w:rsid w:val="00F657D2"/>
    <w:rsid w:val="00F67A13"/>
    <w:rsid w:val="00F7169F"/>
    <w:rsid w:val="00F71FB0"/>
    <w:rsid w:val="00F740A7"/>
    <w:rsid w:val="00F754E0"/>
    <w:rsid w:val="00F81DF6"/>
    <w:rsid w:val="00F84E80"/>
    <w:rsid w:val="00F94222"/>
    <w:rsid w:val="00F94F00"/>
    <w:rsid w:val="00F955C0"/>
    <w:rsid w:val="00FA032F"/>
    <w:rsid w:val="00FA48BD"/>
    <w:rsid w:val="00FA5439"/>
    <w:rsid w:val="00FB1142"/>
    <w:rsid w:val="00FB3B7F"/>
    <w:rsid w:val="00FB6385"/>
    <w:rsid w:val="00FB6EBE"/>
    <w:rsid w:val="00FC021A"/>
    <w:rsid w:val="00FC0350"/>
    <w:rsid w:val="00FC2081"/>
    <w:rsid w:val="00FC32FB"/>
    <w:rsid w:val="00FC333C"/>
    <w:rsid w:val="00FC368C"/>
    <w:rsid w:val="00FC45A9"/>
    <w:rsid w:val="00FC6A82"/>
    <w:rsid w:val="00FD39A9"/>
    <w:rsid w:val="00FE1B0A"/>
    <w:rsid w:val="00FE60B3"/>
    <w:rsid w:val="00FE6879"/>
    <w:rsid w:val="00FE7992"/>
    <w:rsid w:val="00FE7A0B"/>
    <w:rsid w:val="00FE7FCD"/>
    <w:rsid w:val="00FF6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85E4056"/>
  <w15:docId w15:val="{5813DC74-B5AE-4F16-8099-867CD907E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tabs>
        <w:tab w:val="right" w:pos="8640"/>
      </w:tabs>
      <w:spacing w:after="240" w:line="480" w:lineRule="auto"/>
      <w:jc w:val="both"/>
    </w:pPr>
    <w:rPr>
      <w:spacing w:val="-2"/>
      <w:sz w:val="22"/>
      <w:szCs w:val="22"/>
      <w:lang w:val="ru-RU" w:eastAsia="ru-RU"/>
    </w:rPr>
  </w:style>
  <w:style w:type="paragraph" w:styleId="1">
    <w:name w:val="heading 1"/>
    <w:basedOn w:val="a"/>
    <w:next w:val="a"/>
    <w:qFormat/>
    <w:pPr>
      <w:keepNext/>
      <w:numPr>
        <w:numId w:val="52"/>
      </w:numPr>
      <w:spacing w:before="280"/>
      <w:jc w:val="left"/>
      <w:outlineLvl w:val="0"/>
    </w:pPr>
    <w:rPr>
      <w:rFonts w:ascii="Arial" w:hAnsi="Arial" w:cs="Arial"/>
      <w:b/>
      <w:sz w:val="28"/>
      <w:szCs w:val="28"/>
    </w:rPr>
  </w:style>
  <w:style w:type="paragraph" w:styleId="2">
    <w:name w:val="heading 2"/>
    <w:basedOn w:val="a"/>
    <w:next w:val="a"/>
    <w:qFormat/>
    <w:pPr>
      <w:keepNext/>
      <w:numPr>
        <w:ilvl w:val="1"/>
        <w:numId w:val="52"/>
      </w:numPr>
      <w:spacing w:line="360" w:lineRule="auto"/>
      <w:jc w:val="left"/>
      <w:outlineLvl w:val="1"/>
    </w:pPr>
    <w:rPr>
      <w:rFonts w:ascii="Arial" w:hAnsi="Arial" w:cs="Arial"/>
      <w:b/>
      <w:kern w:val="28"/>
      <w:sz w:val="24"/>
      <w:szCs w:val="24"/>
    </w:rPr>
  </w:style>
  <w:style w:type="paragraph" w:styleId="3">
    <w:name w:val="heading 3"/>
    <w:basedOn w:val="a"/>
    <w:next w:val="a"/>
    <w:qFormat/>
    <w:pPr>
      <w:keepNext/>
      <w:numPr>
        <w:ilvl w:val="2"/>
        <w:numId w:val="52"/>
      </w:numPr>
      <w:spacing w:line="360" w:lineRule="auto"/>
      <w:jc w:val="left"/>
      <w:outlineLvl w:val="2"/>
    </w:pPr>
    <w:rPr>
      <w:i/>
      <w:spacing w:val="0"/>
      <w:kern w:val="28"/>
    </w:rPr>
  </w:style>
  <w:style w:type="paragraph" w:styleId="4">
    <w:name w:val="heading 4"/>
    <w:basedOn w:val="a"/>
    <w:next w:val="a"/>
    <w:qFormat/>
    <w:pPr>
      <w:keepNext/>
      <w:numPr>
        <w:ilvl w:val="3"/>
        <w:numId w:val="52"/>
      </w:numPr>
      <w:spacing w:line="360" w:lineRule="auto"/>
      <w:jc w:val="left"/>
      <w:outlineLvl w:val="3"/>
    </w:pPr>
    <w:rPr>
      <w:i/>
      <w:spacing w:val="0"/>
      <w:kern w:val="28"/>
    </w:rPr>
  </w:style>
  <w:style w:type="paragraph" w:styleId="5">
    <w:name w:val="heading 5"/>
    <w:basedOn w:val="a"/>
    <w:next w:val="a"/>
    <w:qFormat/>
    <w:pPr>
      <w:keepNext/>
      <w:numPr>
        <w:ilvl w:val="4"/>
        <w:numId w:val="52"/>
      </w:numPr>
      <w:spacing w:line="360" w:lineRule="auto"/>
      <w:jc w:val="center"/>
      <w:outlineLvl w:val="4"/>
    </w:pPr>
    <w:rPr>
      <w:i/>
      <w:spacing w:val="0"/>
      <w:kern w:val="28"/>
    </w:rPr>
  </w:style>
  <w:style w:type="paragraph" w:styleId="6">
    <w:name w:val="heading 6"/>
    <w:basedOn w:val="a"/>
    <w:next w:val="a"/>
    <w:qFormat/>
    <w:pPr>
      <w:keepNext/>
      <w:numPr>
        <w:ilvl w:val="5"/>
        <w:numId w:val="52"/>
      </w:numPr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7">
    <w:name w:val="heading 7"/>
    <w:basedOn w:val="a"/>
    <w:next w:val="a"/>
    <w:qFormat/>
    <w:pPr>
      <w:keepNext/>
      <w:numPr>
        <w:ilvl w:val="6"/>
        <w:numId w:val="52"/>
      </w:numPr>
      <w:spacing w:before="80" w:after="60"/>
      <w:outlineLvl w:val="6"/>
    </w:pPr>
    <w:rPr>
      <w:caps/>
      <w:spacing w:val="0"/>
      <w:kern w:val="28"/>
    </w:rPr>
  </w:style>
  <w:style w:type="paragraph" w:styleId="8">
    <w:name w:val="heading 8"/>
    <w:basedOn w:val="a"/>
    <w:next w:val="a"/>
    <w:qFormat/>
    <w:pPr>
      <w:keepNext/>
      <w:numPr>
        <w:ilvl w:val="7"/>
        <w:numId w:val="52"/>
      </w:numPr>
      <w:spacing w:line="360" w:lineRule="auto"/>
      <w:jc w:val="center"/>
      <w:outlineLvl w:val="7"/>
    </w:pPr>
    <w:rPr>
      <w:kern w:val="28"/>
    </w:rPr>
  </w:style>
  <w:style w:type="paragraph" w:styleId="9">
    <w:name w:val="heading 9"/>
    <w:basedOn w:val="a"/>
    <w:next w:val="a"/>
    <w:qFormat/>
    <w:pPr>
      <w:keepNext/>
      <w:numPr>
        <w:ilvl w:val="8"/>
        <w:numId w:val="52"/>
      </w:numPr>
      <w:spacing w:line="360" w:lineRule="auto"/>
      <w:jc w:val="left"/>
      <w:outlineLvl w:val="8"/>
    </w:pPr>
    <w:rPr>
      <w:kern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uiPriority w:val="39"/>
    <w:pPr>
      <w:tabs>
        <w:tab w:val="clear" w:pos="8640"/>
        <w:tab w:val="right" w:leader="dot" w:pos="7440"/>
      </w:tabs>
    </w:pPr>
  </w:style>
  <w:style w:type="paragraph" w:styleId="20">
    <w:name w:val="toc 2"/>
    <w:basedOn w:val="a"/>
    <w:uiPriority w:val="39"/>
    <w:pPr>
      <w:tabs>
        <w:tab w:val="clear" w:pos="8640"/>
        <w:tab w:val="right" w:leader="dot" w:pos="7440"/>
      </w:tabs>
      <w:ind w:left="360"/>
    </w:pPr>
  </w:style>
  <w:style w:type="paragraph" w:styleId="30">
    <w:name w:val="toc 3"/>
    <w:basedOn w:val="a"/>
    <w:uiPriority w:val="39"/>
    <w:pPr>
      <w:tabs>
        <w:tab w:val="right" w:leader="dot" w:pos="8640"/>
      </w:tabs>
      <w:ind w:left="720"/>
    </w:pPr>
  </w:style>
  <w:style w:type="paragraph" w:styleId="40">
    <w:name w:val="toc 4"/>
    <w:basedOn w:val="a"/>
    <w:semiHidden/>
    <w:pPr>
      <w:tabs>
        <w:tab w:val="right" w:leader="dot" w:pos="8640"/>
      </w:tabs>
      <w:ind w:left="1080"/>
    </w:pPr>
  </w:style>
  <w:style w:type="paragraph" w:styleId="50">
    <w:name w:val="toc 5"/>
    <w:basedOn w:val="a"/>
    <w:semiHidden/>
    <w:pPr>
      <w:tabs>
        <w:tab w:val="right" w:leader="dot" w:pos="8640"/>
      </w:tabs>
      <w:ind w:left="1440"/>
    </w:pPr>
  </w:style>
  <w:style w:type="paragraph" w:styleId="a3">
    <w:name w:val="footnote text"/>
    <w:basedOn w:val="a"/>
    <w:semiHidden/>
    <w:pPr>
      <w:spacing w:after="120"/>
    </w:pPr>
  </w:style>
  <w:style w:type="paragraph" w:styleId="a4">
    <w:name w:val="annotation text"/>
    <w:basedOn w:val="a"/>
    <w:link w:val="a5"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a6">
    <w:name w:val="footer"/>
    <w:basedOn w:val="a"/>
    <w:link w:val="a7"/>
    <w:uiPriority w:val="99"/>
    <w:pPr>
      <w:keepLines/>
      <w:tabs>
        <w:tab w:val="center" w:pos="4320"/>
      </w:tabs>
      <w:jc w:val="center"/>
    </w:pPr>
  </w:style>
  <w:style w:type="paragraph" w:styleId="a8">
    <w:name w:val="endnote text"/>
    <w:basedOn w:val="a"/>
    <w:semiHidden/>
    <w:pPr>
      <w:tabs>
        <w:tab w:val="left" w:pos="187"/>
      </w:tabs>
      <w:spacing w:after="120" w:line="220" w:lineRule="exact"/>
      <w:ind w:left="187" w:hanging="187"/>
    </w:pPr>
    <w:rPr>
      <w:sz w:val="18"/>
      <w:szCs w:val="18"/>
    </w:rPr>
  </w:style>
  <w:style w:type="paragraph" w:styleId="a9">
    <w:name w:val="macro"/>
    <w:basedOn w:val="a"/>
    <w:semiHidden/>
    <w:pPr>
      <w:spacing w:after="120" w:line="240" w:lineRule="auto"/>
    </w:pPr>
    <w:rPr>
      <w:rFonts w:ascii="Courier New" w:hAnsi="Courier New" w:cs="Courier New"/>
    </w:rPr>
  </w:style>
  <w:style w:type="paragraph" w:styleId="aa">
    <w:name w:val="toa heading"/>
    <w:basedOn w:val="a"/>
    <w:next w:val="a"/>
    <w:semiHidden/>
    <w:pPr>
      <w:keepNext/>
      <w:keepLines/>
      <w:spacing w:before="280"/>
      <w:jc w:val="left"/>
    </w:pPr>
    <w:rPr>
      <w:b/>
      <w:kern w:val="28"/>
    </w:rPr>
  </w:style>
  <w:style w:type="paragraph" w:customStyle="1" w:styleId="TitlePageTitle">
    <w:name w:val="Title Page Title"/>
    <w:basedOn w:val="a"/>
    <w:next w:val="a"/>
    <w:pPr>
      <w:keepNext/>
      <w:keepLines/>
      <w:tabs>
        <w:tab w:val="clear" w:pos="8640"/>
      </w:tabs>
      <w:spacing w:before="4000" w:after="5700" w:line="240" w:lineRule="auto"/>
      <w:jc w:val="center"/>
    </w:pPr>
    <w:rPr>
      <w:spacing w:val="5"/>
      <w:kern w:val="28"/>
      <w:sz w:val="40"/>
      <w:szCs w:val="40"/>
      <w:lang w:bidi="ru-RU"/>
    </w:rPr>
  </w:style>
  <w:style w:type="paragraph" w:customStyle="1" w:styleId="TitlePageInfo">
    <w:name w:val="Title Page Info"/>
    <w:pPr>
      <w:ind w:left="120" w:firstLine="120"/>
      <w:jc w:val="right"/>
    </w:pPr>
    <w:rPr>
      <w:noProof/>
      <w:sz w:val="24"/>
      <w:szCs w:val="24"/>
      <w:lang w:val="ru-RU" w:eastAsia="ru-RU" w:bidi="ru-RU"/>
    </w:rPr>
  </w:style>
  <w:style w:type="paragraph" w:customStyle="1" w:styleId="Reference">
    <w:name w:val="Reference"/>
    <w:basedOn w:val="a"/>
    <w:pPr>
      <w:spacing w:line="240" w:lineRule="auto"/>
      <w:jc w:val="left"/>
    </w:pPr>
    <w:rPr>
      <w:lang w:bidi="ru-RU"/>
    </w:rPr>
  </w:style>
  <w:style w:type="character" w:styleId="ab">
    <w:name w:val="footnote reference"/>
    <w:semiHidden/>
    <w:rPr>
      <w:vertAlign w:val="superscript"/>
    </w:rPr>
  </w:style>
  <w:style w:type="character" w:styleId="ac">
    <w:name w:val="annotation reference"/>
    <w:semiHidden/>
    <w:rPr>
      <w:sz w:val="16"/>
    </w:rPr>
  </w:style>
  <w:style w:type="character" w:styleId="ad">
    <w:name w:val="endnote reference"/>
    <w:semiHidden/>
    <w:rPr>
      <w:vertAlign w:val="superscript"/>
    </w:rPr>
  </w:style>
  <w:style w:type="character" w:styleId="ae">
    <w:name w:val="page number"/>
    <w:basedOn w:val="a0"/>
  </w:style>
  <w:style w:type="paragraph" w:styleId="af">
    <w:name w:val="header"/>
    <w:basedOn w:val="a"/>
    <w:pPr>
      <w:tabs>
        <w:tab w:val="center" w:pos="4320"/>
      </w:tabs>
    </w:pPr>
  </w:style>
  <w:style w:type="paragraph" w:styleId="af0">
    <w:name w:val="Balloon Text"/>
    <w:basedOn w:val="a"/>
    <w:link w:val="af1"/>
    <w:rsid w:val="003E41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rsid w:val="003E41D1"/>
    <w:rPr>
      <w:rFonts w:ascii="Segoe UI" w:hAnsi="Segoe UI" w:cs="Segoe UI"/>
      <w:spacing w:val="-2"/>
      <w:sz w:val="18"/>
      <w:szCs w:val="18"/>
      <w:lang w:val="ru-RU" w:eastAsia="ru-RU"/>
    </w:rPr>
  </w:style>
  <w:style w:type="paragraph" w:styleId="af2">
    <w:name w:val="List Paragraph"/>
    <w:basedOn w:val="a"/>
    <w:uiPriority w:val="34"/>
    <w:qFormat/>
    <w:rsid w:val="001459BD"/>
    <w:pPr>
      <w:ind w:left="720"/>
      <w:contextualSpacing/>
    </w:pPr>
  </w:style>
  <w:style w:type="paragraph" w:styleId="af3">
    <w:name w:val="caption"/>
    <w:basedOn w:val="a"/>
    <w:next w:val="a"/>
    <w:unhideWhenUsed/>
    <w:qFormat/>
    <w:rsid w:val="004D568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4">
    <w:name w:val="Hyperlink"/>
    <w:basedOn w:val="a0"/>
    <w:uiPriority w:val="99"/>
    <w:unhideWhenUsed/>
    <w:rsid w:val="00D97567"/>
    <w:rPr>
      <w:color w:val="0000FF" w:themeColor="hyperlink"/>
      <w:u w:val="single"/>
    </w:rPr>
  </w:style>
  <w:style w:type="character" w:styleId="af5">
    <w:name w:val="Mention"/>
    <w:basedOn w:val="a0"/>
    <w:uiPriority w:val="99"/>
    <w:semiHidden/>
    <w:unhideWhenUsed/>
    <w:rsid w:val="00D97567"/>
    <w:rPr>
      <w:color w:val="2B579A"/>
      <w:shd w:val="clear" w:color="auto" w:fill="E6E6E6"/>
    </w:rPr>
  </w:style>
  <w:style w:type="character" w:styleId="af6">
    <w:name w:val="FollowedHyperlink"/>
    <w:basedOn w:val="a0"/>
    <w:semiHidden/>
    <w:unhideWhenUsed/>
    <w:rsid w:val="00D97567"/>
    <w:rPr>
      <w:color w:val="800080" w:themeColor="followedHyperlink"/>
      <w:u w:val="single"/>
    </w:rPr>
  </w:style>
  <w:style w:type="character" w:styleId="af7">
    <w:name w:val="Placeholder Text"/>
    <w:basedOn w:val="a0"/>
    <w:uiPriority w:val="99"/>
    <w:semiHidden/>
    <w:rsid w:val="00FB3B7F"/>
    <w:rPr>
      <w:color w:val="808080"/>
    </w:rPr>
  </w:style>
  <w:style w:type="paragraph" w:styleId="af8">
    <w:name w:val="annotation subject"/>
    <w:basedOn w:val="a4"/>
    <w:next w:val="a4"/>
    <w:link w:val="af9"/>
    <w:semiHidden/>
    <w:unhideWhenUsed/>
    <w:rsid w:val="008361E3"/>
    <w:pPr>
      <w:tabs>
        <w:tab w:val="clear" w:pos="187"/>
      </w:tabs>
      <w:spacing w:after="240" w:line="240" w:lineRule="auto"/>
      <w:ind w:left="0" w:firstLine="0"/>
    </w:pPr>
    <w:rPr>
      <w:b/>
      <w:bCs/>
      <w:sz w:val="20"/>
      <w:szCs w:val="20"/>
    </w:rPr>
  </w:style>
  <w:style w:type="character" w:customStyle="1" w:styleId="a5">
    <w:name w:val="Текст примечания Знак"/>
    <w:basedOn w:val="a0"/>
    <w:link w:val="a4"/>
    <w:semiHidden/>
    <w:rsid w:val="008361E3"/>
    <w:rPr>
      <w:spacing w:val="-2"/>
      <w:sz w:val="22"/>
      <w:szCs w:val="22"/>
      <w:lang w:val="ru-RU" w:eastAsia="ru-RU"/>
    </w:rPr>
  </w:style>
  <w:style w:type="character" w:customStyle="1" w:styleId="af9">
    <w:name w:val="Тема примечания Знак"/>
    <w:basedOn w:val="a5"/>
    <w:link w:val="af8"/>
    <w:semiHidden/>
    <w:rsid w:val="008361E3"/>
    <w:rPr>
      <w:b/>
      <w:bCs/>
      <w:spacing w:val="-2"/>
      <w:sz w:val="22"/>
      <w:szCs w:val="22"/>
      <w:lang w:val="ru-RU" w:eastAsia="ru-RU"/>
    </w:rPr>
  </w:style>
  <w:style w:type="table" w:styleId="afa">
    <w:name w:val="Table Grid"/>
    <w:basedOn w:val="a1"/>
    <w:rsid w:val="00F313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igit">
    <w:name w:val="digit"/>
    <w:basedOn w:val="a0"/>
    <w:rsid w:val="00B53788"/>
  </w:style>
  <w:style w:type="paragraph" w:styleId="afb">
    <w:name w:val="Title"/>
    <w:basedOn w:val="a"/>
    <w:next w:val="a"/>
    <w:link w:val="afc"/>
    <w:qFormat/>
    <w:rsid w:val="00FB6E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c">
    <w:name w:val="Заголовок Знак"/>
    <w:basedOn w:val="a0"/>
    <w:link w:val="afb"/>
    <w:rsid w:val="00FB6EBE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paragraph" w:styleId="afd">
    <w:name w:val="TOC Heading"/>
    <w:basedOn w:val="1"/>
    <w:next w:val="a"/>
    <w:uiPriority w:val="39"/>
    <w:unhideWhenUsed/>
    <w:qFormat/>
    <w:rsid w:val="00FB6EBE"/>
    <w:pPr>
      <w:keepLines/>
      <w:tabs>
        <w:tab w:val="clear" w:pos="8640"/>
      </w:tabs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sz w:val="32"/>
      <w:szCs w:val="32"/>
    </w:rPr>
  </w:style>
  <w:style w:type="character" w:styleId="afe">
    <w:name w:val="Unresolved Mention"/>
    <w:basedOn w:val="a0"/>
    <w:uiPriority w:val="99"/>
    <w:semiHidden/>
    <w:unhideWhenUsed/>
    <w:rsid w:val="004C4757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6B5A2A"/>
    <w:pPr>
      <w:tabs>
        <w:tab w:val="clear" w:pos="864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pacing w:val="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B5A2A"/>
    <w:rPr>
      <w:rFonts w:ascii="Courier New" w:hAnsi="Courier New" w:cs="Courier New"/>
      <w:lang w:val="ru-RU" w:eastAsia="ru-RU"/>
    </w:rPr>
  </w:style>
  <w:style w:type="paragraph" w:styleId="aff">
    <w:name w:val="Subtitle"/>
    <w:basedOn w:val="a"/>
    <w:next w:val="a"/>
    <w:link w:val="aff0"/>
    <w:qFormat/>
    <w:rsid w:val="00E7725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f0">
    <w:name w:val="Подзаголовок Знак"/>
    <w:basedOn w:val="a0"/>
    <w:link w:val="aff"/>
    <w:rsid w:val="00E7725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ru-RU" w:eastAsia="ru-RU"/>
    </w:rPr>
  </w:style>
  <w:style w:type="character" w:customStyle="1" w:styleId="line">
    <w:name w:val="line"/>
    <w:basedOn w:val="a0"/>
    <w:rsid w:val="00C41354"/>
  </w:style>
  <w:style w:type="character" w:customStyle="1" w:styleId="id">
    <w:name w:val="id"/>
    <w:basedOn w:val="a0"/>
    <w:rsid w:val="00C41354"/>
  </w:style>
  <w:style w:type="character" w:customStyle="1" w:styleId="resword">
    <w:name w:val="resword"/>
    <w:basedOn w:val="a0"/>
    <w:rsid w:val="00C41354"/>
  </w:style>
  <w:style w:type="character" w:customStyle="1" w:styleId="string">
    <w:name w:val="string"/>
    <w:basedOn w:val="a0"/>
    <w:rsid w:val="00C41354"/>
  </w:style>
  <w:style w:type="character" w:customStyle="1" w:styleId="number">
    <w:name w:val="number"/>
    <w:basedOn w:val="a0"/>
    <w:rsid w:val="0016261E"/>
  </w:style>
  <w:style w:type="character" w:styleId="HTML1">
    <w:name w:val="HTML Typewriter"/>
    <w:basedOn w:val="a0"/>
    <w:uiPriority w:val="99"/>
    <w:semiHidden/>
    <w:unhideWhenUsed/>
    <w:rsid w:val="002D61A0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a0"/>
    <w:rsid w:val="00EF6DEF"/>
  </w:style>
  <w:style w:type="paragraph" w:styleId="aff1">
    <w:name w:val="Bibliography"/>
    <w:basedOn w:val="a"/>
    <w:next w:val="a"/>
    <w:uiPriority w:val="37"/>
    <w:unhideWhenUsed/>
    <w:rsid w:val="00741B7B"/>
  </w:style>
  <w:style w:type="character" w:customStyle="1" w:styleId="a7">
    <w:name w:val="Нижний колонтитул Знак"/>
    <w:basedOn w:val="a0"/>
    <w:link w:val="a6"/>
    <w:uiPriority w:val="99"/>
    <w:rsid w:val="00495BB3"/>
    <w:rPr>
      <w:spacing w:val="-2"/>
      <w:sz w:val="22"/>
      <w:szCs w:val="22"/>
      <w:lang w:val="ru-RU" w:eastAsia="ru-RU"/>
    </w:rPr>
  </w:style>
  <w:style w:type="character" w:styleId="aff2">
    <w:name w:val="Emphasis"/>
    <w:basedOn w:val="a0"/>
    <w:qFormat/>
    <w:rsid w:val="00710345"/>
    <w:rPr>
      <w:i/>
      <w:iCs/>
    </w:rPr>
  </w:style>
  <w:style w:type="paragraph" w:styleId="aff3">
    <w:name w:val="Revision"/>
    <w:hidden/>
    <w:uiPriority w:val="99"/>
    <w:semiHidden/>
    <w:rsid w:val="00010662"/>
    <w:rPr>
      <w:spacing w:val="-2"/>
      <w:sz w:val="22"/>
      <w:szCs w:val="22"/>
      <w:lang w:val="ru-RU" w:eastAsia="ru-RU"/>
    </w:rPr>
  </w:style>
  <w:style w:type="character" w:styleId="aff4">
    <w:name w:val="line number"/>
    <w:basedOn w:val="a0"/>
    <w:semiHidden/>
    <w:unhideWhenUsed/>
    <w:rsid w:val="00064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5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cash4brands.ru/" TargetMode="External"/><Relationship Id="rId26" Type="http://schemas.openxmlformats.org/officeDocument/2006/relationships/chart" Target="charts/chart1.xml"/><Relationship Id="rId39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www.kopikot.ru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hyperlink" Target="https://letyshops.com/shops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chart" Target="charts/chart4.xm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kopikot.ru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www.kopikot.ru/" TargetMode="External"/><Relationship Id="rId28" Type="http://schemas.openxmlformats.org/officeDocument/2006/relationships/chart" Target="charts/chart3.xml"/><Relationship Id="rId36" Type="http://schemas.openxmlformats.org/officeDocument/2006/relationships/image" Target="media/image16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s://www.kopikot.ru/" TargetMode="External"/><Relationship Id="rId22" Type="http://schemas.openxmlformats.org/officeDocument/2006/relationships/image" Target="media/image9.png"/><Relationship Id="rId27" Type="http://schemas.openxmlformats.org/officeDocument/2006/relationships/chart" Target="charts/chart2.xml"/><Relationship Id="rId30" Type="http://schemas.openxmlformats.org/officeDocument/2006/relationships/chart" Target="charts/chart5.xm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vel\AppData\Roaming\Microsoft\Templates\&#1050;&#1091;&#1088;&#1089;&#1086;&#1074;&#1072;&#1103;%20&#1088;&#1072;&#1073;&#1086;&#1090;&#1072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Not%20Clear%20WebDrive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.Net%20times\.Net%20&#1074;&#1088;&#1077;&#1084;&#1103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Python%20&#1074;&#1088;&#1077;&#1084;&#1103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Java%20&#1074;&#1088;&#1077;&#1084;&#1103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4CC07BBD-E80F-4D48-8941-1B975F4B7F87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E5B1-41CE-BBCB-76815EB10C3E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8804DC8D-5766-4489-BB85-982D33A6AC89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E5B1-41CE-BBCB-76815EB10C3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Лист1!$A$1:$A$2</c:f>
              <c:strCache>
                <c:ptCount val="2"/>
                <c:pt idx="0">
                  <c:v>Selenium C#</c:v>
                </c:pt>
                <c:pt idx="1">
                  <c:v>Selenium Java</c:v>
                </c:pt>
              </c:strCache>
            </c:strRef>
          </c:cat>
          <c:val>
            <c:numRef>
              <c:f>Лист1!$B$1:$B$2</c:f>
              <c:numCache>
                <c:formatCode>General</c:formatCode>
                <c:ptCount val="2"/>
                <c:pt idx="0">
                  <c:v>418.93900000000002</c:v>
                </c:pt>
                <c:pt idx="1">
                  <c:v>78.582399999999993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5B1-41CE-BBCB-76815EB10C3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414752432"/>
        <c:axId val="414758992"/>
      </c:barChart>
      <c:catAx>
        <c:axId val="4147524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4758992"/>
        <c:crosses val="autoZero"/>
        <c:auto val="1"/>
        <c:lblAlgn val="ctr"/>
        <c:lblOffset val="100"/>
        <c:noMultiLvlLbl val="0"/>
      </c:catAx>
      <c:valAx>
        <c:axId val="4147589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4752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-5.5555555555555809E-3"/>
                  <c:y val="-1.8587780694079906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31D-44DA-AD06-6140301F789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Лист1!$A$1:$A$3</c:f>
              <c:strCache>
                <c:ptCount val="3"/>
                <c:pt idx="0">
                  <c:v>Python</c:v>
                </c:pt>
                <c:pt idx="1">
                  <c:v>Java</c:v>
                </c:pt>
                <c:pt idx="2">
                  <c:v>C#</c:v>
                </c:pt>
              </c:strCache>
            </c:strRef>
          </c:cat>
          <c:val>
            <c:numRef>
              <c:f>Лист1!$B$1:$B$3</c:f>
              <c:numCache>
                <c:formatCode>General</c:formatCode>
                <c:ptCount val="3"/>
                <c:pt idx="0">
                  <c:v>65.959999999999994</c:v>
                </c:pt>
                <c:pt idx="1">
                  <c:v>68.69</c:v>
                </c:pt>
                <c:pt idx="2">
                  <c:v>65.849999999999994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31D-44DA-AD06-6140301F7896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544330744"/>
        <c:axId val="544323856"/>
      </c:barChart>
      <c:catAx>
        <c:axId val="5443307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23856"/>
        <c:crosses val="autoZero"/>
        <c:auto val="1"/>
        <c:lblAlgn val="ctr"/>
        <c:lblOffset val="100"/>
        <c:noMultiLvlLbl val="0"/>
      </c:catAx>
      <c:valAx>
        <c:axId val="5443238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307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F9FF2780-389C-4314-970F-7F73E96FDDE1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4C2D-4660-9562-3B14DD3185DE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7EDEF4FE-B367-4588-BC4A-8E2D24F80976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4C2D-4660-9562-3B14DD3185DE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84D97DD4-BB54-4714-8EB3-16E9EF84C121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4C2D-4660-9562-3B14DD3185DE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5D8BF6EA-5839-47B7-BD55-8DE58E8EDFF8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C2D-4660-9562-3B14DD3185D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Лист1!$A$2:$A$6</c:f>
              <c:strCache>
                <c:ptCount val="5"/>
                <c:pt idx="0">
                  <c:v>AngleSharp</c:v>
                </c:pt>
                <c:pt idx="1">
                  <c:v>CsQuery</c:v>
                </c:pt>
                <c:pt idx="2">
                  <c:v>FizzlerParsing</c:v>
                </c:pt>
                <c:pt idx="3">
                  <c:v>HtmlAgilityPack</c:v>
                </c:pt>
                <c:pt idx="4">
                  <c:v>RestSharp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5.5296000000000003</c:v>
                </c:pt>
                <c:pt idx="1">
                  <c:v>29.215</c:v>
                </c:pt>
                <c:pt idx="2">
                  <c:v>4.0564</c:v>
                </c:pt>
                <c:pt idx="3">
                  <c:v>59.804199999999994</c:v>
                </c:pt>
                <c:pt idx="4">
                  <c:v>3.1591999999999998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C2D-4660-9562-3B14DD3185D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418485104"/>
        <c:axId val="418483136"/>
      </c:barChart>
      <c:catAx>
        <c:axId val="4184851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8483136"/>
        <c:crosses val="autoZero"/>
        <c:auto val="1"/>
        <c:lblAlgn val="ctr"/>
        <c:lblOffset val="100"/>
        <c:noMultiLvlLbl val="0"/>
      </c:catAx>
      <c:valAx>
        <c:axId val="4184831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84851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6.9262175561388156E-5"/>
                </c:manualLayout>
              </c:layout>
              <c:tx>
                <c:rich>
                  <a:bodyPr/>
                  <a:lstStyle/>
                  <a:p>
                    <a:fld id="{AB0D2BFA-A524-4EBA-A8FE-094DED6997A5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55B3-48DA-8931-1D7D07A50A79}"/>
                </c:ext>
              </c:extLst>
            </c:dLbl>
            <c:dLbl>
              <c:idx val="1"/>
              <c:layout>
                <c:manualLayout>
                  <c:x val="0"/>
                  <c:y val="-4.6988918051911023E-3"/>
                </c:manualLayout>
              </c:layout>
              <c:tx>
                <c:rich>
                  <a:bodyPr/>
                  <a:lstStyle/>
                  <a:p>
                    <a:fld id="{878D1771-F20D-424D-B11B-091D3A8B7982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55B3-48DA-8931-1D7D07A50A79}"/>
                </c:ext>
              </c:extLst>
            </c:dLbl>
            <c:dLbl>
              <c:idx val="2"/>
              <c:layout>
                <c:manualLayout>
                  <c:x val="-2.7777777777777779E-3"/>
                  <c:y val="-1.8587780694079993E-2"/>
                </c:manualLayout>
              </c:layout>
              <c:tx>
                <c:rich>
                  <a:bodyPr/>
                  <a:lstStyle/>
                  <a:p>
                    <a:fld id="{2693F46E-2DED-4A14-ADB9-2DFE500BB7CD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55B3-48DA-8931-1D7D07A50A7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Лист1!$A$2:$A$4</c:f>
              <c:strCache>
                <c:ptCount val="3"/>
                <c:pt idx="0">
                  <c:v>Requests</c:v>
                </c:pt>
                <c:pt idx="1">
                  <c:v>BeautifulSoup</c:v>
                </c:pt>
                <c:pt idx="2">
                  <c:v>Scrapy</c:v>
                </c:pt>
              </c:strCache>
            </c:str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19.47</c:v>
                </c:pt>
                <c:pt idx="1">
                  <c:v>9.16</c:v>
                </c:pt>
                <c:pt idx="2">
                  <c:v>8.7100000000000009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5B3-48DA-8931-1D7D07A50A79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544314344"/>
        <c:axId val="544314672"/>
      </c:barChart>
      <c:catAx>
        <c:axId val="544314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672"/>
        <c:crosses val="autoZero"/>
        <c:auto val="1"/>
        <c:lblAlgn val="ctr"/>
        <c:lblOffset val="100"/>
        <c:noMultiLvlLbl val="0"/>
      </c:catAx>
      <c:valAx>
        <c:axId val="5443146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3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7.2906730667323082E-3"/>
                </c:manualLayout>
              </c:layout>
              <c:tx>
                <c:rich>
                  <a:bodyPr/>
                  <a:lstStyle/>
                  <a:p>
                    <a:fld id="{392D66F1-EF5B-486C-8035-8BE877A5C3D2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E9A4-478F-B7E6-E915E230441A}"/>
                </c:ext>
              </c:extLst>
            </c:dLbl>
            <c:dLbl>
              <c:idx val="1"/>
              <c:layout>
                <c:manualLayout>
                  <c:x val="-1.5301507384822984E-16"/>
                  <c:y val="-1.0908943795434939E-2"/>
                </c:manualLayout>
              </c:layout>
              <c:tx>
                <c:rich>
                  <a:bodyPr/>
                  <a:lstStyle/>
                  <a:p>
                    <a:fld id="{347C405C-11E0-47BF-A3C9-3331F337CC8F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E9A4-478F-B7E6-E915E230441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Лист1!$A$2:$A$3</c:f>
              <c:strCache>
                <c:ptCount val="2"/>
                <c:pt idx="0">
                  <c:v> Jsoup</c:v>
                </c:pt>
                <c:pt idx="1">
                  <c:v> Unirest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4.1021999999999998</c:v>
                </c:pt>
                <c:pt idx="1">
                  <c:v>3.9745999999999997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9A4-478F-B7E6-E915E230441A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437333496"/>
        <c:axId val="355216224"/>
      </c:barChart>
      <c:catAx>
        <c:axId val="4373334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5216224"/>
        <c:crosses val="autoZero"/>
        <c:auto val="1"/>
        <c:lblAlgn val="ctr"/>
        <c:lblOffset val="100"/>
        <c:noMultiLvlLbl val="0"/>
      </c:catAx>
      <c:valAx>
        <c:axId val="3552162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73334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Авт</b:Tag>
    <b:SourceType>ElectronicSource</b:SourceType>
    <b:Guid>{8352A55F-5966-43FB-BFFA-950D5D6FC5A7}</b:Guid>
    <b:Title>Название</b:Title>
    <b:Author>
      <b:Author>
        <b:NameList>
          <b:Person>
            <b:Last>АвторФамилия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2754D6AC-6BC5-4326-83C6-153D12B59A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EF812B-76DB-45BE-8D4F-B614A63AC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Курсовая работа.dotx</Template>
  <TotalTime>0</TotalTime>
  <Pages>6</Pages>
  <Words>21208</Words>
  <Characters>120890</Characters>
  <Application>Microsoft Office Word</Application>
  <DocSecurity>0</DocSecurity>
  <Lines>1007</Lines>
  <Paragraphs>283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141815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Павел Турченков</cp:lastModifiedBy>
  <cp:revision>2</cp:revision>
  <cp:lastPrinted>2019-05-25T18:21:00Z</cp:lastPrinted>
  <dcterms:created xsi:type="dcterms:W3CDTF">2019-05-26T18:38:00Z</dcterms:created>
  <dcterms:modified xsi:type="dcterms:W3CDTF">2019-05-26T18:38:00Z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TC010183791049</vt:lpwstr>
  </property>
</Properties>
</file>