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A76B" w14:textId="77777777" w:rsidR="00C67CB5" w:rsidRPr="001174F4" w:rsidRDefault="00C67CB5" w:rsidP="00D523F7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14:paraId="31BC8B63" w14:textId="5C06F53D" w:rsidR="008F08C4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93C34CD" w14:textId="77777777" w:rsidR="00C67CB5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14:paraId="05C25C2A" w14:textId="77777777" w:rsidR="00C67CB5" w:rsidRPr="001174F4" w:rsidRDefault="00C67CB5" w:rsidP="00D523F7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0C5679DF" w14:textId="77777777" w:rsidR="00C67CB5" w:rsidRPr="001174F4" w:rsidRDefault="00C67CB5" w:rsidP="00D523F7">
      <w:pPr>
        <w:spacing w:after="119" w:line="259" w:lineRule="auto"/>
        <w:ind w:left="58"/>
        <w:jc w:val="center"/>
        <w:rPr>
          <w:sz w:val="28"/>
          <w:szCs w:val="28"/>
        </w:rPr>
      </w:pPr>
    </w:p>
    <w:p w14:paraId="6C8E25D8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14:paraId="244EB466" w14:textId="11FB1A4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Анализ методов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</w:t>
      </w:r>
    </w:p>
    <w:p w14:paraId="7A6B7A4D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14:paraId="083FE69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14:paraId="167E0A3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14:paraId="7C59E3BF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F83107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14:paraId="021ABB36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Турченкова</w:t>
      </w:r>
      <w:proofErr w:type="spellEnd"/>
      <w:r w:rsidRPr="001174F4">
        <w:rPr>
          <w:sz w:val="28"/>
          <w:szCs w:val="28"/>
        </w:rPr>
        <w:t xml:space="preserve"> Павла Александровича</w:t>
      </w:r>
    </w:p>
    <w:p w14:paraId="568CB945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FAC5DD0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14:paraId="4297EBEC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5942A436" w14:textId="77777777" w:rsidR="00C67CB5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14:paraId="6CA27F89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31039565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14:paraId="71870972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64825EBC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78794A1B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01CD8A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Заф</w:t>
      </w:r>
      <w:proofErr w:type="spellEnd"/>
      <w:r w:rsidRPr="001174F4">
        <w:rPr>
          <w:sz w:val="28"/>
          <w:szCs w:val="28"/>
        </w:rPr>
        <w:t>. кафедрой</w:t>
      </w:r>
    </w:p>
    <w:p w14:paraId="4DB07FC5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07228123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51C0C3A7" w14:textId="77777777" w:rsidR="009D44EE" w:rsidRPr="001174F4" w:rsidRDefault="009D44EE" w:rsidP="00E44467">
      <w:pPr>
        <w:spacing w:after="119" w:line="259" w:lineRule="auto"/>
        <w:jc w:val="left"/>
        <w:rPr>
          <w:sz w:val="28"/>
          <w:szCs w:val="28"/>
        </w:rPr>
      </w:pPr>
    </w:p>
    <w:p w14:paraId="6B1EB063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361B430" w14:textId="77777777" w:rsidR="00AA4C43" w:rsidRPr="001174F4" w:rsidRDefault="00AA4C43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0BFB7DC0" w14:textId="77777777" w:rsidR="00017F61" w:rsidRPr="001174F4" w:rsidRDefault="00017F61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4A13EBAB" w14:textId="77777777" w:rsidR="00017F61" w:rsidRPr="001174F4" w:rsidRDefault="00C67CB5" w:rsidP="00972508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Content>
        <w:p w14:paraId="7944CC72" w14:textId="77777777" w:rsidR="00017F61" w:rsidRPr="00C63963" w:rsidRDefault="00017F61" w:rsidP="00C63963">
          <w:pPr>
            <w:pStyle w:val="afd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396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AEAD274" w14:textId="1204E510" w:rsidR="00C63963" w:rsidRPr="00C63963" w:rsidRDefault="00017F61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C63963">
            <w:rPr>
              <w:sz w:val="28"/>
              <w:szCs w:val="28"/>
            </w:rPr>
            <w:fldChar w:fldCharType="begin"/>
          </w:r>
          <w:r w:rsidRPr="00C63963">
            <w:rPr>
              <w:sz w:val="28"/>
              <w:szCs w:val="28"/>
            </w:rPr>
            <w:instrText xml:space="preserve"> TOC \o "1-3" \h \z \u </w:instrText>
          </w:r>
          <w:r w:rsidRPr="00C63963">
            <w:rPr>
              <w:sz w:val="28"/>
              <w:szCs w:val="28"/>
            </w:rPr>
            <w:fldChar w:fldCharType="separate"/>
          </w:r>
          <w:hyperlink w:anchor="_Toc9696539" w:history="1">
            <w:r w:rsidR="00C63963" w:rsidRPr="00C63963">
              <w:rPr>
                <w:rStyle w:val="af4"/>
                <w:noProof/>
                <w:sz w:val="28"/>
                <w:szCs w:val="28"/>
              </w:rPr>
              <w:t>Введение</w:t>
            </w:r>
            <w:r w:rsidR="00C63963" w:rsidRPr="00C63963">
              <w:rPr>
                <w:noProof/>
                <w:webHidden/>
                <w:sz w:val="28"/>
                <w:szCs w:val="28"/>
              </w:rPr>
              <w:tab/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="00C63963" w:rsidRPr="00C63963">
              <w:rPr>
                <w:noProof/>
                <w:webHidden/>
                <w:sz w:val="28"/>
                <w:szCs w:val="28"/>
              </w:rPr>
              <w:instrText xml:space="preserve"> PAGEREF _Toc9696539 \h </w:instrText>
            </w:r>
            <w:r w:rsidR="00C63963" w:rsidRPr="00C63963">
              <w:rPr>
                <w:noProof/>
                <w:webHidden/>
                <w:sz w:val="28"/>
                <w:szCs w:val="28"/>
              </w:rPr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963" w:rsidRPr="00C63963">
              <w:rPr>
                <w:noProof/>
                <w:webHidden/>
                <w:sz w:val="28"/>
                <w:szCs w:val="28"/>
              </w:rPr>
              <w:t>4</w:t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84A1" w14:textId="2B404178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0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5022F" w14:textId="233B4230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1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19BEB" w14:textId="62A8A39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2" w:history="1">
            <w:r w:rsidRPr="00C63963">
              <w:rPr>
                <w:rStyle w:val="af4"/>
                <w:noProof/>
                <w:sz w:val="28"/>
                <w:szCs w:val="28"/>
              </w:rPr>
              <w:t>2.1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74DDA" w14:textId="45683B4C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3" w:history="1">
            <w:r w:rsidRPr="00C63963">
              <w:rPr>
                <w:rStyle w:val="af4"/>
                <w:noProof/>
                <w:sz w:val="28"/>
                <w:szCs w:val="28"/>
              </w:rPr>
              <w:t>2.2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Описание инструм</w:t>
            </w:r>
            <w:r w:rsidRPr="00C63963">
              <w:rPr>
                <w:rStyle w:val="af4"/>
                <w:noProof/>
                <w:sz w:val="28"/>
                <w:szCs w:val="28"/>
              </w:rPr>
              <w:t>е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нта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288F9" w14:textId="40D0393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4" w:history="1">
            <w:r w:rsidRPr="00C63963">
              <w:rPr>
                <w:rStyle w:val="af4"/>
                <w:noProof/>
                <w:sz w:val="28"/>
                <w:szCs w:val="28"/>
              </w:rPr>
              <w:t>2.3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9E0F" w14:textId="6005C238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5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C63963">
              <w:rPr>
                <w:rStyle w:val="af4"/>
                <w:noProof/>
                <w:sz w:val="28"/>
                <w:szCs w:val="28"/>
              </w:rPr>
              <w:t>#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58AFA" w14:textId="3F79117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6" w:history="1">
            <w:r w:rsidRPr="00C63963">
              <w:rPr>
                <w:rStyle w:val="af4"/>
                <w:noProof/>
                <w:sz w:val="28"/>
                <w:szCs w:val="28"/>
              </w:rPr>
              <w:t>3.1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17762" w14:textId="5B29B1E7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7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DA6EB" w14:textId="2F6E92F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967AE" w14:textId="17F50713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9" w:history="1"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B3DAC" w14:textId="1CFD1365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0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9E9EC" w14:textId="275EC6C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1" w:history="1"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FAE90" w14:textId="4AF3085E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2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D47B" w14:textId="05AA86F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3" w:history="1">
            <w:r w:rsidRPr="00C63963">
              <w:rPr>
                <w:rStyle w:val="af4"/>
                <w:noProof/>
                <w:sz w:val="28"/>
                <w:szCs w:val="28"/>
              </w:rPr>
              <w:t>4.1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C4A6D" w14:textId="6EB0A336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4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005F8" w14:textId="156199B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5" w:history="1">
            <w:r w:rsidRPr="00C63963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1FB26" w14:textId="1E65480E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6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Описание инстру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м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ента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CA49D" w14:textId="723EE453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7" w:history="1">
            <w:r w:rsidRPr="00C63963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03A2" w14:textId="03F2E88B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C4D93" w14:textId="26A5C06E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9" w:history="1">
            <w:r w:rsidRPr="00C63963">
              <w:rPr>
                <w:rStyle w:val="af4"/>
                <w:noProof/>
                <w:sz w:val="28"/>
                <w:szCs w:val="28"/>
              </w:rPr>
              <w:t>5.2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8AD48" w14:textId="687DFF41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0" w:history="1">
            <w:r w:rsidRPr="00C63963">
              <w:rPr>
                <w:rStyle w:val="af4"/>
                <w:bCs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Алгоритмы парсинга сайтов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C9BCA" w14:textId="74950A9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1" w:history="1"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6.1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Алгоритм парсинга сайта MegaBonus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7F27" w14:textId="46C8D92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2" w:history="1">
            <w:r w:rsidRPr="00C63963">
              <w:rPr>
                <w:rStyle w:val="af4"/>
                <w:noProof/>
                <w:sz w:val="28"/>
                <w:szCs w:val="28"/>
              </w:rPr>
              <w:t>6.2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7F53B" w14:textId="1B42383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3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6.3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54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787DD" w14:textId="4A846FB9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4" w:history="1">
            <w:r w:rsidRPr="00C63963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4024C" w14:textId="7F91277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5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915B9" w14:textId="6C0841C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6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31447" w14:textId="2746D5F0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7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DB8DE" w14:textId="1306B065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9E4A7" w14:textId="21110DF5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9" w:history="1">
            <w:r w:rsidRPr="00C63963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5C9DC" w14:textId="76443AA6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0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DEC0A" w14:textId="5E048943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1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523C9" w14:textId="41245AF9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2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Pr="00C63963">
              <w:rPr>
                <w:rStyle w:val="af4"/>
                <w:noProof/>
                <w:sz w:val="28"/>
                <w:szCs w:val="28"/>
              </w:rPr>
              <w:t>.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A9C13" w14:textId="1DAAE61E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3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27EBC" w14:textId="3A600688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4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Ж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Fizzler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4D979" w14:textId="0783AC90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5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7D55E" w14:textId="7FDCB624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6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84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14BE5" w14:textId="423B4194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7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Л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RestSharp </w:t>
            </w:r>
            <w:r w:rsidRPr="00C63963">
              <w:rPr>
                <w:rStyle w:val="af4"/>
                <w:noProof/>
                <w:sz w:val="28"/>
                <w:szCs w:val="28"/>
              </w:rPr>
              <w:t>для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сайта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95460" w14:textId="4D87BCE3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8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 C#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6CBF3" w14:textId="37C3E91E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9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B2AC1" w14:textId="67F74FC0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0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П.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40328" w14:textId="721086AD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1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Р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Requests </w:t>
            </w:r>
            <w:r w:rsidRPr="00C63963">
              <w:rPr>
                <w:rStyle w:val="af4"/>
                <w:noProof/>
                <w:sz w:val="28"/>
                <w:szCs w:val="28"/>
              </w:rPr>
              <w:t>для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сайта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9F597" w14:textId="12367CC7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2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С.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Selenium Python </w:t>
            </w:r>
            <w:r w:rsidRPr="00C63963">
              <w:rPr>
                <w:rStyle w:val="af4"/>
                <w:noProof/>
                <w:sz w:val="28"/>
                <w:szCs w:val="28"/>
              </w:rPr>
              <w:t>и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100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0F1C" w14:textId="27F41C35" w:rsidR="00017F61" w:rsidRPr="001174F4" w:rsidRDefault="00017F61" w:rsidP="00C63963">
          <w:pPr>
            <w:spacing w:after="0" w:line="360" w:lineRule="auto"/>
            <w:jc w:val="left"/>
            <w:rPr>
              <w:sz w:val="28"/>
              <w:szCs w:val="28"/>
            </w:rPr>
          </w:pPr>
          <w:r w:rsidRPr="00C63963">
            <w:rPr>
              <w:sz w:val="28"/>
              <w:szCs w:val="28"/>
            </w:rPr>
            <w:fldChar w:fldCharType="end"/>
          </w:r>
        </w:p>
      </w:sdtContent>
    </w:sdt>
    <w:p w14:paraId="53E59DBB" w14:textId="77777777" w:rsidR="00017F61" w:rsidRPr="001174F4" w:rsidRDefault="00017F61" w:rsidP="00E44467">
      <w:pPr>
        <w:spacing w:after="119" w:line="259" w:lineRule="auto"/>
        <w:jc w:val="left"/>
        <w:rPr>
          <w:sz w:val="28"/>
          <w:szCs w:val="28"/>
        </w:rPr>
      </w:pPr>
    </w:p>
    <w:p w14:paraId="2AE0F2BD" w14:textId="77777777" w:rsidR="00017F61" w:rsidRPr="001174F4" w:rsidRDefault="00017F61" w:rsidP="00E44467">
      <w:pPr>
        <w:spacing w:after="0" w:line="360" w:lineRule="auto"/>
        <w:jc w:val="left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14:paraId="12CD1467" w14:textId="77777777" w:rsidR="0091339A" w:rsidRPr="001174F4" w:rsidRDefault="00B57E60" w:rsidP="00C63963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3" w:name="_Toc9389357"/>
      <w:bookmarkStart w:id="4" w:name="_Toc9696539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14:paraId="609481CB" w14:textId="77777777" w:rsidR="00976AA6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становится всё значительнее.</w:t>
      </w:r>
    </w:p>
    <w:p w14:paraId="3C442270" w14:textId="6863E02C" w:rsidR="00E66F2E" w:rsidRPr="00E66F2E" w:rsidRDefault="00E66F2E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Парсинг</w:t>
      </w:r>
      <w:proofErr w:type="spellEnd"/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 w:rsidR="00C058CF"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</w:t>
      </w:r>
      <w:r w:rsidR="00C058CF">
        <w:rPr>
          <w:color w:val="000000" w:themeColor="text1"/>
          <w:sz w:val="28"/>
          <w:szCs w:val="28"/>
        </w:rPr>
        <w:t>собирает</w:t>
      </w:r>
      <w:r w:rsidRPr="008A4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14:paraId="1CE9E66D" w14:textId="442BEC56" w:rsidR="00976AA6" w:rsidRPr="00CA2C33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</w:t>
      </w:r>
      <w:r w:rsidR="000D1AB7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т достаточное количество компаний, которые занимаются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и анализом сайтов. Например, компания </w:t>
      </w:r>
      <w:proofErr w:type="spellStart"/>
      <w:r w:rsidRPr="001174F4">
        <w:rPr>
          <w:sz w:val="28"/>
          <w:szCs w:val="28"/>
        </w:rPr>
        <w:t>Meltwater</w:t>
      </w:r>
      <w:proofErr w:type="spellEnd"/>
      <w:r w:rsidRPr="001174F4">
        <w:rPr>
          <w:sz w:val="28"/>
          <w:szCs w:val="28"/>
        </w:rPr>
        <w:t>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 xml:space="preserve">, которые разрабатывают программы для </w:t>
      </w:r>
      <w:proofErr w:type="spellStart"/>
      <w:r w:rsidR="00E66F2E">
        <w:rPr>
          <w:sz w:val="28"/>
          <w:szCs w:val="28"/>
        </w:rPr>
        <w:t>парсинга</w:t>
      </w:r>
      <w:proofErr w:type="spellEnd"/>
      <w:r w:rsidR="00E66F2E">
        <w:rPr>
          <w:sz w:val="28"/>
          <w:szCs w:val="28"/>
        </w:rPr>
        <w:t>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54399EDD" w14:textId="66481B61" w:rsidR="00E66F2E" w:rsidRPr="00E66F2E" w:rsidRDefault="00E66F2E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а также анализ приведённых реализаций. Для этого необходимо решить следующие задачи: отобрать библиотеки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, реализовать программы, используя библиотеки, сравнить реализации</w:t>
      </w:r>
      <w:r w:rsidR="00C058CF">
        <w:rPr>
          <w:sz w:val="28"/>
          <w:szCs w:val="28"/>
        </w:rPr>
        <w:t xml:space="preserve"> по скорости выполнения </w:t>
      </w:r>
      <w:proofErr w:type="spellStart"/>
      <w:r w:rsidR="00C058CF"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и дать оценку.</w:t>
      </w:r>
    </w:p>
    <w:p w14:paraId="4B2B2191" w14:textId="3DA341E8" w:rsidR="00972508" w:rsidRDefault="000F5CB1" w:rsidP="00972508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14:paraId="5E5D366B" w14:textId="77777777" w:rsidR="00540BE3" w:rsidRPr="001174F4" w:rsidRDefault="00540BE3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696540"/>
      <w:r w:rsidRPr="001174F4">
        <w:rPr>
          <w:rFonts w:ascii="Times New Roman" w:hAnsi="Times New Roman" w:cs="Times New Roman"/>
        </w:rPr>
        <w:lastRenderedPageBreak/>
        <w:t xml:space="preserve">Отбор библиотек для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bookmarkEnd w:id="5"/>
      <w:bookmarkEnd w:id="6"/>
      <w:bookmarkEnd w:id="7"/>
      <w:proofErr w:type="spellEnd"/>
    </w:p>
    <w:p w14:paraId="38FD9C0F" w14:textId="46456430" w:rsidR="00710345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были отобраны специальные библиотеки</w:t>
      </w:r>
      <w:r w:rsidR="006820B3">
        <w:rPr>
          <w:sz w:val="28"/>
          <w:szCs w:val="28"/>
        </w:rPr>
        <w:t xml:space="preserve"> для </w:t>
      </w:r>
      <w:proofErr w:type="spellStart"/>
      <w:r w:rsidR="006820B3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 xml:space="preserve">Приведённые ниже библиотеки </w:t>
      </w:r>
      <w:r w:rsidR="00117A4F">
        <w:rPr>
          <w:sz w:val="28"/>
          <w:szCs w:val="28"/>
        </w:rPr>
        <w:t>были отобраны</w:t>
      </w:r>
      <w:r w:rsidR="00A9704D">
        <w:rPr>
          <w:sz w:val="28"/>
          <w:szCs w:val="28"/>
        </w:rPr>
        <w:t xml:space="preserve"> из-за удобства</w:t>
      </w:r>
      <w:r w:rsidR="00117A4F">
        <w:rPr>
          <w:sz w:val="28"/>
          <w:szCs w:val="28"/>
        </w:rPr>
        <w:t xml:space="preserve"> в использовании</w:t>
      </w:r>
      <w:r w:rsidR="00A9704D">
        <w:rPr>
          <w:sz w:val="28"/>
          <w:szCs w:val="28"/>
        </w:rPr>
        <w:t xml:space="preserve"> и работоспособности с приведёнными для примеров сайтов.</w:t>
      </w:r>
    </w:p>
    <w:p w14:paraId="7458C895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14:paraId="0D13F3DE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>;</w:t>
      </w:r>
    </w:p>
    <w:p w14:paraId="517F4950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.</w:t>
      </w:r>
    </w:p>
    <w:p w14:paraId="1B2C6EB6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14:paraId="129FFE22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HtmlAgilityPack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1EE512CE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14:paraId="550F220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AngleSharp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409870E8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CsQuery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3330476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RestSharp</w:t>
      </w:r>
      <w:proofErr w:type="spellEnd"/>
      <w:r w:rsidRPr="001174F4">
        <w:rPr>
          <w:sz w:val="28"/>
          <w:szCs w:val="28"/>
        </w:rPr>
        <w:t>.</w:t>
      </w:r>
    </w:p>
    <w:p w14:paraId="5E2F1892" w14:textId="51063E29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</w:t>
      </w:r>
      <w:r w:rsidR="00117A4F">
        <w:rPr>
          <w:sz w:val="28"/>
          <w:szCs w:val="28"/>
        </w:rPr>
        <w:t>средства</w:t>
      </w:r>
      <w:r w:rsidRPr="001174F4">
        <w:rPr>
          <w:sz w:val="28"/>
          <w:szCs w:val="28"/>
        </w:rPr>
        <w:t>:</w:t>
      </w:r>
    </w:p>
    <w:p w14:paraId="4FCE8C0E" w14:textId="6F98A00C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proofErr w:type="spellStart"/>
      <w:r w:rsidR="00710345" w:rsidRPr="001174F4">
        <w:rPr>
          <w:sz w:val="28"/>
          <w:szCs w:val="28"/>
          <w:lang w:val="en-US"/>
        </w:rPr>
        <w:t>BeatifulSoup</w:t>
      </w:r>
      <w:proofErr w:type="spellEnd"/>
      <w:r w:rsidR="00710345" w:rsidRPr="001174F4">
        <w:rPr>
          <w:sz w:val="28"/>
          <w:szCs w:val="28"/>
          <w:lang w:val="en-US"/>
        </w:rPr>
        <w:t>;</w:t>
      </w:r>
    </w:p>
    <w:p w14:paraId="41DFC7F5" w14:textId="2212D51F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Request;</w:t>
      </w:r>
    </w:p>
    <w:p w14:paraId="4106D7CC" w14:textId="0E103296" w:rsidR="00710345" w:rsidRPr="001B6F85" w:rsidRDefault="00710345" w:rsidP="001B6F85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B6F85">
        <w:rPr>
          <w:sz w:val="28"/>
          <w:szCs w:val="28"/>
        </w:rPr>
        <w:t xml:space="preserve">фреймворк </w:t>
      </w:r>
      <w:proofErr w:type="spellStart"/>
      <w:r w:rsidRPr="001B6F85">
        <w:rPr>
          <w:sz w:val="28"/>
          <w:szCs w:val="28"/>
          <w:lang w:val="en-US"/>
        </w:rPr>
        <w:t>Scrapy</w:t>
      </w:r>
      <w:proofErr w:type="spellEnd"/>
      <w:r w:rsidRPr="001B6F85">
        <w:rPr>
          <w:sz w:val="28"/>
          <w:szCs w:val="28"/>
        </w:rPr>
        <w:t>.</w:t>
      </w:r>
    </w:p>
    <w:p w14:paraId="3E918620" w14:textId="5A5D0798" w:rsidR="005F6B46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14:paraId="6FD34B5F" w14:textId="77777777" w:rsidR="00B537BE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случае с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</w:t>
      </w:r>
      <w:r w:rsidRPr="001174F4">
        <w:rPr>
          <w:sz w:val="28"/>
          <w:szCs w:val="28"/>
        </w:rPr>
        <w:lastRenderedPageBreak/>
        <w:t>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14:paraId="17FF5BDF" w14:textId="77777777" w:rsidR="00E77255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9365035"/>
      <w:bookmarkStart w:id="9" w:name="_Toc9389360"/>
      <w:bookmarkStart w:id="10" w:name="_Toc9696541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8"/>
      <w:bookmarkEnd w:id="9"/>
      <w:bookmarkEnd w:id="10"/>
    </w:p>
    <w:p w14:paraId="3A744444" w14:textId="77777777" w:rsidR="0091339A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</w:t>
      </w:r>
      <w:proofErr w:type="spellStart"/>
      <w:r w:rsidR="0091339A" w:rsidRPr="001174F4">
        <w:rPr>
          <w:sz w:val="28"/>
          <w:szCs w:val="28"/>
        </w:rPr>
        <w:t>парсинга</w:t>
      </w:r>
      <w:proofErr w:type="spellEnd"/>
      <w:r w:rsidR="0091339A" w:rsidRPr="001174F4">
        <w:rPr>
          <w:sz w:val="28"/>
          <w:szCs w:val="28"/>
        </w:rPr>
        <w:t xml:space="preserve">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proofErr w:type="spellStart"/>
      <w:r w:rsidR="0091339A" w:rsidRPr="001174F4">
        <w:rPr>
          <w:sz w:val="28"/>
          <w:szCs w:val="28"/>
          <w:lang w:val="en-US"/>
        </w:rPr>
        <w:t>Jsoup</w:t>
      </w:r>
      <w:proofErr w:type="spellEnd"/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proofErr w:type="spellStart"/>
      <w:r w:rsidR="00A07129" w:rsidRPr="001174F4">
        <w:rPr>
          <w:sz w:val="28"/>
          <w:szCs w:val="28"/>
          <w:lang w:val="en-US"/>
        </w:rPr>
        <w:t>Unirest</w:t>
      </w:r>
      <w:proofErr w:type="spellEnd"/>
      <w:r w:rsidR="00A07129" w:rsidRPr="001174F4">
        <w:rPr>
          <w:sz w:val="28"/>
          <w:szCs w:val="28"/>
        </w:rPr>
        <w:t>.</w:t>
      </w:r>
    </w:p>
    <w:p w14:paraId="196BBEC5" w14:textId="77777777" w:rsidR="00775DB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9365036"/>
      <w:bookmarkStart w:id="12" w:name="_Toc9389361"/>
      <w:bookmarkStart w:id="13" w:name="_Toc9696542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1"/>
      <w:bookmarkEnd w:id="12"/>
      <w:bookmarkEnd w:id="13"/>
      <w:proofErr w:type="spellEnd"/>
    </w:p>
    <w:p w14:paraId="55824BC7" w14:textId="0C997D4C" w:rsidR="00044D2E" w:rsidRPr="00CA2C33" w:rsidRDefault="00044D2E" w:rsidP="00D523F7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  <w:lang w:val="en-US"/>
        </w:rPr>
        <w:t>JQuery</w:t>
      </w:r>
      <w:proofErr w:type="spellEnd"/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02A204B0" w14:textId="77777777" w:rsidR="00AC6F55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r w:rsidR="00CA1F6A" w:rsidRPr="001174F4">
        <w:rPr>
          <w:sz w:val="28"/>
          <w:szCs w:val="28"/>
        </w:rPr>
        <w:t xml:space="preserve">с помощью библиотеки </w:t>
      </w:r>
      <w:proofErr w:type="spellStart"/>
      <w:r w:rsidR="00CA1F6A" w:rsidRPr="001174F4">
        <w:rPr>
          <w:sz w:val="28"/>
          <w:szCs w:val="28"/>
          <w:lang w:val="en-US"/>
        </w:rPr>
        <w:t>Jsoup</w:t>
      </w:r>
      <w:proofErr w:type="spellEnd"/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14:paraId="1C9A7CED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Connection</w:t>
      </w:r>
      <w:proofErr w:type="spellEnd"/>
      <w:r w:rsidRPr="001174F4">
        <w:rPr>
          <w:sz w:val="28"/>
          <w:szCs w:val="28"/>
        </w:rPr>
        <w:t xml:space="preserve"> для заданного URL, и используется для получения и анализа HTML-страницы;</w:t>
      </w:r>
    </w:p>
    <w:p w14:paraId="6DB75149" w14:textId="77777777" w:rsidR="00563EE2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2CB64F69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69114C94" w14:textId="77777777" w:rsidR="00C363A4" w:rsidRPr="001174F4" w:rsidRDefault="0043402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</w:t>
      </w:r>
      <w:proofErr w:type="spellStart"/>
      <w:r w:rsidR="00DB45E3" w:rsidRPr="001174F4">
        <w:rPr>
          <w:sz w:val="28"/>
          <w:szCs w:val="28"/>
        </w:rPr>
        <w:t>Mozilla</w:t>
      </w:r>
      <w:proofErr w:type="spellEnd"/>
      <w:r w:rsidR="00DB45E3" w:rsidRPr="001174F4">
        <w:rPr>
          <w:sz w:val="28"/>
          <w:szCs w:val="28"/>
        </w:rPr>
        <w:t>/5.0 (</w:t>
      </w:r>
      <w:proofErr w:type="spellStart"/>
      <w:r w:rsidR="00DB45E3" w:rsidRPr="001174F4">
        <w:rPr>
          <w:sz w:val="28"/>
          <w:szCs w:val="28"/>
        </w:rPr>
        <w:t>Windows</w:t>
      </w:r>
      <w:proofErr w:type="spellEnd"/>
      <w:r w:rsidR="00DB45E3" w:rsidRPr="001174F4">
        <w:rPr>
          <w:sz w:val="28"/>
          <w:szCs w:val="28"/>
        </w:rPr>
        <w:t xml:space="preserve"> NT 6.2; Win64; x64) </w:t>
      </w:r>
      <w:proofErr w:type="spellStart"/>
      <w:r w:rsidR="00DB45E3" w:rsidRPr="001174F4">
        <w:rPr>
          <w:sz w:val="28"/>
          <w:szCs w:val="28"/>
        </w:rPr>
        <w:t>AppleWebKit</w:t>
      </w:r>
      <w:proofErr w:type="spellEnd"/>
      <w:r w:rsidR="00DB45E3" w:rsidRPr="001174F4">
        <w:rPr>
          <w:sz w:val="28"/>
          <w:szCs w:val="28"/>
        </w:rPr>
        <w:t xml:space="preserve">/537.36 (KHTML, </w:t>
      </w:r>
      <w:proofErr w:type="spellStart"/>
      <w:r w:rsidR="00DB45E3" w:rsidRPr="001174F4">
        <w:rPr>
          <w:sz w:val="28"/>
          <w:szCs w:val="28"/>
        </w:rPr>
        <w:t>like</w:t>
      </w:r>
      <w:proofErr w:type="spellEnd"/>
      <w:r w:rsidR="00DB45E3" w:rsidRPr="001174F4">
        <w:rPr>
          <w:sz w:val="28"/>
          <w:szCs w:val="28"/>
        </w:rPr>
        <w:t xml:space="preserve"> </w:t>
      </w:r>
      <w:proofErr w:type="spellStart"/>
      <w:r w:rsidR="00DB45E3" w:rsidRPr="001174F4">
        <w:rPr>
          <w:sz w:val="28"/>
          <w:szCs w:val="28"/>
        </w:rPr>
        <w:t>Gecko</w:t>
      </w:r>
      <w:proofErr w:type="spellEnd"/>
      <w:r w:rsidR="00DB45E3" w:rsidRPr="001174F4">
        <w:rPr>
          <w:sz w:val="28"/>
          <w:szCs w:val="28"/>
        </w:rPr>
        <w:t xml:space="preserve">) </w:t>
      </w:r>
      <w:proofErr w:type="spellStart"/>
      <w:r w:rsidR="00DB45E3" w:rsidRPr="001174F4">
        <w:rPr>
          <w:sz w:val="28"/>
          <w:szCs w:val="28"/>
        </w:rPr>
        <w:t>Chrome</w:t>
      </w:r>
      <w:proofErr w:type="spellEnd"/>
      <w:r w:rsidR="00DB45E3" w:rsidRPr="001174F4">
        <w:rPr>
          <w:sz w:val="28"/>
          <w:szCs w:val="28"/>
        </w:rPr>
        <w:t xml:space="preserve">/32.0.1667.0 </w:t>
      </w:r>
      <w:proofErr w:type="spellStart"/>
      <w:r w:rsidR="00DB45E3" w:rsidRPr="001174F4">
        <w:rPr>
          <w:sz w:val="28"/>
          <w:szCs w:val="28"/>
        </w:rPr>
        <w:t>Safari</w:t>
      </w:r>
      <w:proofErr w:type="spellEnd"/>
      <w:r w:rsidR="00DB45E3" w:rsidRPr="001174F4">
        <w:rPr>
          <w:sz w:val="28"/>
          <w:szCs w:val="28"/>
        </w:rPr>
        <w:t>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14:paraId="57B3B703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нализирует код HTML и возвращает объект </w:t>
      </w:r>
      <w:proofErr w:type="spellStart"/>
      <w:r w:rsidRPr="001174F4">
        <w:rPr>
          <w:sz w:val="28"/>
          <w:szCs w:val="28"/>
        </w:rPr>
        <w:t>Document</w:t>
      </w:r>
      <w:proofErr w:type="spellEnd"/>
      <w:r w:rsidRPr="001174F4">
        <w:rPr>
          <w:sz w:val="28"/>
          <w:szCs w:val="28"/>
        </w:rPr>
        <w:t>;</w:t>
      </w:r>
    </w:p>
    <w:p w14:paraId="2480C17D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getElementsByClass</w:t>
      </w:r>
      <w:proofErr w:type="spellEnd"/>
      <w:r w:rsidRPr="001174F4">
        <w:rPr>
          <w:sz w:val="28"/>
          <w:szCs w:val="28"/>
        </w:rPr>
        <w:t>(</w:t>
      </w:r>
      <w:proofErr w:type="spellStart"/>
      <w:proofErr w:type="gramEnd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className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14:paraId="7A8B9240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lastRenderedPageBreak/>
        <w:t>getElementsByTag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tagName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14:paraId="5776AA25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attr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14:paraId="7E6A21E2" w14:textId="77777777" w:rsidR="009972BC" w:rsidRPr="001174F4" w:rsidRDefault="009972BC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14:paraId="48A2D024" w14:textId="77777777" w:rsidR="00705B8B" w:rsidRPr="001174F4" w:rsidRDefault="00705B8B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14:paraId="4E1E1060" w14:textId="77777777" w:rsidR="00CD1686" w:rsidRDefault="0052391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selectFirst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proofErr w:type="spellStart"/>
      <w:r w:rsidR="00892943" w:rsidRPr="001174F4">
        <w:rPr>
          <w:sz w:val="28"/>
          <w:szCs w:val="28"/>
          <w:lang w:val="en-US"/>
        </w:rPr>
        <w:t>cssQuery</w:t>
      </w:r>
      <w:proofErr w:type="spellEnd"/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</w:t>
      </w:r>
    </w:p>
    <w:p w14:paraId="0FD77127" w14:textId="2B279C0C" w:rsidR="008F409C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bookmarkStart w:id="14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 xml:space="preserve">ри построении логики </w:t>
      </w:r>
      <w:proofErr w:type="spellStart"/>
      <w:r w:rsidR="00F67A13" w:rsidRPr="001174F4">
        <w:rPr>
          <w:sz w:val="28"/>
          <w:szCs w:val="28"/>
        </w:rPr>
        <w:t>парсинга</w:t>
      </w:r>
      <w:proofErr w:type="spellEnd"/>
      <w:r w:rsidR="00F67A13" w:rsidRPr="001174F4">
        <w:rPr>
          <w:sz w:val="28"/>
          <w:szCs w:val="28"/>
        </w:rPr>
        <w:t xml:space="preserve">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51501E" w:rsidRPr="001174F4">
        <w:rPr>
          <w:sz w:val="28"/>
          <w:szCs w:val="28"/>
        </w:rPr>
        <w:fldChar w:fldCharType="begin"/>
      </w:r>
      <w:r w:rsidR="0051501E" w:rsidRPr="001174F4">
        <w:rPr>
          <w:sz w:val="28"/>
          <w:szCs w:val="28"/>
        </w:rPr>
        <w:instrText xml:space="preserve"> REF _Ref9013033 \h  \* MERGEFORMAT </w:instrText>
      </w:r>
      <w:r w:rsidR="0051501E" w:rsidRPr="001174F4">
        <w:rPr>
          <w:sz w:val="28"/>
          <w:szCs w:val="28"/>
        </w:rPr>
      </w:r>
      <w:r w:rsidR="0051501E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DD3B21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="0051501E" w:rsidRPr="001174F4">
        <w:rPr>
          <w:sz w:val="28"/>
          <w:szCs w:val="28"/>
        </w:rPr>
        <w:fldChar w:fldCharType="end"/>
      </w:r>
      <w:r w:rsidR="009E1723" w:rsidRPr="001174F4">
        <w:rPr>
          <w:sz w:val="28"/>
          <w:szCs w:val="28"/>
        </w:rPr>
        <w:t>.</w:t>
      </w:r>
      <w:r w:rsidR="00CD1686">
        <w:rPr>
          <w:sz w:val="28"/>
          <w:szCs w:val="28"/>
        </w:rPr>
        <w:t xml:space="preserve"> </w:t>
      </w:r>
      <w:r w:rsidR="00CD1686" w:rsidRPr="00CD1686">
        <w:rPr>
          <w:sz w:val="28"/>
          <w:szCs w:val="28"/>
        </w:rPr>
        <w:t xml:space="preserve">Полный код программы приведён в </w:t>
      </w:r>
      <w:r w:rsidR="00CD1686" w:rsidRPr="00CD1686">
        <w:rPr>
          <w:sz w:val="28"/>
          <w:szCs w:val="28"/>
        </w:rPr>
        <w:fldChar w:fldCharType="begin"/>
      </w:r>
      <w:r w:rsidR="00CD1686" w:rsidRPr="00CD1686">
        <w:rPr>
          <w:sz w:val="28"/>
          <w:szCs w:val="28"/>
        </w:rPr>
        <w:instrText xml:space="preserve"> REF _Ref9625491 \h </w:instrText>
      </w:r>
      <w:r w:rsidR="00CD1686">
        <w:rPr>
          <w:sz w:val="28"/>
          <w:szCs w:val="28"/>
        </w:rPr>
        <w:instrText xml:space="preserve"> \* MERGEFORMAT </w:instrText>
      </w:r>
      <w:r w:rsidR="00CD1686" w:rsidRPr="00CD1686">
        <w:rPr>
          <w:sz w:val="28"/>
          <w:szCs w:val="28"/>
        </w:rPr>
      </w:r>
      <w:r w:rsidR="00CD1686" w:rsidRPr="00CD1686">
        <w:rPr>
          <w:sz w:val="28"/>
          <w:szCs w:val="28"/>
        </w:rPr>
        <w:fldChar w:fldCharType="separate"/>
      </w:r>
      <w:r w:rsidR="00CD1686" w:rsidRPr="00CD1686">
        <w:rPr>
          <w:color w:val="000000" w:themeColor="text1"/>
          <w:sz w:val="28"/>
          <w:szCs w:val="28"/>
        </w:rPr>
        <w:t>Приложени</w:t>
      </w:r>
      <w:r w:rsidR="0026652D">
        <w:rPr>
          <w:color w:val="000000" w:themeColor="text1"/>
          <w:sz w:val="28"/>
          <w:szCs w:val="28"/>
        </w:rPr>
        <w:t>и</w:t>
      </w:r>
      <w:r w:rsidR="00CD1686" w:rsidRPr="00CD1686">
        <w:rPr>
          <w:color w:val="000000" w:themeColor="text1"/>
          <w:sz w:val="28"/>
          <w:szCs w:val="28"/>
        </w:rPr>
        <w:t xml:space="preserve"> А.</w:t>
      </w:r>
      <w:r w:rsidR="00CD1686" w:rsidRPr="00CD1686">
        <w:rPr>
          <w:sz w:val="28"/>
          <w:szCs w:val="28"/>
        </w:rPr>
        <w:fldChar w:fldCharType="end"/>
      </w:r>
      <w:r w:rsidR="00CD1686" w:rsidRPr="001174F4">
        <w:rPr>
          <w:sz w:val="28"/>
          <w:szCs w:val="28"/>
        </w:rPr>
        <w:t xml:space="preserve"> </w:t>
      </w:r>
    </w:p>
    <w:bookmarkEnd w:id="14"/>
    <w:p w14:paraId="7BEF01E4" w14:textId="77777777" w:rsidR="00421A3A" w:rsidRPr="001174F4" w:rsidRDefault="00421A3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Pr="001174F4">
        <w:rPr>
          <w:sz w:val="28"/>
          <w:szCs w:val="28"/>
        </w:rPr>
        <w:t>:</w:t>
      </w:r>
    </w:p>
    <w:p w14:paraId="1B2881BD" w14:textId="77777777" w:rsidR="00421A3A" w:rsidRPr="001174F4" w:rsidRDefault="009E1723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14:paraId="7C05F78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 xml:space="preserve">множество методов, которые облегчают </w:t>
      </w:r>
      <w:proofErr w:type="spellStart"/>
      <w:r w:rsidR="009E1723" w:rsidRPr="001174F4">
        <w:rPr>
          <w:sz w:val="28"/>
          <w:szCs w:val="28"/>
        </w:rPr>
        <w:t>парсинг</w:t>
      </w:r>
      <w:proofErr w:type="spellEnd"/>
      <w:r w:rsidR="009E1723" w:rsidRPr="001174F4">
        <w:rPr>
          <w:sz w:val="28"/>
          <w:szCs w:val="28"/>
        </w:rPr>
        <w:t xml:space="preserve"> сайтов</w:t>
      </w:r>
      <w:r w:rsidRPr="001174F4">
        <w:rPr>
          <w:sz w:val="28"/>
          <w:szCs w:val="28"/>
        </w:rPr>
        <w:t>;</w:t>
      </w:r>
    </w:p>
    <w:p w14:paraId="0BF56437" w14:textId="77777777" w:rsidR="009E1723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;</w:t>
      </w:r>
    </w:p>
    <w:p w14:paraId="60123CC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14:paraId="36B1FA2E" w14:textId="77777777" w:rsidR="009E1723" w:rsidRPr="001174F4" w:rsidRDefault="00BF053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="009E1723" w:rsidRPr="001174F4">
        <w:rPr>
          <w:sz w:val="28"/>
          <w:szCs w:val="28"/>
        </w:rPr>
        <w:t>:</w:t>
      </w:r>
    </w:p>
    <w:p w14:paraId="64D77B6B" w14:textId="77777777" w:rsidR="00421A3A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="009E1723" w:rsidRPr="001174F4">
        <w:rPr>
          <w:sz w:val="28"/>
          <w:szCs w:val="28"/>
        </w:rPr>
        <w:t xml:space="preserve">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</w:t>
      </w:r>
      <w:proofErr w:type="spellStart"/>
      <w:r w:rsidR="009E1723" w:rsidRPr="001174F4">
        <w:rPr>
          <w:sz w:val="28"/>
          <w:szCs w:val="28"/>
        </w:rPr>
        <w:t>парсить</w:t>
      </w:r>
      <w:proofErr w:type="spellEnd"/>
      <w:r w:rsidR="009E1723" w:rsidRPr="001174F4">
        <w:rPr>
          <w:sz w:val="28"/>
          <w:szCs w:val="28"/>
        </w:rPr>
        <w:t xml:space="preserve">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14:paraId="39A6A75D" w14:textId="77777777" w:rsidR="009E1723" w:rsidRPr="001174F4" w:rsidRDefault="009E1723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lastRenderedPageBreak/>
        <w:t>Jsoup</w:t>
      </w:r>
      <w:proofErr w:type="spellEnd"/>
      <w:r w:rsidRPr="001174F4">
        <w:rPr>
          <w:sz w:val="28"/>
          <w:szCs w:val="28"/>
        </w:rPr>
        <w:t xml:space="preserve"> не поддерживает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14:paraId="7E87ADAE" w14:textId="0D2B8321" w:rsidR="0026652D" w:rsidRPr="0026652D" w:rsidRDefault="00421A3A" w:rsidP="0026652D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proofErr w:type="gramStart"/>
      <w:r w:rsidRPr="001174F4">
        <w:rPr>
          <w:sz w:val="28"/>
          <w:szCs w:val="28"/>
          <w:lang w:val="en-US"/>
        </w:rPr>
        <w:t>first(</w:t>
      </w:r>
      <w:proofErr w:type="gramEnd"/>
      <w:r w:rsidRPr="001174F4">
        <w:rPr>
          <w:sz w:val="28"/>
          <w:szCs w:val="28"/>
          <w:lang w:val="en-US"/>
        </w:rPr>
        <w:t>).</w:t>
      </w:r>
    </w:p>
    <w:p w14:paraId="13A6002F" w14:textId="77777777" w:rsidR="0026652D" w:rsidRPr="001174F4" w:rsidRDefault="0026652D" w:rsidP="0026652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EA66D0D" wp14:editId="31B27B84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D7F3" w14:textId="550851D3" w:rsidR="0026652D" w:rsidRPr="00323248" w:rsidRDefault="0026652D" w:rsidP="0026652D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5" w:name="_Ref9013033"/>
      <w:bookmarkStart w:id="16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323248">
        <w:rPr>
          <w:i w:val="0"/>
          <w:iCs w:val="0"/>
          <w:color w:val="auto"/>
          <w:sz w:val="24"/>
          <w:szCs w:val="24"/>
        </w:rPr>
        <w:t xml:space="preserve"> –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6"/>
    </w:p>
    <w:p w14:paraId="5577DD2C" w14:textId="77777777" w:rsidR="00CD77B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9365037"/>
      <w:bookmarkStart w:id="18" w:name="_Toc9389362"/>
      <w:bookmarkStart w:id="19" w:name="_Toc9696543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7"/>
      <w:bookmarkEnd w:id="18"/>
      <w:bookmarkEnd w:id="19"/>
    </w:p>
    <w:p w14:paraId="726CCEC0" w14:textId="77777777" w:rsidR="007243B9" w:rsidRPr="001174F4" w:rsidRDefault="007243B9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</w:t>
      </w:r>
      <w:proofErr w:type="spellStart"/>
      <w:r w:rsidRPr="001174F4">
        <w:rPr>
          <w:sz w:val="28"/>
          <w:szCs w:val="28"/>
        </w:rPr>
        <w:t>вебдрайвер</w:t>
      </w:r>
      <w:proofErr w:type="spellEnd"/>
      <w:r w:rsidR="00CA1F6A" w:rsidRPr="001174F4">
        <w:rPr>
          <w:sz w:val="28"/>
          <w:szCs w:val="28"/>
        </w:rPr>
        <w:t xml:space="preserve"> и подключить его через </w:t>
      </w:r>
      <w:proofErr w:type="spellStart"/>
      <w:proofErr w:type="gramStart"/>
      <w:r w:rsidR="00CA1F6A" w:rsidRPr="001174F4">
        <w:rPr>
          <w:sz w:val="28"/>
          <w:szCs w:val="28"/>
        </w:rPr>
        <w:t>setProperty</w:t>
      </w:r>
      <w:proofErr w:type="spellEnd"/>
      <w:r w:rsidR="00CA1F6A" w:rsidRPr="001174F4">
        <w:rPr>
          <w:sz w:val="28"/>
          <w:szCs w:val="28"/>
        </w:rPr>
        <w:t>(</w:t>
      </w:r>
      <w:proofErr w:type="spellStart"/>
      <w:proofErr w:type="gramEnd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key</w:t>
      </w:r>
      <w:proofErr w:type="spellEnd"/>
      <w:r w:rsidR="00CA1F6A" w:rsidRPr="001174F4">
        <w:rPr>
          <w:sz w:val="28"/>
          <w:szCs w:val="28"/>
        </w:rPr>
        <w:t xml:space="preserve">, </w:t>
      </w:r>
      <w:proofErr w:type="spellStart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value</w:t>
      </w:r>
      <w:proofErr w:type="spellEnd"/>
      <w:r w:rsidR="00CA1F6A" w:rsidRPr="001174F4">
        <w:rPr>
          <w:sz w:val="28"/>
          <w:szCs w:val="28"/>
        </w:rPr>
        <w:t xml:space="preserve">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</w:t>
      </w:r>
      <w:proofErr w:type="spellStart"/>
      <w:r w:rsidR="00CA1F6A" w:rsidRPr="001174F4">
        <w:rPr>
          <w:sz w:val="28"/>
          <w:szCs w:val="28"/>
        </w:rPr>
        <w:t>webdriver.chrome.driver</w:t>
      </w:r>
      <w:proofErr w:type="spellEnd"/>
      <w:r w:rsidR="00CA1F6A" w:rsidRPr="001174F4">
        <w:rPr>
          <w:sz w:val="28"/>
          <w:szCs w:val="28"/>
        </w:rPr>
        <w:t xml:space="preserve">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 xml:space="preserve">. В данном проекте 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14:paraId="53449FEC" w14:textId="77777777" w:rsidR="00CA1F6A" w:rsidRPr="001174F4" w:rsidRDefault="00CA1F6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0AB80A76" w14:textId="77777777" w:rsidR="00107DE1" w:rsidRPr="001174F4" w:rsidRDefault="00CA1F6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14:paraId="51760FA8" w14:textId="77777777" w:rsidR="00B71ECA" w:rsidRPr="00CA2C33" w:rsidRDefault="00107DE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</w:t>
      </w:r>
      <w:r w:rsidRPr="001174F4">
        <w:rPr>
          <w:sz w:val="28"/>
          <w:szCs w:val="28"/>
        </w:rPr>
        <w:lastRenderedPageBreak/>
        <w:t xml:space="preserve">этого метода и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 xml:space="preserve">использовать такие методы, как </w:t>
      </w:r>
      <w:proofErr w:type="spellStart"/>
      <w:r w:rsidR="00B71ECA" w:rsidRPr="001174F4">
        <w:rPr>
          <w:sz w:val="28"/>
          <w:szCs w:val="28"/>
        </w:rPr>
        <w:t>back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forward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refresh</w:t>
      </w:r>
      <w:proofErr w:type="spellEnd"/>
      <w:r w:rsidR="00B71ECA" w:rsidRPr="001174F4">
        <w:rPr>
          <w:sz w:val="28"/>
          <w:szCs w:val="28"/>
        </w:rPr>
        <w:t>();</w:t>
      </w:r>
    </w:p>
    <w:p w14:paraId="3943821D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элемент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который соответствует заданному критерию;</w:t>
      </w:r>
    </w:p>
    <w:p w14:paraId="6DE36375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 xml:space="preserve">принимает класс </w:t>
      </w:r>
      <w:proofErr w:type="spellStart"/>
      <w:r w:rsidR="00D20F2E"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14:paraId="476B5FF0" w14:textId="77777777" w:rsidR="00ED4D86" w:rsidRPr="001174F4" w:rsidRDefault="00ED4D8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14:paraId="7D4C4B55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By.id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id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14:paraId="72F2F137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By.name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name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14:paraId="6D1CB633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By.xpath</w:t>
      </w:r>
      <w:proofErr w:type="spellEnd"/>
      <w:proofErr w:type="gramEnd"/>
      <w:r w:rsidRPr="001174F4">
        <w:rPr>
          <w:sz w:val="28"/>
          <w:szCs w:val="28"/>
        </w:rPr>
        <w:t xml:space="preserve"> – используется для поиска элемента по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выражению;</w:t>
      </w:r>
    </w:p>
    <w:p w14:paraId="0186C009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By.tagName</w:t>
      </w:r>
      <w:proofErr w:type="spellEnd"/>
      <w:r w:rsidRPr="001174F4">
        <w:rPr>
          <w:sz w:val="28"/>
          <w:szCs w:val="28"/>
        </w:rPr>
        <w:t xml:space="preserve"> – поиск по имени HTML тега;</w:t>
      </w:r>
    </w:p>
    <w:p w14:paraId="2981D656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By.className</w:t>
      </w:r>
      <w:proofErr w:type="spellEnd"/>
      <w:r w:rsidRPr="001174F4">
        <w:rPr>
          <w:sz w:val="28"/>
          <w:szCs w:val="28"/>
        </w:rPr>
        <w:t xml:space="preserve"> – поиск по классу элемента;</w:t>
      </w:r>
    </w:p>
    <w:p w14:paraId="75087C81" w14:textId="77777777" w:rsidR="00017F61" w:rsidRPr="00F06CB3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By.cssSelector</w:t>
      </w:r>
      <w:proofErr w:type="spellEnd"/>
      <w:r w:rsidRPr="001174F4">
        <w:rPr>
          <w:sz w:val="28"/>
          <w:szCs w:val="28"/>
        </w:rPr>
        <w:t xml:space="preserve">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селектору;</w:t>
      </w:r>
    </w:p>
    <w:p w14:paraId="619D4F58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By.linkText</w:t>
      </w:r>
      <w:proofErr w:type="spellEnd"/>
      <w:r w:rsidRPr="001174F4">
        <w:rPr>
          <w:sz w:val="28"/>
          <w:szCs w:val="28"/>
        </w:rPr>
        <w:t xml:space="preserve">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14:paraId="6AF9C98B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By.partialLinkText</w:t>
      </w:r>
      <w:proofErr w:type="spellEnd"/>
      <w:r w:rsidRPr="001174F4">
        <w:rPr>
          <w:sz w:val="28"/>
          <w:szCs w:val="28"/>
        </w:rPr>
        <w:t xml:space="preserve"> – поиск ссылки по части с указанным текстом.</w:t>
      </w:r>
    </w:p>
    <w:p w14:paraId="0BB5CCE4" w14:textId="77777777" w:rsidR="00ED4D86" w:rsidRPr="001174F4" w:rsidRDefault="00ED4D86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val="en-US"/>
        </w:rPr>
        <w:t>innerHTML</w:t>
      </w:r>
      <w:proofErr w:type="spellEnd"/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14:paraId="5881EFD0" w14:textId="280C2535" w:rsidR="00ED4D86" w:rsidRPr="001174F4" w:rsidRDefault="00D30037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 xml:space="preserve">(), который позволяет взаимодействовать с активными объектами такими как </w:t>
      </w:r>
      <w:r w:rsidRPr="001174F4">
        <w:rPr>
          <w:sz w:val="28"/>
          <w:szCs w:val="28"/>
        </w:rPr>
        <w:lastRenderedPageBreak/>
        <w:t>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proofErr w:type="spellStart"/>
      <w:r w:rsidRPr="001174F4">
        <w:rPr>
          <w:sz w:val="28"/>
          <w:szCs w:val="28"/>
          <w:lang w:val="en-US"/>
        </w:rPr>
        <w:t>isDisplayed</w:t>
      </w:r>
      <w:proofErr w:type="spellEnd"/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Полный код программы приведён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_Ref9537447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23154F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Б.</w:t>
      </w:r>
      <w:r w:rsidR="002A184E" w:rsidRPr="002A184E">
        <w:rPr>
          <w:sz w:val="28"/>
          <w:szCs w:val="28"/>
        </w:rPr>
        <w:fldChar w:fldCharType="end"/>
      </w:r>
      <w:r w:rsidR="0023154F" w:rsidRPr="001174F4">
        <w:rPr>
          <w:sz w:val="28"/>
          <w:szCs w:val="28"/>
        </w:rPr>
        <w:t xml:space="preserve"> </w:t>
      </w:r>
    </w:p>
    <w:p w14:paraId="0BD9E61E" w14:textId="2284F99F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415DC16C" w14:textId="77777777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44D232BC" w14:textId="77777777" w:rsidR="0051501E" w:rsidRPr="001174F4" w:rsidRDefault="0051501E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14:paraId="4EF142B8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18996051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14:paraId="4F10C43D" w14:textId="77777777" w:rsidR="00BF0536" w:rsidRPr="001174F4" w:rsidRDefault="00BF053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14:paraId="51453692" w14:textId="77777777" w:rsidR="00BF0536" w:rsidRPr="001174F4" w:rsidRDefault="00BF0536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14:paraId="674B53C8" w14:textId="77777777" w:rsidR="00044326" w:rsidRPr="001174F4" w:rsidRDefault="00B23D8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14:paraId="4FDA0A34" w14:textId="77777777" w:rsidR="007243B9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9093840"/>
      <w:bookmarkStart w:id="21" w:name="_Toc9365038"/>
      <w:bookmarkStart w:id="22" w:name="_Toc9389363"/>
      <w:bookmarkStart w:id="23" w:name="_Toc9696544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0"/>
      <w:bookmarkEnd w:id="21"/>
      <w:bookmarkEnd w:id="22"/>
      <w:bookmarkEnd w:id="23"/>
      <w:proofErr w:type="spellEnd"/>
    </w:p>
    <w:p w14:paraId="7AC651F7" w14:textId="56582C81" w:rsidR="00D87C2C" w:rsidRPr="001174F4" w:rsidRDefault="00D87C2C" w:rsidP="00D523F7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</w:rPr>
        <w:t xml:space="preserve"> </w:t>
      </w:r>
      <w:r w:rsidR="00D47599">
        <w:rPr>
          <w:sz w:val="28"/>
          <w:szCs w:val="28"/>
        </w:rPr>
        <w:t>–</w:t>
      </w:r>
      <w:r w:rsidRPr="001174F4">
        <w:rPr>
          <w:sz w:val="28"/>
          <w:szCs w:val="28"/>
        </w:rPr>
        <w:t xml:space="preserve">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proofErr w:type="spellStart"/>
      <w:r w:rsidRPr="001174F4">
        <w:rPr>
          <w:sz w:val="28"/>
          <w:szCs w:val="28"/>
          <w:lang w:val="en-US"/>
        </w:rPr>
        <w:t>Mashape</w:t>
      </w:r>
      <w:proofErr w:type="spellEnd"/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5437235" w14:textId="77777777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Заголовки и параметры передаются с помощью API </w:t>
      </w:r>
      <w:proofErr w:type="spellStart"/>
      <w:proofErr w:type="gramStart"/>
      <w:r w:rsidRPr="001174F4">
        <w:rPr>
          <w:sz w:val="28"/>
          <w:szCs w:val="28"/>
        </w:rPr>
        <w:t>header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</w:t>
      </w:r>
      <w:proofErr w:type="spellStart"/>
      <w:proofErr w:type="gramStart"/>
      <w:r w:rsidRPr="001174F4">
        <w:rPr>
          <w:sz w:val="28"/>
          <w:szCs w:val="28"/>
        </w:rPr>
        <w:t>asJson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). Кроме этого метода есть другие варианты, например </w:t>
      </w:r>
      <w:proofErr w:type="spellStart"/>
      <w:proofErr w:type="gramStart"/>
      <w:r w:rsidRPr="001174F4">
        <w:rPr>
          <w:sz w:val="28"/>
          <w:szCs w:val="28"/>
        </w:rPr>
        <w:t>asBinary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), </w:t>
      </w:r>
      <w:proofErr w:type="spellStart"/>
      <w:r w:rsidRPr="001174F4">
        <w:rPr>
          <w:sz w:val="28"/>
          <w:szCs w:val="28"/>
        </w:rPr>
        <w:t>asString</w:t>
      </w:r>
      <w:proofErr w:type="spellEnd"/>
      <w:r w:rsidRPr="001174F4">
        <w:rPr>
          <w:sz w:val="28"/>
          <w:szCs w:val="28"/>
        </w:rPr>
        <w:t xml:space="preserve">() и </w:t>
      </w:r>
      <w:proofErr w:type="spellStart"/>
      <w:r w:rsidRPr="001174F4">
        <w:rPr>
          <w:sz w:val="28"/>
          <w:szCs w:val="28"/>
        </w:rPr>
        <w:t>asObject</w:t>
      </w:r>
      <w:proofErr w:type="spellEnd"/>
      <w:r w:rsidRPr="001174F4">
        <w:rPr>
          <w:sz w:val="28"/>
          <w:szCs w:val="28"/>
        </w:rPr>
        <w:t>().</w:t>
      </w:r>
    </w:p>
    <w:p w14:paraId="2781304D" w14:textId="5BE4357F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</w:t>
      </w:r>
      <w:proofErr w:type="spellStart"/>
      <w:r w:rsidRPr="001174F4">
        <w:rPr>
          <w:sz w:val="28"/>
          <w:szCs w:val="28"/>
        </w:rPr>
        <w:t>headers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Object</w:t>
      </w:r>
      <w:proofErr w:type="spellEnd"/>
      <w:r w:rsidRPr="001174F4">
        <w:rPr>
          <w:sz w:val="28"/>
          <w:szCs w:val="28"/>
        </w:rPr>
        <w:t>&gt;) и .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226B3AB" w14:textId="77777777" w:rsidR="00EF33AF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14:paraId="41C77BB7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14:paraId="1CE1F81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14:paraId="23F777A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lastRenderedPageBreak/>
        <w:t>Map&lt;String, String&gt; header = new HashMap&lt;</w:t>
      </w:r>
      <w:proofErr w:type="gramStart"/>
      <w:r w:rsidRPr="00F06CB3">
        <w:rPr>
          <w:sz w:val="24"/>
          <w:szCs w:val="24"/>
          <w:lang w:val="en-US"/>
        </w:rPr>
        <w:t>&gt;(</w:t>
      </w:r>
      <w:proofErr w:type="gramEnd"/>
      <w:r w:rsidRPr="00F06CB3">
        <w:rPr>
          <w:sz w:val="24"/>
          <w:szCs w:val="24"/>
          <w:lang w:val="en-US"/>
        </w:rPr>
        <w:t>);</w:t>
      </w:r>
    </w:p>
    <w:p w14:paraId="67B7023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/7.11.0");</w:t>
      </w:r>
    </w:p>
    <w:p w14:paraId="72DCADB4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"Accept", "*/*");</w:t>
      </w:r>
    </w:p>
    <w:p w14:paraId="1700B54C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14:paraId="1137F57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"Postman-Token", "ac6a192d-72f5-4238-9321-55c1308e9846,09ec761f-7c53-4696-bf5a-dc44918e73c5");</w:t>
      </w:r>
    </w:p>
    <w:p w14:paraId="2AD062F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"Host", "d289b99uqa0t82.cloudfront.net");</w:t>
      </w:r>
    </w:p>
    <w:p w14:paraId="1771994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deflate");</w:t>
      </w:r>
    </w:p>
    <w:p w14:paraId="7C12738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"Connection", "keep-alive");</w:t>
      </w:r>
    </w:p>
    <w:p w14:paraId="6AE65B4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14:paraId="22499CC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7D101EE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14:paraId="6E7DC4D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69F4D540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14:paraId="70A5E92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.headers</w:t>
      </w:r>
      <w:proofErr w:type="gramEnd"/>
      <w:r w:rsidRPr="00F06CB3">
        <w:rPr>
          <w:sz w:val="24"/>
          <w:szCs w:val="24"/>
          <w:lang w:val="en-US"/>
        </w:rPr>
        <w:t>(header)</w:t>
      </w:r>
    </w:p>
    <w:p w14:paraId="27EEE63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14:paraId="1301E269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14:paraId="4A578C3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14:paraId="1BAC05E9" w14:textId="77777777" w:rsidR="002B5430" w:rsidRPr="00F06CB3" w:rsidRDefault="002B5430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316B77E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02E31ACE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14:paraId="5D88146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14:paraId="488446E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15A2052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14:paraId="03ADA50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37A1E0C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14:paraId="58391233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</w:t>
      </w:r>
    </w:p>
    <w:p w14:paraId="207C1B8D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("Accept", "*/*")</w:t>
      </w:r>
    </w:p>
    <w:p w14:paraId="5439AEB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14:paraId="43F068B0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("Postman-Token", "ac6a192d-72f5-4238-9321-55c1308e9846,09ec761f-7c53-4696-bf5a-dc44918e73c5")</w:t>
      </w:r>
    </w:p>
    <w:p w14:paraId="78ED095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("Host", "d289b99uqa0t82.cloudfront.net")</w:t>
      </w:r>
    </w:p>
    <w:p w14:paraId="388C53E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</w:t>
      </w:r>
    </w:p>
    <w:p w14:paraId="7A7BA42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("Connection", "keep-alive")</w:t>
      </w:r>
    </w:p>
    <w:p w14:paraId="74554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14:paraId="05A5357A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14:paraId="2E0133C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14:paraId="7F2D3F4C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14:paraId="05E2422C" w14:textId="77777777" w:rsidR="002B5430" w:rsidRPr="00F06CB3" w:rsidRDefault="002B5430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54113354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32EAF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 xml:space="preserve">&lt;String&gt; </w:t>
      </w:r>
      <w:proofErr w:type="spell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= response;</w:t>
      </w:r>
    </w:p>
    <w:p w14:paraId="7A261AF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</w:t>
      </w:r>
      <w:proofErr w:type="spellStart"/>
      <w:proofErr w:type="gram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!</w:t>
      </w:r>
      <w:proofErr w:type="gramEnd"/>
      <w:r w:rsidRPr="00F06CB3">
        <w:rPr>
          <w:sz w:val="24"/>
          <w:szCs w:val="24"/>
          <w:lang w:val="en-US"/>
        </w:rPr>
        <w:t>= null) {</w:t>
      </w:r>
    </w:p>
    <w:p w14:paraId="22E5F5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futures.add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proofErr w:type="gramStart"/>
      <w:r w:rsidRPr="00F06CB3">
        <w:rPr>
          <w:sz w:val="24"/>
          <w:szCs w:val="24"/>
          <w:lang w:val="en-US"/>
        </w:rPr>
        <w:t>pool.submit</w:t>
      </w:r>
      <w:proofErr w:type="spellEnd"/>
      <w:proofErr w:type="gramEnd"/>
      <w:r w:rsidRPr="00F06CB3">
        <w:rPr>
          <w:sz w:val="24"/>
          <w:szCs w:val="24"/>
          <w:lang w:val="en-US"/>
        </w:rPr>
        <w:t xml:space="preserve">(() -&gt; </w:t>
      </w:r>
      <w:proofErr w:type="spellStart"/>
      <w:r w:rsidRPr="00F06CB3">
        <w:rPr>
          <w:sz w:val="24"/>
          <w:szCs w:val="24"/>
          <w:lang w:val="en-US"/>
        </w:rPr>
        <w:t>parseElements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finalResponse.getBody</w:t>
      </w:r>
      <w:proofErr w:type="spellEnd"/>
      <w:r w:rsidRPr="00F06CB3">
        <w:rPr>
          <w:sz w:val="24"/>
          <w:szCs w:val="24"/>
          <w:lang w:val="en-US"/>
        </w:rPr>
        <w:t>())));</w:t>
      </w:r>
    </w:p>
    <w:p w14:paraId="6B14E6E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1BEA6BA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6FBEC87C" w14:textId="1F112E8F" w:rsidR="00AA3EFD" w:rsidRPr="00AA3EFD" w:rsidRDefault="00AA3EFD" w:rsidP="00D523F7">
      <w:pPr>
        <w:spacing w:after="0" w:line="360" w:lineRule="auto"/>
        <w:ind w:firstLine="680"/>
        <w:rPr>
          <w:sz w:val="28"/>
          <w:szCs w:val="28"/>
        </w:rPr>
      </w:pPr>
      <w:r w:rsidRPr="00AA3EFD">
        <w:rPr>
          <w:sz w:val="28"/>
          <w:szCs w:val="28"/>
        </w:rPr>
        <w:lastRenderedPageBreak/>
        <w:t xml:space="preserve">Полный код программы приведён в </w:t>
      </w:r>
      <w:r w:rsidRPr="002A184E">
        <w:rPr>
          <w:sz w:val="28"/>
          <w:szCs w:val="28"/>
          <w:lang w:val="en-US"/>
        </w:rPr>
        <w:fldChar w:fldCharType="begin"/>
      </w:r>
      <w:r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 xml:space="preserve"> _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>9532983 \</w:instrText>
      </w:r>
      <w:r w:rsidRPr="002A184E">
        <w:rPr>
          <w:sz w:val="28"/>
          <w:szCs w:val="28"/>
          <w:lang w:val="en-US"/>
        </w:rPr>
        <w:instrText>h</w:instrText>
      </w:r>
      <w:r w:rsidRPr="002A184E">
        <w:rPr>
          <w:sz w:val="28"/>
          <w:szCs w:val="28"/>
        </w:rPr>
        <w:instrText xml:space="preserve"> </w:instrText>
      </w:r>
      <w:r w:rsidR="004D528D" w:rsidRPr="002A184E">
        <w:rPr>
          <w:sz w:val="28"/>
          <w:szCs w:val="28"/>
        </w:rPr>
        <w:instrText xml:space="preserve"> \* </w:instrText>
      </w:r>
      <w:r w:rsidR="004D528D" w:rsidRPr="002A184E">
        <w:rPr>
          <w:sz w:val="28"/>
          <w:szCs w:val="28"/>
          <w:lang w:val="en-US"/>
        </w:rPr>
        <w:instrText>MERGEFORMAT</w:instrText>
      </w:r>
      <w:r w:rsidR="004D528D"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</w:r>
      <w:r w:rsidRPr="002A184E">
        <w:rPr>
          <w:sz w:val="28"/>
          <w:szCs w:val="28"/>
          <w:lang w:val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26652D">
        <w:rPr>
          <w:color w:val="000000" w:themeColor="text1"/>
          <w:sz w:val="28"/>
          <w:szCs w:val="28"/>
        </w:rPr>
        <w:t>и</w:t>
      </w:r>
      <w:r w:rsidR="00972508" w:rsidRPr="00972508">
        <w:rPr>
          <w:sz w:val="28"/>
          <w:szCs w:val="28"/>
        </w:rPr>
        <w:t xml:space="preserve"> Г. Реализация парсера с</w:t>
      </w:r>
      <w:r w:rsidR="00972508" w:rsidRPr="00972508">
        <w:rPr>
          <w:color w:val="000000" w:themeColor="text1"/>
          <w:sz w:val="28"/>
          <w:szCs w:val="28"/>
        </w:rPr>
        <w:t xml:space="preserve"> помощью </w:t>
      </w:r>
      <w:proofErr w:type="spellStart"/>
      <w:r w:rsidR="00972508" w:rsidRPr="00972508">
        <w:rPr>
          <w:color w:val="000000" w:themeColor="text1"/>
          <w:sz w:val="28"/>
          <w:szCs w:val="28"/>
        </w:rPr>
        <w:t>Unirest</w:t>
      </w:r>
      <w:proofErr w:type="spellEnd"/>
      <w:r w:rsidR="00972508" w:rsidRPr="00972508">
        <w:rPr>
          <w:color w:val="000000" w:themeColor="text1"/>
          <w:sz w:val="28"/>
          <w:szCs w:val="28"/>
        </w:rPr>
        <w:t xml:space="preserve"> для сайта Kopikot.ru</w:t>
      </w:r>
      <w:r w:rsidRPr="002A184E">
        <w:rPr>
          <w:sz w:val="28"/>
          <w:szCs w:val="28"/>
          <w:lang w:val="en-US"/>
        </w:rPr>
        <w:fldChar w:fldCharType="end"/>
      </w:r>
    </w:p>
    <w:p w14:paraId="0B2FDF53" w14:textId="03124A73" w:rsidR="008C07FC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14:paraId="469732D7" w14:textId="77777777" w:rsidR="008C07FC" w:rsidRPr="001174F4" w:rsidRDefault="008C07F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proofErr w:type="spellStart"/>
      <w:r w:rsidR="002B66D3" w:rsidRPr="001174F4">
        <w:rPr>
          <w:sz w:val="28"/>
          <w:szCs w:val="28"/>
          <w:lang w:val="en-US"/>
        </w:rPr>
        <w:t>javaScript</w:t>
      </w:r>
      <w:proofErr w:type="spellEnd"/>
      <w:r w:rsidR="002B66D3" w:rsidRPr="001174F4">
        <w:rPr>
          <w:sz w:val="28"/>
          <w:szCs w:val="28"/>
        </w:rPr>
        <w:t xml:space="preserve"> страницы.</w:t>
      </w:r>
    </w:p>
    <w:p w14:paraId="31864B15" w14:textId="000E8CB0" w:rsidR="002B66D3" w:rsidRPr="001174F4" w:rsidRDefault="002B66D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</w:t>
      </w:r>
      <w:proofErr w:type="spellStart"/>
      <w:r w:rsidRPr="001174F4">
        <w:rPr>
          <w:sz w:val="28"/>
          <w:szCs w:val="28"/>
        </w:rPr>
        <w:t>XMLHttpRequest</w:t>
      </w:r>
      <w:proofErr w:type="spellEnd"/>
      <w:r w:rsidRPr="001174F4">
        <w:rPr>
          <w:sz w:val="28"/>
          <w:szCs w:val="28"/>
        </w:rPr>
        <w:t xml:space="preserve">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E34289" w:rsidRPr="001174F4">
        <w:rPr>
          <w:sz w:val="28"/>
          <w:szCs w:val="28"/>
        </w:rPr>
        <w:fldChar w:fldCharType="begin"/>
      </w:r>
      <w:r w:rsidR="00E34289" w:rsidRPr="001174F4">
        <w:rPr>
          <w:sz w:val="28"/>
          <w:szCs w:val="28"/>
        </w:rPr>
        <w:instrText xml:space="preserve"> REF _Ref9026860 \h  \* MERGEFORMAT </w:instrText>
      </w:r>
      <w:r w:rsidR="00E34289" w:rsidRPr="001174F4">
        <w:rPr>
          <w:sz w:val="28"/>
          <w:szCs w:val="28"/>
        </w:rPr>
      </w:r>
      <w:r w:rsidR="00E34289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="00E34289" w:rsidRPr="001174F4">
        <w:rPr>
          <w:sz w:val="28"/>
          <w:szCs w:val="28"/>
        </w:rPr>
        <w:fldChar w:fldCharType="end"/>
      </w:r>
      <w:r w:rsidR="0023154F">
        <w:rPr>
          <w:sz w:val="28"/>
          <w:szCs w:val="28"/>
        </w:rPr>
        <w:t>.</w:t>
      </w:r>
    </w:p>
    <w:p w14:paraId="07FB2A77" w14:textId="77777777" w:rsidR="00E34289" w:rsidRPr="001174F4" w:rsidRDefault="00E34289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2D33B10" wp14:editId="2C8DD44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5CC" w14:textId="611220B8" w:rsidR="00E34289" w:rsidRPr="00323248" w:rsidRDefault="00E34289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4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26652D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4"/>
    </w:p>
    <w:p w14:paraId="074EC04A" w14:textId="2EB07AA6" w:rsidR="008B22F8" w:rsidRPr="001174F4" w:rsidRDefault="008B22F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_Ref9026860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</w:t>
      </w:r>
      <w:r w:rsidRPr="001174F4">
        <w:rPr>
          <w:sz w:val="28"/>
          <w:szCs w:val="28"/>
        </w:rPr>
        <w:lastRenderedPageBreak/>
        <w:t xml:space="preserve">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_Ref9027867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3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73338DCD" w14:textId="77777777" w:rsidR="008B22F8" w:rsidRPr="001174F4" w:rsidRDefault="008B22F8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8150D7E" wp14:editId="3AB37DFB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726" w14:textId="186E751A" w:rsidR="008B22F8" w:rsidRPr="00323248" w:rsidRDefault="008B22F8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5"/>
    </w:p>
    <w:p w14:paraId="2DBD2215" w14:textId="77777777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14:paraId="4BD138B9" w14:textId="11184B46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9028458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4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3479FAC8" w14:textId="77777777" w:rsidR="002B5430" w:rsidRPr="001174F4" w:rsidRDefault="002B543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F4CC8B" wp14:editId="00B13EA0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A1DF" w14:textId="650CDEDD" w:rsidR="002B5430" w:rsidRPr="00323248" w:rsidRDefault="002B5430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6"/>
    </w:p>
    <w:p w14:paraId="1BCCD256" w14:textId="3B35114A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_Ref9028974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5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  <w:lang w:val="en-US"/>
        </w:rPr>
        <w:t>.</w:t>
      </w:r>
    </w:p>
    <w:p w14:paraId="1BADFD6B" w14:textId="77777777" w:rsidR="00466CBD" w:rsidRPr="001174F4" w:rsidRDefault="00466CB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44735403" wp14:editId="15E3D774">
            <wp:extent cx="6345575" cy="3835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556" cy="38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2FB" w14:textId="5770E162" w:rsidR="00466CBD" w:rsidRPr="00323248" w:rsidRDefault="00466CB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27"/>
      <w:proofErr w:type="spellEnd"/>
    </w:p>
    <w:p w14:paraId="2CE24178" w14:textId="77777777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14:paraId="7EF65CDA" w14:textId="714618C4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ED4393" w:rsidRPr="001174F4">
        <w:rPr>
          <w:sz w:val="28"/>
          <w:szCs w:val="28"/>
        </w:rPr>
        <w:fldChar w:fldCharType="begin"/>
      </w:r>
      <w:r w:rsidR="00ED4393" w:rsidRPr="001174F4">
        <w:rPr>
          <w:sz w:val="28"/>
          <w:szCs w:val="28"/>
        </w:rPr>
        <w:instrText xml:space="preserve"> REF _Ref9030262 \h  \* MERGEFORMAT </w:instrText>
      </w:r>
      <w:r w:rsidR="00ED4393" w:rsidRPr="001174F4">
        <w:rPr>
          <w:sz w:val="28"/>
          <w:szCs w:val="28"/>
        </w:rPr>
      </w:r>
      <w:r w:rsidR="00ED4393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6</w:t>
      </w:r>
      <w:r w:rsidR="00ED4393" w:rsidRPr="001174F4">
        <w:rPr>
          <w:sz w:val="28"/>
          <w:szCs w:val="28"/>
        </w:rPr>
        <w:fldChar w:fldCharType="end"/>
      </w:r>
      <w:r w:rsidR="00ED4393" w:rsidRPr="001174F4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ED4393" w:rsidRPr="001174F4">
        <w:rPr>
          <w:sz w:val="28"/>
          <w:szCs w:val="28"/>
          <w:lang w:val="en-US"/>
        </w:rPr>
        <w:fldChar w:fldCharType="begin"/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 xml:space="preserve"> _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>9030272 \</w:instrText>
      </w:r>
      <w:r w:rsidR="00ED4393" w:rsidRPr="001174F4">
        <w:rPr>
          <w:sz w:val="28"/>
          <w:szCs w:val="28"/>
          <w:lang w:val="en-US"/>
        </w:rPr>
        <w:instrText>h</w:instrText>
      </w:r>
      <w:r w:rsidR="00ED4393" w:rsidRPr="001174F4">
        <w:rPr>
          <w:sz w:val="28"/>
          <w:szCs w:val="28"/>
        </w:rPr>
        <w:instrText xml:space="preserve">  \* </w:instrText>
      </w:r>
      <w:r w:rsidR="00ED4393" w:rsidRPr="001174F4">
        <w:rPr>
          <w:sz w:val="28"/>
          <w:szCs w:val="28"/>
          <w:lang w:val="en-US"/>
        </w:rPr>
        <w:instrText>MERGEFORMAT</w:instrText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</w:r>
      <w:r w:rsidR="00ED4393"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ED4393" w:rsidRPr="001174F4">
        <w:rPr>
          <w:sz w:val="28"/>
          <w:szCs w:val="28"/>
          <w:lang w:val="en-US"/>
        </w:rPr>
        <w:fldChar w:fldCharType="end"/>
      </w:r>
      <w:r w:rsidR="00980B45" w:rsidRPr="001174F4">
        <w:rPr>
          <w:sz w:val="28"/>
          <w:szCs w:val="28"/>
        </w:rPr>
        <w:t>.</w:t>
      </w:r>
    </w:p>
    <w:p w14:paraId="4C55033E" w14:textId="77777777" w:rsidR="00ED4393" w:rsidRPr="001174F4" w:rsidRDefault="00980B45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8C6E1A7" wp14:editId="4BE95A03">
            <wp:extent cx="6054710" cy="14876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04" cy="1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8AA" w14:textId="09668CFE" w:rsidR="00980B45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8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8"/>
    </w:p>
    <w:p w14:paraId="2A0CB51D" w14:textId="77777777" w:rsidR="00ED4393" w:rsidRPr="001174F4" w:rsidRDefault="00EF521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CCA0D3" wp14:editId="29B2B752">
            <wp:extent cx="5403269" cy="3411941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71" cy="3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DFB" w14:textId="6E537B21" w:rsidR="00EF5210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9" w:name="_Ref9364702"/>
      <w:bookmarkStart w:id="30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0"/>
    </w:p>
    <w:p w14:paraId="6D9284DB" w14:textId="7103A92D" w:rsidR="00ED4393" w:rsidRPr="001174F4" w:rsidRDefault="00ED439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_Ref9364702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 xml:space="preserve">. У поля с именем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 значением является хэш для идентификатора сессии и 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9030314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8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28FFBB1F" w14:textId="77777777" w:rsidR="00ED4393" w:rsidRPr="001174F4" w:rsidRDefault="00ED439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15A340C" wp14:editId="6C8B7896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6DF3" w14:textId="0E5CC408" w:rsidR="00ED4393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1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1"/>
      <w:proofErr w:type="spellEnd"/>
    </w:p>
    <w:p w14:paraId="0C18ED61" w14:textId="77777777" w:rsidR="00C95C0D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14:paraId="33575D82" w14:textId="6BB9D065" w:rsidR="004D1AC2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</w:t>
      </w:r>
      <w:r w:rsidRPr="001174F4">
        <w:rPr>
          <w:sz w:val="28"/>
          <w:szCs w:val="28"/>
        </w:rPr>
        <w:lastRenderedPageBreak/>
        <w:t xml:space="preserve">программирования и какие библиотеки использовать. Пример изображен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_Ref9030614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9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9AB11B4" w14:textId="77777777" w:rsidR="00C95C0D" w:rsidRPr="001174F4" w:rsidRDefault="00C95C0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D9E1697" wp14:editId="74D581AF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92F" w14:textId="3E79F2E0" w:rsidR="004D1AC2" w:rsidRPr="00323248" w:rsidRDefault="00C95C0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2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proofErr w:type="spellStart"/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2"/>
    </w:p>
    <w:p w14:paraId="22AE7544" w14:textId="77777777" w:rsidR="00450E98" w:rsidRPr="001174F4" w:rsidRDefault="00B625F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proofErr w:type="spellStart"/>
      <w:r w:rsidR="00DF5DD6" w:rsidRPr="001174F4">
        <w:rPr>
          <w:sz w:val="28"/>
          <w:szCs w:val="28"/>
          <w:lang w:val="en-US"/>
        </w:rPr>
        <w:t>JsonPath</w:t>
      </w:r>
      <w:proofErr w:type="spellEnd"/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proofErr w:type="spellStart"/>
      <w:r w:rsidR="00450E98" w:rsidRPr="001174F4">
        <w:rPr>
          <w:sz w:val="28"/>
          <w:szCs w:val="28"/>
          <w:lang w:val="en-US"/>
        </w:rPr>
        <w:t>Kopikot</w:t>
      </w:r>
      <w:proofErr w:type="spellEnd"/>
      <w:r w:rsidR="00450E98" w:rsidRPr="001174F4">
        <w:rPr>
          <w:sz w:val="28"/>
          <w:szCs w:val="28"/>
        </w:rPr>
        <w:t>.</w:t>
      </w:r>
      <w:proofErr w:type="spellStart"/>
      <w:r w:rsidR="00450E98" w:rsidRPr="001174F4">
        <w:rPr>
          <w:sz w:val="28"/>
          <w:szCs w:val="28"/>
          <w:lang w:val="en-US"/>
        </w:rPr>
        <w:t>ru</w:t>
      </w:r>
      <w:proofErr w:type="spellEnd"/>
      <w:r w:rsidR="00450E98" w:rsidRPr="001174F4">
        <w:rPr>
          <w:sz w:val="28"/>
          <w:szCs w:val="28"/>
        </w:rPr>
        <w:t>.</w:t>
      </w:r>
    </w:p>
    <w:p w14:paraId="19D5687A" w14:textId="77777777" w:rsidR="00450E98" w:rsidRPr="00F06CB3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List&lt;Object&gt; items = </w:t>
      </w:r>
      <w:proofErr w:type="spellStart"/>
      <w:r w:rsidRPr="00F06CB3">
        <w:rPr>
          <w:sz w:val="24"/>
          <w:szCs w:val="24"/>
          <w:lang w:val="en-US"/>
        </w:rPr>
        <w:t>JsonPath.read</w:t>
      </w:r>
      <w:proofErr w:type="spellEnd"/>
      <w:r w:rsidRPr="00F06CB3">
        <w:rPr>
          <w:sz w:val="24"/>
          <w:szCs w:val="24"/>
          <w:lang w:val="en-US"/>
        </w:rPr>
        <w:t>(response, "</w:t>
      </w:r>
      <w:proofErr w:type="gramStart"/>
      <w:r w:rsidRPr="00F06CB3">
        <w:rPr>
          <w:sz w:val="24"/>
          <w:szCs w:val="24"/>
          <w:lang w:val="en-US"/>
        </w:rPr>
        <w:t>$..</w:t>
      </w:r>
      <w:proofErr w:type="gramEnd"/>
      <w:r w:rsidRPr="00F06CB3">
        <w:rPr>
          <w:sz w:val="24"/>
          <w:szCs w:val="24"/>
          <w:lang w:val="en-US"/>
        </w:rPr>
        <w:t>items[*]");</w:t>
      </w:r>
    </w:p>
    <w:p w14:paraId="2B15E1B2" w14:textId="77777777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14:paraId="0180272F" w14:textId="77777777" w:rsidR="00450E98" w:rsidRPr="001174F4" w:rsidRDefault="00450E98" w:rsidP="00D523F7">
      <w:pPr>
        <w:pStyle w:val="af2"/>
        <w:spacing w:after="0" w:line="360" w:lineRule="auto"/>
        <w:ind w:left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String label = </w:t>
      </w:r>
      <w:proofErr w:type="spellStart"/>
      <w:r w:rsidRPr="001174F4">
        <w:rPr>
          <w:sz w:val="28"/>
          <w:szCs w:val="28"/>
          <w:lang w:val="en-US"/>
        </w:rPr>
        <w:t>JsonPath.read</w:t>
      </w:r>
      <w:proofErr w:type="spellEnd"/>
      <w:r w:rsidRPr="001174F4">
        <w:rPr>
          <w:sz w:val="28"/>
          <w:szCs w:val="28"/>
          <w:lang w:val="en-US"/>
        </w:rPr>
        <w:t>(item, "</w:t>
      </w:r>
      <w:proofErr w:type="gramStart"/>
      <w:r w:rsidRPr="001174F4">
        <w:rPr>
          <w:sz w:val="28"/>
          <w:szCs w:val="28"/>
          <w:lang w:val="en-US"/>
        </w:rPr>
        <w:t>$.</w:t>
      </w:r>
      <w:proofErr w:type="spellStart"/>
      <w:r w:rsidRPr="001174F4">
        <w:rPr>
          <w:sz w:val="28"/>
          <w:szCs w:val="28"/>
          <w:lang w:val="en-US"/>
        </w:rPr>
        <w:t>commission.max</w:t>
      </w:r>
      <w:proofErr w:type="gramEnd"/>
      <w:r w:rsidRPr="001174F4">
        <w:rPr>
          <w:sz w:val="28"/>
          <w:szCs w:val="28"/>
          <w:lang w:val="en-US"/>
        </w:rPr>
        <w:t>.unit</w:t>
      </w:r>
      <w:proofErr w:type="spellEnd"/>
      <w:r w:rsidRPr="001174F4">
        <w:rPr>
          <w:sz w:val="28"/>
          <w:szCs w:val="28"/>
          <w:lang w:val="en-US"/>
        </w:rPr>
        <w:t>");</w:t>
      </w:r>
    </w:p>
    <w:p w14:paraId="2C6BEE6C" w14:textId="0D3C1C9C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кода из метода, который извлекает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>. В данному случае это процент. Через точку происходит обращение к последующим элементам для извлечения информации.</w:t>
      </w:r>
      <w:r w:rsidR="002A184E">
        <w:rPr>
          <w:sz w:val="28"/>
          <w:szCs w:val="28"/>
        </w:rPr>
        <w:t xml:space="preserve"> Полный код программы</w:t>
      </w:r>
      <w:r w:rsidR="00103C9B">
        <w:rPr>
          <w:sz w:val="28"/>
          <w:szCs w:val="28"/>
        </w:rPr>
        <w:t xml:space="preserve"> приведён</w:t>
      </w:r>
      <w:r w:rsidR="002A184E">
        <w:rPr>
          <w:sz w:val="28"/>
          <w:szCs w:val="28"/>
        </w:rPr>
        <w:t xml:space="preserve">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_Ref9537648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Г.</w:t>
      </w:r>
      <w:r w:rsidR="002A184E" w:rsidRPr="002A184E">
        <w:rPr>
          <w:sz w:val="28"/>
          <w:szCs w:val="28"/>
        </w:rPr>
        <w:fldChar w:fldCharType="end"/>
      </w:r>
    </w:p>
    <w:p w14:paraId="43A66F7D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14:paraId="630FF3F9" w14:textId="3F7A6251" w:rsidR="00C53314" w:rsidRPr="001174F4" w:rsidRDefault="00804D25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быстродействие.</w:t>
      </w:r>
    </w:p>
    <w:p w14:paraId="760F8CA4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14:paraId="4D937314" w14:textId="77777777" w:rsidR="00292274" w:rsidRPr="001174F4" w:rsidRDefault="00C53314" w:rsidP="00D523F7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14:paraId="2CB297B7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33" w:name="_Toc9365039"/>
      <w:bookmarkStart w:id="34" w:name="_Toc9389364"/>
      <w:bookmarkStart w:id="35" w:name="_Toc9696545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33"/>
      <w:bookmarkEnd w:id="34"/>
      <w:bookmarkEnd w:id="35"/>
    </w:p>
    <w:p w14:paraId="5A730BF7" w14:textId="77777777" w:rsidR="00563E1D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563E1D" w:rsidRPr="001174F4">
        <w:rPr>
          <w:sz w:val="28"/>
          <w:szCs w:val="28"/>
        </w:rPr>
        <w:t>парсинга</w:t>
      </w:r>
      <w:proofErr w:type="spellEnd"/>
      <w:r w:rsidR="00563E1D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proofErr w:type="spellStart"/>
      <w:r w:rsidR="00563E1D" w:rsidRPr="001174F4">
        <w:rPr>
          <w:sz w:val="28"/>
          <w:szCs w:val="28"/>
          <w:lang w:val="en-US"/>
        </w:rPr>
        <w:t>HtmlAgilityPack</w:t>
      </w:r>
      <w:proofErr w:type="spellEnd"/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AngleSharp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CsQuery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RestSharp</w:t>
      </w:r>
      <w:proofErr w:type="spellEnd"/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14:paraId="0A9EDD53" w14:textId="77777777" w:rsidR="00761B6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9365040"/>
      <w:bookmarkStart w:id="37" w:name="_Toc9389365"/>
      <w:bookmarkStart w:id="38" w:name="_Toc9696546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36"/>
      <w:bookmarkEnd w:id="37"/>
      <w:bookmarkEnd w:id="38"/>
      <w:proofErr w:type="spellEnd"/>
    </w:p>
    <w:p w14:paraId="0B9D5D6C" w14:textId="3E95843F" w:rsidR="00AC21DA" w:rsidRPr="007527A8" w:rsidRDefault="00C5331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proofErr w:type="spellStart"/>
      <w:r w:rsidR="007331D3" w:rsidRPr="007331D3">
        <w:rPr>
          <w:sz w:val="28"/>
          <w:lang w:eastAsia="en-US"/>
        </w:rPr>
        <w:t>eXtensible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Stylesheet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Language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Transformations</w:t>
      </w:r>
      <w:proofErr w:type="spellEnd"/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14:paraId="2F15A86A" w14:textId="77777777" w:rsidR="007F254C" w:rsidRDefault="007F254C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 w:rsidR="00DD281A">
        <w:rPr>
          <w:sz w:val="28"/>
        </w:rPr>
        <w:t xml:space="preserve">парсера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6CEABC7A" w14:textId="77777777" w:rsidR="007F254C" w:rsidRDefault="000D6B80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0D6B80">
        <w:rPr>
          <w:sz w:val="28"/>
          <w:lang w:eastAsia="en-US"/>
        </w:rPr>
        <w:t>SelectNodes</w:t>
      </w:r>
      <w:proofErr w:type="spellEnd"/>
      <w:r w:rsidRPr="000D6B80">
        <w:rPr>
          <w:sz w:val="28"/>
          <w:lang w:eastAsia="en-US"/>
        </w:rPr>
        <w:t>(</w:t>
      </w:r>
      <w:proofErr w:type="spellStart"/>
      <w:proofErr w:type="gramEnd"/>
      <w:r w:rsidRPr="000D6B80">
        <w:rPr>
          <w:sz w:val="28"/>
          <w:lang w:eastAsia="en-US"/>
        </w:rPr>
        <w:t>string</w:t>
      </w:r>
      <w:proofErr w:type="spellEnd"/>
      <w:r w:rsidRPr="000D6B80">
        <w:rPr>
          <w:sz w:val="28"/>
          <w:lang w:eastAsia="en-US"/>
        </w:rPr>
        <w:t xml:space="preserve"> </w:t>
      </w:r>
      <w:proofErr w:type="spellStart"/>
      <w:r w:rsidRPr="000D6B80">
        <w:rPr>
          <w:sz w:val="28"/>
          <w:lang w:eastAsia="en-US"/>
        </w:rPr>
        <w:t>xpath</w:t>
      </w:r>
      <w:proofErr w:type="spellEnd"/>
      <w:r w:rsidRPr="000D6B80">
        <w:rPr>
          <w:sz w:val="28"/>
          <w:lang w:eastAsia="en-US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proofErr w:type="spellStart"/>
      <w:r w:rsidRPr="000D6B80">
        <w:rPr>
          <w:sz w:val="28"/>
        </w:rPr>
        <w:t>HtmlAgilityPack.HtmlNodeCollection</w:t>
      </w:r>
      <w:proofErr w:type="spellEnd"/>
      <w:r w:rsidRPr="000D6B80">
        <w:rPr>
          <w:sz w:val="28"/>
        </w:rPr>
        <w:t xml:space="preserve">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</w:t>
      </w:r>
      <w:proofErr w:type="spellStart"/>
      <w:r w:rsidRPr="000D6B80">
        <w:rPr>
          <w:sz w:val="28"/>
        </w:rPr>
        <w:t>XPath</w:t>
      </w:r>
      <w:proofErr w:type="spellEnd"/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ю. Метод в</w:t>
      </w:r>
      <w:r w:rsidRPr="000D6B80">
        <w:rPr>
          <w:sz w:val="28"/>
        </w:rPr>
        <w:t xml:space="preserve">ыбирает список узлов, соответствующих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14:paraId="044D8996" w14:textId="77777777" w:rsidR="005A2283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5A2283">
        <w:rPr>
          <w:sz w:val="28"/>
          <w:lang w:val="en-US"/>
        </w:rPr>
        <w:t>SelectSingleNode</w:t>
      </w:r>
      <w:proofErr w:type="spellEnd"/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xpath</w:t>
      </w:r>
      <w:proofErr w:type="spellEnd"/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 xml:space="preserve">ервый </w:t>
      </w:r>
      <w:proofErr w:type="spellStart"/>
      <w:r w:rsidRPr="005A2283">
        <w:rPr>
          <w:sz w:val="28"/>
        </w:rPr>
        <w:t>HtmlAgilityPack.HtmlNode</w:t>
      </w:r>
      <w:proofErr w:type="spellEnd"/>
      <w:r w:rsidRPr="005A2283">
        <w:rPr>
          <w:sz w:val="28"/>
        </w:rPr>
        <w:t xml:space="preserve">, соответствующий запросу </w:t>
      </w:r>
      <w:proofErr w:type="spellStart"/>
      <w:r w:rsidRPr="005A2283">
        <w:rPr>
          <w:sz w:val="28"/>
        </w:rPr>
        <w:t>XPath</w:t>
      </w:r>
      <w:proofErr w:type="spellEnd"/>
      <w:r w:rsidRPr="005A2283">
        <w:rPr>
          <w:sz w:val="28"/>
        </w:rPr>
        <w:t xml:space="preserve">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</w:t>
      </w:r>
      <w:proofErr w:type="spellStart"/>
      <w:r w:rsidRPr="005A2283">
        <w:rPr>
          <w:sz w:val="28"/>
        </w:rPr>
        <w:t>HtmlNode</w:t>
      </w:r>
      <w:proofErr w:type="spellEnd"/>
      <w:r w:rsidRPr="005A2283">
        <w:rPr>
          <w:sz w:val="28"/>
        </w:rPr>
        <w:t xml:space="preserve">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14:paraId="2DA3FD4F" w14:textId="77777777" w:rsidR="009912A8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proofErr w:type="spellStart"/>
      <w:r w:rsidR="009912A8">
        <w:rPr>
          <w:sz w:val="28"/>
          <w:lang w:val="en-US"/>
        </w:rPr>
        <w:t>HtmlDocument</w:t>
      </w:r>
      <w:proofErr w:type="spellEnd"/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14:paraId="073993EC" w14:textId="77777777" w:rsidR="009912A8" w:rsidRPr="008D779F" w:rsidRDefault="009912A8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39" w:name="_Hlk9040167"/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 xml:space="preserve">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14:paraId="46EC7E81" w14:textId="0910570F" w:rsidR="007331D3" w:rsidRPr="007331D3" w:rsidRDefault="007331D3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_Ref9538689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Д.</w:t>
      </w:r>
      <w:r w:rsidR="004A5B6D" w:rsidRPr="004A5B6D">
        <w:rPr>
          <w:sz w:val="28"/>
          <w:szCs w:val="28"/>
        </w:rPr>
        <w:fldChar w:fldCharType="end"/>
      </w:r>
    </w:p>
    <w:bookmarkEnd w:id="39"/>
    <w:p w14:paraId="79BDF66C" w14:textId="77777777" w:rsidR="000D6B80" w:rsidRDefault="007331D3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>
        <w:rPr>
          <w:sz w:val="28"/>
          <w:lang w:val="en-US" w:eastAsia="en-US"/>
        </w:rPr>
        <w:t>:</w:t>
      </w:r>
    </w:p>
    <w:p w14:paraId="07A38C17" w14:textId="15A45A79" w:rsidR="007331D3" w:rsidRDefault="00804D25" w:rsidP="00D523F7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XPath </w:t>
      </w:r>
      <w:r>
        <w:rPr>
          <w:sz w:val="28"/>
          <w:lang w:eastAsia="en-US"/>
        </w:rPr>
        <w:t>выражениями.</w:t>
      </w:r>
    </w:p>
    <w:p w14:paraId="284215C4" w14:textId="77777777" w:rsidR="007331D3" w:rsidRDefault="007331D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14:paraId="0A49B7A7" w14:textId="77777777" w:rsidR="007331D3" w:rsidRPr="007331D3" w:rsidRDefault="004214A7" w:rsidP="00D523F7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14:paraId="49174507" w14:textId="77777777" w:rsidR="004214A7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0" w:name="_Toc9365041"/>
      <w:bookmarkStart w:id="41" w:name="_Toc9389366"/>
      <w:bookmarkStart w:id="42" w:name="_Toc969654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0"/>
      <w:bookmarkEnd w:id="41"/>
      <w:bookmarkEnd w:id="42"/>
    </w:p>
    <w:p w14:paraId="1CC002B3" w14:textId="41E1F41F" w:rsidR="004214A7" w:rsidRPr="001B7B2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 xml:space="preserve">. Реализация по умолчанию основана на </w:t>
      </w:r>
      <w:proofErr w:type="spellStart"/>
      <w:r w:rsidRPr="004214A7">
        <w:rPr>
          <w:sz w:val="28"/>
          <w:lang w:eastAsia="en-US"/>
        </w:rPr>
        <w:t>HTMLAgilityPack</w:t>
      </w:r>
      <w:proofErr w:type="spellEnd"/>
      <w:r w:rsidRPr="004214A7">
        <w:rPr>
          <w:sz w:val="28"/>
          <w:lang w:eastAsia="en-US"/>
        </w:rPr>
        <w:t xml:space="preserve">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E44467">
        <w:rPr>
          <w:sz w:val="28"/>
          <w:lang w:eastAsia="en-US"/>
        </w:rPr>
        <w:instrText xml:space="preserve"> \* MERGEFORMAT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14:paraId="0D3448C0" w14:textId="77777777" w:rsidR="004214A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29D79850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proofErr w:type="spellStart"/>
      <w:r>
        <w:rPr>
          <w:sz w:val="28"/>
          <w:lang w:val="en-US"/>
        </w:rPr>
        <w:t>HtmlDocument</w:t>
      </w:r>
      <w:proofErr w:type="spellEnd"/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14:paraId="4EFAEF22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BB4BC6D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14:paraId="2FAD699B" w14:textId="77777777" w:rsidR="008D779F" w:rsidRPr="008D779F" w:rsidRDefault="008D779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>совпадение по названию атрибута в старшем элементе. Если совпадений нет, то вернётся второй аргумент.</w:t>
      </w:r>
    </w:p>
    <w:p w14:paraId="2AB92824" w14:textId="266E71C5" w:rsidR="008D779F" w:rsidRPr="007331D3" w:rsidRDefault="008D779F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_Ref9538713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Ж.</w:t>
      </w:r>
      <w:r w:rsidR="004A5B6D" w:rsidRPr="004A5B6D">
        <w:rPr>
          <w:sz w:val="28"/>
          <w:szCs w:val="28"/>
        </w:rPr>
        <w:fldChar w:fldCharType="end"/>
      </w:r>
    </w:p>
    <w:p w14:paraId="1C45B5D6" w14:textId="77777777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</w:t>
      </w:r>
      <w:r w:rsidRPr="00E143F1">
        <w:rPr>
          <w:sz w:val="28"/>
          <w:lang w:eastAsia="en-US"/>
        </w:rPr>
        <w:t>:</w:t>
      </w:r>
    </w:p>
    <w:p w14:paraId="5617EB50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8D779F">
        <w:rPr>
          <w:sz w:val="28"/>
          <w:lang w:eastAsia="en-US"/>
        </w:rPr>
        <w:t>;</w:t>
      </w:r>
    </w:p>
    <w:p w14:paraId="6EAB47F5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14:paraId="3BF4716C" w14:textId="77777777" w:rsidR="008D779F" w:rsidRP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14:paraId="2BB019F9" w14:textId="77777777" w:rsidR="008D779F" w:rsidRPr="008D779F" w:rsidRDefault="008D779F" w:rsidP="00D523F7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селекторами.</w:t>
      </w:r>
    </w:p>
    <w:p w14:paraId="1DE121DA" w14:textId="77777777" w:rsidR="008D779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3" w:name="_Toc9365042"/>
      <w:bookmarkStart w:id="44" w:name="_Toc9389367"/>
      <w:bookmarkStart w:id="45" w:name="_Toc969654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proofErr w:type="spellStart"/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43"/>
      <w:bookmarkEnd w:id="44"/>
      <w:bookmarkEnd w:id="45"/>
      <w:proofErr w:type="spellEnd"/>
    </w:p>
    <w:p w14:paraId="60DC6B1B" w14:textId="75E379E0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такие как HTML, SVG и </w:t>
      </w:r>
      <w:proofErr w:type="spellStart"/>
      <w:r w:rsidRPr="008D779F">
        <w:rPr>
          <w:sz w:val="28"/>
          <w:lang w:eastAsia="en-US"/>
        </w:rPr>
        <w:t>MathML</w:t>
      </w:r>
      <w:proofErr w:type="spellEnd"/>
      <w:r w:rsidRPr="008D779F">
        <w:rPr>
          <w:sz w:val="28"/>
          <w:lang w:eastAsia="en-US"/>
        </w:rPr>
        <w:t xml:space="preserve">. XML также поддерживается библиотекой. Важным аспектом </w:t>
      </w: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</w:t>
      </w:r>
      <w:proofErr w:type="spellStart"/>
      <w:r w:rsidRPr="008D779F">
        <w:rPr>
          <w:sz w:val="28"/>
          <w:lang w:eastAsia="en-US"/>
        </w:rPr>
        <w:t>querySelector</w:t>
      </w:r>
      <w:proofErr w:type="spellEnd"/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или </w:t>
      </w:r>
      <w:proofErr w:type="spellStart"/>
      <w:r w:rsidRPr="008D779F">
        <w:rPr>
          <w:sz w:val="28"/>
          <w:lang w:eastAsia="en-US"/>
        </w:rPr>
        <w:t>querySelectorAll</w:t>
      </w:r>
      <w:proofErr w:type="spellEnd"/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14:paraId="0305CC85" w14:textId="77777777" w:rsidR="00D30037" w:rsidRDefault="00D3003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proofErr w:type="spellStart"/>
      <w:r w:rsidR="00DD281A">
        <w:rPr>
          <w:sz w:val="28"/>
          <w:lang w:val="en-US" w:eastAsia="en-US"/>
        </w:rPr>
        <w:t>AngleSharp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1083B867" w14:textId="77777777" w:rsidR="00045E2E" w:rsidRDefault="00DD281A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ParseDocument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 xml:space="preserve">Метод </w:t>
      </w:r>
      <w:proofErr w:type="spellStart"/>
      <w:r w:rsidR="00045E2E">
        <w:rPr>
          <w:sz w:val="28"/>
          <w:lang w:eastAsia="en-US"/>
        </w:rPr>
        <w:t>парсит</w:t>
      </w:r>
      <w:proofErr w:type="spellEnd"/>
      <w:r w:rsidR="00045E2E">
        <w:rPr>
          <w:sz w:val="28"/>
          <w:lang w:eastAsia="en-US"/>
        </w:rPr>
        <w:t xml:space="preserve"> переданный аргумент и возвращает результат.</w:t>
      </w:r>
    </w:p>
    <w:p w14:paraId="2845EFBC" w14:textId="77777777" w:rsidR="008D779F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GetElementsByClassName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val="en-US" w:eastAsia="en-US"/>
        </w:rPr>
        <w:t>classNames</w:t>
      </w:r>
      <w:proofErr w:type="spellEnd"/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E0ABF23" w14:textId="77777777" w:rsidR="00045E2E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eastAsia="en-US"/>
        </w:rPr>
        <w:t>GetElementsByTagName</w:t>
      </w:r>
      <w:proofErr w:type="spellEnd"/>
      <w:r w:rsidRPr="00045E2E">
        <w:rPr>
          <w:sz w:val="28"/>
          <w:lang w:eastAsia="en-US"/>
        </w:rPr>
        <w:t>(</w:t>
      </w:r>
      <w:proofErr w:type="spellStart"/>
      <w:proofErr w:type="gramEnd"/>
      <w:r w:rsidRPr="00045E2E">
        <w:rPr>
          <w:sz w:val="28"/>
          <w:lang w:eastAsia="en-US"/>
        </w:rPr>
        <w:t>string</w:t>
      </w:r>
      <w:proofErr w:type="spellEnd"/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eastAsia="en-US"/>
        </w:rPr>
        <w:t>tagName</w:t>
      </w:r>
      <w:proofErr w:type="spellEnd"/>
      <w:r w:rsidRPr="00045E2E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lastRenderedPageBreak/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D537244" w14:textId="77777777" w:rsidR="009225B8" w:rsidRDefault="009225B8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9225B8">
        <w:rPr>
          <w:sz w:val="28"/>
          <w:lang w:val="en-US" w:eastAsia="en-US"/>
        </w:rPr>
        <w:t>GetAttribute</w:t>
      </w:r>
      <w:proofErr w:type="spellEnd"/>
      <w:r w:rsidRPr="009225B8">
        <w:rPr>
          <w:sz w:val="28"/>
          <w:lang w:eastAsia="en-US"/>
        </w:rPr>
        <w:t>(</w:t>
      </w:r>
      <w:proofErr w:type="gramEnd"/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14:paraId="2553584C" w14:textId="77777777" w:rsidR="00345F47" w:rsidRDefault="00345F4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345F47">
        <w:rPr>
          <w:sz w:val="28"/>
          <w:lang w:eastAsia="en-US"/>
        </w:rPr>
        <w:t>QuerySelectorAll</w:t>
      </w:r>
      <w:proofErr w:type="spellEnd"/>
      <w:r w:rsidRPr="00345F47">
        <w:rPr>
          <w:sz w:val="28"/>
          <w:lang w:eastAsia="en-US"/>
        </w:rPr>
        <w:t>(</w:t>
      </w:r>
      <w:proofErr w:type="spellStart"/>
      <w:proofErr w:type="gramEnd"/>
      <w:r w:rsidRPr="00345F47">
        <w:rPr>
          <w:sz w:val="28"/>
          <w:lang w:eastAsia="en-US"/>
        </w:rPr>
        <w:t>string</w:t>
      </w:r>
      <w:proofErr w:type="spellEnd"/>
      <w:r w:rsidRPr="00345F47">
        <w:rPr>
          <w:sz w:val="28"/>
          <w:lang w:eastAsia="en-US"/>
        </w:rPr>
        <w:t xml:space="preserve"> </w:t>
      </w:r>
      <w:proofErr w:type="spellStart"/>
      <w:r w:rsidRPr="00345F47">
        <w:rPr>
          <w:sz w:val="28"/>
          <w:lang w:eastAsia="en-US"/>
        </w:rPr>
        <w:t>selectors</w:t>
      </w:r>
      <w:proofErr w:type="spellEnd"/>
      <w:r w:rsidRPr="00345F47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96F1AED" w14:textId="77777777" w:rsidR="00345F47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14:paraId="0668BC3C" w14:textId="77777777" w:rsidR="00045E2E" w:rsidRPr="00045E2E" w:rsidRDefault="00045E2E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proofErr w:type="spellStart"/>
      <w:r>
        <w:rPr>
          <w:sz w:val="28"/>
          <w:lang w:val="en-US"/>
        </w:rPr>
        <w:t>InnerHtml</w:t>
      </w:r>
      <w:proofErr w:type="spellEnd"/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14:paraId="7B09FDDE" w14:textId="77777777" w:rsidR="00045E2E" w:rsidRDefault="00045E2E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proofErr w:type="spellStart"/>
      <w:r>
        <w:rPr>
          <w:sz w:val="28"/>
          <w:lang w:val="en-US" w:eastAsia="en-US"/>
        </w:rPr>
        <w:t>WebClient</w:t>
      </w:r>
      <w:proofErr w:type="spellEnd"/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14:paraId="495D3711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= new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</w:p>
    <w:p w14:paraId="1816661D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14:paraId="2E581F5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14:paraId="05B6CD9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14:paraId="50F98E77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</w:t>
      </w:r>
      <w:proofErr w:type="spellStart"/>
      <w:r w:rsidRPr="00F06CB3">
        <w:rPr>
          <w:sz w:val="24"/>
          <w:szCs w:val="20"/>
          <w:lang w:val="en-US" w:eastAsia="en-US"/>
        </w:rPr>
        <w:t>shops?page</w:t>
      </w:r>
      <w:proofErr w:type="spellEnd"/>
      <w:r w:rsidRPr="00F06CB3">
        <w:rPr>
          <w:sz w:val="24"/>
          <w:szCs w:val="20"/>
          <w:lang w:val="en-US" w:eastAsia="en-US"/>
        </w:rPr>
        <w:t>=" + i;</w:t>
      </w:r>
    </w:p>
    <w:p w14:paraId="10DB540F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string html = </w:t>
      </w:r>
      <w:proofErr w:type="spellStart"/>
      <w:r w:rsidRPr="00F06CB3">
        <w:rPr>
          <w:sz w:val="24"/>
          <w:szCs w:val="20"/>
          <w:lang w:val="en-US" w:eastAsia="en-US"/>
        </w:rPr>
        <w:t>webClient.DownloadString</w:t>
      </w:r>
      <w:proofErr w:type="spellEnd"/>
      <w:r w:rsidRPr="00F06CB3">
        <w:rPr>
          <w:sz w:val="24"/>
          <w:szCs w:val="20"/>
          <w:lang w:val="en-US" w:eastAsia="en-US"/>
        </w:rPr>
        <w:t>(page);</w:t>
      </w:r>
    </w:p>
    <w:p w14:paraId="49347B58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 xml:space="preserve"> parser = new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>(</w:t>
      </w:r>
      <w:proofErr w:type="gramEnd"/>
      <w:r w:rsidRPr="00F06CB3">
        <w:rPr>
          <w:sz w:val="24"/>
          <w:szCs w:val="20"/>
          <w:lang w:val="en-US" w:eastAsia="en-US"/>
        </w:rPr>
        <w:t>);</w:t>
      </w:r>
    </w:p>
    <w:p w14:paraId="51E04D81" w14:textId="31F2C029" w:rsidR="009225B8" w:rsidRPr="00E11F80" w:rsidRDefault="009225B8" w:rsidP="00E11F80">
      <w:pPr>
        <w:pStyle w:val="af2"/>
        <w:numPr>
          <w:ilvl w:val="0"/>
          <w:numId w:val="16"/>
        </w:numPr>
        <w:spacing w:after="0" w:line="36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var result =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parser.ParseDocument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(html).</w:t>
      </w:r>
      <w:proofErr w:type="spellStart"/>
      <w:r w:rsidRPr="00F06CB3">
        <w:rPr>
          <w:sz w:val="24"/>
          <w:szCs w:val="20"/>
          <w:lang w:val="en-US" w:eastAsia="en-US"/>
        </w:rPr>
        <w:t>GetElementsByClassName</w:t>
      </w:r>
      <w:proofErr w:type="spellEnd"/>
      <w:r w:rsidRPr="00F06CB3">
        <w:rPr>
          <w:sz w:val="24"/>
          <w:szCs w:val="20"/>
          <w:lang w:val="en-US" w:eastAsia="en-US"/>
        </w:rPr>
        <w:t>("b-teaser");</w:t>
      </w:r>
    </w:p>
    <w:p w14:paraId="1534F338" w14:textId="68AD5083" w:rsidR="00AA3EFD" w:rsidRDefault="00AA3EF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242B9">
        <w:rPr>
          <w:color w:val="000000" w:themeColor="text1"/>
          <w:sz w:val="28"/>
          <w:szCs w:val="28"/>
        </w:rPr>
        <w:t>Полный код программы приведён в</w:t>
      </w:r>
      <w:r>
        <w:rPr>
          <w:color w:val="000000" w:themeColor="text1"/>
          <w:sz w:val="28"/>
          <w:szCs w:val="28"/>
        </w:rPr>
        <w:t xml:space="preserve"> </w:t>
      </w:r>
      <w:r w:rsidR="004A5B6D" w:rsidRPr="004A5B6D">
        <w:rPr>
          <w:color w:val="000000" w:themeColor="text1"/>
          <w:sz w:val="28"/>
          <w:szCs w:val="28"/>
        </w:rPr>
        <w:fldChar w:fldCharType="begin"/>
      </w:r>
      <w:r w:rsidR="004A5B6D" w:rsidRPr="004A5B6D">
        <w:rPr>
          <w:color w:val="000000" w:themeColor="text1"/>
          <w:sz w:val="28"/>
          <w:szCs w:val="28"/>
        </w:rPr>
        <w:instrText xml:space="preserve"> REF _Ref9538815 \h </w:instrText>
      </w:r>
      <w:r w:rsidR="004A5B6D">
        <w:rPr>
          <w:color w:val="000000" w:themeColor="text1"/>
          <w:sz w:val="28"/>
          <w:szCs w:val="28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</w:rPr>
      </w:r>
      <w:r w:rsidR="004A5B6D" w:rsidRPr="004A5B6D">
        <w:rPr>
          <w:color w:val="000000" w:themeColor="text1"/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И.</w:t>
      </w:r>
      <w:r w:rsidR="004A5B6D" w:rsidRPr="004A5B6D">
        <w:rPr>
          <w:color w:val="000000" w:themeColor="text1"/>
          <w:sz w:val="28"/>
          <w:szCs w:val="28"/>
        </w:rPr>
        <w:fldChar w:fldCharType="end"/>
      </w:r>
    </w:p>
    <w:p w14:paraId="250A3232" w14:textId="499FDED8" w:rsidR="00045E2E" w:rsidRPr="003908C5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AngleSharp</w:t>
      </w:r>
      <w:proofErr w:type="spellEnd"/>
      <w:r w:rsidRPr="003908C5">
        <w:rPr>
          <w:sz w:val="28"/>
          <w:lang w:eastAsia="en-US"/>
        </w:rPr>
        <w:t>:</w:t>
      </w:r>
    </w:p>
    <w:p w14:paraId="5BEB85E5" w14:textId="77777777" w:rsidR="007542F1" w:rsidRDefault="007542F1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14:paraId="757C7E80" w14:textId="77777777" w:rsidR="005964A8" w:rsidRPr="005964A8" w:rsidRDefault="005964A8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</w:p>
    <w:p w14:paraId="440DEC4F" w14:textId="77777777" w:rsidR="009225B8" w:rsidRPr="005964A8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AngleShrap</w:t>
      </w:r>
      <w:proofErr w:type="spellEnd"/>
      <w:r w:rsidRPr="005964A8">
        <w:rPr>
          <w:sz w:val="28"/>
          <w:lang w:eastAsia="en-US"/>
        </w:rPr>
        <w:t>:</w:t>
      </w:r>
    </w:p>
    <w:p w14:paraId="652F7D9F" w14:textId="77777777" w:rsidR="009225B8" w:rsidRPr="005964A8" w:rsidRDefault="00345F47" w:rsidP="00D523F7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14:paraId="69F31E51" w14:textId="77777777" w:rsidR="009225B8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46" w:name="_Toc9365043"/>
      <w:bookmarkStart w:id="47" w:name="_Toc9389368"/>
      <w:bookmarkStart w:id="48" w:name="_Toc9696549"/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библиотеки </w:t>
      </w:r>
      <w:proofErr w:type="spellStart"/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46"/>
      <w:bookmarkEnd w:id="47"/>
      <w:bookmarkEnd w:id="48"/>
      <w:proofErr w:type="spellEnd"/>
    </w:p>
    <w:p w14:paraId="2EDEF64C" w14:textId="343DE0F8" w:rsidR="009225B8" w:rsidRDefault="00345F4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1B7B27">
        <w:rPr>
          <w:sz w:val="28"/>
          <w:lang w:val="en-US" w:eastAsia="en-US"/>
        </w:rPr>
        <w:t>CsQuery</w:t>
      </w:r>
      <w:proofErr w:type="spellEnd"/>
      <w:r w:rsidRPr="00901CC8">
        <w:rPr>
          <w:sz w:val="28"/>
          <w:lang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901CC8">
        <w:rPr>
          <w:sz w:val="28"/>
          <w:lang w:eastAsia="en-US"/>
        </w:rPr>
        <w:t xml:space="preserve"> </w:t>
      </w:r>
      <w:r w:rsidRPr="001B7B27">
        <w:rPr>
          <w:sz w:val="28"/>
          <w:lang w:val="en-US" w:eastAsia="en-US"/>
        </w:rPr>
        <w:t>jQuery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для</w:t>
      </w:r>
      <w:r w:rsidRPr="00901CC8">
        <w:rPr>
          <w:sz w:val="28"/>
          <w:lang w:eastAsia="en-US"/>
        </w:rPr>
        <w:t xml:space="preserve"> .</w:t>
      </w:r>
      <w:r w:rsidRPr="001B7B27">
        <w:rPr>
          <w:sz w:val="28"/>
          <w:lang w:val="en-US" w:eastAsia="en-US"/>
        </w:rPr>
        <w:t>NET</w:t>
      </w:r>
      <w:r w:rsidRPr="00901CC8">
        <w:rPr>
          <w:sz w:val="28"/>
          <w:lang w:eastAsia="en-US"/>
        </w:rPr>
        <w:t xml:space="preserve">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Pr="00345F47">
        <w:rPr>
          <w:sz w:val="28"/>
          <w:lang w:eastAsia="en-US"/>
        </w:rPr>
        <w:t xml:space="preserve"> селекторы CSS2 и CSS3, все методы манипулирования DOM в </w:t>
      </w:r>
      <w:proofErr w:type="spellStart"/>
      <w:r w:rsidRPr="00345F47">
        <w:rPr>
          <w:sz w:val="28"/>
          <w:lang w:eastAsia="en-US"/>
        </w:rPr>
        <w:t>jQuery</w:t>
      </w:r>
      <w:proofErr w:type="spellEnd"/>
      <w:r w:rsidRPr="00345F47">
        <w:rPr>
          <w:sz w:val="28"/>
          <w:lang w:eastAsia="en-US"/>
        </w:rPr>
        <w:t xml:space="preserve">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14:paraId="3A9B9887" w14:textId="77777777" w:rsidR="00DC577F" w:rsidRDefault="00DC577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</w:t>
      </w:r>
      <w:proofErr w:type="spellStart"/>
      <w:r>
        <w:rPr>
          <w:sz w:val="28"/>
          <w:lang w:val="en-US" w:eastAsia="en-US"/>
        </w:rPr>
        <w:t>CsQuery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7E37417D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CreateFromUrl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proofErr w:type="spellStart"/>
      <w:r w:rsidRPr="00DC577F">
        <w:rPr>
          <w:sz w:val="28"/>
          <w:lang w:val="en-US" w:eastAsia="en-US"/>
        </w:rPr>
        <w:t>url</w:t>
      </w:r>
      <w:proofErr w:type="spellEnd"/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14:paraId="28D85F6F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GetAttribute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14:paraId="0FD1E517" w14:textId="77777777" w:rsidR="000E0314" w:rsidRPr="00DC577F" w:rsidRDefault="00D91295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91295">
        <w:rPr>
          <w:sz w:val="28"/>
          <w:lang w:val="en-US" w:eastAsia="en-US"/>
        </w:rPr>
        <w:t>CreateDocument</w:t>
      </w:r>
      <w:proofErr w:type="spellEnd"/>
      <w:r w:rsidRPr="00D91295">
        <w:rPr>
          <w:sz w:val="28"/>
          <w:lang w:eastAsia="en-US"/>
        </w:rPr>
        <w:t>(</w:t>
      </w:r>
      <w:proofErr w:type="gramEnd"/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14:paraId="024E6CF0" w14:textId="30367149" w:rsidR="00DC577F" w:rsidRDefault="00D91295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</w:t>
      </w:r>
      <w:proofErr w:type="spellStart"/>
      <w:proofErr w:type="gramStart"/>
      <w:r w:rsidRPr="00D91295">
        <w:rPr>
          <w:sz w:val="28"/>
          <w:lang w:eastAsia="en-US"/>
        </w:rPr>
        <w:t>this</w:t>
      </w:r>
      <w:proofErr w:type="spellEnd"/>
      <w:r w:rsidRPr="00D91295">
        <w:rPr>
          <w:sz w:val="28"/>
          <w:lang w:eastAsia="en-US"/>
        </w:rPr>
        <w:t>[</w:t>
      </w:r>
      <w:proofErr w:type="spellStart"/>
      <w:proofErr w:type="gramEnd"/>
      <w:r w:rsidRPr="00D91295">
        <w:rPr>
          <w:sz w:val="28"/>
          <w:lang w:eastAsia="en-US"/>
        </w:rPr>
        <w:t>string</w:t>
      </w:r>
      <w:proofErr w:type="spellEnd"/>
      <w:r w:rsidRPr="00D91295">
        <w:rPr>
          <w:sz w:val="28"/>
          <w:lang w:eastAsia="en-US"/>
        </w:rPr>
        <w:t xml:space="preserve"> </w:t>
      </w:r>
      <w:proofErr w:type="spellStart"/>
      <w:r w:rsidRPr="00D91295">
        <w:rPr>
          <w:sz w:val="28"/>
          <w:lang w:eastAsia="en-US"/>
        </w:rPr>
        <w:t>selector</w:t>
      </w:r>
      <w:proofErr w:type="spellEnd"/>
      <w:r w:rsidRPr="00D91295">
        <w:rPr>
          <w:sz w:val="28"/>
          <w:lang w:eastAsia="en-US"/>
        </w:rPr>
        <w:t xml:space="preserve">] { </w:t>
      </w:r>
      <w:proofErr w:type="spellStart"/>
      <w:r w:rsidRPr="00D91295">
        <w:rPr>
          <w:sz w:val="28"/>
          <w:lang w:eastAsia="en-US"/>
        </w:rPr>
        <w:t>get</w:t>
      </w:r>
      <w:proofErr w:type="spellEnd"/>
      <w:r w:rsidRPr="00D91295">
        <w:rPr>
          <w:sz w:val="28"/>
          <w:lang w:eastAsia="en-US"/>
        </w:rPr>
        <w:t xml:space="preserve">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A822A4">
        <w:rPr>
          <w:sz w:val="28"/>
          <w:lang w:eastAsia="en-US"/>
        </w:rPr>
        <w:t xml:space="preserve"> селектор.</w:t>
      </w:r>
      <w:r w:rsidR="00103C9B">
        <w:rPr>
          <w:sz w:val="28"/>
          <w:lang w:eastAsia="en-US"/>
        </w:rPr>
        <w:t xml:space="preserve"> </w:t>
      </w:r>
      <w:r w:rsidR="00103C9B">
        <w:rPr>
          <w:sz w:val="28"/>
          <w:szCs w:val="28"/>
        </w:rPr>
        <w:t xml:space="preserve">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_Ref9538843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К.</w:t>
      </w:r>
      <w:r w:rsidR="00972508" w:rsidRPr="001174F4">
        <w:rPr>
          <w:color w:val="000000" w:themeColor="text1"/>
        </w:rPr>
        <w:t xml:space="preserve"> </w:t>
      </w:r>
      <w:r w:rsidR="004A5B6D" w:rsidRPr="004A5B6D">
        <w:rPr>
          <w:sz w:val="28"/>
          <w:szCs w:val="28"/>
        </w:rPr>
        <w:fldChar w:fldCharType="end"/>
      </w:r>
    </w:p>
    <w:p w14:paraId="15B5F4E7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val="en-US" w:eastAsia="en-US"/>
        </w:rPr>
        <w:t>:</w:t>
      </w:r>
    </w:p>
    <w:p w14:paraId="700AD894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14:paraId="6B238BBE" w14:textId="77777777" w:rsidR="00F740A7" w:rsidRPr="00A822A4" w:rsidRDefault="00F740A7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proofErr w:type="spellStart"/>
      <w:r>
        <w:rPr>
          <w:sz w:val="28"/>
          <w:lang w:val="en-US" w:eastAsia="en-US"/>
        </w:rPr>
        <w:t>css</w:t>
      </w:r>
      <w:proofErr w:type="spellEnd"/>
      <w:r>
        <w:rPr>
          <w:sz w:val="28"/>
          <w:lang w:val="en-US" w:eastAsia="en-US"/>
        </w:rPr>
        <w:t xml:space="preserve"> </w:t>
      </w:r>
      <w:r>
        <w:rPr>
          <w:sz w:val="28"/>
          <w:lang w:eastAsia="en-US"/>
        </w:rPr>
        <w:t>селекторами;</w:t>
      </w:r>
    </w:p>
    <w:p w14:paraId="4DB4E5A5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14:paraId="2FDABAE4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eastAsia="en-US"/>
        </w:rPr>
        <w:t>:</w:t>
      </w:r>
    </w:p>
    <w:p w14:paraId="75408F65" w14:textId="77777777" w:rsidR="00F740A7" w:rsidRPr="00F740A7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селекторами;</w:t>
      </w:r>
    </w:p>
    <w:p w14:paraId="48CA1C56" w14:textId="77777777" w:rsidR="00A822A4" w:rsidRPr="00A822A4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14:paraId="0CADF8D2" w14:textId="77777777" w:rsidR="007304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9" w:name="_Toc9365044"/>
      <w:bookmarkStart w:id="50" w:name="_Toc9389369"/>
      <w:bookmarkStart w:id="51" w:name="_Toc9696550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proofErr w:type="spellStart"/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49"/>
      <w:bookmarkEnd w:id="50"/>
      <w:bookmarkEnd w:id="51"/>
      <w:proofErr w:type="spellEnd"/>
    </w:p>
    <w:p w14:paraId="092F4125" w14:textId="503D7774" w:rsidR="007613E3" w:rsidRDefault="007613E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14:paraId="74E2EC66" w14:textId="5EAE6F6C" w:rsidR="007613E3" w:rsidRDefault="00495BB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proofErr w:type="spellStart"/>
      <w:r w:rsidR="00972508" w:rsidRPr="001174F4">
        <w:rPr>
          <w:sz w:val="28"/>
          <w:szCs w:val="28"/>
          <w:lang w:val="en-US"/>
        </w:rPr>
        <w:t>Unirest</w:t>
      </w:r>
      <w:proofErr w:type="spellEnd"/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14:paraId="4093FB97" w14:textId="77777777" w:rsidR="007F5E5F" w:rsidRPr="00901FFA" w:rsidRDefault="007F5E5F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proofErr w:type="spellStart"/>
      <w:r>
        <w:rPr>
          <w:sz w:val="28"/>
          <w:lang w:val="en-US"/>
        </w:rPr>
        <w:t>RestClient</w:t>
      </w:r>
      <w:proofErr w:type="spellEnd"/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proofErr w:type="spellStart"/>
      <w:r w:rsidR="00901FFA">
        <w:rPr>
          <w:sz w:val="28"/>
          <w:lang w:val="en-US"/>
        </w:rPr>
        <w:t>RestRequest</w:t>
      </w:r>
      <w:proofErr w:type="spellEnd"/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proofErr w:type="spellStart"/>
      <w:proofErr w:type="gramStart"/>
      <w:r>
        <w:rPr>
          <w:sz w:val="28"/>
          <w:lang w:val="en-US"/>
        </w:rPr>
        <w:t>AddHeader</w:t>
      </w:r>
      <w:proofErr w:type="spellEnd"/>
      <w:r w:rsidRPr="007F5E5F">
        <w:rPr>
          <w:sz w:val="28"/>
        </w:rPr>
        <w:t>(</w:t>
      </w:r>
      <w:proofErr w:type="gramEnd"/>
      <w:r w:rsidRPr="007F5E5F">
        <w:rPr>
          <w:sz w:val="28"/>
        </w:rPr>
        <w:t xml:space="preserve">)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AddParameter</w:t>
      </w:r>
      <w:proofErr w:type="spellEnd"/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proofErr w:type="spellStart"/>
      <w:r w:rsidR="00901FFA">
        <w:rPr>
          <w:sz w:val="28"/>
          <w:lang w:val="en-US"/>
        </w:rPr>
        <w:t>RestClient</w:t>
      </w:r>
      <w:proofErr w:type="spellEnd"/>
      <w:r w:rsidR="00901FFA" w:rsidRPr="00901FFA">
        <w:rPr>
          <w:sz w:val="28"/>
        </w:rPr>
        <w:t xml:space="preserve"> </w:t>
      </w:r>
      <w:proofErr w:type="gramStart"/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>(</w:t>
      </w:r>
      <w:proofErr w:type="gramEnd"/>
      <w:r w:rsidR="00901FFA" w:rsidRPr="00901FFA">
        <w:rPr>
          <w:sz w:val="28"/>
        </w:rPr>
        <w:t xml:space="preserve">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proofErr w:type="spellStart"/>
      <w:r w:rsidR="00901FFA">
        <w:rPr>
          <w:sz w:val="28"/>
          <w:lang w:val="en-US"/>
        </w:rPr>
        <w:t>IRestResponse</w:t>
      </w:r>
      <w:proofErr w:type="spellEnd"/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14:paraId="0827B77C" w14:textId="11DE653E" w:rsidR="004E4437" w:rsidRPr="00AA3EFD" w:rsidRDefault="004E4437" w:rsidP="00D523F7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  <w:r w:rsidR="00AA3EFD" w:rsidRPr="00AA3EFD">
        <w:rPr>
          <w:sz w:val="28"/>
        </w:rPr>
        <w:t>.</w:t>
      </w:r>
    </w:p>
    <w:p w14:paraId="76B6CB89" w14:textId="44033DBC" w:rsidR="004E4437" w:rsidRPr="00EF33AF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proofErr w:type="spellStart"/>
        <w:r w:rsidR="00AA3EFD">
          <w:rPr>
            <w:rStyle w:val="af4"/>
            <w:color w:val="auto"/>
            <w:sz w:val="28"/>
            <w:u w:val="none"/>
            <w:lang w:val="en-US"/>
          </w:rPr>
          <w:t>Kopikot</w:t>
        </w:r>
        <w:proofErr w:type="spellEnd"/>
        <w:r w:rsidR="00AA3EFD" w:rsidRPr="00AA3EFD">
          <w:rPr>
            <w:rStyle w:val="af4"/>
            <w:color w:val="auto"/>
            <w:sz w:val="28"/>
            <w:u w:val="none"/>
          </w:rPr>
          <w:t>.</w:t>
        </w:r>
        <w:proofErr w:type="spellStart"/>
        <w:r w:rsidR="00AA3EFD">
          <w:rPr>
            <w:rStyle w:val="af4"/>
            <w:color w:val="auto"/>
            <w:sz w:val="28"/>
            <w:u w:val="none"/>
            <w:lang w:val="en-US"/>
          </w:rPr>
          <w:t>ru</w:t>
        </w:r>
        <w:proofErr w:type="spellEnd"/>
      </w:hyperlink>
      <w:r>
        <w:rPr>
          <w:sz w:val="28"/>
        </w:rPr>
        <w:t>, который в последствии обрабатывается.</w:t>
      </w:r>
    </w:p>
    <w:p w14:paraId="5DAB4F83" w14:textId="77777777" w:rsidR="004E4437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14:paraId="1499C53C" w14:textId="7777777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string </w:t>
      </w:r>
      <w:proofErr w:type="spellStart"/>
      <w:r w:rsidRPr="00AA3EFD">
        <w:rPr>
          <w:sz w:val="24"/>
          <w:szCs w:val="20"/>
          <w:lang w:val="en-US"/>
        </w:rPr>
        <w:t>url</w:t>
      </w:r>
      <w:proofErr w:type="spellEnd"/>
      <w:r w:rsidRPr="00AA3EFD">
        <w:rPr>
          <w:sz w:val="24"/>
          <w:szCs w:val="20"/>
          <w:lang w:val="en-US"/>
        </w:rPr>
        <w:t xml:space="preserve"> = $"https://d289b99uqa0t82.cloudfront.net/sites/5/campaigns_limit_100_offset_{i}_order_</w:t>
      </w:r>
      <w:proofErr w:type="gramStart"/>
      <w:r w:rsidRPr="00AA3EFD">
        <w:rPr>
          <w:sz w:val="24"/>
          <w:szCs w:val="20"/>
          <w:lang w:val="en-US"/>
        </w:rPr>
        <w:t>popularity.json</w:t>
      </w:r>
      <w:proofErr w:type="gramEnd"/>
      <w:r w:rsidRPr="00AA3EFD">
        <w:rPr>
          <w:sz w:val="24"/>
          <w:szCs w:val="20"/>
          <w:lang w:val="en-US"/>
        </w:rPr>
        <w:t>";</w:t>
      </w:r>
    </w:p>
    <w:p w14:paraId="6A303AB4" w14:textId="10FA264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var client = new </w:t>
      </w:r>
      <w:proofErr w:type="spellStart"/>
      <w:r w:rsidRPr="00AA3EFD">
        <w:rPr>
          <w:sz w:val="24"/>
          <w:szCs w:val="20"/>
          <w:lang w:val="en-US"/>
        </w:rPr>
        <w:t>RestClient</w:t>
      </w:r>
      <w:proofErr w:type="spellEnd"/>
      <w:r w:rsidRPr="00AA3EFD">
        <w:rPr>
          <w:sz w:val="24"/>
          <w:szCs w:val="20"/>
          <w:lang w:val="en-US"/>
        </w:rPr>
        <w:t>(</w:t>
      </w:r>
      <w:proofErr w:type="spellStart"/>
      <w:r w:rsidRPr="00AA3EFD">
        <w:rPr>
          <w:sz w:val="24"/>
          <w:szCs w:val="20"/>
          <w:lang w:val="en-US"/>
        </w:rPr>
        <w:t>url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5748F62A" w14:textId="7CD0EB1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var request = new </w:t>
      </w:r>
      <w:proofErr w:type="spellStart"/>
      <w:proofErr w:type="gramStart"/>
      <w:r w:rsidRPr="00AA3EFD">
        <w:rPr>
          <w:sz w:val="24"/>
          <w:szCs w:val="20"/>
          <w:lang w:val="en-US"/>
        </w:rPr>
        <w:t>RestRequest</w:t>
      </w:r>
      <w:proofErr w:type="spellEnd"/>
      <w:r w:rsidRPr="00AA3EFD">
        <w:rPr>
          <w:sz w:val="24"/>
          <w:szCs w:val="20"/>
          <w:lang w:val="en-US"/>
        </w:rPr>
        <w:t>(</w:t>
      </w:r>
      <w:proofErr w:type="spellStart"/>
      <w:proofErr w:type="gramEnd"/>
      <w:r w:rsidRPr="00AA3EFD">
        <w:rPr>
          <w:sz w:val="24"/>
          <w:szCs w:val="20"/>
          <w:lang w:val="en-US"/>
        </w:rPr>
        <w:t>Method.GET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25187CE1" w14:textId="05ABDF7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Dictionary&lt;String, String&gt; headers = new Dictionary&lt;string, string</w:t>
      </w:r>
      <w:proofErr w:type="gramStart"/>
      <w:r w:rsidRPr="00AA3EFD">
        <w:rPr>
          <w:sz w:val="24"/>
          <w:szCs w:val="20"/>
          <w:lang w:val="en-US"/>
        </w:rPr>
        <w:t>&gt;(</w:t>
      </w:r>
      <w:proofErr w:type="gramEnd"/>
      <w:r w:rsidRPr="00AA3EFD">
        <w:rPr>
          <w:sz w:val="24"/>
          <w:szCs w:val="20"/>
          <w:lang w:val="en-US"/>
        </w:rPr>
        <w:t>)</w:t>
      </w:r>
    </w:p>
    <w:p w14:paraId="377B927D" w14:textId="7E34E242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1AAF9B95" w14:textId="5EA6E53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cache-control", "no-cache"},</w:t>
      </w:r>
    </w:p>
    <w:p w14:paraId="5DF05242" w14:textId="15D77F1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Connection", "keep-alive" },</w:t>
      </w:r>
    </w:p>
    <w:p w14:paraId="6790917B" w14:textId="3F849CD8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accept-encoding", "</w:t>
      </w:r>
      <w:proofErr w:type="spellStart"/>
      <w:r w:rsidRPr="00AA3EFD">
        <w:rPr>
          <w:sz w:val="24"/>
          <w:szCs w:val="20"/>
          <w:lang w:val="en-US"/>
        </w:rPr>
        <w:t>gzip</w:t>
      </w:r>
      <w:proofErr w:type="spellEnd"/>
      <w:r w:rsidRPr="00AA3EFD">
        <w:rPr>
          <w:sz w:val="24"/>
          <w:szCs w:val="20"/>
          <w:lang w:val="en-US"/>
        </w:rPr>
        <w:t>, deflate"},</w:t>
      </w:r>
    </w:p>
    <w:p w14:paraId="3029FDEA" w14:textId="0017B5C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Host", "d289b99uqa0t82.cloudfront.net"},</w:t>
      </w:r>
    </w:p>
    <w:p w14:paraId="55FED8DE" w14:textId="79E0F10A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Postman-Token", "048aef15-143b-4f61-8c44-60467f64a33d,e85413f5-28a6-4878-b792-942c640071cc" },</w:t>
      </w:r>
    </w:p>
    <w:p w14:paraId="2CD294D7" w14:textId="249913FE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Cache-Control", "no-cache"},</w:t>
      </w:r>
    </w:p>
    <w:p w14:paraId="25A4CDEE" w14:textId="185BC4AF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Accept", "*/*"},</w:t>
      </w:r>
    </w:p>
    <w:p w14:paraId="3E7CE46D" w14:textId="6D27F36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lastRenderedPageBreak/>
        <w:t>{ "</w:t>
      </w:r>
      <w:proofErr w:type="gramEnd"/>
      <w:r w:rsidRPr="00AA3EFD">
        <w:rPr>
          <w:sz w:val="24"/>
          <w:szCs w:val="20"/>
          <w:lang w:val="en-US"/>
        </w:rPr>
        <w:t>User-Agent", "</w:t>
      </w:r>
      <w:proofErr w:type="spellStart"/>
      <w:r w:rsidRPr="00AA3EFD">
        <w:rPr>
          <w:sz w:val="24"/>
          <w:szCs w:val="20"/>
          <w:lang w:val="en-US"/>
        </w:rPr>
        <w:t>PostmanRuntime</w:t>
      </w:r>
      <w:proofErr w:type="spellEnd"/>
      <w:r w:rsidRPr="00AA3EFD">
        <w:rPr>
          <w:sz w:val="24"/>
          <w:szCs w:val="20"/>
          <w:lang w:val="en-US"/>
        </w:rPr>
        <w:t>/7.11.0"},</w:t>
      </w:r>
    </w:p>
    <w:p w14:paraId="5853EF94" w14:textId="4814618B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};</w:t>
      </w:r>
    </w:p>
    <w:p w14:paraId="271AF3A2" w14:textId="53675179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foreach (var item in headers)</w:t>
      </w:r>
    </w:p>
    <w:p w14:paraId="500152C9" w14:textId="631FC90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5DD1C70E" w14:textId="0BC02F9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spellStart"/>
      <w:proofErr w:type="gramStart"/>
      <w:r w:rsidRPr="00AA3EFD">
        <w:rPr>
          <w:sz w:val="24"/>
          <w:szCs w:val="20"/>
          <w:lang w:val="en-US"/>
        </w:rPr>
        <w:t>request.AddHeader</w:t>
      </w:r>
      <w:proofErr w:type="spellEnd"/>
      <w:proofErr w:type="gramEnd"/>
      <w:r w:rsidRPr="00AA3EFD">
        <w:rPr>
          <w:sz w:val="24"/>
          <w:szCs w:val="20"/>
          <w:lang w:val="en-US"/>
        </w:rPr>
        <w:t>(</w:t>
      </w:r>
      <w:proofErr w:type="spellStart"/>
      <w:r w:rsidRPr="00AA3EFD">
        <w:rPr>
          <w:sz w:val="24"/>
          <w:szCs w:val="20"/>
          <w:lang w:val="en-US"/>
        </w:rPr>
        <w:t>item.Key</w:t>
      </w:r>
      <w:proofErr w:type="spellEnd"/>
      <w:r w:rsidRPr="00AA3EFD">
        <w:rPr>
          <w:sz w:val="24"/>
          <w:szCs w:val="20"/>
          <w:lang w:val="en-US"/>
        </w:rPr>
        <w:t xml:space="preserve"> , </w:t>
      </w:r>
      <w:proofErr w:type="spellStart"/>
      <w:r w:rsidRPr="00AA3EFD">
        <w:rPr>
          <w:sz w:val="24"/>
          <w:szCs w:val="20"/>
          <w:lang w:val="en-US"/>
        </w:rPr>
        <w:t>item.Value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53CE3C5A" w14:textId="019125B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</w:t>
      </w:r>
    </w:p>
    <w:p w14:paraId="5BCA2240" w14:textId="3F1A1776" w:rsidR="00AA3EFD" w:rsidRPr="00AA3EFD" w:rsidRDefault="00AA3EFD" w:rsidP="00E11F80">
      <w:pPr>
        <w:pStyle w:val="af2"/>
        <w:numPr>
          <w:ilvl w:val="0"/>
          <w:numId w:val="65"/>
        </w:numPr>
        <w:spacing w:after="0" w:line="360" w:lineRule="auto"/>
        <w:jc w:val="left"/>
        <w:rPr>
          <w:sz w:val="24"/>
          <w:szCs w:val="20"/>
          <w:lang w:val="en-US"/>
        </w:rPr>
      </w:pPr>
      <w:proofErr w:type="spellStart"/>
      <w:r w:rsidRPr="00AA3EFD">
        <w:rPr>
          <w:sz w:val="24"/>
          <w:szCs w:val="20"/>
          <w:lang w:val="en-US"/>
        </w:rPr>
        <w:t>IRestResponse</w:t>
      </w:r>
      <w:proofErr w:type="spellEnd"/>
      <w:r w:rsidRPr="00AA3EFD">
        <w:rPr>
          <w:sz w:val="24"/>
          <w:szCs w:val="20"/>
          <w:lang w:val="en-US"/>
        </w:rPr>
        <w:t xml:space="preserve"> response = </w:t>
      </w:r>
      <w:proofErr w:type="spellStart"/>
      <w:proofErr w:type="gramStart"/>
      <w:r w:rsidRPr="00AA3EFD">
        <w:rPr>
          <w:sz w:val="24"/>
          <w:szCs w:val="20"/>
          <w:lang w:val="en-US"/>
        </w:rPr>
        <w:t>client.Execute</w:t>
      </w:r>
      <w:proofErr w:type="spellEnd"/>
      <w:proofErr w:type="gramEnd"/>
      <w:r w:rsidRPr="00AA3EFD">
        <w:rPr>
          <w:sz w:val="24"/>
          <w:szCs w:val="20"/>
          <w:lang w:val="en-US"/>
        </w:rPr>
        <w:t>(request);</w:t>
      </w:r>
    </w:p>
    <w:p w14:paraId="144AA3F7" w14:textId="0A50E0BB" w:rsidR="004E4437" w:rsidRPr="007E4333" w:rsidRDefault="004E4437" w:rsidP="00E11F80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7E4333">
        <w:rPr>
          <w:sz w:val="28"/>
          <w:szCs w:val="28"/>
        </w:rPr>
        <w:t>:</w:t>
      </w:r>
    </w:p>
    <w:p w14:paraId="046EE7B8" w14:textId="77777777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string </w:t>
      </w:r>
      <w:proofErr w:type="spellStart"/>
      <w:r w:rsidRPr="007E4333">
        <w:rPr>
          <w:sz w:val="24"/>
          <w:szCs w:val="20"/>
          <w:lang w:val="en-US" w:eastAsia="en-US"/>
        </w:rPr>
        <w:t>url</w:t>
      </w:r>
      <w:proofErr w:type="spellEnd"/>
      <w:r w:rsidRPr="007E4333">
        <w:rPr>
          <w:sz w:val="24"/>
          <w:szCs w:val="20"/>
          <w:lang w:val="en-US" w:eastAsia="en-US"/>
        </w:rPr>
        <w:t xml:space="preserve"> = $"https://d289b99uqa0t82.cloudfront.net/sites/5/campaigns_limit_100_offset_{i}_order_</w:t>
      </w:r>
      <w:proofErr w:type="gramStart"/>
      <w:r w:rsidRPr="007E4333">
        <w:rPr>
          <w:sz w:val="24"/>
          <w:szCs w:val="20"/>
          <w:lang w:val="en-US" w:eastAsia="en-US"/>
        </w:rPr>
        <w:t>popularity.json</w:t>
      </w:r>
      <w:proofErr w:type="gramEnd"/>
      <w:r w:rsidRPr="007E4333">
        <w:rPr>
          <w:sz w:val="24"/>
          <w:szCs w:val="20"/>
          <w:lang w:val="en-US" w:eastAsia="en-US"/>
        </w:rPr>
        <w:t>";</w:t>
      </w:r>
    </w:p>
    <w:p w14:paraId="2DBC306C" w14:textId="2287F291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var client = new </w:t>
      </w:r>
      <w:proofErr w:type="spellStart"/>
      <w:r w:rsidRPr="007E4333">
        <w:rPr>
          <w:sz w:val="24"/>
          <w:szCs w:val="20"/>
          <w:lang w:val="en-US" w:eastAsia="en-US"/>
        </w:rPr>
        <w:t>RestClient</w:t>
      </w:r>
      <w:proofErr w:type="spellEnd"/>
      <w:r w:rsidRPr="007E4333">
        <w:rPr>
          <w:sz w:val="24"/>
          <w:szCs w:val="20"/>
          <w:lang w:val="en-US" w:eastAsia="en-US"/>
        </w:rPr>
        <w:t>(</w:t>
      </w:r>
      <w:proofErr w:type="spellStart"/>
      <w:r w:rsidRPr="007E4333">
        <w:rPr>
          <w:sz w:val="24"/>
          <w:szCs w:val="20"/>
          <w:lang w:val="en-US" w:eastAsia="en-US"/>
        </w:rPr>
        <w:t>url</w:t>
      </w:r>
      <w:proofErr w:type="spellEnd"/>
      <w:r w:rsidRPr="007E4333">
        <w:rPr>
          <w:sz w:val="24"/>
          <w:szCs w:val="20"/>
          <w:lang w:val="en-US" w:eastAsia="en-US"/>
        </w:rPr>
        <w:t>);</w:t>
      </w:r>
    </w:p>
    <w:p w14:paraId="279A6A04" w14:textId="54715C59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var request = new </w:t>
      </w:r>
      <w:proofErr w:type="spellStart"/>
      <w:proofErr w:type="gramStart"/>
      <w:r w:rsidRPr="007E4333">
        <w:rPr>
          <w:sz w:val="24"/>
          <w:szCs w:val="20"/>
          <w:lang w:val="en-US" w:eastAsia="en-US"/>
        </w:rPr>
        <w:t>RestRequest</w:t>
      </w:r>
      <w:proofErr w:type="spellEnd"/>
      <w:r w:rsidRPr="007E4333">
        <w:rPr>
          <w:sz w:val="24"/>
          <w:szCs w:val="20"/>
          <w:lang w:val="en-US" w:eastAsia="en-US"/>
        </w:rPr>
        <w:t>(</w:t>
      </w:r>
      <w:proofErr w:type="spellStart"/>
      <w:proofErr w:type="gramEnd"/>
      <w:r w:rsidRPr="007E4333">
        <w:rPr>
          <w:sz w:val="24"/>
          <w:szCs w:val="20"/>
          <w:lang w:val="en-US" w:eastAsia="en-US"/>
        </w:rPr>
        <w:t>Method.GET</w:t>
      </w:r>
      <w:proofErr w:type="spellEnd"/>
      <w:r w:rsidRPr="007E4333">
        <w:rPr>
          <w:sz w:val="24"/>
          <w:szCs w:val="20"/>
          <w:lang w:val="en-US" w:eastAsia="en-US"/>
        </w:rPr>
        <w:t>);</w:t>
      </w:r>
    </w:p>
    <w:p w14:paraId="69E1D991" w14:textId="1BF09A9A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("cache-control", "no-cache");</w:t>
      </w:r>
    </w:p>
    <w:p w14:paraId="18647FC5" w14:textId="7867B85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("Connection", "keep-alive");</w:t>
      </w:r>
    </w:p>
    <w:p w14:paraId="62867837" w14:textId="3E18F7B8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("accept-encoding", "</w:t>
      </w:r>
      <w:proofErr w:type="spellStart"/>
      <w:r w:rsidRPr="007E4333">
        <w:rPr>
          <w:sz w:val="24"/>
          <w:szCs w:val="20"/>
          <w:lang w:val="en-US" w:eastAsia="en-US"/>
        </w:rPr>
        <w:t>gzip</w:t>
      </w:r>
      <w:proofErr w:type="spellEnd"/>
      <w:r w:rsidRPr="007E4333">
        <w:rPr>
          <w:sz w:val="24"/>
          <w:szCs w:val="20"/>
          <w:lang w:val="en-US" w:eastAsia="en-US"/>
        </w:rPr>
        <w:t>, deflate");</w:t>
      </w:r>
    </w:p>
    <w:p w14:paraId="5BBEB30A" w14:textId="5EE41433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("Host", "d289b99uqa0t82.cloudfront.net");</w:t>
      </w:r>
    </w:p>
    <w:p w14:paraId="3DE77766" w14:textId="6EE7D7D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("Postman-Token", "048aef15-143b-4f61-8c44-60467f64a33d,e85413f5-28a6-4878-b792-942c640071cc");</w:t>
      </w:r>
    </w:p>
    <w:p w14:paraId="73DC6C0D" w14:textId="4F515CB4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("Cache-Control", "no-cache");</w:t>
      </w:r>
    </w:p>
    <w:p w14:paraId="6A2A336B" w14:textId="7F5E455F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("Accept", "*/*");</w:t>
      </w:r>
    </w:p>
    <w:p w14:paraId="70038415" w14:textId="5E984180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("User-Agent", "</w:t>
      </w:r>
      <w:proofErr w:type="spellStart"/>
      <w:r w:rsidRPr="007E4333">
        <w:rPr>
          <w:sz w:val="24"/>
          <w:szCs w:val="20"/>
          <w:lang w:val="en-US" w:eastAsia="en-US"/>
        </w:rPr>
        <w:t>PostmanRuntime</w:t>
      </w:r>
      <w:proofErr w:type="spellEnd"/>
      <w:r w:rsidRPr="007E4333">
        <w:rPr>
          <w:sz w:val="24"/>
          <w:szCs w:val="20"/>
          <w:lang w:val="en-US" w:eastAsia="en-US"/>
        </w:rPr>
        <w:t>/7.11.0");</w:t>
      </w:r>
    </w:p>
    <w:p w14:paraId="7FD80AF4" w14:textId="5BB56DC8" w:rsidR="004A5B6D" w:rsidRPr="00E11F80" w:rsidRDefault="007E4333" w:rsidP="00E11F80">
      <w:pPr>
        <w:pStyle w:val="af2"/>
        <w:numPr>
          <w:ilvl w:val="0"/>
          <w:numId w:val="66"/>
        </w:numPr>
        <w:spacing w:after="0" w:line="360" w:lineRule="auto"/>
        <w:jc w:val="left"/>
        <w:rPr>
          <w:sz w:val="24"/>
          <w:szCs w:val="20"/>
          <w:lang w:val="en-US" w:eastAsia="en-US"/>
        </w:rPr>
      </w:pPr>
      <w:proofErr w:type="spellStart"/>
      <w:r w:rsidRPr="007E4333">
        <w:rPr>
          <w:sz w:val="24"/>
          <w:szCs w:val="20"/>
          <w:lang w:val="en-US" w:eastAsia="en-US"/>
        </w:rPr>
        <w:t>IRestResponse</w:t>
      </w:r>
      <w:proofErr w:type="spellEnd"/>
      <w:r w:rsidRPr="007E4333">
        <w:rPr>
          <w:sz w:val="24"/>
          <w:szCs w:val="20"/>
          <w:lang w:val="en-US" w:eastAsia="en-US"/>
        </w:rPr>
        <w:t xml:space="preserve"> response = </w:t>
      </w:r>
      <w:proofErr w:type="spellStart"/>
      <w:proofErr w:type="gramStart"/>
      <w:r w:rsidRPr="007E4333">
        <w:rPr>
          <w:sz w:val="24"/>
          <w:szCs w:val="20"/>
          <w:lang w:val="en-US" w:eastAsia="en-US"/>
        </w:rPr>
        <w:t>client.Execute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(request);</w:t>
      </w:r>
    </w:p>
    <w:p w14:paraId="5C68EAA8" w14:textId="5B0A4A1A" w:rsidR="004D528D" w:rsidRDefault="004D528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Полный код </w:t>
      </w:r>
      <w:r w:rsidR="00A7532F">
        <w:rPr>
          <w:sz w:val="28"/>
          <w:lang w:eastAsia="en-US"/>
        </w:rPr>
        <w:t xml:space="preserve">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_Ref9538898 \h 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Л.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1CBFDAFA" w14:textId="02550E30" w:rsidR="00BF70E0" w:rsidRDefault="00BF70E0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Также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как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7E4333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Unirest</w:t>
      </w:r>
      <w:proofErr w:type="spellEnd"/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для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упрощения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построения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запроса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используется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бесплатная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программа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Postman</w:t>
      </w:r>
      <w:r w:rsidRPr="007E433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proofErr w:type="spellStart"/>
      <w:r w:rsidR="00776F1F">
        <w:rPr>
          <w:sz w:val="28"/>
          <w:lang w:val="en-US" w:eastAsia="en-US"/>
        </w:rPr>
        <w:t>RestSharp</w:t>
      </w:r>
      <w:proofErr w:type="spellEnd"/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E4333" w:rsidRPr="007E4333">
        <w:rPr>
          <w:sz w:val="28"/>
          <w:lang w:eastAsia="en-US"/>
        </w:rPr>
        <w:t xml:space="preserve"> </w:t>
      </w:r>
      <w:r w:rsidR="007E4333">
        <w:rPr>
          <w:sz w:val="28"/>
          <w:lang w:eastAsia="en-US"/>
        </w:rPr>
        <w:t xml:space="preserve">для сайта </w:t>
      </w:r>
      <w:r w:rsidR="007E4333">
        <w:rPr>
          <w:sz w:val="28"/>
          <w:lang w:val="en-US" w:eastAsia="en-US"/>
        </w:rPr>
        <w:t>Cash</w:t>
      </w:r>
      <w:r w:rsidR="007E4333" w:rsidRPr="007E4333">
        <w:rPr>
          <w:sz w:val="28"/>
          <w:lang w:eastAsia="en-US"/>
        </w:rPr>
        <w:t>4</w:t>
      </w:r>
      <w:r w:rsidR="007E4333">
        <w:rPr>
          <w:sz w:val="28"/>
          <w:lang w:val="en-US" w:eastAsia="en-US"/>
        </w:rPr>
        <w:t>Brands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14:paraId="074073AE" w14:textId="77777777" w:rsidR="00776F1F" w:rsidRDefault="00776F1F" w:rsidP="00451FF4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 wp14:anchorId="3DDD06D1" wp14:editId="5CAACFEB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846F" w14:textId="109DB055" w:rsidR="00776F1F" w:rsidRPr="00323248" w:rsidRDefault="00776F1F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2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52"/>
    </w:p>
    <w:p w14:paraId="4BBF6A95" w14:textId="2F4DDC1B" w:rsidR="00F44D68" w:rsidRDefault="0041562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proofErr w:type="spellStart"/>
      <w:r>
        <w:rPr>
          <w:sz w:val="28"/>
          <w:lang w:val="en-US"/>
        </w:rPr>
        <w:t>Kopikot</w:t>
      </w:r>
      <w:proofErr w:type="spellEnd"/>
      <w:r w:rsidRPr="00450E98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E44467" w:rsidRPr="00E44467">
        <w:rPr>
          <w:sz w:val="28"/>
        </w:rPr>
        <w:instrText xml:space="preserve"> \* </w:instrText>
      </w:r>
      <w:r w:rsidR="00E44467">
        <w:rPr>
          <w:sz w:val="28"/>
          <w:lang w:val="en-US"/>
        </w:rPr>
        <w:instrText>MERGEFORMAT</w:instrText>
      </w:r>
      <w:r w:rsidR="00E44467" w:rsidRPr="00E44467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972508" w:rsidRPr="00972508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14:paraId="0968A69B" w14:textId="77777777" w:rsidR="00F44D68" w:rsidRP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</w:t>
      </w:r>
      <w:proofErr w:type="spellStart"/>
      <w:r>
        <w:rPr>
          <w:sz w:val="28"/>
        </w:rPr>
        <w:t>тпиа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 </w:t>
      </w:r>
      <w:proofErr w:type="gramStart"/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proofErr w:type="gramEnd"/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14:paraId="0ECC3EEF" w14:textId="77777777" w:rsidR="00F44D68" w:rsidRPr="0014263E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proofErr w:type="spellStart"/>
      <w:r w:rsidRPr="00F44D68">
        <w:rPr>
          <w:sz w:val="28"/>
          <w:lang w:val="en-US"/>
        </w:rPr>
        <w:t>JObject</w:t>
      </w:r>
      <w:proofErr w:type="spellEnd"/>
      <w:r w:rsidRPr="0014263E">
        <w:rPr>
          <w:sz w:val="28"/>
          <w:lang w:val="en-US"/>
        </w:rPr>
        <w:t xml:space="preserve"> </w:t>
      </w:r>
      <w:proofErr w:type="spellStart"/>
      <w:r w:rsidRPr="00F44D68">
        <w:rPr>
          <w:sz w:val="28"/>
          <w:lang w:val="en-US"/>
        </w:rPr>
        <w:t>jsonParse</w:t>
      </w:r>
      <w:proofErr w:type="spellEnd"/>
      <w:r w:rsidRPr="0014263E">
        <w:rPr>
          <w:sz w:val="28"/>
          <w:lang w:val="en-US"/>
        </w:rPr>
        <w:t xml:space="preserve"> = </w:t>
      </w:r>
      <w:proofErr w:type="spellStart"/>
      <w:r w:rsidRPr="00F44D68">
        <w:rPr>
          <w:sz w:val="28"/>
          <w:lang w:val="en-US"/>
        </w:rPr>
        <w:t>JObject</w:t>
      </w:r>
      <w:r w:rsidRPr="0014263E">
        <w:rPr>
          <w:sz w:val="28"/>
          <w:lang w:val="en-US"/>
        </w:rPr>
        <w:t>.</w:t>
      </w:r>
      <w:r w:rsidRPr="00F44D68">
        <w:rPr>
          <w:sz w:val="28"/>
          <w:lang w:val="en-US"/>
        </w:rPr>
        <w:t>Parse</w:t>
      </w:r>
      <w:proofErr w:type="spellEnd"/>
      <w:r w:rsidRPr="0014263E">
        <w:rPr>
          <w:sz w:val="28"/>
          <w:lang w:val="en-US"/>
        </w:rPr>
        <w:t>(</w:t>
      </w:r>
      <w:proofErr w:type="spellStart"/>
      <w:proofErr w:type="gramStart"/>
      <w:r w:rsidRPr="00F44D68">
        <w:rPr>
          <w:sz w:val="28"/>
          <w:lang w:val="en-US"/>
        </w:rPr>
        <w:t>response</w:t>
      </w:r>
      <w:r w:rsidRPr="0014263E">
        <w:rPr>
          <w:sz w:val="28"/>
          <w:lang w:val="en-US"/>
        </w:rPr>
        <w:t>.</w:t>
      </w:r>
      <w:r w:rsidRPr="00F44D68">
        <w:rPr>
          <w:sz w:val="28"/>
          <w:lang w:val="en-US"/>
        </w:rPr>
        <w:t>Content</w:t>
      </w:r>
      <w:proofErr w:type="spellEnd"/>
      <w:proofErr w:type="gramEnd"/>
      <w:r w:rsidRPr="0014263E">
        <w:rPr>
          <w:sz w:val="28"/>
          <w:lang w:val="en-US"/>
        </w:rPr>
        <w:t>);</w:t>
      </w:r>
    </w:p>
    <w:p w14:paraId="4C971A42" w14:textId="77777777" w:rsid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proofErr w:type="spellStart"/>
      <w:r w:rsidRPr="00F44D68">
        <w:rPr>
          <w:sz w:val="28"/>
        </w:rPr>
        <w:t>JToken</w:t>
      </w:r>
      <w:proofErr w:type="spellEnd"/>
      <w:r w:rsidRPr="00F44D68">
        <w:rPr>
          <w:sz w:val="28"/>
        </w:rPr>
        <w:t xml:space="preserve"> </w:t>
      </w:r>
      <w:proofErr w:type="spellStart"/>
      <w:proofErr w:type="gramStart"/>
      <w:r w:rsidRPr="00F44D68">
        <w:rPr>
          <w:sz w:val="28"/>
        </w:rPr>
        <w:t>this</w:t>
      </w:r>
      <w:proofErr w:type="spellEnd"/>
      <w:r w:rsidRPr="00F44D68">
        <w:rPr>
          <w:sz w:val="28"/>
        </w:rPr>
        <w:t>[</w:t>
      </w:r>
      <w:proofErr w:type="spellStart"/>
      <w:proofErr w:type="gramEnd"/>
      <w:r w:rsidRPr="00F44D68">
        <w:rPr>
          <w:sz w:val="28"/>
        </w:rPr>
        <w:t>object</w:t>
      </w:r>
      <w:proofErr w:type="spellEnd"/>
      <w:r w:rsidRPr="00F44D68">
        <w:rPr>
          <w:sz w:val="28"/>
        </w:rPr>
        <w:t xml:space="preserve"> </w:t>
      </w:r>
      <w:proofErr w:type="spellStart"/>
      <w:r w:rsidRPr="00F44D68">
        <w:rPr>
          <w:sz w:val="28"/>
        </w:rPr>
        <w:t>key</w:t>
      </w:r>
      <w:proofErr w:type="spellEnd"/>
      <w:r w:rsidRPr="00F44D68">
        <w:rPr>
          <w:sz w:val="28"/>
        </w:rPr>
        <w:t>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</w:t>
      </w:r>
      <w:proofErr w:type="spellStart"/>
      <w:r>
        <w:rPr>
          <w:sz w:val="28"/>
        </w:rPr>
        <w:t>кэшбэка</w:t>
      </w:r>
      <w:proofErr w:type="spellEnd"/>
      <w:r>
        <w:rPr>
          <w:sz w:val="28"/>
        </w:rPr>
        <w:t xml:space="preserve">. </w:t>
      </w:r>
    </w:p>
    <w:p w14:paraId="5BD74219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14:paraId="6C0F970A" w14:textId="77777777" w:rsidR="00F44D68" w:rsidRPr="00F06CB3" w:rsidRDefault="00F44D68" w:rsidP="00D523F7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 xml:space="preserve">var </w:t>
      </w:r>
      <w:proofErr w:type="spellStart"/>
      <w:r w:rsidRPr="00F06CB3">
        <w:rPr>
          <w:sz w:val="24"/>
          <w:szCs w:val="20"/>
          <w:lang w:val="en-US"/>
        </w:rPr>
        <w:t>listOfItems</w:t>
      </w:r>
      <w:proofErr w:type="spellEnd"/>
      <w:r w:rsidRPr="00F06CB3">
        <w:rPr>
          <w:sz w:val="24"/>
          <w:szCs w:val="20"/>
          <w:lang w:val="en-US"/>
        </w:rPr>
        <w:t xml:space="preserve"> = </w:t>
      </w:r>
      <w:proofErr w:type="spellStart"/>
      <w:r w:rsidRPr="00F06CB3">
        <w:rPr>
          <w:sz w:val="24"/>
          <w:szCs w:val="20"/>
          <w:lang w:val="en-US"/>
        </w:rPr>
        <w:t>jsonParse</w:t>
      </w:r>
      <w:proofErr w:type="spellEnd"/>
      <w:r w:rsidRPr="00F06CB3">
        <w:rPr>
          <w:sz w:val="24"/>
          <w:szCs w:val="20"/>
          <w:lang w:val="en-US"/>
        </w:rPr>
        <w:t>["items"];</w:t>
      </w:r>
    </w:p>
    <w:p w14:paraId="2D22524B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14:paraId="18BBE43C" w14:textId="77777777" w:rsidR="00F44D68" w:rsidRPr="00F06CB3" w:rsidRDefault="00F44D68" w:rsidP="00D523F7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</w:t>
      </w:r>
      <w:proofErr w:type="gramStart"/>
      <w:r w:rsidRPr="00F06CB3">
        <w:rPr>
          <w:sz w:val="24"/>
          <w:szCs w:val="20"/>
          <w:lang w:val="en-US"/>
        </w:rPr>
        <w:t>"][</w:t>
      </w:r>
      <w:proofErr w:type="gramEnd"/>
      <w:r w:rsidRPr="00F06CB3">
        <w:rPr>
          <w:sz w:val="24"/>
          <w:szCs w:val="20"/>
          <w:lang w:val="en-US"/>
        </w:rPr>
        <w:t>"max"]["unit"].</w:t>
      </w:r>
      <w:proofErr w:type="spellStart"/>
      <w:r w:rsidRPr="00F06CB3">
        <w:rPr>
          <w:sz w:val="24"/>
          <w:szCs w:val="20"/>
          <w:lang w:val="en-US"/>
        </w:rPr>
        <w:t>ToString</w:t>
      </w:r>
      <w:proofErr w:type="spellEnd"/>
      <w:r w:rsidRPr="00F06CB3">
        <w:rPr>
          <w:sz w:val="24"/>
          <w:szCs w:val="20"/>
          <w:lang w:val="en-US"/>
        </w:rPr>
        <w:t>();</w:t>
      </w:r>
    </w:p>
    <w:p w14:paraId="7B2F953B" w14:textId="77777777" w:rsidR="00B336A8" w:rsidRPr="00F44D68" w:rsidRDefault="00B336A8" w:rsidP="00D523F7">
      <w:pPr>
        <w:spacing w:after="0" w:line="360" w:lineRule="auto"/>
        <w:ind w:firstLine="680"/>
        <w:rPr>
          <w:sz w:val="28"/>
          <w:lang w:val="en-US"/>
        </w:rPr>
      </w:pPr>
    </w:p>
    <w:p w14:paraId="6B7CE48E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proofErr w:type="spellStart"/>
      <w:r w:rsidR="00F44D68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14:paraId="3158F99F" w14:textId="5CB35E78" w:rsidR="00415628" w:rsidRPr="00C53314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</w:t>
      </w:r>
      <w:r w:rsidR="00AD7773">
        <w:rPr>
          <w:sz w:val="28"/>
        </w:rPr>
        <w:t>стродействие.</w:t>
      </w:r>
    </w:p>
    <w:p w14:paraId="3D6D211A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proofErr w:type="spellStart"/>
      <w:r w:rsidR="006D54E3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14:paraId="1E9BC235" w14:textId="77777777" w:rsidR="00044326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14:paraId="587623F9" w14:textId="77777777" w:rsidR="0004432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9365045"/>
      <w:bookmarkStart w:id="54" w:name="_Toc9389370"/>
      <w:bookmarkStart w:id="55" w:name="_Toc9696551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53"/>
      <w:bookmarkEnd w:id="54"/>
      <w:bookmarkEnd w:id="55"/>
    </w:p>
    <w:p w14:paraId="474EF48D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</w:t>
      </w:r>
      <w:proofErr w:type="spellStart"/>
      <w:r>
        <w:rPr>
          <w:sz w:val="28"/>
        </w:rPr>
        <w:t>вебдрайвер</w:t>
      </w:r>
      <w:proofErr w:type="spellEnd"/>
      <w:r>
        <w:rPr>
          <w:sz w:val="28"/>
        </w:rPr>
        <w:t xml:space="preserve">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14:paraId="3B08B10C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577CDB72" w14:textId="77777777" w:rsidR="00783E56" w:rsidRPr="00AB0758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>
        <w:rPr>
          <w:sz w:val="28"/>
          <w:lang w:val="en-US"/>
        </w:rPr>
        <w:lastRenderedPageBreak/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).</w:t>
      </w:r>
      <w:proofErr w:type="spellStart"/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proofErr w:type="spellEnd"/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proofErr w:type="spellStart"/>
      <w:r w:rsidR="00783E56" w:rsidRPr="00B71ECA">
        <w:rPr>
          <w:sz w:val="28"/>
        </w:rPr>
        <w:t>ack</w:t>
      </w:r>
      <w:proofErr w:type="spellEnd"/>
      <w:r w:rsidR="00783E56" w:rsidRPr="00B71ECA">
        <w:rPr>
          <w:sz w:val="28"/>
        </w:rPr>
        <w:t xml:space="preserve">(), </w:t>
      </w:r>
      <w:r>
        <w:rPr>
          <w:sz w:val="28"/>
          <w:lang w:val="en-US"/>
        </w:rPr>
        <w:t>F</w:t>
      </w:r>
      <w:proofErr w:type="spellStart"/>
      <w:r w:rsidR="00783E56" w:rsidRPr="00B71ECA">
        <w:rPr>
          <w:sz w:val="28"/>
        </w:rPr>
        <w:t>orward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proofErr w:type="spellStart"/>
      <w:r w:rsidR="00783E56" w:rsidRPr="00B71ECA">
        <w:rPr>
          <w:sz w:val="28"/>
        </w:rPr>
        <w:t>efresh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>;</w:t>
      </w:r>
    </w:p>
    <w:p w14:paraId="6BFB8631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 xml:space="preserve">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14:paraId="2B580794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>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>
        <w:rPr>
          <w:sz w:val="28"/>
        </w:rPr>
        <w:t>, которые соответствуют заданному критерию;</w:t>
      </w:r>
    </w:p>
    <w:p w14:paraId="6B278351" w14:textId="77777777" w:rsidR="00783E56" w:rsidRDefault="00783E5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14:paraId="65E5B05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 xml:space="preserve">d – в качестве локатора используется атрибут </w:t>
      </w:r>
      <w:proofErr w:type="spellStart"/>
      <w:r w:rsidRPr="00ED4D86">
        <w:rPr>
          <w:sz w:val="28"/>
        </w:rPr>
        <w:t>id</w:t>
      </w:r>
      <w:proofErr w:type="spellEnd"/>
      <w:r w:rsidRPr="00ED4D86">
        <w:rPr>
          <w:sz w:val="28"/>
        </w:rPr>
        <w:t xml:space="preserve"> элемента страницы;</w:t>
      </w:r>
    </w:p>
    <w:p w14:paraId="37ABB607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N</w:t>
      </w:r>
      <w:proofErr w:type="spellStart"/>
      <w:r w:rsidRPr="00ED4D86">
        <w:rPr>
          <w:sz w:val="28"/>
        </w:rPr>
        <w:t>ame</w:t>
      </w:r>
      <w:proofErr w:type="spellEnd"/>
      <w:r w:rsidRPr="00ED4D86">
        <w:rPr>
          <w:sz w:val="28"/>
        </w:rPr>
        <w:t xml:space="preserve"> – в качестве локатора используется атрибут </w:t>
      </w:r>
      <w:proofErr w:type="spellStart"/>
      <w:r w:rsidRPr="00ED4D86">
        <w:rPr>
          <w:sz w:val="28"/>
        </w:rPr>
        <w:t>name</w:t>
      </w:r>
      <w:proofErr w:type="spellEnd"/>
      <w:r w:rsidRPr="00ED4D86">
        <w:rPr>
          <w:sz w:val="28"/>
        </w:rPr>
        <w:t xml:space="preserve"> элемента страницы;</w:t>
      </w:r>
    </w:p>
    <w:p w14:paraId="51730701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X</w:t>
      </w:r>
      <w:proofErr w:type="spellStart"/>
      <w:r w:rsidRPr="00ED4D86">
        <w:rPr>
          <w:sz w:val="28"/>
        </w:rPr>
        <w:t>path</w:t>
      </w:r>
      <w:proofErr w:type="spellEnd"/>
      <w:r w:rsidRPr="00ED4D86">
        <w:rPr>
          <w:sz w:val="28"/>
        </w:rPr>
        <w:t xml:space="preserve"> – используется для поиска элемента по </w:t>
      </w:r>
      <w:proofErr w:type="spellStart"/>
      <w:r w:rsidRPr="00ED4D86">
        <w:rPr>
          <w:sz w:val="28"/>
        </w:rPr>
        <w:t>XPath</w:t>
      </w:r>
      <w:proofErr w:type="spellEnd"/>
      <w:r w:rsidRPr="00ED4D86">
        <w:rPr>
          <w:sz w:val="28"/>
        </w:rPr>
        <w:t xml:space="preserve"> выражению;</w:t>
      </w:r>
    </w:p>
    <w:p w14:paraId="44E090BF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T</w:t>
      </w:r>
      <w:proofErr w:type="spellStart"/>
      <w:r w:rsidRPr="00ED4D86">
        <w:rPr>
          <w:sz w:val="28"/>
        </w:rPr>
        <w:t>agName</w:t>
      </w:r>
      <w:proofErr w:type="spellEnd"/>
      <w:r w:rsidRPr="00ED4D86">
        <w:rPr>
          <w:sz w:val="28"/>
        </w:rPr>
        <w:t xml:space="preserve"> – поиск по имени HTML тега;</w:t>
      </w:r>
    </w:p>
    <w:p w14:paraId="761DD1FD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lassName</w:t>
      </w:r>
      <w:proofErr w:type="spellEnd"/>
      <w:r w:rsidRPr="00ED4D86">
        <w:rPr>
          <w:sz w:val="28"/>
        </w:rPr>
        <w:t xml:space="preserve">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14:paraId="710DD89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ssSelector</w:t>
      </w:r>
      <w:proofErr w:type="spellEnd"/>
      <w:r w:rsidRPr="00ED4D86">
        <w:rPr>
          <w:sz w:val="28"/>
        </w:rPr>
        <w:t xml:space="preserve"> – используется для поиска элемента по</w:t>
      </w:r>
      <w:r w:rsid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14:paraId="3B3BC2B2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L</w:t>
      </w:r>
      <w:proofErr w:type="spellStart"/>
      <w:r w:rsidRPr="00ED4D86">
        <w:rPr>
          <w:sz w:val="28"/>
        </w:rPr>
        <w:t>inkText</w:t>
      </w:r>
      <w:proofErr w:type="spellEnd"/>
      <w:r w:rsidRPr="00ED4D86">
        <w:rPr>
          <w:sz w:val="28"/>
        </w:rPr>
        <w:t xml:space="preserve">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14:paraId="7EA90166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 w:rsidRPr="004C253F">
        <w:t xml:space="preserve"> </w:t>
      </w:r>
      <w:proofErr w:type="spellStart"/>
      <w:r w:rsidR="004C253F" w:rsidRPr="004C253F">
        <w:rPr>
          <w:sz w:val="28"/>
          <w:lang w:val="en-US"/>
        </w:rPr>
        <w:t>PartialLinkText</w:t>
      </w:r>
      <w:proofErr w:type="spellEnd"/>
      <w:r w:rsidRPr="00ED4D86">
        <w:rPr>
          <w:sz w:val="28"/>
        </w:rPr>
        <w:t xml:space="preserve"> – поиск ссылки по части с указанным текстом.</w:t>
      </w:r>
    </w:p>
    <w:p w14:paraId="34A7A4FC" w14:textId="77777777" w:rsidR="00783E56" w:rsidRPr="00ED4D86" w:rsidRDefault="004C253F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proofErr w:type="spellEnd"/>
      <w:r w:rsidR="00783E56" w:rsidRPr="00ED4D86">
        <w:rPr>
          <w:sz w:val="28"/>
        </w:rPr>
        <w:t>(</w:t>
      </w:r>
      <w:proofErr w:type="gramEnd"/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 xml:space="preserve">параметра принимает строку в виде наименования атрибута. Возвращает текстовое представление найденного </w:t>
      </w:r>
      <w:r w:rsidR="00783E56">
        <w:rPr>
          <w:sz w:val="28"/>
        </w:rPr>
        <w:lastRenderedPageBreak/>
        <w:t>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proofErr w:type="spellStart"/>
      <w:r w:rsidR="00103F96">
        <w:rPr>
          <w:sz w:val="28"/>
          <w:lang w:val="en-US"/>
        </w:rPr>
        <w:t>innerHTML</w:t>
      </w:r>
      <w:proofErr w:type="spellEnd"/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14:paraId="1E712600" w14:textId="5F271107" w:rsidR="00783E56" w:rsidRPr="00AB0758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  <w:r w:rsidR="004A5B6D">
        <w:rPr>
          <w:sz w:val="28"/>
        </w:rPr>
        <w:t xml:space="preserve"> 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_Ref9538932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М.</w:t>
      </w:r>
      <w:r w:rsidR="004A5B6D" w:rsidRPr="004A5B6D">
        <w:rPr>
          <w:sz w:val="28"/>
          <w:szCs w:val="28"/>
        </w:rPr>
        <w:fldChar w:fldCharType="end"/>
      </w:r>
    </w:p>
    <w:p w14:paraId="75CB884B" w14:textId="0F864D9F" w:rsidR="00423BF4" w:rsidRDefault="00423BF4" w:rsidP="00D523F7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14:paraId="1C388B3A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14:paraId="4041EBCA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14:paraId="3BFF754E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14:paraId="524411C5" w14:textId="77777777" w:rsidR="00423BF4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14:paraId="186A83A4" w14:textId="77777777" w:rsidR="00423BF4" w:rsidRPr="00BF0536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14:paraId="4948F295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14:paraId="25CA91E9" w14:textId="3BCBA41A" w:rsidR="00555D8B" w:rsidRPr="003908C5" w:rsidRDefault="00423BF4" w:rsidP="003908C5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  <w:r w:rsidR="00555D8B" w:rsidRPr="003908C5">
        <w:rPr>
          <w:sz w:val="28"/>
          <w:lang w:eastAsia="en-US"/>
        </w:rPr>
        <w:br w:type="page"/>
      </w:r>
    </w:p>
    <w:p w14:paraId="674C596E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56" w:name="_Toc9365046"/>
      <w:bookmarkStart w:id="57" w:name="_Toc9389371"/>
      <w:bookmarkStart w:id="58" w:name="_Toc9696552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6"/>
      <w:bookmarkEnd w:id="57"/>
      <w:bookmarkEnd w:id="58"/>
    </w:p>
    <w:p w14:paraId="770FBD3B" w14:textId="77777777" w:rsidR="00FE60B3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FE60B3" w:rsidRPr="001174F4">
        <w:rPr>
          <w:sz w:val="28"/>
          <w:szCs w:val="28"/>
        </w:rPr>
        <w:t>парсинга</w:t>
      </w:r>
      <w:proofErr w:type="spellEnd"/>
      <w:r w:rsidR="00FE60B3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proofErr w:type="spellStart"/>
      <w:r w:rsidR="00FE60B3" w:rsidRPr="001174F4">
        <w:rPr>
          <w:sz w:val="28"/>
          <w:szCs w:val="28"/>
          <w:lang w:val="en-US"/>
        </w:rPr>
        <w:t>BeautifulSoup</w:t>
      </w:r>
      <w:proofErr w:type="spellEnd"/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proofErr w:type="spellStart"/>
      <w:r w:rsidR="00FE60B3" w:rsidRPr="001174F4">
        <w:rPr>
          <w:sz w:val="28"/>
          <w:szCs w:val="28"/>
          <w:lang w:val="en-US"/>
        </w:rPr>
        <w:t>Scrapy</w:t>
      </w:r>
      <w:proofErr w:type="spellEnd"/>
      <w:r w:rsidR="00FE60B3" w:rsidRPr="001174F4">
        <w:rPr>
          <w:sz w:val="28"/>
          <w:szCs w:val="28"/>
        </w:rPr>
        <w:t>.</w:t>
      </w:r>
    </w:p>
    <w:p w14:paraId="31DB6C55" w14:textId="77777777" w:rsidR="00FE60B3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59" w:name="_Toc9365047"/>
      <w:bookmarkStart w:id="60" w:name="_Toc9389372"/>
      <w:bookmarkStart w:id="61" w:name="_Toc9696553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59"/>
      <w:bookmarkEnd w:id="60"/>
      <w:bookmarkEnd w:id="61"/>
      <w:proofErr w:type="spellEnd"/>
    </w:p>
    <w:p w14:paraId="49D7C1EF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14:paraId="7537CB7B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</w:t>
      </w:r>
      <w:proofErr w:type="spellStart"/>
      <w:r w:rsidRPr="001174F4">
        <w:rPr>
          <w:color w:val="000000" w:themeColor="text1"/>
          <w:sz w:val="28"/>
          <w:szCs w:val="28"/>
          <w:lang w:eastAsia="en-US"/>
        </w:rPr>
        <w:t>Квази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из «Приключения Алисы в Стране чудес».</w:t>
      </w:r>
    </w:p>
    <w:p w14:paraId="78862FD5" w14:textId="77777777" w:rsidR="00FE60B3" w:rsidRPr="001174F4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>для работы с веб-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скрапингом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нужно из библиотеки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создает 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файлоподобный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объект, который читается методом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eastAsia="en-US"/>
        </w:rPr>
        <w:t>read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(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>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14:paraId="4EE5EBD9" w14:textId="27BF9E08" w:rsidR="00FE60B3" w:rsidRPr="00AB0758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</w:t>
      </w:r>
      <w:proofErr w:type="gramStart"/>
      <w:r w:rsidRPr="001174F4">
        <w:rPr>
          <w:color w:val="000000" w:themeColor="text1"/>
          <w:sz w:val="28"/>
          <w:szCs w:val="28"/>
          <w:lang w:eastAsia="en-US"/>
        </w:rPr>
        <w:t>парсеры ,</w:t>
      </w:r>
      <w:proofErr w:type="gramEnd"/>
      <w:r w:rsidRPr="001174F4">
        <w:rPr>
          <w:color w:val="000000" w:themeColor="text1"/>
          <w:sz w:val="28"/>
          <w:szCs w:val="28"/>
          <w:lang w:eastAsia="en-US"/>
        </w:rPr>
        <w:t xml:space="preserve"> каждый из которых имеет свои преимущества и недостатки. В данном примере будет использован парсер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14:paraId="6595CC35" w14:textId="77777777" w:rsidR="00FE60B3" w:rsidRPr="001174F4" w:rsidRDefault="0078597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3EC7E811" w14:textId="77777777" w:rsidR="004918CA" w:rsidRPr="001174F4" w:rsidRDefault="004918CA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findAll</w:t>
      </w:r>
      <w:proofErr w:type="spellEnd"/>
      <w:r w:rsidRPr="001174F4">
        <w:rPr>
          <w:sz w:val="28"/>
          <w:szCs w:val="28"/>
          <w:lang w:val="en-US"/>
        </w:rPr>
        <w:t>(</w:t>
      </w:r>
      <w:proofErr w:type="gramEnd"/>
      <w:r w:rsidRPr="001174F4">
        <w:rPr>
          <w:sz w:val="28"/>
          <w:szCs w:val="28"/>
          <w:lang w:val="en-US"/>
        </w:rPr>
        <w:t xml:space="preserve">name=None, </w:t>
      </w:r>
      <w:proofErr w:type="spellStart"/>
      <w:r w:rsidRPr="001174F4">
        <w:rPr>
          <w:sz w:val="28"/>
          <w:szCs w:val="28"/>
          <w:lang w:val="en-US"/>
        </w:rPr>
        <w:t>attrs</w:t>
      </w:r>
      <w:proofErr w:type="spellEnd"/>
      <w:r w:rsidRPr="001174F4">
        <w:rPr>
          <w:sz w:val="28"/>
          <w:szCs w:val="28"/>
          <w:lang w:val="en-US"/>
        </w:rPr>
        <w:t>={}, recursive=True, text=None, limit=None,**</w:t>
      </w:r>
      <w:proofErr w:type="spellStart"/>
      <w:r w:rsidRPr="001174F4">
        <w:rPr>
          <w:sz w:val="28"/>
          <w:szCs w:val="28"/>
          <w:lang w:val="en-US"/>
        </w:rPr>
        <w:t>kwargs</w:t>
      </w:r>
      <w:proofErr w:type="spellEnd"/>
      <w:r w:rsidRPr="001174F4">
        <w:rPr>
          <w:sz w:val="28"/>
          <w:szCs w:val="28"/>
          <w:lang w:val="en-US"/>
        </w:rPr>
        <w:t xml:space="preserve">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</w:t>
      </w:r>
      <w:proofErr w:type="spellStart"/>
      <w:r w:rsidRPr="001174F4">
        <w:rPr>
          <w:sz w:val="28"/>
          <w:szCs w:val="28"/>
        </w:rPr>
        <w:t>Tag</w:t>
      </w:r>
      <w:proofErr w:type="spellEnd"/>
      <w:r w:rsidRPr="001174F4">
        <w:rPr>
          <w:sz w:val="28"/>
          <w:szCs w:val="28"/>
        </w:rPr>
        <w:t xml:space="preserve">, соответствующих заданному критерию. </w:t>
      </w:r>
    </w:p>
    <w:p w14:paraId="161EB3B6" w14:textId="77777777" w:rsidR="004918CA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</w:t>
      </w:r>
      <w:proofErr w:type="spellStart"/>
      <w:r w:rsidRPr="001174F4">
        <w:rPr>
          <w:color w:val="000000" w:themeColor="text1"/>
          <w:sz w:val="28"/>
          <w:szCs w:val="28"/>
        </w:rPr>
        <w:t>text</w:t>
      </w:r>
      <w:proofErr w:type="spellEnd"/>
      <w:r w:rsidRPr="001174F4">
        <w:rPr>
          <w:color w:val="000000" w:themeColor="text1"/>
          <w:sz w:val="28"/>
          <w:szCs w:val="28"/>
        </w:rPr>
        <w:t xml:space="preserve"> позволяет находить объекты </w:t>
      </w:r>
      <w:proofErr w:type="spellStart"/>
      <w:r w:rsidRPr="001174F4">
        <w:rPr>
          <w:color w:val="000000" w:themeColor="text1"/>
          <w:sz w:val="28"/>
          <w:szCs w:val="28"/>
        </w:rPr>
        <w:t>Tag</w:t>
      </w:r>
      <w:proofErr w:type="spellEnd"/>
      <w:r w:rsidRPr="001174F4">
        <w:rPr>
          <w:color w:val="000000" w:themeColor="text1"/>
          <w:sz w:val="28"/>
          <w:szCs w:val="28"/>
        </w:rPr>
        <w:t xml:space="preserve">. Его значением может быть строка или </w:t>
      </w:r>
      <w:r w:rsidRPr="001174F4">
        <w:rPr>
          <w:color w:val="000000" w:themeColor="text1"/>
          <w:sz w:val="28"/>
          <w:szCs w:val="28"/>
        </w:rPr>
        <w:lastRenderedPageBreak/>
        <w:t xml:space="preserve">регулярное выражение, или список, или словарь, или специальные значения: </w:t>
      </w:r>
      <w:proofErr w:type="spellStart"/>
      <w:r w:rsidRPr="001174F4">
        <w:rPr>
          <w:color w:val="000000" w:themeColor="text1"/>
          <w:sz w:val="28"/>
          <w:szCs w:val="28"/>
        </w:rPr>
        <w:t>True</w:t>
      </w:r>
      <w:proofErr w:type="spellEnd"/>
      <w:r w:rsidRPr="001174F4">
        <w:rPr>
          <w:color w:val="000000" w:themeColor="text1"/>
          <w:sz w:val="28"/>
          <w:szCs w:val="28"/>
        </w:rPr>
        <w:t xml:space="preserve"> и </w:t>
      </w:r>
      <w:proofErr w:type="spellStart"/>
      <w:r w:rsidRPr="001174F4">
        <w:rPr>
          <w:color w:val="000000" w:themeColor="text1"/>
          <w:sz w:val="28"/>
          <w:szCs w:val="28"/>
        </w:rPr>
        <w:t>None</w:t>
      </w:r>
      <w:proofErr w:type="spellEnd"/>
      <w:r w:rsidRPr="001174F4">
        <w:rPr>
          <w:color w:val="000000" w:themeColor="text1"/>
          <w:sz w:val="28"/>
          <w:szCs w:val="28"/>
        </w:rPr>
        <w:t xml:space="preserve">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14:paraId="32E1174C" w14:textId="77777777" w:rsidR="004918CA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proofErr w:type="gramStart"/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</w:t>
      </w:r>
      <w:proofErr w:type="gramEnd"/>
      <w:r w:rsidR="004D2856" w:rsidRPr="001174F4">
        <w:rPr>
          <w:color w:val="000000" w:themeColor="text1"/>
          <w:sz w:val="28"/>
          <w:szCs w:val="28"/>
        </w:rPr>
        <w:t>)</w:t>
      </w:r>
      <w:r w:rsidRPr="001174F4">
        <w:rPr>
          <w:color w:val="000000" w:themeColor="text1"/>
          <w:sz w:val="28"/>
          <w:szCs w:val="28"/>
        </w:rPr>
        <w:t>.</w:t>
      </w:r>
    </w:p>
    <w:p w14:paraId="004791B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shops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soup.find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>_all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('div', class_='b-teaser')</w:t>
      </w:r>
    </w:p>
    <w:p w14:paraId="54AD911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14:paraId="21A3EC03" w14:textId="77777777" w:rsidR="004D2856" w:rsidRPr="001174F4" w:rsidRDefault="004D2856" w:rsidP="00D523F7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proofErr w:type="gramStart"/>
      <w:r w:rsidRPr="001174F4">
        <w:rPr>
          <w:color w:val="000000" w:themeColor="text1"/>
          <w:sz w:val="28"/>
          <w:szCs w:val="28"/>
          <w:lang w:val="en-US"/>
        </w:rPr>
        <w:t>find(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 xml:space="preserve">name,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attrs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, recursive, text, **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14:paraId="28A1E9FC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</w:t>
      </w:r>
      <w:proofErr w:type="gramEnd"/>
      <w:r w:rsidRPr="001174F4">
        <w:rPr>
          <w:color w:val="000000" w:themeColor="text1"/>
          <w:sz w:val="28"/>
          <w:szCs w:val="28"/>
        </w:rPr>
        <w:t>).</w:t>
      </w:r>
    </w:p>
    <w:p w14:paraId="669A398B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label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color w:val="000000" w:themeColor="text1"/>
          <w:sz w:val="28"/>
          <w:szCs w:val="28"/>
          <w:lang w:val="en-US"/>
        </w:rPr>
        <w:t>('span', class_='b-shop-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teaser__label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 ')</w:t>
      </w:r>
    </w:p>
    <w:p w14:paraId="459E70E6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</w:t>
      </w:r>
      <w:proofErr w:type="gramEnd"/>
      <w:r w:rsidRPr="001174F4">
        <w:rPr>
          <w:color w:val="000000" w:themeColor="text1"/>
          <w:sz w:val="28"/>
          <w:szCs w:val="28"/>
        </w:rPr>
        <w:t>.</w:t>
      </w:r>
    </w:p>
    <w:p w14:paraId="6A5DF481" w14:textId="77777777" w:rsidR="00FE60B3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качестве именованного аргумента нельзя использовать зарезервированные слова, такие как </w:t>
      </w:r>
      <w:proofErr w:type="spellStart"/>
      <w:r w:rsidRPr="001174F4">
        <w:rPr>
          <w:color w:val="000000" w:themeColor="text1"/>
          <w:sz w:val="28"/>
          <w:szCs w:val="28"/>
        </w:rPr>
        <w:t>name</w:t>
      </w:r>
      <w:proofErr w:type="spellEnd"/>
      <w:r w:rsidRPr="001174F4">
        <w:rPr>
          <w:color w:val="000000" w:themeColor="text1"/>
          <w:sz w:val="28"/>
          <w:szCs w:val="28"/>
        </w:rPr>
        <w:t xml:space="preserve">, </w:t>
      </w:r>
      <w:proofErr w:type="spellStart"/>
      <w:r w:rsidRPr="001174F4">
        <w:rPr>
          <w:color w:val="000000" w:themeColor="text1"/>
          <w:sz w:val="28"/>
          <w:szCs w:val="28"/>
        </w:rPr>
        <w:t>for</w:t>
      </w:r>
      <w:proofErr w:type="spellEnd"/>
      <w:r w:rsidRPr="001174F4">
        <w:rPr>
          <w:color w:val="000000" w:themeColor="text1"/>
          <w:sz w:val="28"/>
          <w:szCs w:val="28"/>
        </w:rPr>
        <w:t xml:space="preserve"> и так далее. Чтобы решить эту проблему, можно использовать </w:t>
      </w:r>
      <w:proofErr w:type="spellStart"/>
      <w:r w:rsidRPr="001174F4">
        <w:rPr>
          <w:color w:val="000000" w:themeColor="text1"/>
          <w:sz w:val="28"/>
          <w:szCs w:val="28"/>
        </w:rPr>
        <w:t>attrs</w:t>
      </w:r>
      <w:proofErr w:type="spellEnd"/>
      <w:r w:rsidRPr="001174F4">
        <w:rPr>
          <w:color w:val="000000" w:themeColor="text1"/>
          <w:sz w:val="28"/>
          <w:szCs w:val="28"/>
        </w:rPr>
        <w:t>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14:paraId="3179E79C" w14:textId="77777777" w:rsidR="007D522B" w:rsidRPr="001174F4" w:rsidRDefault="007D522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proofErr w:type="spellStart"/>
      <w:r w:rsidR="0087750B" w:rsidRPr="001174F4">
        <w:rPr>
          <w:sz w:val="28"/>
          <w:szCs w:val="28"/>
          <w:lang w:val="en-US"/>
        </w:rPr>
        <w:t>AttributeError</w:t>
      </w:r>
      <w:proofErr w:type="spellEnd"/>
      <w:r w:rsidR="0087750B" w:rsidRPr="001174F4">
        <w:rPr>
          <w:sz w:val="28"/>
          <w:szCs w:val="28"/>
        </w:rPr>
        <w:t>: '</w:t>
      </w:r>
      <w:proofErr w:type="spellStart"/>
      <w:r w:rsidR="0087750B" w:rsidRPr="001174F4">
        <w:rPr>
          <w:sz w:val="28"/>
          <w:szCs w:val="28"/>
          <w:lang w:val="en-US"/>
        </w:rPr>
        <w:t>NoneType</w:t>
      </w:r>
      <w:proofErr w:type="spellEnd"/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proofErr w:type="spellStart"/>
      <w:r w:rsidR="0087750B" w:rsidRPr="001174F4">
        <w:rPr>
          <w:sz w:val="28"/>
          <w:szCs w:val="28"/>
          <w:lang w:val="en-US"/>
        </w:rPr>
        <w:t>lxml</w:t>
      </w:r>
      <w:proofErr w:type="spellEnd"/>
      <w:r w:rsidR="0087750B" w:rsidRPr="001174F4">
        <w:rPr>
          <w:sz w:val="28"/>
          <w:szCs w:val="28"/>
        </w:rPr>
        <w:t xml:space="preserve">. </w:t>
      </w:r>
    </w:p>
    <w:p w14:paraId="2CB710FB" w14:textId="77777777" w:rsidR="00FE60B3" w:rsidRPr="001174F4" w:rsidRDefault="0087750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14:paraId="061347B3" w14:textId="77777777" w:rsidR="0087750B" w:rsidRPr="001174F4" w:rsidRDefault="0087750B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image = </w:t>
      </w:r>
      <w:proofErr w:type="spellStart"/>
      <w:proofErr w:type="gramStart"/>
      <w:r w:rsidRPr="001174F4">
        <w:rPr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sz w:val="28"/>
          <w:szCs w:val="28"/>
          <w:lang w:val="en-US"/>
        </w:rPr>
        <w:t>('div', class_='b-</w:t>
      </w:r>
      <w:proofErr w:type="spellStart"/>
      <w:r w:rsidRPr="001174F4">
        <w:rPr>
          <w:sz w:val="28"/>
          <w:szCs w:val="28"/>
          <w:lang w:val="en-US"/>
        </w:rPr>
        <w:t>teaser__cover</w:t>
      </w:r>
      <w:proofErr w:type="spellEnd"/>
      <w:r w:rsidRPr="001174F4">
        <w:rPr>
          <w:sz w:val="28"/>
          <w:szCs w:val="28"/>
          <w:lang w:val="en-US"/>
        </w:rPr>
        <w:t>').find('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  <w:lang w:val="en-US"/>
        </w:rPr>
        <w:t>').get('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  <w:lang w:val="en-US"/>
        </w:rPr>
        <w:t>')</w:t>
      </w:r>
    </w:p>
    <w:p w14:paraId="2CB261B0" w14:textId="6BF297E1" w:rsidR="0087750B" w:rsidRPr="001174F4" w:rsidRDefault="0087750B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_Ref9539067 \h </w:instrText>
      </w:r>
      <w:r w:rsidR="004A5B6D">
        <w:rPr>
          <w:sz w:val="28"/>
          <w:szCs w:val="28"/>
          <w:lang w:eastAsia="en-US"/>
        </w:rPr>
        <w:instrText xml:space="preserve">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Н.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525A779A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14:paraId="070C46EC" w14:textId="7A80E25E" w:rsidR="0008635C" w:rsidRPr="00AD7773" w:rsidRDefault="0008635C" w:rsidP="00AD7773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</w:t>
      </w:r>
      <w:r w:rsidR="00AD7773">
        <w:rPr>
          <w:sz w:val="28"/>
          <w:szCs w:val="28"/>
          <w:lang w:eastAsia="en-US"/>
        </w:rPr>
        <w:t>.</w:t>
      </w:r>
    </w:p>
    <w:p w14:paraId="7D0977B7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14:paraId="6F429938" w14:textId="77777777" w:rsidR="0008635C" w:rsidRPr="001174F4" w:rsidRDefault="0008635C" w:rsidP="00D523F7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proofErr w:type="spellStart"/>
      <w:r w:rsidR="00F740A7" w:rsidRPr="001174F4">
        <w:rPr>
          <w:sz w:val="28"/>
          <w:szCs w:val="28"/>
          <w:lang w:val="en-US" w:eastAsia="en-US"/>
        </w:rPr>
        <w:t>css</w:t>
      </w:r>
      <w:proofErr w:type="spellEnd"/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proofErr w:type="spellStart"/>
      <w:r w:rsidRPr="001174F4">
        <w:rPr>
          <w:sz w:val="28"/>
          <w:szCs w:val="28"/>
          <w:lang w:val="en-US" w:eastAsia="en-US"/>
        </w:rPr>
        <w:t>lxml</w:t>
      </w:r>
      <w:proofErr w:type="spellEnd"/>
      <w:r w:rsidRPr="001174F4">
        <w:rPr>
          <w:sz w:val="28"/>
          <w:szCs w:val="28"/>
          <w:lang w:eastAsia="en-US"/>
        </w:rPr>
        <w:t>.</w:t>
      </w:r>
    </w:p>
    <w:p w14:paraId="68FCEF5B" w14:textId="77777777" w:rsidR="0087750B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62" w:name="_Toc9365048"/>
      <w:bookmarkStart w:id="63" w:name="_Toc9389373"/>
      <w:bookmarkStart w:id="64" w:name="_Toc969655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proofErr w:type="spellStart"/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62"/>
      <w:bookmarkEnd w:id="63"/>
      <w:bookmarkEnd w:id="64"/>
      <w:proofErr w:type="spellEnd"/>
    </w:p>
    <w:p w14:paraId="4A775332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5EBF7689" w14:textId="6C0E5B2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 w:rsidRPr="00901CC8">
        <w:rPr>
          <w:color w:val="000000" w:themeColor="text1"/>
          <w:sz w:val="28"/>
          <w:szCs w:val="28"/>
          <w:lang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>9478438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h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 w:rsidRPr="00901CC8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723349A5" w14:textId="77777777" w:rsidR="00A25217" w:rsidRPr="001174F4" w:rsidRDefault="00A2521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14:paraId="349D44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14:paraId="104717B6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14:paraId="126554D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F06CB3">
        <w:rPr>
          <w:color w:val="000000" w:themeColor="text1"/>
          <w:sz w:val="28"/>
          <w:szCs w:val="28"/>
          <w:lang w:val="en-US" w:bidi="ru-RU"/>
        </w:rPr>
        <w:t>scrapy.cfg</w:t>
      </w:r>
      <w:proofErr w:type="spellEnd"/>
    </w:p>
    <w:p w14:paraId="5473BC8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14:paraId="77136DE3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14:paraId="3F6B932D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14:paraId="1CFA0CFA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14:paraId="3FD08E5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14:paraId="3EF0757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F06CB3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F06CB3">
        <w:rPr>
          <w:color w:val="000000" w:themeColor="text1"/>
          <w:sz w:val="28"/>
          <w:szCs w:val="28"/>
          <w:lang w:bidi="ru-RU"/>
        </w:rPr>
        <w:t>/</w:t>
      </w:r>
    </w:p>
    <w:p w14:paraId="29D65CD9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14:paraId="1FB4C0C8" w14:textId="77777777" w:rsidR="002766AC" w:rsidRPr="00F06CB3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14:paraId="4E57254E" w14:textId="0EFA830F" w:rsidR="00C63963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14:paraId="6A6E105A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scrapy.cfg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настройки проекта;</w:t>
      </w:r>
    </w:p>
    <w:p w14:paraId="1B76364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lastRenderedPageBreak/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/ –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модуль проекта;</w:t>
      </w:r>
    </w:p>
    <w:p w14:paraId="210CCC4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14:paraId="0305D07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orphanage/pipelines.py – используется в основном для описания пользовательских форматов сохранения результатов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парсинга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;</w:t>
      </w:r>
    </w:p>
    <w:p w14:paraId="111BCED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14:paraId="72DB8F0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 – директория, в которой хранятся файлы с классами пауков. Каждого паука принято писать в отдельном файле.</w:t>
      </w:r>
    </w:p>
    <w:p w14:paraId="6C0B3731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14:paraId="05513470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scrapy.Item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14:paraId="175553E1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14:paraId="3F7F9224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name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1C1639C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() </w:t>
      </w:r>
    </w:p>
    <w:p w14:paraId="1BB38B2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discount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51EEBE7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label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4F0DF73B" w14:textId="77777777" w:rsidR="00A25217" w:rsidRPr="00F06CB3" w:rsidRDefault="00A25217" w:rsidP="00E11F80">
      <w:pPr>
        <w:pStyle w:val="af2"/>
        <w:numPr>
          <w:ilvl w:val="0"/>
          <w:numId w:val="55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proofErr w:type="spellEnd"/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proofErr w:type="gramEnd"/>
      <w:r w:rsidRPr="00F06CB3">
        <w:rPr>
          <w:color w:val="000000" w:themeColor="text1"/>
          <w:sz w:val="24"/>
          <w:szCs w:val="24"/>
          <w:lang w:bidi="ru-RU"/>
        </w:rPr>
        <w:t>()</w:t>
      </w:r>
    </w:p>
    <w:p w14:paraId="65D27304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14:paraId="55933F7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14:paraId="0CF677F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class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scrapy.Spider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14:paraId="66663B37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"</w:t>
      </w:r>
    </w:p>
    <w:p w14:paraId="7AFA950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shops?page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="</w:t>
      </w:r>
    </w:p>
    <w:p w14:paraId="7A351F63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clear_address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'https://letyshops.com'</w:t>
      </w:r>
    </w:p>
    <w:p w14:paraId="630208FB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allowed_domains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['https://letyshops.com']</w:t>
      </w:r>
    </w:p>
    <w:p w14:paraId="601F74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start_urls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[]</w:t>
      </w:r>
    </w:p>
    <w:p w14:paraId="31BD962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get_max_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51350F88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for i in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range(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1,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+ 1):</w:t>
      </w:r>
    </w:p>
    <w:p w14:paraId="7BA1C0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(address +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i.__str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__())</w:t>
      </w:r>
    </w:p>
    <w:p w14:paraId="075B3965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51B58F1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14:paraId="3D3E3B92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Rule(</w:t>
      </w:r>
      <w:proofErr w:type="spellStart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LinkExtractor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178012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2763D5FC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3C14F8FE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parse(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self, response):</w:t>
      </w:r>
    </w:p>
    <w:p w14:paraId="0BA0F6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shops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response.xpath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('//div[@class="b-teaser"]')</w:t>
      </w:r>
    </w:p>
    <w:p w14:paraId="392E977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14:paraId="4B75FCE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14:paraId="08753FF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'name':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name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1523596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lastRenderedPageBreak/>
        <w:t xml:space="preserve">'discount':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discount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082944CC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'label':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label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3240F611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'image':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012CA73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</w:t>
      </w:r>
    </w:p>
    <w:p w14:paraId="2918D0C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14:paraId="380E920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items.append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(item)</w:t>
      </w:r>
    </w:p>
    <w:p w14:paraId="037953F0" w14:textId="57C9AE0D" w:rsidR="00E11F80" w:rsidRPr="00E11F80" w:rsidRDefault="00A25217" w:rsidP="00E11F80">
      <w:pPr>
        <w:pStyle w:val="af2"/>
        <w:numPr>
          <w:ilvl w:val="0"/>
          <w:numId w:val="56"/>
        </w:numPr>
        <w:spacing w:after="0" w:line="36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14:paraId="184B0EEB" w14:textId="1A437C78" w:rsidR="002766AC" w:rsidRPr="001174F4" w:rsidRDefault="00DA1158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proofErr w:type="spellStart"/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 является методом по умолчанию.</w:t>
      </w:r>
    </w:p>
    <w:p w14:paraId="12881382" w14:textId="77777777" w:rsidR="004B7C77" w:rsidRPr="001174F4" w:rsidRDefault="004B7C7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14:paraId="0961164E" w14:textId="10AC0DF4" w:rsidR="00132FF9" w:rsidRPr="001174F4" w:rsidRDefault="00132FF9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Переменная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rules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 w:rsidRPr="00901CC8">
        <w:rPr>
          <w:color w:val="000000" w:themeColor="text1"/>
          <w:sz w:val="28"/>
          <w:szCs w:val="28"/>
          <w:lang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>9478558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h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 w:rsidRPr="00901CC8">
        <w:rPr>
          <w:color w:val="000000" w:themeColor="text1"/>
          <w:sz w:val="28"/>
          <w:szCs w:val="28"/>
          <w:lang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14:paraId="6CA16B07" w14:textId="77777777" w:rsidR="002550B6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>«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[имя паука], либо с помощью создания объекта класса </w:t>
      </w:r>
      <w:proofErr w:type="spellStart"/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proofErr w:type="spellEnd"/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 xml:space="preserve">), в который нужно передать имя класса, в котором реализован паук. После этого запустить методом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>). Ниже представлен пример кода.</w:t>
      </w:r>
    </w:p>
    <w:p w14:paraId="0793CA55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proofErr w:type="spellEnd"/>
      <w:r w:rsidRPr="00D16C5B">
        <w:rPr>
          <w:color w:val="000000" w:themeColor="text1"/>
          <w:sz w:val="24"/>
          <w:szCs w:val="24"/>
          <w:lang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bidi="ru-RU"/>
        </w:rPr>
        <w:t>)</w:t>
      </w:r>
    </w:p>
    <w:p w14:paraId="4BC5C9D0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process.crawl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14:paraId="7DDC0D78" w14:textId="77777777" w:rsidR="0015261D" w:rsidRPr="00D16C5B" w:rsidRDefault="0015261D" w:rsidP="00E11F80">
      <w:pPr>
        <w:pStyle w:val="af2"/>
        <w:numPr>
          <w:ilvl w:val="0"/>
          <w:numId w:val="57"/>
        </w:numPr>
        <w:spacing w:after="0" w:line="36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process.start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()</w:t>
      </w:r>
    </w:p>
    <w:p w14:paraId="7DFDBDC9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[имя паука] -o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csv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». В этом примере данные будут сохраняться в файле с именем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0A66B857" w14:textId="2121D381" w:rsidR="00EA05A0" w:rsidRPr="001174F4" w:rsidRDefault="002766AC" w:rsidP="004A5B6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используется собственный механизм извлечения данных, который основан так же, как 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на libxml2, из HTML-документов – селекторы или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selectors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Фактически, селекторы – это отдельные классы, при создании экземпляров которых, на вход передаётся объект класса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Response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Полный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код</w:t>
      </w:r>
      <w:r w:rsidR="004A5B6D">
        <w:rPr>
          <w:color w:val="000000" w:themeColor="text1"/>
          <w:sz w:val="28"/>
          <w:szCs w:val="28"/>
          <w:lang w:bidi="ru-RU"/>
        </w:rPr>
        <w:t xml:space="preserve"> программы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приведён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в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begin"/>
      </w:r>
      <w:r w:rsidR="004A5B6D" w:rsidRPr="004A5B6D">
        <w:rPr>
          <w:color w:val="000000" w:themeColor="text1"/>
          <w:sz w:val="28"/>
          <w:szCs w:val="28"/>
          <w:lang w:bidi="ru-RU"/>
        </w:rPr>
        <w:instrText xml:space="preserve"> REF _Ref9539096 \h </w:instrText>
      </w:r>
      <w:r w:rsidR="004A5B6D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  <w:lang w:bidi="ru-RU"/>
        </w:rPr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027609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П.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end"/>
      </w:r>
    </w:p>
    <w:p w14:paraId="21BA9FE0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Плюсы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14:paraId="3CAAAB9E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14:paraId="7A86AA35" w14:textId="77777777" w:rsidR="002511C3" w:rsidRPr="001174F4" w:rsidRDefault="002511C3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14:paraId="1B3C9CFB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14:paraId="7F5F080B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14:paraId="7BC49D68" w14:textId="6C5AE816" w:rsidR="0008635C" w:rsidRPr="001174F4" w:rsidRDefault="00110D36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</w:t>
      </w:r>
      <w:r w:rsidR="0026652D">
        <w:rPr>
          <w:color w:val="000000" w:themeColor="text1"/>
          <w:sz w:val="28"/>
          <w:szCs w:val="28"/>
          <w:lang w:bidi="ru-RU"/>
        </w:rPr>
        <w:t>я</w:t>
      </w:r>
      <w:r w:rsidRPr="001174F4">
        <w:rPr>
          <w:color w:val="000000" w:themeColor="text1"/>
          <w:sz w:val="28"/>
          <w:szCs w:val="28"/>
          <w:lang w:bidi="ru-RU"/>
        </w:rPr>
        <w:t xml:space="preserve">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14:paraId="40D79219" w14:textId="77777777" w:rsidR="002511C3" w:rsidRPr="001174F4" w:rsidRDefault="002511C3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14:paraId="290C918A" w14:textId="77777777" w:rsidR="002511C3" w:rsidRPr="001174F4" w:rsidRDefault="002511C3" w:rsidP="00D523F7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14:paraId="62382768" w14:textId="77777777" w:rsidR="0008635C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65" w:name="_Toc9365049"/>
      <w:bookmarkStart w:id="66" w:name="_Toc9389374"/>
      <w:bookmarkStart w:id="67" w:name="_Toc9696555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65"/>
      <w:bookmarkEnd w:id="66"/>
      <w:bookmarkEnd w:id="67"/>
    </w:p>
    <w:p w14:paraId="2AEF17C4" w14:textId="47124DD4" w:rsidR="00110D36" w:rsidRPr="001174F4" w:rsidRDefault="00110D36" w:rsidP="0045675A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Request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библиотека для выполнения запросов к серверу и обработки ответов на языке программирования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Данная библиотека является основной для веб-скрапинга страниц сайтов. Пользуясь данной библиотекой, можно получить содержимое страницы в виде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html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-кода для дальнейшего веб-скрапинга</w:t>
      </w:r>
      <w:r w:rsidR="0045675A">
        <w:rPr>
          <w:color w:val="000000" w:themeColor="text1"/>
          <w:sz w:val="28"/>
          <w:szCs w:val="28"/>
          <w:lang w:bidi="ru-RU"/>
        </w:rPr>
        <w:t xml:space="preserve"> </w:t>
      </w:r>
      <w:r w:rsidR="0045675A" w:rsidRPr="0045675A">
        <w:rPr>
          <w:color w:val="000000" w:themeColor="text1"/>
          <w:sz w:val="28"/>
          <w:szCs w:val="28"/>
          <w:lang w:bidi="ru-RU"/>
        </w:rPr>
        <w:t>[</w:t>
      </w:r>
      <w:r w:rsidR="0045675A">
        <w:rPr>
          <w:color w:val="000000" w:themeColor="text1"/>
          <w:sz w:val="28"/>
          <w:szCs w:val="28"/>
          <w:lang w:bidi="ru-RU"/>
        </w:rPr>
        <w:fldChar w:fldCharType="begin"/>
      </w:r>
      <w:r w:rsidR="0045675A">
        <w:rPr>
          <w:color w:val="000000" w:themeColor="text1"/>
          <w:sz w:val="28"/>
          <w:szCs w:val="28"/>
          <w:lang w:bidi="ru-RU"/>
        </w:rPr>
        <w:instrText xml:space="preserve"> REF _Ref9623492 \r \h </w:instrText>
      </w:r>
      <w:r w:rsidR="0045675A">
        <w:rPr>
          <w:color w:val="000000" w:themeColor="text1"/>
          <w:sz w:val="28"/>
          <w:szCs w:val="28"/>
          <w:lang w:bidi="ru-RU"/>
        </w:rPr>
      </w:r>
      <w:r w:rsidR="0045675A">
        <w:rPr>
          <w:color w:val="000000" w:themeColor="text1"/>
          <w:sz w:val="28"/>
          <w:szCs w:val="28"/>
          <w:lang w:bidi="ru-RU"/>
        </w:rPr>
        <w:fldChar w:fldCharType="separate"/>
      </w:r>
      <w:r w:rsidR="0045675A">
        <w:rPr>
          <w:color w:val="000000" w:themeColor="text1"/>
          <w:sz w:val="28"/>
          <w:szCs w:val="28"/>
          <w:lang w:bidi="ru-RU"/>
        </w:rPr>
        <w:t>29</w:t>
      </w:r>
      <w:r w:rsidR="0045675A">
        <w:rPr>
          <w:color w:val="000000" w:themeColor="text1"/>
          <w:sz w:val="28"/>
          <w:szCs w:val="28"/>
          <w:lang w:bidi="ru-RU"/>
        </w:rPr>
        <w:fldChar w:fldCharType="end"/>
      </w:r>
      <w:r w:rsidR="0045675A" w:rsidRPr="0045675A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316F7732" w14:textId="7B4518D6" w:rsidR="009C43E5" w:rsidRPr="001174F4" w:rsidRDefault="009C43E5" w:rsidP="00D523F7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proofErr w:type="spellStart"/>
      <w:r w:rsidR="00972508"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proofErr w:type="spellStart"/>
      <w:r w:rsidRPr="001174F4">
        <w:rPr>
          <w:sz w:val="28"/>
          <w:szCs w:val="28"/>
          <w:lang w:val="en-US" w:eastAsia="en-US"/>
        </w:rPr>
        <w:t>RestSharp</w:t>
      </w:r>
      <w:proofErr w:type="spellEnd"/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14:paraId="0C5019C1" w14:textId="3146F8BC" w:rsidR="00D16C5B" w:rsidRPr="001174F4" w:rsidRDefault="0042090C" w:rsidP="00103C9B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14:paraId="77F8B39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get_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self, i):</w:t>
      </w:r>
    </w:p>
    <w:p w14:paraId="1B0F783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 xml:space="preserve">= "https://d289b99uqa0t82.cloudfront.net/sites/5/campaigns_limit_100_offset_" + 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str(</w:t>
      </w:r>
      <w:proofErr w:type="gramEnd"/>
    </w:p>
    <w:p w14:paraId="3B8371EE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order_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popularity.json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"</w:t>
      </w:r>
    </w:p>
    <w:p w14:paraId="3CB687C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14:paraId="4183F912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14:paraId="7EF6F337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PostmanRuntime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/7.11.0",</w:t>
      </w:r>
    </w:p>
    <w:p w14:paraId="62DD705A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14:paraId="642C11C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14:paraId="09B2B40C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14:paraId="27B1DF0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14:paraId="6DC662B0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gzip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deflate",</w:t>
      </w:r>
    </w:p>
    <w:p w14:paraId="6EC4F4E4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14:paraId="14F3D1E1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14:paraId="68C772B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lastRenderedPageBreak/>
        <w:t>}</w:t>
      </w:r>
    </w:p>
    <w:p w14:paraId="468999DF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response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requests.request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 xml:space="preserve">("GET",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data=payload, headers=headers)</w:t>
      </w:r>
    </w:p>
    <w:p w14:paraId="27E0D85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data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json.loads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response.text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14:paraId="77D8D473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14:paraId="545B453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14:paraId="4C7B88E1" w14:textId="09208DED" w:rsidR="00115B1D" w:rsidRPr="001174F4" w:rsidRDefault="00DA022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HTTP</w:t>
      </w:r>
      <w:r w:rsidRPr="00901CC8">
        <w:rPr>
          <w:sz w:val="28"/>
          <w:szCs w:val="28"/>
          <w:lang w:eastAsia="en-US"/>
        </w:rPr>
        <w:t>-</w:t>
      </w:r>
      <w:r w:rsidRPr="001174F4">
        <w:rPr>
          <w:sz w:val="28"/>
          <w:szCs w:val="28"/>
          <w:lang w:eastAsia="en-US"/>
        </w:rPr>
        <w:t>запрос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headers</w:t>
      </w:r>
      <w:r w:rsidRPr="00901CC8">
        <w:rPr>
          <w:sz w:val="28"/>
          <w:szCs w:val="28"/>
          <w:lang w:eastAsia="en-US"/>
        </w:rPr>
        <w:t xml:space="preserve">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115B1D" w:rsidRPr="001174F4">
        <w:rPr>
          <w:sz w:val="28"/>
          <w:szCs w:val="28"/>
          <w:lang w:eastAsia="en-US"/>
        </w:rPr>
        <w:fldChar w:fldCharType="begin"/>
      </w:r>
      <w:r w:rsidR="00115B1D" w:rsidRPr="001174F4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74F4">
        <w:rPr>
          <w:sz w:val="28"/>
          <w:szCs w:val="28"/>
          <w:lang w:eastAsia="en-US"/>
        </w:rPr>
      </w:r>
      <w:r w:rsidR="00115B1D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11</w:t>
      </w:r>
      <w:r w:rsidR="00115B1D" w:rsidRPr="001174F4">
        <w:rPr>
          <w:sz w:val="28"/>
          <w:szCs w:val="28"/>
          <w:lang w:eastAsia="en-US"/>
        </w:rPr>
        <w:fldChar w:fldCharType="end"/>
      </w:r>
      <w:r w:rsidR="00115B1D" w:rsidRPr="001174F4">
        <w:rPr>
          <w:sz w:val="28"/>
          <w:szCs w:val="28"/>
          <w:lang w:eastAsia="en-US"/>
        </w:rPr>
        <w:t>.</w:t>
      </w:r>
    </w:p>
    <w:p w14:paraId="3A3EEC2A" w14:textId="77777777" w:rsidR="00115B1D" w:rsidRPr="001174F4" w:rsidRDefault="00115B1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324FF26" wp14:editId="7D5D3E13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B97" w14:textId="321A79CD" w:rsidR="00DA0228" w:rsidRPr="00323248" w:rsidRDefault="00115B1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8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Postman</w:t>
      </w:r>
      <w:bookmarkEnd w:id="68"/>
      <w:proofErr w:type="spellEnd"/>
    </w:p>
    <w:p w14:paraId="0DB8BBA7" w14:textId="77777777" w:rsidR="00DA022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proofErr w:type="gramStart"/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</w:t>
      </w:r>
      <w:proofErr w:type="gramEnd"/>
      <w:r w:rsidRPr="001174F4">
        <w:rPr>
          <w:sz w:val="28"/>
          <w:szCs w:val="28"/>
          <w:lang w:eastAsia="en-US"/>
        </w:rPr>
        <w:t>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proofErr w:type="spellStart"/>
      <w:r w:rsidRPr="001174F4">
        <w:rPr>
          <w:sz w:val="28"/>
          <w:szCs w:val="28"/>
          <w:lang w:val="en-US" w:eastAsia="en-US"/>
        </w:rPr>
        <w:t>url</w:t>
      </w:r>
      <w:proofErr w:type="spellEnd"/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14:paraId="0303A733" w14:textId="77777777" w:rsidR="005423B7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14:paraId="3E32057A" w14:textId="77777777" w:rsidR="005423B7" w:rsidRPr="00901CC8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901CC8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proofErr w:type="spellEnd"/>
      <w:proofErr w:type="gramEnd"/>
      <w:r w:rsidRPr="00901CC8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proofErr w:type="spellEnd"/>
      <w:r w:rsidRPr="00901CC8">
        <w:rPr>
          <w:color w:val="000000" w:themeColor="text1"/>
          <w:sz w:val="24"/>
          <w:szCs w:val="24"/>
          <w:lang w:val="en-US" w:bidi="ru-RU"/>
        </w:rPr>
        <w:t>)</w:t>
      </w:r>
    </w:p>
    <w:p w14:paraId="2008EAC6" w14:textId="77777777" w:rsidR="005423B7" w:rsidRPr="00D16C5B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14:paraId="1123630F" w14:textId="1A2BED2E" w:rsidR="00B336A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30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_Ref9539382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45675A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Р.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159BE19C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14:paraId="182AE921" w14:textId="0C1B00AF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</w:t>
      </w:r>
      <w:r w:rsidR="00AD7773">
        <w:rPr>
          <w:sz w:val="28"/>
          <w:szCs w:val="28"/>
          <w:lang w:eastAsia="en-US"/>
        </w:rPr>
        <w:t>одействие;</w:t>
      </w:r>
    </w:p>
    <w:p w14:paraId="413E4718" w14:textId="77777777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14:paraId="0D3A2EBA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14:paraId="0C1F423B" w14:textId="77777777" w:rsidR="00B336A8" w:rsidRPr="001174F4" w:rsidRDefault="00B336A8" w:rsidP="00D523F7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14:paraId="263C8ECD" w14:textId="77777777" w:rsidR="00420F8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69" w:name="_Toc9365050"/>
      <w:bookmarkStart w:id="70" w:name="_Toc9389375"/>
      <w:bookmarkStart w:id="71" w:name="_Toc969655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69"/>
      <w:bookmarkEnd w:id="70"/>
      <w:bookmarkEnd w:id="71"/>
    </w:p>
    <w:p w14:paraId="7C3F1F3E" w14:textId="77777777" w:rsidR="00211774" w:rsidRPr="001174F4" w:rsidRDefault="005F6B4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</w:t>
      </w:r>
      <w:proofErr w:type="spellStart"/>
      <w:r w:rsidR="00211774" w:rsidRPr="001174F4">
        <w:rPr>
          <w:sz w:val="28"/>
          <w:szCs w:val="28"/>
        </w:rPr>
        <w:t>вебдрайвер</w:t>
      </w:r>
      <w:proofErr w:type="spellEnd"/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 xml:space="preserve">в качестве аргумента конструктора нужно указать путь к </w:t>
      </w:r>
      <w:proofErr w:type="spellStart"/>
      <w:r w:rsidR="00211774" w:rsidRPr="001174F4">
        <w:rPr>
          <w:sz w:val="28"/>
          <w:szCs w:val="28"/>
        </w:rPr>
        <w:t>вебдрайверу</w:t>
      </w:r>
      <w:proofErr w:type="spellEnd"/>
      <w:r w:rsidR="00211774" w:rsidRPr="001174F4">
        <w:rPr>
          <w:sz w:val="28"/>
          <w:szCs w:val="28"/>
        </w:rPr>
        <w:t>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14:paraId="1C9E8663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 xml:space="preserve"> = "E:\Документы\PyCharmProject\Parsing-on-python\chromedriver_win32\chromedriver.exe"</w:t>
      </w:r>
    </w:p>
    <w:p w14:paraId="089636FF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driver = </w:t>
      </w:r>
      <w:proofErr w:type="spellStart"/>
      <w:proofErr w:type="gramStart"/>
      <w:r w:rsidRPr="001174F4">
        <w:rPr>
          <w:sz w:val="28"/>
          <w:szCs w:val="28"/>
          <w:lang w:val="en-US"/>
        </w:rPr>
        <w:t>webdriver.Chrome</w:t>
      </w:r>
      <w:proofErr w:type="spellEnd"/>
      <w:proofErr w:type="gramEnd"/>
      <w:r w:rsidRPr="001174F4">
        <w:rPr>
          <w:sz w:val="28"/>
          <w:szCs w:val="28"/>
          <w:lang w:val="en-US"/>
        </w:rPr>
        <w:t>(self.__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>)</w:t>
      </w:r>
    </w:p>
    <w:p w14:paraId="05C87C81" w14:textId="77777777" w:rsidR="005F6B46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данном проекте 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Pr="001174F4">
        <w:rPr>
          <w:sz w:val="28"/>
          <w:szCs w:val="28"/>
        </w:rPr>
        <w:t>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14:paraId="775D0640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46C5B797" w14:textId="77777777" w:rsidR="000B3305" w:rsidRPr="001174F4" w:rsidRDefault="000B330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14:paraId="2A20FCE4" w14:textId="77777777" w:rsidR="00420F8F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className</w:t>
      </w:r>
      <w:proofErr w:type="spellEnd"/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14:paraId="4E9272EC" w14:textId="77777777" w:rsidR="00211774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attr</w:t>
      </w:r>
      <w:proofErr w:type="spellEnd"/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eastAsia="en-US"/>
        </w:rPr>
        <w:t>innerHTML</w:t>
      </w:r>
      <w:proofErr w:type="spellEnd"/>
      <w:r w:rsidR="00103F96" w:rsidRPr="001174F4">
        <w:rPr>
          <w:sz w:val="28"/>
          <w:szCs w:val="28"/>
          <w:lang w:eastAsia="en-US"/>
        </w:rPr>
        <w:t>».</w:t>
      </w:r>
    </w:p>
    <w:p w14:paraId="634F9522" w14:textId="18C1329C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</w:t>
      </w:r>
      <w:r w:rsidRPr="001174F4">
        <w:rPr>
          <w:sz w:val="28"/>
          <w:szCs w:val="28"/>
          <w:lang w:eastAsia="en-US"/>
        </w:rPr>
        <w:lastRenderedPageBreak/>
        <w:t xml:space="preserve">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  <w:r w:rsidR="00085F37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_Ref9539428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343D9B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С.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7F192B8A" w14:textId="3402C312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03A84672" w14:textId="7339788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</w:t>
      </w:r>
      <w:proofErr w:type="spellStart"/>
      <w:r w:rsidRPr="001174F4">
        <w:rPr>
          <w:sz w:val="28"/>
          <w:szCs w:val="28"/>
        </w:rPr>
        <w:t>несереализуемыми</w:t>
      </w:r>
      <w:proofErr w:type="spellEnd"/>
      <w:r w:rsidRPr="001174F4">
        <w:rPr>
          <w:sz w:val="28"/>
          <w:szCs w:val="28"/>
        </w:rPr>
        <w:t xml:space="preserve">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. При попытке распараллеливания полученных и </w:t>
      </w:r>
      <w:proofErr w:type="spellStart"/>
      <w:r w:rsidRPr="001174F4">
        <w:rPr>
          <w:sz w:val="28"/>
          <w:szCs w:val="28"/>
        </w:rPr>
        <w:t>переконвентированных</w:t>
      </w:r>
      <w:proofErr w:type="spellEnd"/>
      <w:r w:rsidRPr="001174F4">
        <w:rPr>
          <w:sz w:val="28"/>
          <w:szCs w:val="28"/>
        </w:rPr>
        <w:t xml:space="preserve">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Из-за этой ошибки дальнейшее распараллеливание было не возможным. Есть </w:t>
      </w:r>
      <w:r w:rsidR="0045675A">
        <w:rPr>
          <w:sz w:val="28"/>
          <w:szCs w:val="28"/>
        </w:rPr>
        <w:t>два</w:t>
      </w:r>
      <w:r w:rsidRPr="001174F4">
        <w:rPr>
          <w:sz w:val="28"/>
          <w:szCs w:val="28"/>
        </w:rPr>
        <w:t xml:space="preserve"> способа решить данную проблему.</w:t>
      </w:r>
    </w:p>
    <w:p w14:paraId="69A339E2" w14:textId="7777777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</w:t>
      </w:r>
      <w:proofErr w:type="spellStart"/>
      <w:proofErr w:type="gramStart"/>
      <w:r w:rsidR="00E77812" w:rsidRPr="001174F4">
        <w:rPr>
          <w:sz w:val="28"/>
          <w:szCs w:val="28"/>
        </w:rPr>
        <w:t>sys.setrecursionlimit</w:t>
      </w:r>
      <w:proofErr w:type="spellEnd"/>
      <w:proofErr w:type="gramEnd"/>
      <w:r w:rsidR="00E77812" w:rsidRPr="001174F4">
        <w:rPr>
          <w:sz w:val="28"/>
          <w:szCs w:val="28"/>
        </w:rPr>
        <w:t>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14:paraId="35F09554" w14:textId="24C2D4BC" w:rsidR="00E77812" w:rsidRPr="001174F4" w:rsidRDefault="00E77812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14:paraId="699D8584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5B17F62A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14:paraId="414B8199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методы для поиска как одного элемента, так и множества;</w:t>
      </w:r>
    </w:p>
    <w:p w14:paraId="090EAAB1" w14:textId="654F0D70" w:rsidR="000B3305" w:rsidRPr="00C63963" w:rsidRDefault="000B3305" w:rsidP="00C63963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C63963">
        <w:rPr>
          <w:sz w:val="28"/>
          <w:szCs w:val="28"/>
        </w:rPr>
        <w:t>.</w:t>
      </w:r>
    </w:p>
    <w:p w14:paraId="12B70F09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14:paraId="13C891BB" w14:textId="190C251E" w:rsidR="000B3305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14:paraId="01F8B9B5" w14:textId="1377992C" w:rsidR="00B9279E" w:rsidRPr="00B9279E" w:rsidRDefault="00B9279E" w:rsidP="00B9279E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</w:rPr>
      </w:pPr>
      <w:r w:rsidRPr="001174F4">
        <w:rPr>
          <w:sz w:val="28"/>
          <w:szCs w:val="28"/>
        </w:rPr>
        <w:t>необходимо скачивать дополнительные файлы</w:t>
      </w:r>
      <w:r>
        <w:rPr>
          <w:sz w:val="28"/>
          <w:szCs w:val="28"/>
          <w:lang w:val="en-US"/>
        </w:rPr>
        <w:t>;</w:t>
      </w:r>
    </w:p>
    <w:p w14:paraId="108B7506" w14:textId="77777777" w:rsidR="00B537BE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типы объектов являются </w:t>
      </w:r>
      <w:proofErr w:type="spellStart"/>
      <w:r w:rsidRPr="001174F4">
        <w:rPr>
          <w:sz w:val="28"/>
          <w:szCs w:val="28"/>
          <w:lang w:eastAsia="en-US"/>
        </w:rPr>
        <w:t>несереализуемыми</w:t>
      </w:r>
      <w:proofErr w:type="spellEnd"/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14:paraId="51152299" w14:textId="77777777" w:rsidR="00B537BE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72" w:name="_Toc9365051"/>
      <w:bookmarkStart w:id="73" w:name="_Toc9389376"/>
      <w:bookmarkStart w:id="74" w:name="_Toc9696557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2"/>
      <w:bookmarkEnd w:id="73"/>
      <w:bookmarkEnd w:id="74"/>
    </w:p>
    <w:p w14:paraId="32DD22FF" w14:textId="77777777" w:rsidR="00833697" w:rsidRPr="001174F4" w:rsidRDefault="00DC3FE9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</w:t>
      </w:r>
      <w:proofErr w:type="spellStart"/>
      <w:r w:rsidRPr="001174F4">
        <w:rPr>
          <w:sz w:val="28"/>
          <w:szCs w:val="28"/>
          <w:lang w:eastAsia="en-US"/>
        </w:rPr>
        <w:t>нераспараллеленные</w:t>
      </w:r>
      <w:proofErr w:type="spellEnd"/>
      <w:r w:rsidRPr="001174F4">
        <w:rPr>
          <w:sz w:val="28"/>
          <w:szCs w:val="28"/>
          <w:lang w:eastAsia="en-US"/>
        </w:rPr>
        <w:t xml:space="preserve"> версии работают очень долго.</w:t>
      </w:r>
    </w:p>
    <w:p w14:paraId="68945B30" w14:textId="77777777" w:rsidR="006B610A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proofErr w:type="spellStart"/>
      <w:r w:rsidR="006B610A" w:rsidRPr="001174F4">
        <w:rPr>
          <w:sz w:val="28"/>
          <w:szCs w:val="28"/>
          <w:lang w:val="en-US" w:eastAsia="en-US"/>
        </w:rPr>
        <w:t>MegaBonus</w:t>
      </w:r>
      <w:proofErr w:type="spellEnd"/>
      <w:r w:rsidR="006B610A" w:rsidRPr="001174F4">
        <w:rPr>
          <w:sz w:val="28"/>
          <w:szCs w:val="28"/>
          <w:lang w:eastAsia="en-US"/>
        </w:rPr>
        <w:t xml:space="preserve"> и </w:t>
      </w:r>
      <w:proofErr w:type="spellStart"/>
      <w:r w:rsidR="006B610A"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>.</w:t>
      </w:r>
    </w:p>
    <w:p w14:paraId="1E7B3661" w14:textId="77777777" w:rsidR="00DE5FDD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MegaBonus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77E1D6F7" w14:textId="77777777" w:rsidR="006B610A" w:rsidRPr="001174F4" w:rsidRDefault="006B610A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14:paraId="2E00B69F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5" w:name="_Toc9365052"/>
      <w:bookmarkStart w:id="76" w:name="_Toc9389377"/>
      <w:bookmarkStart w:id="77" w:name="_Toc969655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75"/>
      <w:bookmarkEnd w:id="76"/>
      <w:bookmarkEnd w:id="77"/>
      <w:proofErr w:type="spellEnd"/>
    </w:p>
    <w:p w14:paraId="6C6AB306" w14:textId="18FB9066" w:rsidR="00790FA8" w:rsidRPr="001174F4" w:rsidRDefault="00790FA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A60DC8" w:rsidRPr="001174F4">
        <w:rPr>
          <w:sz w:val="28"/>
          <w:szCs w:val="28"/>
          <w:lang w:eastAsia="en-US"/>
        </w:rPr>
        <w:fldChar w:fldCharType="begin"/>
      </w:r>
      <w:r w:rsidR="00A60DC8" w:rsidRPr="001174F4">
        <w:rPr>
          <w:sz w:val="28"/>
          <w:szCs w:val="28"/>
          <w:lang w:eastAsia="en-US"/>
        </w:rPr>
        <w:instrText xml:space="preserve"> REF _Ref9134722 \h </w:instrText>
      </w:r>
      <w:r w:rsidR="0055090C" w:rsidRPr="001174F4">
        <w:rPr>
          <w:sz w:val="28"/>
          <w:szCs w:val="28"/>
          <w:lang w:eastAsia="en-US"/>
        </w:rPr>
        <w:instrText xml:space="preserve"> \* MERGEFORMAT </w:instrText>
      </w:r>
      <w:r w:rsidR="00A60DC8" w:rsidRPr="001174F4">
        <w:rPr>
          <w:sz w:val="28"/>
          <w:szCs w:val="28"/>
          <w:lang w:eastAsia="en-US"/>
        </w:rPr>
      </w:r>
      <w:r w:rsidR="00A60DC8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12</w:t>
      </w:r>
      <w:r w:rsidR="00A60DC8" w:rsidRPr="001174F4">
        <w:rPr>
          <w:sz w:val="28"/>
          <w:szCs w:val="28"/>
          <w:lang w:eastAsia="en-US"/>
        </w:rPr>
        <w:fldChar w:fldCharType="end"/>
      </w:r>
      <w:r w:rsidR="00A60DC8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5462CF09" w14:textId="77777777" w:rsidR="00A60DC8" w:rsidRPr="001174F4" w:rsidRDefault="0017274F" w:rsidP="00451FF4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2366F8" wp14:editId="523232E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AD6ECC" w14:textId="70985A6B" w:rsidR="00790FA8" w:rsidRPr="00323248" w:rsidRDefault="00A60DC8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8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78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14:paraId="318082D8" w14:textId="6BE90E36" w:rsidR="00A60DC8" w:rsidRPr="001174F4" w:rsidRDefault="00DD1ADE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13</w:t>
      </w:r>
      <w:r w:rsidR="0054310E" w:rsidRPr="001174F4">
        <w:rPr>
          <w:sz w:val="28"/>
          <w:szCs w:val="28"/>
          <w:lang w:eastAsia="en-US"/>
        </w:rPr>
        <w:fldChar w:fldCharType="end"/>
      </w:r>
      <w:r w:rsidR="0054310E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</w:t>
      </w:r>
      <w:r w:rsidRPr="001174F4">
        <w:rPr>
          <w:sz w:val="28"/>
          <w:szCs w:val="28"/>
          <w:lang w:eastAsia="en-US"/>
        </w:rPr>
        <w:lastRenderedPageBreak/>
        <w:t xml:space="preserve">много вариантов из чего выбирать, среди них также было сделано сравнение по 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="0054310E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A286054" w14:textId="77777777" w:rsidR="0054310E" w:rsidRPr="001174F4" w:rsidRDefault="0017274F" w:rsidP="00451FF4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796AA" wp14:editId="6BBBF449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A043168" w14:textId="63CD2BA7" w:rsidR="0054310E" w:rsidRPr="0017274F" w:rsidRDefault="0054310E" w:rsidP="00451FF4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9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Selenium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и другой библиотеки в секундах</w:t>
      </w:r>
      <w:bookmarkEnd w:id="79"/>
    </w:p>
    <w:p w14:paraId="3DE85A24" w14:textId="77777777" w:rsidR="0054310E" w:rsidRPr="001174F4" w:rsidRDefault="0017274F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79087" wp14:editId="65905632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5D6FE7B" w14:textId="034B5995" w:rsidR="00DD1ADE" w:rsidRPr="00323248" w:rsidRDefault="0054310E" w:rsidP="000326F1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0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80"/>
    </w:p>
    <w:p w14:paraId="3AC1E64B" w14:textId="77777777" w:rsidR="000326F1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</w:t>
      </w:r>
    </w:p>
    <w:p w14:paraId="73ED81A2" w14:textId="692AB250" w:rsidR="00251554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так как версия на </w:t>
      </w:r>
      <w:r>
        <w:rPr>
          <w:sz w:val="28"/>
          <w:szCs w:val="28"/>
          <w:lang w:val="en-US"/>
        </w:rPr>
        <w:t>C</w:t>
      </w:r>
      <w:r w:rsidRPr="00B65201">
        <w:rPr>
          <w:sz w:val="28"/>
          <w:szCs w:val="28"/>
        </w:rPr>
        <w:t xml:space="preserve"># </w:t>
      </w:r>
      <w:r>
        <w:rPr>
          <w:sz w:val="28"/>
          <w:szCs w:val="28"/>
        </w:rPr>
        <w:t>работает намного медленнее.</w:t>
      </w:r>
    </w:p>
    <w:p w14:paraId="79931298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81" w:name="_Toc9365053"/>
      <w:bookmarkStart w:id="82" w:name="_Toc9389378"/>
      <w:bookmarkStart w:id="83" w:name="_Toc9696559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81"/>
      <w:bookmarkEnd w:id="82"/>
      <w:bookmarkEnd w:id="83"/>
      <w:proofErr w:type="spellEnd"/>
    </w:p>
    <w:p w14:paraId="1A3D3D0B" w14:textId="468FDD48" w:rsidR="00251554" w:rsidRPr="001174F4" w:rsidRDefault="0025155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_Ref9137371 \h 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15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14:paraId="3A5B9129" w14:textId="77777777" w:rsidR="00251554" w:rsidRPr="001174F4" w:rsidRDefault="00251554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D479D1E" wp14:editId="6F6389BF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5DC9447" w14:textId="2A2E3A12" w:rsidR="00251554" w:rsidRPr="004C3CED" w:rsidRDefault="00251554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4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4"/>
    </w:p>
    <w:p w14:paraId="5A316572" w14:textId="68FB63AA" w:rsidR="00251554" w:rsidRPr="001174F4" w:rsidRDefault="00425B8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_Ref9137414 \h </w:instrText>
      </w:r>
      <w:r w:rsidR="0055090C" w:rsidRPr="001174F4">
        <w:rPr>
          <w:sz w:val="28"/>
          <w:szCs w:val="28"/>
        </w:rPr>
        <w:instrText xml:space="preserve">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16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340DB7B5" w14:textId="7058AAB1" w:rsidR="00FE7FCD" w:rsidRPr="001174F4" w:rsidRDefault="009957F3" w:rsidP="00451FF4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0F5B9" wp14:editId="0BA96627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</w:rPr>
        <w:t xml:space="preserve"> </w:t>
      </w:r>
    </w:p>
    <w:p w14:paraId="0D4D66CF" w14:textId="4447075C" w:rsidR="00425B86" w:rsidRPr="004C3CED" w:rsidRDefault="00FE7FCD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5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5"/>
    </w:p>
    <w:p w14:paraId="6D6DD4AF" w14:textId="2C99CD15" w:rsidR="00EC3223" w:rsidRPr="001174F4" w:rsidRDefault="00EC322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_Ref9135879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14:paraId="01E1BAC5" w14:textId="1E042D75" w:rsidR="00251554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 Для двух других языков программирования не имеет смысл</w:t>
      </w:r>
      <w:r w:rsidR="000326F1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14:paraId="4BC6D8D4" w14:textId="77777777" w:rsidR="00FC021A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proofErr w:type="spellStart"/>
      <w:r w:rsidR="00D47C4C" w:rsidRPr="001174F4">
        <w:rPr>
          <w:sz w:val="28"/>
          <w:szCs w:val="28"/>
          <w:lang w:val="en-US"/>
        </w:rPr>
        <w:t>RestSharp</w:t>
      </w:r>
      <w:proofErr w:type="spellEnd"/>
      <w:r w:rsidR="00D47C4C" w:rsidRPr="001174F4">
        <w:rPr>
          <w:sz w:val="28"/>
          <w:szCs w:val="28"/>
        </w:rPr>
        <w:t xml:space="preserve"> и </w:t>
      </w:r>
      <w:proofErr w:type="spellStart"/>
      <w:r w:rsidR="00D47C4C" w:rsidRPr="001174F4">
        <w:rPr>
          <w:sz w:val="28"/>
          <w:szCs w:val="28"/>
          <w:lang w:val="en-US"/>
        </w:rPr>
        <w:t>Unirest</w:t>
      </w:r>
      <w:proofErr w:type="spellEnd"/>
      <w:r w:rsidR="00D47C4C" w:rsidRPr="001174F4">
        <w:rPr>
          <w:sz w:val="28"/>
          <w:szCs w:val="28"/>
        </w:rPr>
        <w:t>.</w:t>
      </w:r>
    </w:p>
    <w:p w14:paraId="26791EE0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FA24A66" w14:textId="43FCDB1F" w:rsidR="005509D7" w:rsidRDefault="005509D7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val="en-US"/>
        </w:rPr>
      </w:pPr>
      <w:bookmarkStart w:id="86" w:name="_Toc9365055"/>
      <w:bookmarkStart w:id="87" w:name="_Toc9389380"/>
      <w:bookmarkStart w:id="88" w:name="_Toc9696560"/>
      <w:r w:rsidRPr="001174F4">
        <w:rPr>
          <w:rFonts w:ascii="Times New Roman" w:hAnsi="Times New Roman" w:cs="Times New Roman"/>
        </w:rPr>
        <w:lastRenderedPageBreak/>
        <w:t>Алгоритм</w:t>
      </w:r>
      <w:r w:rsidR="00C63963">
        <w:rPr>
          <w:rFonts w:ascii="Times New Roman" w:hAnsi="Times New Roman" w:cs="Times New Roman"/>
        </w:rPr>
        <w:t>ы</w:t>
      </w:r>
      <w:r w:rsidRPr="001174F4">
        <w:rPr>
          <w:rFonts w:ascii="Times New Roman" w:hAnsi="Times New Roman" w:cs="Times New Roman"/>
        </w:rPr>
        <w:t xml:space="preserve">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proofErr w:type="spellEnd"/>
      <w:r w:rsidRPr="001174F4">
        <w:rPr>
          <w:rFonts w:ascii="Times New Roman" w:hAnsi="Times New Roman" w:cs="Times New Roman"/>
        </w:rPr>
        <w:t xml:space="preserve"> сайт</w:t>
      </w:r>
      <w:bookmarkEnd w:id="86"/>
      <w:bookmarkEnd w:id="87"/>
      <w:r w:rsidR="00C63963">
        <w:rPr>
          <w:rFonts w:ascii="Times New Roman" w:hAnsi="Times New Roman" w:cs="Times New Roman"/>
        </w:rPr>
        <w:t>ов</w:t>
      </w:r>
      <w:bookmarkEnd w:id="88"/>
    </w:p>
    <w:p w14:paraId="3912A02B" w14:textId="568BB0D1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89" w:name="_Toc9696561"/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Алгоритм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парсинга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сайта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MegaBonus</w:t>
      </w:r>
      <w:bookmarkEnd w:id="89"/>
      <w:proofErr w:type="spellEnd"/>
    </w:p>
    <w:p w14:paraId="600CE86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MegaBonus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14:paraId="6A3D480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14:paraId="4C004739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14:paraId="41B92F06" w14:textId="432F63FB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26652D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17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784DC06F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1B96254" wp14:editId="1FFE1E23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8F" w14:textId="2CA5B606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0" w:name="_Ref9364559"/>
      <w:bookmarkStart w:id="91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0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91"/>
      <w:proofErr w:type="spellEnd"/>
    </w:p>
    <w:p w14:paraId="753E5810" w14:textId="44BCF9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</w:t>
      </w:r>
      <w:r w:rsidRPr="001174F4">
        <w:rPr>
          <w:sz w:val="28"/>
          <w:szCs w:val="28"/>
        </w:rPr>
        <w:lastRenderedPageBreak/>
        <w:t xml:space="preserve">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14:paraId="7A538C0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14:paraId="7230EFE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14:paraId="5A6FF2F1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</w:t>
      </w:r>
      <w:proofErr w:type="spellStart"/>
      <w:proofErr w:type="gramStart"/>
      <w:r w:rsidRPr="00D16C5B">
        <w:rPr>
          <w:sz w:val="24"/>
          <w:szCs w:val="24"/>
          <w:lang w:val="en-US"/>
        </w:rPr>
        <w:t>button.Displayed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3C7DDCC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94913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5F937DA3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47B8E5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button.Click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14:paraId="328D0B80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14:paraId="67FEECF6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9D593C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193F1AB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3AB10E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proofErr w:type="gramEnd"/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14:paraId="44B52BD7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55FA57A" w14:textId="77777777" w:rsidR="005509D7" w:rsidRPr="00D16C5B" w:rsidRDefault="005509D7" w:rsidP="00197448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15C395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14:paraId="7A11DBA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14:paraId="1A25B140" w14:textId="0A036769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</w:t>
      </w:r>
      <w:proofErr w:type="spellStart"/>
      <w:r w:rsidRPr="001174F4">
        <w:rPr>
          <w:sz w:val="28"/>
          <w:szCs w:val="28"/>
        </w:rPr>
        <w:t>cacheback-block-list</w:t>
      </w:r>
      <w:proofErr w:type="spellEnd"/>
      <w:r w:rsidRPr="001174F4">
        <w:rPr>
          <w:sz w:val="28"/>
          <w:szCs w:val="28"/>
        </w:rPr>
        <w:t>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общего списка, из него извлекаются элементы с информацией.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_Ref9364633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43D9B" w:rsidRPr="00343D9B">
        <w:rPr>
          <w:sz w:val="28"/>
          <w:szCs w:val="28"/>
        </w:rPr>
        <w:t>Рисун</w:t>
      </w:r>
      <w:r w:rsidR="00343D9B">
        <w:rPr>
          <w:sz w:val="28"/>
          <w:szCs w:val="28"/>
        </w:rPr>
        <w:t>ке</w:t>
      </w:r>
      <w:r w:rsidR="00343D9B" w:rsidRPr="00343D9B">
        <w:rPr>
          <w:sz w:val="28"/>
          <w:szCs w:val="28"/>
        </w:rPr>
        <w:t xml:space="preserve"> </w:t>
      </w:r>
      <w:r w:rsidR="00343D9B" w:rsidRPr="00343D9B">
        <w:rPr>
          <w:noProof/>
          <w:sz w:val="28"/>
          <w:szCs w:val="28"/>
        </w:rPr>
        <w:t>18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14:paraId="330DB4A6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ul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cacheback</w:t>
      </w:r>
      <w:proofErr w:type="spellEnd"/>
      <w:r w:rsidRPr="00D16C5B">
        <w:rPr>
          <w:sz w:val="24"/>
          <w:szCs w:val="24"/>
          <w:lang w:val="en-US"/>
        </w:rPr>
        <w:t>-block-list"));</w:t>
      </w:r>
    </w:p>
    <w:p w14:paraId="2FD81A53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var </w:t>
      </w:r>
      <w:proofErr w:type="spellStart"/>
      <w:r w:rsidRPr="00D16C5B">
        <w:rPr>
          <w:sz w:val="24"/>
          <w:szCs w:val="24"/>
          <w:lang w:val="en-US"/>
        </w:rPr>
        <w:t>webElements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ul.FindElements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("li"));</w:t>
      </w:r>
    </w:p>
    <w:p w14:paraId="1076A9B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1EE3CFC" wp14:editId="4BA6594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080" w14:textId="71F4DE5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2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43D9B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proofErr w:type="spellEnd"/>
    </w:p>
    <w:p w14:paraId="093DBFFC" w14:textId="77777777" w:rsidR="005509D7" w:rsidRPr="004C3CED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proofErr w:type="spellStart"/>
      <w:r w:rsidRPr="001174F4">
        <w:rPr>
          <w:sz w:val="28"/>
          <w:szCs w:val="28"/>
          <w:lang w:val="en-US"/>
        </w:rPr>
        <w:t>webElements</w:t>
      </w:r>
      <w:proofErr w:type="spellEnd"/>
      <w:r w:rsidRPr="001174F4">
        <w:rPr>
          <w:sz w:val="28"/>
          <w:szCs w:val="28"/>
        </w:rPr>
        <w:t xml:space="preserve"> передаются на вход методу </w:t>
      </w:r>
      <w:proofErr w:type="spellStart"/>
      <w:proofErr w:type="gramStart"/>
      <w:r w:rsidRPr="001174F4">
        <w:rPr>
          <w:sz w:val="28"/>
          <w:szCs w:val="28"/>
          <w:lang w:val="en-US"/>
        </w:rPr>
        <w:t>ParseElements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14:paraId="20FAE61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Shop </w:t>
      </w:r>
      <w:proofErr w:type="spellStart"/>
      <w:proofErr w:type="gram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item)</w:t>
      </w:r>
    </w:p>
    <w:p w14:paraId="5459B50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082C1FC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03589E5E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79C02A00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5C18487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2AA20BC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25AA8A6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1A8BE18B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14:paraId="0358425A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BF63AA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0350F3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E95258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6ACD1AC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598A59B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Как видно из примера, для каждого элемента есть свой метод, в котором содержится логика для извлечения информации.</w:t>
      </w:r>
    </w:p>
    <w:p w14:paraId="2BA12F6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с классом «</w:t>
      </w:r>
      <w:proofErr w:type="spellStart"/>
      <w:r w:rsidRPr="001174F4">
        <w:rPr>
          <w:sz w:val="28"/>
          <w:szCs w:val="28"/>
        </w:rPr>
        <w:t>holder-more</w:t>
      </w:r>
      <w:proofErr w:type="spellEnd"/>
      <w:r w:rsidRPr="001174F4">
        <w:rPr>
          <w:sz w:val="28"/>
          <w:szCs w:val="28"/>
        </w:rPr>
        <w:t>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текст внутри тэга. Так как в извлечённом тексте не будет самого имени, а, например, будет «Подробнее про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в </w:t>
      </w:r>
      <w:proofErr w:type="spellStart"/>
      <w:r w:rsidRPr="001174F4">
        <w:rPr>
          <w:sz w:val="28"/>
          <w:szCs w:val="28"/>
          <w:lang w:val="en-US"/>
        </w:rPr>
        <w:t>Aliexpress</w:t>
      </w:r>
      <w:proofErr w:type="spellEnd"/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14:paraId="61A36AE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5549623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4964D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gramStart"/>
      <w:r w:rsidRPr="00D16C5B">
        <w:rPr>
          <w:sz w:val="24"/>
          <w:szCs w:val="24"/>
          <w:lang w:val="en-US"/>
        </w:rPr>
        <w:t>Regex(</w:t>
      </w:r>
      <w:proofErr w:type="gramEnd"/>
      <w:r w:rsidRPr="00D16C5B">
        <w:rPr>
          <w:sz w:val="24"/>
          <w:szCs w:val="24"/>
          <w:lang w:val="en-US"/>
        </w:rPr>
        <w:t>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</w:rPr>
        <w:t>кэшбэк</w:t>
      </w:r>
      <w:proofErr w:type="spellEnd"/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14:paraId="49AF7BC7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14:paraId="6C2C671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7E7CE45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850633A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name = </w:t>
      </w:r>
      <w:proofErr w:type="gramStart"/>
      <w:r w:rsidRPr="00D16C5B">
        <w:rPr>
          <w:sz w:val="24"/>
          <w:szCs w:val="24"/>
          <w:lang w:val="en-US"/>
        </w:rPr>
        <w:t>element.FindElement</w:t>
      </w:r>
      <w:proofErr w:type="gramEnd"/>
      <w:r w:rsidRPr="00D16C5B">
        <w:rPr>
          <w:sz w:val="24"/>
          <w:szCs w:val="24"/>
          <w:lang w:val="en-US"/>
        </w:rPr>
        <w:t>(By.ClassName("holder-more")).FindElement(By.TagName("a")).GetAttribute("innerHTML");</w:t>
      </w:r>
    </w:p>
    <w:p w14:paraId="5EFB73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F8BB22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D3E26C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463A64C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DEF75F1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8C919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B93AA0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420AC2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1D56393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259D0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(name);</w:t>
      </w:r>
    </w:p>
    <w:p w14:paraId="2AA1818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0F280D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2449FE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matcher.Groups</w:t>
      </w:r>
      <w:proofErr w:type="spellEnd"/>
      <w:proofErr w:type="gramEnd"/>
      <w:r w:rsidRPr="00D16C5B">
        <w:rPr>
          <w:sz w:val="24"/>
          <w:szCs w:val="24"/>
          <w:lang w:val="en-US"/>
        </w:rPr>
        <w:t>[1].Value;</w:t>
      </w:r>
    </w:p>
    <w:p w14:paraId="5DB8244F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C55C30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01283665" w14:textId="77777777" w:rsidR="005509D7" w:rsidRPr="00D16C5B" w:rsidRDefault="005509D7" w:rsidP="00197448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EBB798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GetFullDiscount</w:t>
      </w:r>
      <w:proofErr w:type="spellEnd"/>
      <w:r w:rsidRPr="001174F4">
        <w:rPr>
          <w:sz w:val="28"/>
          <w:szCs w:val="28"/>
        </w:rPr>
        <w:t xml:space="preserve"> ()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вместе с валютой, которое находится в дочернем элементе с тэгом «</w:t>
      </w:r>
      <w:proofErr w:type="spellStart"/>
      <w:r w:rsidRPr="001174F4">
        <w:rPr>
          <w:sz w:val="28"/>
          <w:szCs w:val="28"/>
        </w:rPr>
        <w:t>strong</w:t>
      </w:r>
      <w:proofErr w:type="spellEnd"/>
      <w:r w:rsidRPr="001174F4">
        <w:rPr>
          <w:sz w:val="28"/>
          <w:szCs w:val="28"/>
        </w:rPr>
        <w:t>» элемента с тэгом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your-percentage</w:t>
      </w:r>
      <w:proofErr w:type="spellEnd"/>
      <w:r w:rsidRPr="001174F4">
        <w:rPr>
          <w:sz w:val="28"/>
          <w:szCs w:val="28"/>
        </w:rPr>
        <w:t xml:space="preserve">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14:paraId="79335DFB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42A9554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3A533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"";</w:t>
      </w:r>
    </w:p>
    <w:p w14:paraId="5996986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01618F5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C4FA5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div.your</w:t>
      </w:r>
      <w:proofErr w:type="spellEnd"/>
      <w:r w:rsidRPr="00D16C5B">
        <w:rPr>
          <w:sz w:val="24"/>
          <w:szCs w:val="24"/>
          <w:lang w:val="en-US"/>
        </w:rPr>
        <w:t>-percentage &gt; strong")).Text;</w:t>
      </w:r>
    </w:p>
    <w:p w14:paraId="1DC48724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781438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507C91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6BAB7BC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4277BD0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9C5D691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15C56A1F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184DAE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0CE161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D31A80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fullDiscount</w:t>
      </w:r>
      <w:proofErr w:type="spellEnd"/>
      <w:r w:rsidRPr="00D16C5B">
        <w:rPr>
          <w:sz w:val="24"/>
          <w:szCs w:val="24"/>
        </w:rPr>
        <w:t>;</w:t>
      </w:r>
    </w:p>
    <w:p w14:paraId="6508C9C5" w14:textId="77777777" w:rsidR="005509D7" w:rsidRPr="00D16C5B" w:rsidRDefault="005509D7" w:rsidP="00197448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D317C9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Полный код приведён ниже.</w:t>
      </w:r>
    </w:p>
    <w:p w14:paraId="0E8631A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Double </w:t>
      </w:r>
      <w:proofErr w:type="spellStart"/>
      <w:proofErr w:type="gram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D2CC537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96A32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14:paraId="32FCDBC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88B41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7C70C84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14:paraId="0DC0B01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4309A9B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Regex("\\d+</w:t>
      </w:r>
      <w:proofErr w:type="gramStart"/>
      <w:r w:rsidRPr="00D16C5B">
        <w:rPr>
          <w:sz w:val="24"/>
          <w:szCs w:val="24"/>
          <w:lang w:val="en-US"/>
        </w:rPr>
        <w:t>[.|</w:t>
      </w:r>
      <w:proofErr w:type="gramEnd"/>
      <w:r w:rsidRPr="00D16C5B">
        <w:rPr>
          <w:sz w:val="24"/>
          <w:szCs w:val="24"/>
          <w:lang w:val="en-US"/>
        </w:rPr>
        <w:t>,]*\\d*");</w:t>
      </w:r>
    </w:p>
    <w:p w14:paraId="47A7F8E3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14:paraId="1203E85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3AF6381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2D1967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D85B56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discount =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5D8D4BBE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09FA69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Double.TryParse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Start"/>
      <w:r w:rsidRPr="00D16C5B">
        <w:rPr>
          <w:sz w:val="24"/>
          <w:szCs w:val="24"/>
          <w:lang w:val="en-US"/>
        </w:rPr>
        <w:t>discount.Replace</w:t>
      </w:r>
      <w:proofErr w:type="spellEnd"/>
      <w:proofErr w:type="gramEnd"/>
      <w:r w:rsidRPr="00D16C5B">
        <w:rPr>
          <w:sz w:val="24"/>
          <w:szCs w:val="24"/>
          <w:lang w:val="en-US"/>
        </w:rPr>
        <w:t>('.', ','), out double result))</w:t>
      </w:r>
    </w:p>
    <w:p w14:paraId="57C7D922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8E1D01C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14:paraId="79F98514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473585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14:paraId="0810AFB1" w14:textId="77777777" w:rsidR="005509D7" w:rsidRPr="00D16C5B" w:rsidRDefault="005509D7" w:rsidP="00197448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330C1B1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Регулярное выражение содержит валюты, которые могут встретиться </w:t>
      </w:r>
      <w:proofErr w:type="gramStart"/>
      <w:r w:rsidRPr="001174F4">
        <w:rPr>
          <w:sz w:val="28"/>
          <w:szCs w:val="28"/>
        </w:rPr>
        <w:t>во время</w:t>
      </w:r>
      <w:proofErr w:type="gram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 Пример кода приведён ниже.</w:t>
      </w:r>
    </w:p>
    <w:p w14:paraId="0083531C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918084E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A036C7A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14:paraId="30654A61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E33EB6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00E98CEF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1AD064E0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47BA93C2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Regex("[$%</w:t>
      </w:r>
      <w:proofErr w:type="gramStart"/>
      <w:r w:rsidRPr="00D16C5B">
        <w:rPr>
          <w:sz w:val="24"/>
          <w:szCs w:val="24"/>
          <w:lang w:val="en-US"/>
        </w:rPr>
        <w:t>€]|</w:t>
      </w:r>
      <w:proofErr w:type="spellStart"/>
      <w:proofErr w:type="gramEnd"/>
      <w:r w:rsidRPr="00D16C5B">
        <w:rPr>
          <w:sz w:val="24"/>
          <w:szCs w:val="24"/>
        </w:rPr>
        <w:t>руб</w:t>
      </w:r>
      <w:proofErr w:type="spellEnd"/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14:paraId="5BC3492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DDA9D9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76DC485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D07BD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082BA42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460753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293BEBD" w14:textId="77777777" w:rsidR="005509D7" w:rsidRPr="00D16C5B" w:rsidRDefault="005509D7" w:rsidP="00197448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92C5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картинку, которая находится в элементе с тэгом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14:paraId="3FF774C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1347C858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3DD877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14:paraId="24A30CF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1E34472E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69B6A1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image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23416E3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202DEB8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1CB07E32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9E5FED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76E13D6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FBC62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ED454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0E873B0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4EFBED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C798617" w14:textId="77777777" w:rsidR="005509D7" w:rsidRPr="00D16C5B" w:rsidRDefault="005509D7" w:rsidP="00197448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image</w:t>
      </w:r>
      <w:proofErr w:type="spellEnd"/>
      <w:r w:rsidRPr="00D16C5B">
        <w:rPr>
          <w:sz w:val="24"/>
          <w:szCs w:val="24"/>
        </w:rPr>
        <w:t>;</w:t>
      </w:r>
    </w:p>
    <w:p w14:paraId="4D19F28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страницу магазина, которая находится в значении атрибута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 </w:t>
      </w:r>
      <w:r w:rsidRPr="001174F4">
        <w:rPr>
          <w:sz w:val="28"/>
          <w:szCs w:val="28"/>
        </w:rPr>
        <w:lastRenderedPageBreak/>
        <w:t>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holder-img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14:paraId="777AEF06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4230B7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1F439F8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14:paraId="7160BFC0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27A90EBB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BA6D7A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div.holder-img</w:t>
      </w:r>
      <w:proofErr w:type="spellEnd"/>
      <w:r w:rsidRPr="00D16C5B">
        <w:rPr>
          <w:sz w:val="24"/>
          <w:szCs w:val="24"/>
          <w:lang w:val="en-US"/>
        </w:rPr>
        <w:t xml:space="preserve"> &gt; a")).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6AABF29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1866B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7CCEC6F4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3B36D0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3569D4FF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1D0A5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4D234F7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EABDB6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20DA69D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0BD897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page</w:t>
      </w:r>
      <w:proofErr w:type="spellEnd"/>
      <w:r w:rsidRPr="00D16C5B">
        <w:rPr>
          <w:sz w:val="24"/>
          <w:szCs w:val="24"/>
        </w:rPr>
        <w:t>;</w:t>
      </w:r>
    </w:p>
    <w:p w14:paraId="62503995" w14:textId="77777777" w:rsidR="005509D7" w:rsidRPr="00D16C5B" w:rsidRDefault="005509D7" w:rsidP="00197448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3ABDEA50" w14:textId="353FB2D0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proofErr w:type="spellStart"/>
      <w:r w:rsidRPr="001174F4">
        <w:rPr>
          <w:sz w:val="28"/>
          <w:szCs w:val="28"/>
        </w:rPr>
        <w:t>if</w:t>
      </w:r>
      <w:proofErr w:type="spellEnd"/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, который в последствии возвращается.</w:t>
      </w:r>
      <w:r w:rsidR="003B3539">
        <w:rPr>
          <w:sz w:val="28"/>
          <w:szCs w:val="28"/>
        </w:rPr>
        <w:t xml:space="preserve"> Полный код программы приведён в </w:t>
      </w:r>
      <w:r w:rsidR="003B3539" w:rsidRPr="003B3539">
        <w:rPr>
          <w:sz w:val="28"/>
          <w:szCs w:val="28"/>
        </w:rPr>
        <w:fldChar w:fldCharType="begin"/>
      </w:r>
      <w:r w:rsidR="003B3539" w:rsidRPr="003B3539">
        <w:rPr>
          <w:sz w:val="28"/>
          <w:szCs w:val="28"/>
        </w:rPr>
        <w:instrText xml:space="preserve"> REF _Ref9625069 \h </w:instrText>
      </w:r>
      <w:r w:rsidR="003B3539">
        <w:rPr>
          <w:sz w:val="28"/>
          <w:szCs w:val="28"/>
        </w:rPr>
        <w:instrText xml:space="preserve"> \* MERGEFORMAT </w:instrText>
      </w:r>
      <w:r w:rsidR="003B3539" w:rsidRPr="003B3539">
        <w:rPr>
          <w:sz w:val="28"/>
          <w:szCs w:val="28"/>
        </w:rPr>
      </w:r>
      <w:r w:rsidR="003B3539" w:rsidRPr="003B3539">
        <w:rPr>
          <w:sz w:val="28"/>
          <w:szCs w:val="28"/>
        </w:rPr>
        <w:fldChar w:fldCharType="separate"/>
      </w:r>
      <w:r w:rsidR="003B3539" w:rsidRPr="003B3539">
        <w:rPr>
          <w:color w:val="000000" w:themeColor="text1"/>
          <w:sz w:val="28"/>
          <w:szCs w:val="28"/>
        </w:rPr>
        <w:t>Приложени</w:t>
      </w:r>
      <w:r w:rsidR="003B3539">
        <w:rPr>
          <w:color w:val="000000" w:themeColor="text1"/>
          <w:sz w:val="28"/>
          <w:szCs w:val="28"/>
        </w:rPr>
        <w:t>и</w:t>
      </w:r>
      <w:r w:rsidR="003B3539" w:rsidRPr="003B3539">
        <w:rPr>
          <w:color w:val="000000" w:themeColor="text1"/>
          <w:sz w:val="28"/>
          <w:szCs w:val="28"/>
        </w:rPr>
        <w:t xml:space="preserve"> М.</w:t>
      </w:r>
      <w:r w:rsidR="003B3539" w:rsidRPr="003B3539">
        <w:rPr>
          <w:sz w:val="28"/>
          <w:szCs w:val="28"/>
        </w:rPr>
        <w:fldChar w:fldCharType="end"/>
      </w:r>
    </w:p>
    <w:p w14:paraId="0B7962E2" w14:textId="77777777" w:rsidR="005509D7" w:rsidRPr="00C63963" w:rsidRDefault="005509D7" w:rsidP="00C6396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3" w:name="_Toc9365056"/>
      <w:bookmarkStart w:id="94" w:name="_Toc9389381"/>
      <w:bookmarkStart w:id="95" w:name="_Toc9696562"/>
      <w:r w:rsidRPr="00C63963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C63963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C63963">
        <w:rPr>
          <w:rFonts w:ascii="Times New Roman" w:hAnsi="Times New Roman" w:cs="Times New Roman"/>
          <w:sz w:val="28"/>
          <w:szCs w:val="28"/>
        </w:rPr>
        <w:t xml:space="preserve"> сайта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93"/>
      <w:bookmarkEnd w:id="94"/>
      <w:bookmarkEnd w:id="95"/>
      <w:proofErr w:type="spellEnd"/>
    </w:p>
    <w:p w14:paraId="4AD31E5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LetyShops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14:paraId="203ED555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14:paraId="258AD16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14:paraId="5991419A" w14:textId="5F63BEE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_Ref9364731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19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. При просмотре данной страницы следует обратить внимание на саму структуру сайта, </w:t>
      </w:r>
      <w:r w:rsidRPr="001174F4">
        <w:rPr>
          <w:sz w:val="28"/>
          <w:szCs w:val="28"/>
        </w:rPr>
        <w:lastRenderedPageBreak/>
        <w:t>то есть на расположение магазинов, а также на те элементы, которые позволяют получиться следующие магазины.</w:t>
      </w:r>
    </w:p>
    <w:p w14:paraId="348E8637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7BBC871" wp14:editId="0A05741E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A94" w14:textId="3277A63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6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6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proofErr w:type="spellEnd"/>
    </w:p>
    <w:p w14:paraId="0865AE5D" w14:textId="0D1338A1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20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FDEDD28" w14:textId="77777777" w:rsidR="005509D7" w:rsidRPr="001174F4" w:rsidRDefault="005509D7" w:rsidP="00FC6A82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0E4446F1" wp14:editId="6C624D30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A49" w14:textId="59DE6267" w:rsidR="005509D7" w:rsidRPr="004C3CED" w:rsidRDefault="005509D7" w:rsidP="00FC6A82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97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14:paraId="507E1BC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14:paraId="10FD1C75" w14:textId="6744E77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</w:t>
      </w:r>
      <w:r w:rsidR="00425E13">
        <w:rPr>
          <w:sz w:val="28"/>
          <w:szCs w:val="28"/>
        </w:rPr>
        <w:t xml:space="preserve"> </w:t>
      </w:r>
      <w:r w:rsidR="00425E13" w:rsidRPr="00425E13">
        <w:rPr>
          <w:sz w:val="28"/>
          <w:szCs w:val="28"/>
        </w:rPr>
        <w:fldChar w:fldCharType="begin"/>
      </w:r>
      <w:r w:rsidR="00425E13" w:rsidRPr="00425E13">
        <w:rPr>
          <w:sz w:val="28"/>
          <w:szCs w:val="28"/>
        </w:rPr>
        <w:instrText xml:space="preserve"> REF _Ref9364785 \h  \* MERGEFORMAT </w:instrText>
      </w:r>
      <w:r w:rsidR="00425E13" w:rsidRPr="00425E13">
        <w:rPr>
          <w:sz w:val="28"/>
          <w:szCs w:val="28"/>
        </w:rPr>
      </w:r>
      <w:r w:rsidR="00425E13" w:rsidRPr="00425E13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21</w:t>
      </w:r>
      <w:r w:rsidR="00425E13" w:rsidRPr="00425E13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14:paraId="59396295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123808C6" wp14:editId="4A59AC21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E32C" w14:textId="0922C27A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8" w:name="_Ref9364785"/>
      <w:bookmarkStart w:id="99" w:name="_Ref954006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8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bookmarkEnd w:id="99"/>
      <w:proofErr w:type="spellEnd"/>
    </w:p>
    <w:p w14:paraId="3D22B7D2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Из предыдущего рисунка видно, что элемент находится в тэге «а»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14:paraId="77F2CCE6" w14:textId="77777777" w:rsidR="005509D7" w:rsidRPr="00901CC8" w:rsidRDefault="005509D7" w:rsidP="00D523F7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</w:t>
      </w:r>
      <w:r w:rsidRPr="00901CC8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901CC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QuerySelectorAll</w:t>
      </w:r>
      <w:proofErr w:type="spellEnd"/>
      <w:proofErr w:type="gramEnd"/>
      <w:r w:rsidRPr="00901CC8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proofErr w:type="spellEnd"/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a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>__</w:t>
      </w:r>
      <w:r w:rsidRPr="00D16C5B">
        <w:rPr>
          <w:sz w:val="24"/>
          <w:szCs w:val="24"/>
          <w:lang w:val="en-US"/>
        </w:rPr>
        <w:t>inner</w:t>
      </w:r>
      <w:proofErr w:type="spellEnd"/>
      <w:r w:rsidRPr="00901CC8">
        <w:rPr>
          <w:sz w:val="24"/>
          <w:szCs w:val="24"/>
          <w:lang w:val="en-US"/>
        </w:rPr>
        <w:t>");</w:t>
      </w:r>
    </w:p>
    <w:p w14:paraId="38AB9D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proofErr w:type="spellStart"/>
      <w:r w:rsidRPr="001174F4">
        <w:rPr>
          <w:sz w:val="28"/>
          <w:szCs w:val="28"/>
          <w:lang w:val="en-US"/>
        </w:rPr>
        <w:t>listOfShops</w:t>
      </w:r>
      <w:proofErr w:type="spellEnd"/>
      <w:r w:rsidRPr="001174F4">
        <w:rPr>
          <w:sz w:val="28"/>
          <w:szCs w:val="28"/>
        </w:rPr>
        <w:t>.</w:t>
      </w:r>
    </w:p>
    <w:p w14:paraId="2AB4BB30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14:paraId="727DF481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foreach (var item in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519F16C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F4FA01D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1CBE573F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Double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4D25D6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3F94FD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51C034A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String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55B0DE0E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14:paraId="7D43B4CB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7BDDA9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Shops.Add</w:t>
      </w:r>
      <w:proofErr w:type="spellEnd"/>
      <w:r w:rsidRPr="00D16C5B">
        <w:rPr>
          <w:sz w:val="24"/>
          <w:szCs w:val="24"/>
          <w:lang w:val="en-US"/>
        </w:rPr>
        <w:t xml:space="preserve">(new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));</w:t>
      </w:r>
    </w:p>
    <w:p w14:paraId="0FF37770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A39AB67" w14:textId="77777777" w:rsidR="005509D7" w:rsidRPr="00D16C5B" w:rsidRDefault="005509D7" w:rsidP="00197448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1714C3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52866E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title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0A376F97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0BC0A90F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9225693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div.b-teaser__title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14:paraId="35603319" w14:textId="77777777" w:rsidR="005509D7" w:rsidRPr="00D16C5B" w:rsidRDefault="005509D7" w:rsidP="00197448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951CED" w14:textId="6A906C78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 xml:space="preserve">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которое может находиться в двух местах в зависимости от того старое значение или новое.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cash</w:t>
      </w:r>
      <w:proofErr w:type="spellEnd"/>
      <w:r w:rsidRPr="001174F4">
        <w:rPr>
          <w:sz w:val="28"/>
          <w:szCs w:val="28"/>
        </w:rPr>
        <w:t xml:space="preserve">».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22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new-cash</w:t>
      </w:r>
      <w:proofErr w:type="spellEnd"/>
      <w:r w:rsidRPr="001174F4">
        <w:rPr>
          <w:sz w:val="28"/>
          <w:szCs w:val="28"/>
        </w:rPr>
        <w:t xml:space="preserve">».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нужен для удаления лишних пробелов.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Пример кода приведён ниже.</w:t>
      </w:r>
    </w:p>
    <w:p w14:paraId="6183779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private Double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GetDiscount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End"/>
      <w:r w:rsidRPr="00D16C5B">
        <w:rPr>
          <w:spacing w:val="0"/>
          <w:sz w:val="24"/>
          <w:szCs w:val="24"/>
          <w:lang w:val="en-US" w:eastAsia="en-US"/>
        </w:rPr>
        <w:t>HtmlNode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html)</w:t>
      </w:r>
    </w:p>
    <w:p w14:paraId="0B8F4D8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139EB31A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lastRenderedPageBreak/>
        <w:t>string discount = "";</w:t>
      </w:r>
    </w:p>
    <w:p w14:paraId="4A49AB9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14:paraId="07495E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24B0E01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</w:t>
      </w:r>
    </w:p>
    <w:p w14:paraId="30929AD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034B0FF0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NullReferenceException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e)</w:t>
      </w:r>
    </w:p>
    <w:p w14:paraId="71AF17E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65347E6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logger.Info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14:paraId="29E196C6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teaser__new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-cash").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 ;</w:t>
      </w:r>
    </w:p>
    <w:p w14:paraId="4E61F89B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1F8B218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Double.TryParse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discount.Replace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('.', ','), out double result))</w:t>
      </w:r>
    </w:p>
    <w:p w14:paraId="379151D7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5CFD88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14:paraId="05604B8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5A3F2D5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return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Double.NaN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;</w:t>
      </w:r>
    </w:p>
    <w:p w14:paraId="44BA9F7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14:paraId="4684A20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7504EE" wp14:editId="034AFF0C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B71" w14:textId="0608DD5F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0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0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</w:t>
      </w:r>
      <w:proofErr w:type="spellStart"/>
      <w:r w:rsidRPr="004C3CED">
        <w:rPr>
          <w:i w:val="0"/>
          <w:iCs w:val="0"/>
          <w:color w:val="auto"/>
          <w:sz w:val="24"/>
          <w:szCs w:val="24"/>
        </w:rPr>
        <w:t>кэшбэка</w:t>
      </w:r>
      <w:proofErr w:type="spellEnd"/>
    </w:p>
    <w:p w14:paraId="21802109" w14:textId="55D30C1E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 из элемента валюту. На сайте есть три вида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а потом значение и валюту, которая расположена в том же тэге с таким же классом; третий –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  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--</w:t>
      </w:r>
      <w:proofErr w:type="spellStart"/>
      <w:r w:rsidRPr="001174F4">
        <w:rPr>
          <w:sz w:val="28"/>
          <w:szCs w:val="28"/>
        </w:rPr>
        <w:t>red</w:t>
      </w:r>
      <w:proofErr w:type="spellEnd"/>
      <w:r w:rsidRPr="001174F4">
        <w:rPr>
          <w:sz w:val="28"/>
          <w:szCs w:val="28"/>
        </w:rPr>
        <w:t xml:space="preserve">». Для того, чтобы не писать множество проверок было решено с помощью </w:t>
      </w:r>
      <w:proofErr w:type="spellStart"/>
      <w:r w:rsidRPr="001174F4">
        <w:rPr>
          <w:sz w:val="28"/>
          <w:szCs w:val="28"/>
          <w:lang w:val="en-US"/>
        </w:rPr>
        <w:t>QuerySelectorAll</w:t>
      </w:r>
      <w:proofErr w:type="spellEnd"/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и из коллекции брать последний элемент. Далее с помощью </w:t>
      </w:r>
      <w:proofErr w:type="spellStart"/>
      <w:r w:rsidRPr="001174F4">
        <w:rPr>
          <w:sz w:val="28"/>
          <w:szCs w:val="28"/>
          <w:lang w:val="en-US"/>
        </w:rPr>
        <w:lastRenderedPageBreak/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4B8007B9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09B5198E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3A20BCB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labelList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html.QuerySelectorAll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div.b-teaser__caption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teaser__cashback</w:t>
      </w:r>
      <w:proofErr w:type="spellEnd"/>
      <w:r w:rsidRPr="00D16C5B">
        <w:rPr>
          <w:sz w:val="24"/>
          <w:szCs w:val="24"/>
          <w:lang w:val="en-US"/>
        </w:rPr>
        <w:t xml:space="preserve">-rate &gt; div &gt; div &gt; </w:t>
      </w:r>
      <w:proofErr w:type="spellStart"/>
      <w:r w:rsidRPr="00D16C5B">
        <w:rPr>
          <w:sz w:val="24"/>
          <w:szCs w:val="24"/>
          <w:lang w:val="en-US"/>
        </w:rPr>
        <w:t>span.b</w:t>
      </w:r>
      <w:proofErr w:type="spellEnd"/>
      <w:r w:rsidRPr="00D16C5B">
        <w:rPr>
          <w:sz w:val="24"/>
          <w:szCs w:val="24"/>
          <w:lang w:val="en-US"/>
        </w:rPr>
        <w:t>-shop-</w:t>
      </w:r>
      <w:proofErr w:type="spellStart"/>
      <w:r w:rsidRPr="00D16C5B">
        <w:rPr>
          <w:sz w:val="24"/>
          <w:szCs w:val="24"/>
          <w:lang w:val="en-US"/>
        </w:rPr>
        <w:t>teaser__label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7AAB2EDA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labelList.Last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Start"/>
      <w:r w:rsidRPr="00D16C5B">
        <w:rPr>
          <w:sz w:val="24"/>
          <w:szCs w:val="24"/>
          <w:lang w:val="en-US"/>
        </w:rPr>
        <w:t>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14:paraId="143165AC" w14:textId="77777777" w:rsidR="005509D7" w:rsidRPr="00D16C5B" w:rsidRDefault="005509D7" w:rsidP="00197448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16305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GetUrl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14:paraId="5C49E7BA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1A4BAE27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64D101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addressOfSite</w:t>
      </w:r>
      <w:proofErr w:type="spellEnd"/>
      <w:r w:rsidRPr="00D16C5B">
        <w:rPr>
          <w:sz w:val="24"/>
          <w:szCs w:val="24"/>
          <w:lang w:val="en-US"/>
        </w:rPr>
        <w:t xml:space="preserve"> + </w:t>
      </w:r>
      <w:proofErr w:type="spellStart"/>
      <w:proofErr w:type="gramStart"/>
      <w:r w:rsidRPr="00D16C5B">
        <w:rPr>
          <w:sz w:val="24"/>
          <w:szCs w:val="24"/>
          <w:lang w:val="en-US"/>
        </w:rPr>
        <w:t>html.GetAttributeValue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", "");</w:t>
      </w:r>
    </w:p>
    <w:p w14:paraId="0AB2EE1B" w14:textId="77777777" w:rsidR="005509D7" w:rsidRPr="00D16C5B" w:rsidRDefault="005509D7" w:rsidP="00197448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653404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 магазина на сайте. Ссылка находится в тэге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», который является дочерним элементом тэга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cover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заданного атрибута. Пример кода приведён ниже.</w:t>
      </w:r>
    </w:p>
    <w:p w14:paraId="7E892563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6E6C400C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E1FA94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div.b-teaser__top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div.b-teaser__cover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GetAttributeValue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", "");</w:t>
      </w:r>
    </w:p>
    <w:p w14:paraId="7D56E118" w14:textId="77777777" w:rsidR="005509D7" w:rsidRPr="00D16C5B" w:rsidRDefault="005509D7" w:rsidP="00197448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6540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14:paraId="52D333CA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</w:t>
      </w:r>
      <w:r w:rsidRPr="001174F4">
        <w:rPr>
          <w:sz w:val="28"/>
          <w:szCs w:val="28"/>
        </w:rPr>
        <w:lastRenderedPageBreak/>
        <w:t xml:space="preserve">а потом передавать в параметр числа. Для того, чтобы узнать максимальное количество страниц, есть 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14:paraId="0B76A7A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620A47EC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Int32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</w:t>
      </w:r>
    </w:p>
    <w:p w14:paraId="3F76008D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CFFF6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</w:p>
    <w:p w14:paraId="72A2EE3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F9AAAF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OverrideEncoding</w:t>
      </w:r>
      <w:proofErr w:type="spellEnd"/>
      <w:r w:rsidRPr="00D16C5B">
        <w:rPr>
          <w:sz w:val="24"/>
          <w:szCs w:val="24"/>
          <w:lang w:val="en-US"/>
        </w:rPr>
        <w:t xml:space="preserve"> = Encoding.UTF8</w:t>
      </w:r>
    </w:p>
    <w:p w14:paraId="1B9ED6D3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14:paraId="37A41C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document = </w:t>
      </w:r>
      <w:proofErr w:type="spellStart"/>
      <w:r w:rsidRPr="00D16C5B">
        <w:rPr>
          <w:sz w:val="24"/>
          <w:szCs w:val="24"/>
          <w:lang w:val="en-US"/>
        </w:rPr>
        <w:t>htmlWeb.Load</w:t>
      </w:r>
      <w:proofErr w:type="spellEnd"/>
      <w:r w:rsidRPr="00D16C5B">
        <w:rPr>
          <w:sz w:val="24"/>
          <w:szCs w:val="24"/>
          <w:lang w:val="en-US"/>
        </w:rPr>
        <w:t>("https://letyshops.com/</w:t>
      </w:r>
      <w:proofErr w:type="spellStart"/>
      <w:r w:rsidRPr="00D16C5B">
        <w:rPr>
          <w:sz w:val="24"/>
          <w:szCs w:val="24"/>
          <w:lang w:val="en-US"/>
        </w:rPr>
        <w:t>shops?page</w:t>
      </w:r>
      <w:proofErr w:type="spellEnd"/>
      <w:r w:rsidRPr="00D16C5B">
        <w:rPr>
          <w:sz w:val="24"/>
          <w:szCs w:val="24"/>
          <w:lang w:val="en-US"/>
        </w:rPr>
        <w:t>=1");</w:t>
      </w:r>
    </w:p>
    <w:p w14:paraId="2DE8BE3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html = </w:t>
      </w:r>
      <w:proofErr w:type="spellStart"/>
      <w:proofErr w:type="gramStart"/>
      <w:r w:rsidRPr="00D16C5B">
        <w:rPr>
          <w:sz w:val="24"/>
          <w:szCs w:val="24"/>
          <w:lang w:val="en-US"/>
        </w:rPr>
        <w:t>document.DocumentNode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54D53DA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content.b</w:t>
      </w:r>
      <w:proofErr w:type="spellEnd"/>
      <w:r w:rsidRPr="00D16C5B">
        <w:rPr>
          <w:sz w:val="24"/>
          <w:szCs w:val="24"/>
          <w:lang w:val="en-US"/>
        </w:rPr>
        <w:t xml:space="preserve">-content--shops &gt; ul &gt; </w:t>
      </w:r>
      <w:proofErr w:type="spellStart"/>
      <w:r w:rsidRPr="00D16C5B">
        <w:rPr>
          <w:sz w:val="24"/>
          <w:szCs w:val="24"/>
          <w:lang w:val="en-US"/>
        </w:rPr>
        <w:t>li:nth-child</w:t>
      </w:r>
      <w:proofErr w:type="spellEnd"/>
      <w:r w:rsidRPr="00D16C5B">
        <w:rPr>
          <w:sz w:val="24"/>
          <w:szCs w:val="24"/>
          <w:lang w:val="en-US"/>
        </w:rPr>
        <w:t>(5) &gt; a").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14:paraId="13AA55E8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>, out int result))</w:t>
      </w:r>
    </w:p>
    <w:p w14:paraId="08AE67E5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14:paraId="25D48207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result</w:t>
      </w:r>
      <w:proofErr w:type="spellEnd"/>
      <w:r w:rsidRPr="00D16C5B">
        <w:rPr>
          <w:sz w:val="24"/>
          <w:szCs w:val="24"/>
        </w:rPr>
        <w:t>;</w:t>
      </w:r>
    </w:p>
    <w:p w14:paraId="648D051B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109D05A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30;</w:t>
      </w:r>
    </w:p>
    <w:p w14:paraId="408AC39E" w14:textId="77777777" w:rsidR="005509D7" w:rsidRPr="00D16C5B" w:rsidRDefault="005509D7" w:rsidP="00197448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bookmarkStart w:id="101" w:name="_GoBack"/>
      <w:r w:rsidRPr="00D16C5B">
        <w:rPr>
          <w:sz w:val="24"/>
          <w:szCs w:val="24"/>
        </w:rPr>
        <w:t>}</w:t>
      </w:r>
    </w:p>
    <w:p w14:paraId="267F63B6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определения </w:t>
      </w:r>
      <w:bookmarkEnd w:id="101"/>
      <w:r w:rsidRPr="001174F4">
        <w:rPr>
          <w:sz w:val="28"/>
          <w:szCs w:val="28"/>
        </w:rPr>
        <w:t>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14:paraId="0020F265" w14:textId="77777777" w:rsidR="005509D7" w:rsidRPr="00D16C5B" w:rsidRDefault="005509D7" w:rsidP="00D523F7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);</w:t>
      </w:r>
    </w:p>
    <w:p w14:paraId="0AFFC5CA" w14:textId="77777777" w:rsidR="005509D7" w:rsidRPr="00D16C5B" w:rsidRDefault="005509D7" w:rsidP="00934D1D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Parallel.For</w:t>
      </w:r>
      <w:proofErr w:type="spellEnd"/>
      <w:r w:rsidRPr="00D16C5B">
        <w:rPr>
          <w:sz w:val="24"/>
          <w:szCs w:val="24"/>
          <w:lang w:val="en-US"/>
        </w:rPr>
        <w:t xml:space="preserve">(1,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+ 1, </w:t>
      </w:r>
      <w:proofErr w:type="spell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E0BFA79" w14:textId="77777777" w:rsidR="00C63963" w:rsidRDefault="00934D1D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Полный код программы приведён в </w:t>
      </w:r>
      <w:r w:rsidRPr="00934D1D">
        <w:rPr>
          <w:sz w:val="28"/>
          <w:szCs w:val="28"/>
        </w:rPr>
        <w:fldChar w:fldCharType="begin"/>
      </w:r>
      <w:r w:rsidRPr="00934D1D">
        <w:rPr>
          <w:sz w:val="28"/>
          <w:szCs w:val="28"/>
        </w:rPr>
        <w:instrText xml:space="preserve"> REF _Ref9625319 \h </w:instrText>
      </w:r>
      <w:r>
        <w:rPr>
          <w:sz w:val="28"/>
          <w:szCs w:val="28"/>
        </w:rPr>
        <w:instrText xml:space="preserve"> \* MERGEFORMAT </w:instrText>
      </w:r>
      <w:r w:rsidRPr="00934D1D">
        <w:rPr>
          <w:sz w:val="28"/>
          <w:szCs w:val="28"/>
        </w:rPr>
      </w:r>
      <w:r w:rsidRPr="00934D1D">
        <w:rPr>
          <w:sz w:val="28"/>
          <w:szCs w:val="28"/>
        </w:rPr>
        <w:fldChar w:fldCharType="separate"/>
      </w:r>
      <w:r w:rsidRPr="00934D1D">
        <w:rPr>
          <w:color w:val="000000" w:themeColor="text1"/>
          <w:sz w:val="28"/>
          <w:szCs w:val="28"/>
        </w:rPr>
        <w:t>Приложени</w:t>
      </w:r>
      <w:r>
        <w:rPr>
          <w:color w:val="000000" w:themeColor="text1"/>
          <w:sz w:val="28"/>
          <w:szCs w:val="28"/>
        </w:rPr>
        <w:t>и</w:t>
      </w:r>
      <w:r w:rsidRPr="00934D1D">
        <w:rPr>
          <w:color w:val="000000" w:themeColor="text1"/>
          <w:sz w:val="28"/>
          <w:szCs w:val="28"/>
        </w:rPr>
        <w:t xml:space="preserve"> Ж.</w:t>
      </w:r>
      <w:r w:rsidRPr="00934D1D">
        <w:rPr>
          <w:sz w:val="28"/>
          <w:szCs w:val="28"/>
        </w:rPr>
        <w:fldChar w:fldCharType="end"/>
      </w:r>
    </w:p>
    <w:p w14:paraId="5D4C5FB3" w14:textId="77777777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2" w:name="_Toc9696563"/>
      <w:r w:rsidRPr="00C63963">
        <w:rPr>
          <w:rFonts w:ascii="Times New Roman" w:hAnsi="Times New Roman" w:cs="Times New Roman"/>
          <w:sz w:val="28"/>
          <w:szCs w:val="28"/>
          <w:lang w:eastAsia="en-US"/>
        </w:rPr>
        <w:t xml:space="preserve">Решение проблем при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eastAsia="en-US"/>
        </w:rPr>
        <w:t>парсинге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eastAsia="en-US"/>
        </w:rPr>
        <w:t xml:space="preserve"> сайтов</w:t>
      </w:r>
      <w:bookmarkEnd w:id="102"/>
    </w:p>
    <w:p w14:paraId="56003B68" w14:textId="77777777" w:rsidR="00C63963" w:rsidRPr="001174F4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При </w:t>
      </w:r>
      <w:proofErr w:type="spellStart"/>
      <w:r w:rsidRPr="001174F4">
        <w:rPr>
          <w:sz w:val="28"/>
          <w:szCs w:val="28"/>
          <w:lang w:eastAsia="en-US"/>
        </w:rPr>
        <w:t>парсинге</w:t>
      </w:r>
      <w:proofErr w:type="spellEnd"/>
      <w:r w:rsidRPr="001174F4">
        <w:rPr>
          <w:sz w:val="28"/>
          <w:szCs w:val="28"/>
          <w:lang w:eastAsia="en-US"/>
        </w:rPr>
        <w:t xml:space="preserve">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14:paraId="61F3D567" w14:textId="77777777" w:rsidR="00C63963" w:rsidRPr="006820B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lastRenderedPageBreak/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14:paraId="624EBB5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 xml:space="preserve">Proxy </w:t>
      </w:r>
      <w:proofErr w:type="spellStart"/>
      <w:r w:rsidRPr="006820B3">
        <w:rPr>
          <w:sz w:val="24"/>
          <w:szCs w:val="24"/>
          <w:lang w:val="en-US" w:eastAsia="en-US"/>
        </w:rPr>
        <w:t>proxy</w:t>
      </w:r>
      <w:proofErr w:type="spellEnd"/>
      <w:r w:rsidRPr="006820B3">
        <w:rPr>
          <w:sz w:val="24"/>
          <w:szCs w:val="24"/>
          <w:lang w:val="en-US" w:eastAsia="en-US"/>
        </w:rPr>
        <w:t xml:space="preserve"> = new </w:t>
      </w:r>
      <w:proofErr w:type="gramStart"/>
      <w:r w:rsidRPr="006820B3">
        <w:rPr>
          <w:sz w:val="24"/>
          <w:szCs w:val="24"/>
          <w:lang w:val="en-US" w:eastAsia="en-US"/>
        </w:rPr>
        <w:t>Proxy(</w:t>
      </w:r>
      <w:proofErr w:type="gramEnd"/>
      <w:r w:rsidRPr="006820B3">
        <w:rPr>
          <w:sz w:val="24"/>
          <w:szCs w:val="24"/>
          <w:lang w:val="en-US" w:eastAsia="en-US"/>
        </w:rPr>
        <w:t>);</w:t>
      </w:r>
    </w:p>
    <w:p w14:paraId="0175DA2B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gramStart"/>
      <w:r w:rsidRPr="006820B3">
        <w:rPr>
          <w:sz w:val="24"/>
          <w:szCs w:val="24"/>
          <w:lang w:val="en-US" w:eastAsia="en-US"/>
        </w:rPr>
        <w:t>proxy.setHttpProxy</w:t>
      </w:r>
      <w:proofErr w:type="gramEnd"/>
      <w:r w:rsidRPr="006820B3">
        <w:rPr>
          <w:sz w:val="24"/>
          <w:szCs w:val="24"/>
          <w:lang w:val="en-US" w:eastAsia="en-US"/>
        </w:rPr>
        <w:t>(PROXY).setFtpProxy(PROXY).setSslProxy(PROXY).setSslProxy(PROXY);</w:t>
      </w:r>
    </w:p>
    <w:p w14:paraId="213F43C4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spellStart"/>
      <w:r w:rsidRPr="006820B3">
        <w:rPr>
          <w:sz w:val="24"/>
          <w:szCs w:val="24"/>
          <w:lang w:val="en-US" w:eastAsia="en-US"/>
        </w:rPr>
        <w:t>DesiredCapabilities</w:t>
      </w:r>
      <w:proofErr w:type="spellEnd"/>
      <w:r w:rsidRPr="006820B3">
        <w:rPr>
          <w:sz w:val="24"/>
          <w:szCs w:val="24"/>
          <w:lang w:val="en-US" w:eastAsia="en-US"/>
        </w:rPr>
        <w:t xml:space="preserve"> capabilities = </w:t>
      </w:r>
      <w:proofErr w:type="spellStart"/>
      <w:r w:rsidRPr="006820B3">
        <w:rPr>
          <w:sz w:val="24"/>
          <w:szCs w:val="24"/>
          <w:lang w:val="en-US" w:eastAsia="en-US"/>
        </w:rPr>
        <w:t>DesiredCapabilities.firefox</w:t>
      </w:r>
      <w:proofErr w:type="spellEnd"/>
      <w:r w:rsidRPr="006820B3">
        <w:rPr>
          <w:sz w:val="24"/>
          <w:szCs w:val="24"/>
          <w:lang w:val="en-US" w:eastAsia="en-US"/>
        </w:rPr>
        <w:t>();</w:t>
      </w:r>
    </w:p>
    <w:p w14:paraId="13178D20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spellStart"/>
      <w:proofErr w:type="gramStart"/>
      <w:r w:rsidRPr="006820B3">
        <w:rPr>
          <w:sz w:val="24"/>
          <w:szCs w:val="24"/>
          <w:lang w:val="en-US" w:eastAsia="en-US"/>
        </w:rPr>
        <w:t>capabilities.setCapability</w:t>
      </w:r>
      <w:proofErr w:type="spellEnd"/>
      <w:proofErr w:type="gramEnd"/>
      <w:r w:rsidRPr="006820B3">
        <w:rPr>
          <w:sz w:val="24"/>
          <w:szCs w:val="24"/>
          <w:lang w:val="en-US" w:eastAsia="en-US"/>
        </w:rPr>
        <w:t>(</w:t>
      </w:r>
      <w:proofErr w:type="spellStart"/>
      <w:r w:rsidRPr="006820B3">
        <w:rPr>
          <w:sz w:val="24"/>
          <w:szCs w:val="24"/>
          <w:lang w:val="en-US" w:eastAsia="en-US"/>
        </w:rPr>
        <w:t>CapabilityType.PROXY</w:t>
      </w:r>
      <w:proofErr w:type="spellEnd"/>
      <w:r w:rsidRPr="006820B3">
        <w:rPr>
          <w:sz w:val="24"/>
          <w:szCs w:val="24"/>
          <w:lang w:val="en-US" w:eastAsia="en-US"/>
        </w:rPr>
        <w:t>, proxy);</w:t>
      </w:r>
    </w:p>
    <w:p w14:paraId="098DB83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 xml:space="preserve">WebDriver driver = new </w:t>
      </w:r>
      <w:proofErr w:type="spellStart"/>
      <w:r w:rsidRPr="006820B3">
        <w:rPr>
          <w:sz w:val="24"/>
          <w:szCs w:val="24"/>
          <w:lang w:val="en-US" w:eastAsia="en-US"/>
        </w:rPr>
        <w:t>FirefoxDriver</w:t>
      </w:r>
      <w:proofErr w:type="spellEnd"/>
      <w:r w:rsidRPr="006820B3">
        <w:rPr>
          <w:sz w:val="24"/>
          <w:szCs w:val="24"/>
          <w:lang w:val="en-US" w:eastAsia="en-US"/>
        </w:rPr>
        <w:t>(capabilities)</w:t>
      </w:r>
    </w:p>
    <w:p w14:paraId="1CE0DEED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прокси-сервера. Недостатком этого метода является постоянный поиск новых </w:t>
      </w:r>
      <w:proofErr w:type="spellStart"/>
      <w:r>
        <w:rPr>
          <w:sz w:val="28"/>
          <w:szCs w:val="28"/>
          <w:lang w:eastAsia="en-US"/>
        </w:rPr>
        <w:t>проски</w:t>
      </w:r>
      <w:proofErr w:type="spellEnd"/>
      <w:r>
        <w:rPr>
          <w:sz w:val="28"/>
          <w:szCs w:val="28"/>
          <w:lang w:eastAsia="en-US"/>
        </w:rPr>
        <w:t>-серверов.</w:t>
      </w:r>
    </w:p>
    <w:p w14:paraId="79D4EA1F" w14:textId="77777777" w:rsidR="00C63963" w:rsidRPr="00537D98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proofErr w:type="spellStart"/>
      <w:r w:rsidRPr="00537D98">
        <w:rPr>
          <w:sz w:val="28"/>
          <w:szCs w:val="28"/>
          <w:lang w:eastAsia="en-US"/>
        </w:rPr>
        <w:t>Secure</w:t>
      </w:r>
      <w:proofErr w:type="spellEnd"/>
      <w:r w:rsidRPr="00537D98">
        <w:rPr>
          <w:sz w:val="28"/>
          <w:szCs w:val="28"/>
          <w:lang w:eastAsia="en-US"/>
        </w:rPr>
        <w:t xml:space="preserve"> </w:t>
      </w:r>
      <w:proofErr w:type="spellStart"/>
      <w:r w:rsidRPr="00537D98">
        <w:rPr>
          <w:sz w:val="28"/>
          <w:szCs w:val="28"/>
          <w:lang w:eastAsia="en-US"/>
        </w:rPr>
        <w:t>Sockets</w:t>
      </w:r>
      <w:proofErr w:type="spellEnd"/>
      <w:r w:rsidRPr="00537D98">
        <w:rPr>
          <w:sz w:val="28"/>
          <w:szCs w:val="28"/>
          <w:lang w:eastAsia="en-US"/>
        </w:rPr>
        <w:t xml:space="preserve"> </w:t>
      </w:r>
      <w:proofErr w:type="spellStart"/>
      <w:r w:rsidRPr="00537D98">
        <w:rPr>
          <w:sz w:val="28"/>
          <w:szCs w:val="28"/>
          <w:lang w:eastAsia="en-US"/>
        </w:rPr>
        <w:t>Layer</w:t>
      </w:r>
      <w:proofErr w:type="spellEnd"/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Pr="006C724D">
        <w:rPr>
          <w:sz w:val="28"/>
          <w:szCs w:val="28"/>
          <w:lang w:eastAsia="en-US"/>
        </w:rPr>
        <w:t xml:space="preserve"> [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_Ref9479328 \r \h  \* MERGEFORMAT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>
        <w:rPr>
          <w:sz w:val="28"/>
          <w:szCs w:val="28"/>
          <w:lang w:eastAsia="en-US"/>
        </w:rPr>
        <w:t>35</w:t>
      </w:r>
      <w:r>
        <w:rPr>
          <w:sz w:val="28"/>
          <w:szCs w:val="28"/>
          <w:lang w:eastAsia="en-US"/>
        </w:rPr>
        <w:fldChar w:fldCharType="end"/>
      </w:r>
      <w:r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14:paraId="78269C69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 может потребоваться войти в аккаунт, чтобы получиться доступ к более подробной информации. Для решения этой проблемы можно обратиться к специальному запросу, который отвечает за логирование, либо можно использовать </w:t>
      </w:r>
      <w:r>
        <w:rPr>
          <w:sz w:val="28"/>
          <w:szCs w:val="28"/>
          <w:lang w:val="en-US" w:eastAsia="en-US"/>
        </w:rPr>
        <w:t>Selenium</w:t>
      </w:r>
      <w:r w:rsidRPr="00BD6D8F">
        <w:rPr>
          <w:sz w:val="28"/>
          <w:szCs w:val="28"/>
          <w:lang w:eastAsia="en-US"/>
        </w:rPr>
        <w:t>.</w:t>
      </w:r>
    </w:p>
    <w:p w14:paraId="57CC8D0F" w14:textId="7B253E2D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14:paraId="3C419ED8" w14:textId="5C94E971" w:rsidR="00B537BE" w:rsidRPr="00934D1D" w:rsidRDefault="00B537BE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eastAsia="en-US"/>
        </w:rPr>
        <w:br w:type="page"/>
      </w:r>
    </w:p>
    <w:p w14:paraId="3C779132" w14:textId="77777777" w:rsidR="00B537BE" w:rsidRPr="001174F4" w:rsidRDefault="00B537BE" w:rsidP="00B763EB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103" w:name="_Toc9365057"/>
      <w:bookmarkStart w:id="104" w:name="_Toc9389382"/>
      <w:bookmarkStart w:id="105" w:name="_Toc9696564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3"/>
      <w:bookmarkEnd w:id="104"/>
      <w:bookmarkEnd w:id="105"/>
    </w:p>
    <w:p w14:paraId="520A0501" w14:textId="77777777" w:rsidR="00D47C4C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этой главе описано как визуализировались полученные после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данные.</w:t>
      </w:r>
    </w:p>
    <w:p w14:paraId="656EC908" w14:textId="77777777" w:rsidR="00861781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14:paraId="662337A8" w14:textId="7777777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14:paraId="701B1C9E" w14:textId="77777777" w:rsidR="0086178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06" w:name="_Toc9389383"/>
      <w:bookmarkStart w:id="107" w:name="_Toc969656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06"/>
      <w:bookmarkEnd w:id="107"/>
    </w:p>
    <w:p w14:paraId="5B25CB83" w14:textId="7777777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14:paraId="53FD5301" w14:textId="6DF9BA2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_Ref9381423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23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38663537" w14:textId="77777777" w:rsidR="00473D77" w:rsidRPr="001174F4" w:rsidRDefault="00473D7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F272814" wp14:editId="2EC98FB2">
            <wp:extent cx="4832633" cy="229552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5425" b="23972"/>
                    <a:stretch/>
                  </pic:blipFill>
                  <pic:spPr bwMode="auto">
                    <a:xfrm>
                      <a:off x="0" y="0"/>
                      <a:ext cx="4858002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F61" w14:textId="4B3B70BE" w:rsidR="00473D77" w:rsidRPr="004C3CED" w:rsidRDefault="00473D77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8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8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14:paraId="5A361241" w14:textId="79005734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_Ref9382000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24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7673588" w14:textId="77777777" w:rsidR="0026156A" w:rsidRPr="001174F4" w:rsidRDefault="0026156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331F052" wp14:editId="3DDD602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E26" w14:textId="4E1EA1E6" w:rsidR="00473D77" w:rsidRPr="004C3CED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9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9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14:paraId="54C34FA6" w14:textId="311EC6C1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_Ref9382086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25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3D37948" w14:textId="77777777" w:rsidR="0026156A" w:rsidRPr="001174F4" w:rsidRDefault="004C3CE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238F" wp14:editId="49672706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A12A" w14:textId="5B9663F5" w:rsidR="0026156A" w:rsidRPr="0095204B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10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25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10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14:paraId="3E939236" w14:textId="77777777" w:rsidR="002615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11" w:name="_Toc9389384"/>
      <w:bookmarkStart w:id="112" w:name="_Toc969656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11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2"/>
    </w:p>
    <w:p w14:paraId="3E5D062C" w14:textId="77777777" w:rsidR="0026156A" w:rsidRPr="001174F4" w:rsidRDefault="0026156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11C296AF" w14:textId="704272E7" w:rsidR="001F3640" w:rsidRPr="006C724D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fldChar w:fldCharType="begin"/>
      </w:r>
      <w:r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 xml:space="preserve"> _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>9382639 \</w:instrText>
      </w:r>
      <w:r w:rsidRPr="001174F4">
        <w:rPr>
          <w:sz w:val="28"/>
          <w:szCs w:val="28"/>
          <w:lang w:val="en-US" w:eastAsia="en-US"/>
        </w:rPr>
        <w:instrText>h</w:instrText>
      </w:r>
      <w:r w:rsidRPr="006C724D">
        <w:rPr>
          <w:sz w:val="28"/>
          <w:szCs w:val="28"/>
          <w:lang w:eastAsia="en-US"/>
        </w:rPr>
        <w:instrText xml:space="preserve"> </w:instrText>
      </w:r>
      <w:r w:rsidR="00DF57DA" w:rsidRPr="006C724D">
        <w:rPr>
          <w:sz w:val="28"/>
          <w:szCs w:val="28"/>
          <w:lang w:eastAsia="en-US"/>
        </w:rPr>
        <w:instrText xml:space="preserve"> \* </w:instrText>
      </w:r>
      <w:r w:rsidR="00DF57DA" w:rsidRPr="001174F4">
        <w:rPr>
          <w:sz w:val="28"/>
          <w:szCs w:val="28"/>
          <w:lang w:val="en-US" w:eastAsia="en-US"/>
        </w:rPr>
        <w:instrText>MERGEFORMAT</w:instrText>
      </w:r>
      <w:r w:rsidR="00DF57DA"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</w:r>
      <w:r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26</w:t>
      </w:r>
      <w:r w:rsidRPr="001174F4">
        <w:rPr>
          <w:sz w:val="28"/>
          <w:szCs w:val="28"/>
          <w:lang w:val="en-US" w:eastAsia="en-US"/>
        </w:rPr>
        <w:fldChar w:fldCharType="end"/>
      </w:r>
      <w:r w:rsidRPr="006C724D">
        <w:rPr>
          <w:sz w:val="28"/>
          <w:szCs w:val="28"/>
          <w:lang w:eastAsia="en-US"/>
        </w:rPr>
        <w:t>.</w:t>
      </w:r>
    </w:p>
    <w:p w14:paraId="711B8319" w14:textId="77777777" w:rsidR="001F3640" w:rsidRPr="001174F4" w:rsidRDefault="001F3640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550F79C" wp14:editId="48E35694">
            <wp:extent cx="5713730" cy="2114550"/>
            <wp:effectExtent l="0" t="0" r="127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5" b="26189"/>
                    <a:stretch/>
                  </pic:blipFill>
                  <pic:spPr bwMode="auto">
                    <a:xfrm>
                      <a:off x="0" y="0"/>
                      <a:ext cx="5728374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59E1" w14:textId="6B0058E0" w:rsidR="0026156A" w:rsidRPr="001174F4" w:rsidRDefault="001F3640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3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26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3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861FA0F" w14:textId="374BAB34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OfficeOpenXml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33571F" w:rsidRPr="001174F4">
        <w:rPr>
          <w:sz w:val="28"/>
          <w:szCs w:val="28"/>
          <w:lang w:eastAsia="en-US"/>
        </w:rPr>
        <w:fldChar w:fldCharType="begin"/>
      </w:r>
      <w:r w:rsidR="0033571F" w:rsidRPr="001174F4">
        <w:rPr>
          <w:sz w:val="28"/>
          <w:szCs w:val="28"/>
          <w:lang w:eastAsia="en-US"/>
        </w:rPr>
        <w:instrText xml:space="preserve"> REF _Ref9384661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33571F" w:rsidRPr="001174F4">
        <w:rPr>
          <w:sz w:val="28"/>
          <w:szCs w:val="28"/>
          <w:lang w:eastAsia="en-US"/>
        </w:rPr>
      </w:r>
      <w:r w:rsidR="0033571F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27</w:t>
      </w:r>
      <w:r w:rsidR="0033571F" w:rsidRPr="001174F4">
        <w:rPr>
          <w:sz w:val="28"/>
          <w:szCs w:val="28"/>
          <w:lang w:eastAsia="en-US"/>
        </w:rPr>
        <w:fldChar w:fldCharType="end"/>
      </w:r>
      <w:r w:rsidR="0033571F" w:rsidRPr="001174F4">
        <w:rPr>
          <w:sz w:val="28"/>
          <w:szCs w:val="28"/>
          <w:lang w:eastAsia="en-US"/>
        </w:rPr>
        <w:t>.</w:t>
      </w:r>
    </w:p>
    <w:p w14:paraId="71C2EBCF" w14:textId="77777777" w:rsidR="0036107B" w:rsidRPr="001174F4" w:rsidRDefault="0036107B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FD0426F" wp14:editId="0E850DA3">
            <wp:extent cx="4162425" cy="2076450"/>
            <wp:effectExtent l="0" t="0" r="9525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785" b="37110"/>
                    <a:stretch/>
                  </pic:blipFill>
                  <pic:spPr bwMode="auto">
                    <a:xfrm>
                      <a:off x="0" y="0"/>
                      <a:ext cx="4183976" cy="20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66A6" w14:textId="3A2B9E2A" w:rsidR="001F3640" w:rsidRPr="001174F4" w:rsidRDefault="0036107B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4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4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11B7D14A" w14:textId="23E8F40B" w:rsidR="001F3640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openpyxl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val="en-US"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 xml:space="preserve"> _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>9386820 \</w:instrText>
      </w:r>
      <w:r w:rsidR="005C2DB8" w:rsidRPr="001174F4">
        <w:rPr>
          <w:sz w:val="28"/>
          <w:szCs w:val="28"/>
          <w:lang w:val="en-US" w:eastAsia="en-US"/>
        </w:rPr>
        <w:instrText>h</w:instrText>
      </w:r>
      <w:r w:rsidR="005C2DB8" w:rsidRPr="001174F4">
        <w:rPr>
          <w:sz w:val="28"/>
          <w:szCs w:val="28"/>
          <w:lang w:eastAsia="en-US"/>
        </w:rPr>
        <w:instrText xml:space="preserve">  \* </w:instrText>
      </w:r>
      <w:r w:rsidR="005C2DB8" w:rsidRPr="001174F4">
        <w:rPr>
          <w:sz w:val="28"/>
          <w:szCs w:val="28"/>
          <w:lang w:val="en-US" w:eastAsia="en-US"/>
        </w:rPr>
        <w:instrText>MERGEFORMAT</w:instrText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</w:r>
      <w:r w:rsidR="005C2DB8"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28</w:t>
      </w:r>
      <w:r w:rsidR="005C2DB8"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3E4B556" w14:textId="77777777" w:rsidR="0031453D" w:rsidRPr="001174F4" w:rsidRDefault="0031453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AA086C5" wp14:editId="539DE81F">
            <wp:extent cx="4343400" cy="2314575"/>
            <wp:effectExtent l="0" t="0" r="0" b="952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5" b="37200"/>
                    <a:stretch/>
                  </pic:blipFill>
                  <pic:spPr bwMode="auto">
                    <a:xfrm>
                      <a:off x="0" y="0"/>
                      <a:ext cx="4361875" cy="23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7997" w14:textId="6EABADC5" w:rsidR="001F3640" w:rsidRPr="001174F4" w:rsidRDefault="0031453D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5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5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07FE4510" w14:textId="77777777" w:rsidR="001F3640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16" w:name="_Toc9389385"/>
      <w:bookmarkStart w:id="117" w:name="_Toc969656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1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7"/>
    </w:p>
    <w:p w14:paraId="40AC3AEC" w14:textId="77777777" w:rsidR="00DF57DA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2A5D4DD9" w14:textId="5E19BC99" w:rsidR="001F3640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val="en-US" w:eastAsia="en-US"/>
        </w:rPr>
        <w:t>opencsv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29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88036B4" w14:textId="77777777" w:rsidR="0031453D" w:rsidRPr="001174F4" w:rsidRDefault="0033571F" w:rsidP="00451FF4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AE525AE" wp14:editId="11483092">
            <wp:extent cx="3600450" cy="1771650"/>
            <wp:effectExtent l="0" t="0" r="0" b="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43379"/>
                    <a:stretch/>
                  </pic:blipFill>
                  <pic:spPr bwMode="auto">
                    <a:xfrm>
                      <a:off x="0" y="0"/>
                      <a:ext cx="3616177" cy="17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6C0F" w14:textId="6B6BB087" w:rsidR="00DF57DA" w:rsidRPr="001174F4" w:rsidRDefault="0031453D" w:rsidP="00451FF4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8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FA15F07" w14:textId="564E6350" w:rsidR="00DF57DA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использовались стандартные средства в виде </w:t>
      </w:r>
      <w:proofErr w:type="spellStart"/>
      <w:r w:rsidRPr="001174F4">
        <w:rPr>
          <w:sz w:val="28"/>
          <w:szCs w:val="28"/>
          <w:lang w:eastAsia="en-US"/>
        </w:rPr>
        <w:t>StreamWriter</w:t>
      </w:r>
      <w:proofErr w:type="spellEnd"/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30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7CC778BD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8EE989A" wp14:editId="2CF0CEDF">
            <wp:extent cx="3914775" cy="2057400"/>
            <wp:effectExtent l="0" t="0" r="9525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4" b="44817"/>
                    <a:stretch/>
                  </pic:blipFill>
                  <pic:spPr bwMode="auto">
                    <a:xfrm>
                      <a:off x="0" y="0"/>
                      <a:ext cx="3935166" cy="20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BC4" w14:textId="41D6B23E" w:rsidR="001F3640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9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9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5FB4707A" w14:textId="11671212" w:rsidR="00EF7CA6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_Ref9386896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31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84BF3F4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193D7EB" wp14:editId="29118AC8">
            <wp:extent cx="4686300" cy="1638300"/>
            <wp:effectExtent l="0" t="0" r="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669" b="63003"/>
                    <a:stretch/>
                  </pic:blipFill>
                  <pic:spPr bwMode="auto">
                    <a:xfrm>
                      <a:off x="0" y="0"/>
                      <a:ext cx="4692458" cy="16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63F" w14:textId="5EDE14B5" w:rsidR="00EF7CA6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0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0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532860C1" w14:textId="77777777" w:rsidR="00B537BE" w:rsidRPr="001174F4" w:rsidRDefault="00B537BE" w:rsidP="00451FF4">
      <w:pPr>
        <w:tabs>
          <w:tab w:val="clear" w:pos="8640"/>
        </w:tabs>
        <w:spacing w:after="0" w:line="360" w:lineRule="auto"/>
        <w:ind w:firstLine="680"/>
        <w:jc w:val="center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14:paraId="19918617" w14:textId="77777777" w:rsidR="00352C1B" w:rsidRDefault="00352C1B" w:rsidP="00B763EB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  <w:lang w:eastAsia="en-US"/>
        </w:rPr>
      </w:pPr>
      <w:bookmarkStart w:id="121" w:name="_Toc9365059"/>
      <w:bookmarkStart w:id="122" w:name="_Toc9389387"/>
      <w:bookmarkStart w:id="123" w:name="_Toc9696568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1"/>
      <w:bookmarkEnd w:id="122"/>
      <w:bookmarkEnd w:id="123"/>
    </w:p>
    <w:p w14:paraId="7ED1EE21" w14:textId="1ABCAB30" w:rsid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данной работе были рассмотрены библиотеки для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сайтов</w:t>
      </w:r>
      <w:r w:rsidR="00B70FFC">
        <w:rPr>
          <w:sz w:val="28"/>
          <w:szCs w:val="28"/>
          <w:lang w:eastAsia="en-US"/>
        </w:rPr>
        <w:t xml:space="preserve"> на трёх языках программирования</w:t>
      </w:r>
      <w:r>
        <w:rPr>
          <w:sz w:val="28"/>
          <w:szCs w:val="28"/>
          <w:lang w:eastAsia="en-US"/>
        </w:rPr>
        <w:t xml:space="preserve"> и их основной функционал. Помимо этого, были написаны программы, которые, используя библиотеки для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сайтов, собирают и систематизируют данные. Также произведён анализ скорости выполнения различных реализаций библиотек.</w:t>
      </w:r>
    </w:p>
    <w:p w14:paraId="55DD5066" w14:textId="3B205441" w:rsidR="00B6520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В ходе анализа скорости выполнения были сделаны выводы, что </w:t>
      </w:r>
      <w:r w:rsidRPr="001174F4">
        <w:rPr>
          <w:sz w:val="28"/>
          <w:szCs w:val="28"/>
        </w:rPr>
        <w:t xml:space="preserve">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</w:t>
      </w:r>
      <w:r>
        <w:rPr>
          <w:sz w:val="28"/>
          <w:szCs w:val="28"/>
        </w:rPr>
        <w:t>версии</w:t>
      </w:r>
      <w:r w:rsidR="00F7169F">
        <w:rPr>
          <w:sz w:val="28"/>
          <w:szCs w:val="28"/>
        </w:rPr>
        <w:t xml:space="preserve"> </w:t>
      </w:r>
      <w:r w:rsidR="00F7169F">
        <w:rPr>
          <w:sz w:val="28"/>
          <w:szCs w:val="28"/>
          <w:lang w:val="en-US"/>
        </w:rPr>
        <w:t>Selenium</w:t>
      </w:r>
      <w:r w:rsidR="00F7169F" w:rsidRPr="00F7169F">
        <w:rPr>
          <w:sz w:val="28"/>
          <w:szCs w:val="28"/>
        </w:rPr>
        <w:t xml:space="preserve"> </w:t>
      </w:r>
      <w:r w:rsidR="00F7169F">
        <w:rPr>
          <w:sz w:val="28"/>
          <w:szCs w:val="28"/>
        </w:rPr>
        <w:t xml:space="preserve">вместе с </w:t>
      </w:r>
      <w:proofErr w:type="spellStart"/>
      <w:r w:rsidR="00B65201">
        <w:rPr>
          <w:sz w:val="28"/>
          <w:szCs w:val="28"/>
          <w:lang w:val="en-US"/>
        </w:rPr>
        <w:t>Jsoup</w:t>
      </w:r>
      <w:proofErr w:type="spellEnd"/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Java</w:t>
      </w:r>
      <w:r w:rsidR="00B65201" w:rsidRPr="00B65201">
        <w:rPr>
          <w:sz w:val="28"/>
          <w:szCs w:val="28"/>
        </w:rPr>
        <w:t xml:space="preserve">, </w:t>
      </w:r>
      <w:r w:rsidR="00B65201">
        <w:rPr>
          <w:sz w:val="28"/>
          <w:szCs w:val="28"/>
        </w:rPr>
        <w:t xml:space="preserve">либо с </w:t>
      </w:r>
      <w:r w:rsidR="00B65201">
        <w:rPr>
          <w:sz w:val="28"/>
          <w:szCs w:val="28"/>
          <w:lang w:val="en-US"/>
        </w:rPr>
        <w:t>Fizzler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C</w:t>
      </w:r>
      <w:r w:rsidR="00B65201" w:rsidRPr="00B65201">
        <w:rPr>
          <w:sz w:val="28"/>
          <w:szCs w:val="28"/>
        </w:rPr>
        <w:t>#,</w:t>
      </w:r>
      <w:r w:rsidR="00B65201">
        <w:rPr>
          <w:sz w:val="28"/>
          <w:szCs w:val="28"/>
        </w:rPr>
        <w:t xml:space="preserve"> либо с </w:t>
      </w:r>
      <w:proofErr w:type="spellStart"/>
      <w:r w:rsidR="00B65201">
        <w:rPr>
          <w:sz w:val="28"/>
          <w:szCs w:val="28"/>
          <w:lang w:val="en-US"/>
        </w:rPr>
        <w:t>BeautifulSoup</w:t>
      </w:r>
      <w:proofErr w:type="spellEnd"/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Python</w:t>
      </w:r>
      <w:r w:rsidR="00B65201">
        <w:rPr>
          <w:sz w:val="28"/>
          <w:szCs w:val="28"/>
        </w:rPr>
        <w:t xml:space="preserve">. </w:t>
      </w: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 w:rsidR="00B65201">
        <w:rPr>
          <w:sz w:val="28"/>
          <w:szCs w:val="28"/>
        </w:rPr>
        <w:t>.</w:t>
      </w:r>
    </w:p>
    <w:p w14:paraId="01A74C87" w14:textId="68B468A3" w:rsidR="001D6AB9" w:rsidRPr="000326F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</w:t>
      </w:r>
      <w:r w:rsidR="00B65201">
        <w:rPr>
          <w:sz w:val="28"/>
          <w:szCs w:val="28"/>
        </w:rPr>
        <w:t xml:space="preserve">парсеров, которые реализуют библиотеки для </w:t>
      </w:r>
      <w:proofErr w:type="spellStart"/>
      <w:r w:rsidR="00B65201">
        <w:rPr>
          <w:sz w:val="28"/>
          <w:szCs w:val="28"/>
        </w:rPr>
        <w:t>париснга</w:t>
      </w:r>
      <w:proofErr w:type="spellEnd"/>
      <w:r w:rsidRPr="001174F4">
        <w:rPr>
          <w:sz w:val="28"/>
          <w:szCs w:val="28"/>
        </w:rPr>
        <w:t>, можно сделать</w:t>
      </w:r>
      <w:r w:rsidR="00B65201">
        <w:rPr>
          <w:sz w:val="28"/>
          <w:szCs w:val="28"/>
        </w:rPr>
        <w:t xml:space="preserve"> вывод, что </w:t>
      </w:r>
      <w:r w:rsidRPr="001174F4">
        <w:rPr>
          <w:sz w:val="28"/>
          <w:szCs w:val="28"/>
        </w:rPr>
        <w:t>быстрее всего работа</w:t>
      </w:r>
      <w:r w:rsidR="000326F1">
        <w:rPr>
          <w:sz w:val="28"/>
          <w:szCs w:val="28"/>
        </w:rPr>
        <w:t>ю</w:t>
      </w:r>
      <w:r w:rsidRPr="001174F4">
        <w:rPr>
          <w:sz w:val="28"/>
          <w:szCs w:val="28"/>
        </w:rPr>
        <w:t xml:space="preserve">т </w:t>
      </w:r>
      <w:r w:rsidR="000326F1">
        <w:rPr>
          <w:sz w:val="28"/>
          <w:szCs w:val="28"/>
        </w:rPr>
        <w:t xml:space="preserve">библиотека </w:t>
      </w:r>
      <w:r w:rsidRPr="001174F4">
        <w:rPr>
          <w:sz w:val="28"/>
          <w:szCs w:val="28"/>
          <w:lang w:val="en-US"/>
        </w:rPr>
        <w:t>Fizzler</w:t>
      </w:r>
      <w:r w:rsidR="000326F1">
        <w:rPr>
          <w:sz w:val="28"/>
          <w:szCs w:val="28"/>
        </w:rPr>
        <w:t xml:space="preserve"> на языке программирования </w:t>
      </w:r>
      <w:r w:rsidR="000326F1">
        <w:rPr>
          <w:sz w:val="28"/>
          <w:szCs w:val="28"/>
          <w:lang w:val="en-US"/>
        </w:rPr>
        <w:t>C</w:t>
      </w:r>
      <w:r w:rsidR="000326F1" w:rsidRPr="000326F1">
        <w:rPr>
          <w:sz w:val="28"/>
          <w:szCs w:val="28"/>
        </w:rPr>
        <w:t>#</w:t>
      </w:r>
      <w:r w:rsidR="000326F1">
        <w:rPr>
          <w:sz w:val="28"/>
          <w:szCs w:val="28"/>
        </w:rPr>
        <w:t xml:space="preserve"> и библиотека </w:t>
      </w:r>
      <w:proofErr w:type="spellStart"/>
      <w:r w:rsidR="000326F1">
        <w:rPr>
          <w:sz w:val="28"/>
          <w:szCs w:val="28"/>
          <w:lang w:val="en-US"/>
        </w:rPr>
        <w:t>Jsoup</w:t>
      </w:r>
      <w:proofErr w:type="spellEnd"/>
      <w:r w:rsidR="000326F1" w:rsidRPr="000326F1">
        <w:rPr>
          <w:sz w:val="28"/>
          <w:szCs w:val="28"/>
        </w:rPr>
        <w:t xml:space="preserve"> </w:t>
      </w:r>
      <w:r w:rsidR="000326F1">
        <w:rPr>
          <w:sz w:val="28"/>
          <w:szCs w:val="28"/>
        </w:rPr>
        <w:t xml:space="preserve">на языке программирования </w:t>
      </w:r>
      <w:r w:rsidR="000326F1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56F2D83C" w14:textId="081B4FAF" w:rsidR="001D6AB9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Среди библиотек и фреймворков, которые работают с запросами, быстрее</w:t>
      </w:r>
      <w:r w:rsidR="000326F1" w:rsidRPr="000326F1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является </w:t>
      </w:r>
      <w:proofErr w:type="spellStart"/>
      <w:r w:rsidRPr="001174F4">
        <w:rPr>
          <w:sz w:val="28"/>
          <w:szCs w:val="28"/>
          <w:lang w:val="en-US"/>
        </w:rPr>
        <w:t>RestSharp</w:t>
      </w:r>
      <w:proofErr w:type="spellEnd"/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</w:rPr>
        <w:t>.</w:t>
      </w:r>
    </w:p>
    <w:p w14:paraId="56A956A8" w14:textId="77777777" w:rsidR="00F955C0" w:rsidRP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ходе работы были описаны способы решения проблем, возникающие при написании программы и самом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сайтов и способы визуализации данных для лучшего ознакомления с ними.</w:t>
      </w:r>
    </w:p>
    <w:p w14:paraId="396E4FCF" w14:textId="77777777" w:rsidR="00352C1B" w:rsidRPr="001174F4" w:rsidRDefault="00352C1B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57F89DCD" w14:textId="77777777" w:rsidR="009F12D8" w:rsidRPr="001174F4" w:rsidRDefault="009F12D8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</w:rPr>
      </w:pPr>
      <w:bookmarkStart w:id="124" w:name="_Toc9365060"/>
      <w:bookmarkStart w:id="125" w:name="_Toc9389388"/>
      <w:bookmarkStart w:id="126" w:name="_Toc9696569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24"/>
      <w:bookmarkEnd w:id="125"/>
      <w:bookmarkEnd w:id="126"/>
    </w:p>
    <w:p w14:paraId="77CAA6FF" w14:textId="77777777" w:rsidR="00976B24" w:rsidRDefault="00976B24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7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 англ.</w:t>
      </w:r>
      <w:bookmarkEnd w:id="127"/>
    </w:p>
    <w:p w14:paraId="34758990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8" w:name="_Ref9476187"/>
      <w:proofErr w:type="spellStart"/>
      <w:r w:rsidRPr="00CA2C33">
        <w:rPr>
          <w:spacing w:val="0"/>
          <w:sz w:val="28"/>
          <w:szCs w:val="28"/>
          <w:lang w:eastAsia="en-US"/>
        </w:rPr>
        <w:t>Парсинг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8"/>
    </w:p>
    <w:p w14:paraId="1C2B15C8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9" w:name="_Ref9476293"/>
      <w:r w:rsidRPr="00CA2C33">
        <w:rPr>
          <w:spacing w:val="0"/>
          <w:sz w:val="28"/>
          <w:szCs w:val="28"/>
          <w:lang w:eastAsia="en-US"/>
        </w:rPr>
        <w:t xml:space="preserve">Использование </w:t>
      </w:r>
      <w:proofErr w:type="spellStart"/>
      <w:r w:rsidRPr="00CA2C33">
        <w:rPr>
          <w:spacing w:val="0"/>
          <w:sz w:val="28"/>
          <w:szCs w:val="28"/>
          <w:lang w:eastAsia="en-US"/>
        </w:rPr>
        <w:t>Java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JSoup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9"/>
    </w:p>
    <w:p w14:paraId="3BEF6389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0" w:name="_Ref9476392"/>
      <w:proofErr w:type="spellStart"/>
      <w:r w:rsidRPr="00CA2C33">
        <w:rPr>
          <w:spacing w:val="0"/>
          <w:sz w:val="28"/>
          <w:szCs w:val="28"/>
          <w:lang w:eastAsia="en-US"/>
        </w:rPr>
        <w:t>Interface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Connection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0"/>
    </w:p>
    <w:p w14:paraId="69CA5C5A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1" w:name="_Ref9476470"/>
      <w:proofErr w:type="spellStart"/>
      <w:r w:rsidRPr="00CA2C33">
        <w:rPr>
          <w:spacing w:val="0"/>
          <w:sz w:val="28"/>
          <w:szCs w:val="28"/>
          <w:lang w:eastAsia="en-US"/>
        </w:rPr>
        <w:t>jsoup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: </w:t>
      </w:r>
      <w:proofErr w:type="spellStart"/>
      <w:r w:rsidRPr="00CA2C33">
        <w:rPr>
          <w:spacing w:val="0"/>
          <w:sz w:val="28"/>
          <w:szCs w:val="28"/>
          <w:lang w:eastAsia="en-US"/>
        </w:rPr>
        <w:t>Java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HTML </w:t>
      </w:r>
      <w:proofErr w:type="spellStart"/>
      <w:r w:rsidRPr="00CA2C33">
        <w:rPr>
          <w:spacing w:val="0"/>
          <w:sz w:val="28"/>
          <w:szCs w:val="28"/>
          <w:lang w:eastAsia="en-US"/>
        </w:rPr>
        <w:t>Parser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1"/>
    </w:p>
    <w:p w14:paraId="1345E3E1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2" w:name="_Ref9476534"/>
      <w:proofErr w:type="spellStart"/>
      <w:r w:rsidRPr="00CA2C33">
        <w:rPr>
          <w:spacing w:val="0"/>
          <w:sz w:val="28"/>
          <w:szCs w:val="28"/>
          <w:lang w:eastAsia="en-US"/>
        </w:rPr>
        <w:t>Class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Element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2"/>
    </w:p>
    <w:p w14:paraId="7B43F9E3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3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proofErr w:type="gramStart"/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>.</w:t>
      </w:r>
      <w:proofErr w:type="gramEnd"/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3"/>
    </w:p>
    <w:p w14:paraId="79D680C8" w14:textId="77777777" w:rsidR="00CA2C33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4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</w:t>
      </w:r>
      <w:proofErr w:type="spellStart"/>
      <w:r w:rsidRPr="0005319A">
        <w:rPr>
          <w:spacing w:val="0"/>
          <w:sz w:val="28"/>
          <w:szCs w:val="28"/>
          <w:lang w:val="en-US" w:eastAsia="en-US"/>
        </w:rPr>
        <w:t>FindElements</w:t>
      </w:r>
      <w:proofErr w:type="spellEnd"/>
      <w:r w:rsidRPr="0005319A">
        <w:rPr>
          <w:spacing w:val="0"/>
          <w:sz w:val="28"/>
          <w:szCs w:val="28"/>
          <w:lang w:val="en-US" w:eastAsia="en-US"/>
        </w:rPr>
        <w:t xml:space="preserve">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CA2C33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CA2C33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34"/>
    </w:p>
    <w:p w14:paraId="35177AA8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5" w:name="_Ref9476822"/>
      <w:r w:rsidRPr="0005319A">
        <w:rPr>
          <w:spacing w:val="0"/>
          <w:sz w:val="28"/>
          <w:szCs w:val="28"/>
          <w:lang w:val="en-US" w:eastAsia="en-US"/>
        </w:rPr>
        <w:lastRenderedPageBreak/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5"/>
    </w:p>
    <w:p w14:paraId="60C95E90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6" w:name="_Ref9476894"/>
      <w:proofErr w:type="spellStart"/>
      <w:r w:rsidRPr="0005319A">
        <w:rPr>
          <w:spacing w:val="0"/>
          <w:sz w:val="28"/>
          <w:szCs w:val="28"/>
          <w:lang w:val="en-US" w:eastAsia="en-US"/>
        </w:rPr>
        <w:t>Unirest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6"/>
    </w:p>
    <w:p w14:paraId="283DAADB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7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proofErr w:type="spellStart"/>
      <w:r w:rsidRPr="0005319A">
        <w:rPr>
          <w:spacing w:val="0"/>
          <w:sz w:val="28"/>
          <w:szCs w:val="28"/>
          <w:lang w:val="en-US" w:eastAsia="en-US"/>
        </w:rPr>
        <w:t>Unirest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7"/>
    </w:p>
    <w:p w14:paraId="60D066A7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8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8"/>
    </w:p>
    <w:p w14:paraId="35FEFF5E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9" w:name="_Ref9477292"/>
      <w:proofErr w:type="spellStart"/>
      <w:r w:rsidRPr="0005319A">
        <w:rPr>
          <w:spacing w:val="0"/>
          <w:sz w:val="28"/>
          <w:szCs w:val="28"/>
          <w:lang w:eastAsia="en-US"/>
        </w:rPr>
        <w:t>Распарсить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9"/>
    </w:p>
    <w:p w14:paraId="129785CE" w14:textId="2F9E1C6F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0" w:name="_Ref9477301"/>
      <w:proofErr w:type="spellStart"/>
      <w:r w:rsidRPr="0005319A">
        <w:rPr>
          <w:spacing w:val="0"/>
          <w:sz w:val="28"/>
          <w:szCs w:val="28"/>
          <w:lang w:eastAsia="en-US"/>
        </w:rPr>
        <w:t>Html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05319A">
        <w:rPr>
          <w:spacing w:val="0"/>
          <w:sz w:val="28"/>
          <w:szCs w:val="28"/>
          <w:lang w:eastAsia="en-US"/>
        </w:rPr>
        <w:t>Agility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05319A">
        <w:rPr>
          <w:spacing w:val="0"/>
          <w:sz w:val="28"/>
          <w:szCs w:val="28"/>
          <w:lang w:eastAsia="en-US"/>
        </w:rPr>
        <w:t>Pack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r w:rsidR="0045675A">
        <w:rPr>
          <w:spacing w:val="0"/>
          <w:sz w:val="28"/>
          <w:szCs w:val="28"/>
          <w:lang w:eastAsia="en-US"/>
        </w:rPr>
        <w:t xml:space="preserve">– </w:t>
      </w:r>
      <w:r w:rsidRPr="0005319A">
        <w:rPr>
          <w:spacing w:val="0"/>
          <w:sz w:val="28"/>
          <w:szCs w:val="28"/>
          <w:lang w:eastAsia="en-US"/>
        </w:rPr>
        <w:t>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0"/>
    </w:p>
    <w:p w14:paraId="59F4DC58" w14:textId="5343073F" w:rsidR="0005319A" w:rsidRPr="00976B24" w:rsidRDefault="0045675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7316"/>
      <w:r w:rsidRPr="0045675A">
        <w:rPr>
          <w:spacing w:val="0"/>
          <w:sz w:val="28"/>
          <w:szCs w:val="28"/>
          <w:lang w:eastAsia="en-US"/>
        </w:rPr>
        <w:t>HAP</w:t>
      </w:r>
      <w:r>
        <w:rPr>
          <w:spacing w:val="0"/>
          <w:sz w:val="28"/>
          <w:szCs w:val="28"/>
          <w:lang w:eastAsia="en-US"/>
        </w:rPr>
        <w:t xml:space="preserve"> – </w:t>
      </w:r>
      <w:proofErr w:type="spellStart"/>
      <w:r w:rsidRPr="0045675A">
        <w:rPr>
          <w:spacing w:val="0"/>
          <w:sz w:val="28"/>
          <w:szCs w:val="28"/>
          <w:lang w:eastAsia="en-US"/>
        </w:rPr>
        <w:t>Documentations</w:t>
      </w:r>
      <w:proofErr w:type="spellEnd"/>
      <w:r w:rsidRPr="0045675A">
        <w:rPr>
          <w:spacing w:val="0"/>
          <w:sz w:val="28"/>
          <w:szCs w:val="28"/>
          <w:lang w:eastAsia="en-US"/>
        </w:rPr>
        <w:t xml:space="preserve"> </w:t>
      </w:r>
      <w:r w:rsidR="0005319A" w:rsidRPr="0005319A">
        <w:rPr>
          <w:spacing w:val="0"/>
          <w:sz w:val="28"/>
          <w:szCs w:val="28"/>
          <w:lang w:eastAsia="en-US"/>
        </w:rPr>
        <w:t>[</w:t>
      </w:r>
      <w:r w:rsidR="0005319A" w:rsidRPr="00976B24">
        <w:rPr>
          <w:spacing w:val="0"/>
          <w:sz w:val="28"/>
          <w:szCs w:val="28"/>
          <w:lang w:eastAsia="en-US"/>
        </w:rPr>
        <w:t>Электронный</w:t>
      </w:r>
      <w:r w:rsidR="0005319A" w:rsidRPr="0005319A">
        <w:rPr>
          <w:spacing w:val="0"/>
          <w:sz w:val="28"/>
          <w:szCs w:val="28"/>
          <w:lang w:eastAsia="en-US"/>
        </w:rPr>
        <w:t xml:space="preserve"> </w:t>
      </w:r>
      <w:r w:rsidR="0005319A" w:rsidRPr="00976B24">
        <w:rPr>
          <w:spacing w:val="0"/>
          <w:sz w:val="28"/>
          <w:szCs w:val="28"/>
          <w:lang w:eastAsia="en-US"/>
        </w:rPr>
        <w:t>ресурс</w:t>
      </w:r>
      <w:r w:rsidR="0005319A"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="0005319A" w:rsidRPr="0005319A">
        <w:rPr>
          <w:spacing w:val="0"/>
          <w:sz w:val="28"/>
          <w:szCs w:val="28"/>
          <w:lang w:eastAsia="en-US"/>
        </w:rPr>
        <w:t xml:space="preserve">. </w:t>
      </w:r>
      <w:r w:rsidR="0005319A" w:rsidRPr="00976B24">
        <w:rPr>
          <w:spacing w:val="0"/>
          <w:sz w:val="28"/>
          <w:szCs w:val="28"/>
          <w:lang w:eastAsia="en-US"/>
        </w:rPr>
        <w:t xml:space="preserve">URL: </w:t>
      </w:r>
      <w:r w:rsidR="0005319A"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="0005319A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05319A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05319A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="0005319A" w:rsidRPr="00976B24">
        <w:rPr>
          <w:spacing w:val="0"/>
          <w:sz w:val="28"/>
          <w:szCs w:val="28"/>
          <w:lang w:eastAsia="en-US"/>
        </w:rPr>
        <w:t>.</w:t>
      </w:r>
      <w:bookmarkEnd w:id="141"/>
    </w:p>
    <w:p w14:paraId="21B5F1C4" w14:textId="77777777" w:rsidR="007527A8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7390"/>
      <w:proofErr w:type="spellStart"/>
      <w:r w:rsidRPr="000C705E">
        <w:rPr>
          <w:spacing w:val="0"/>
          <w:sz w:val="28"/>
          <w:szCs w:val="28"/>
          <w:lang w:eastAsia="en-US"/>
        </w:rPr>
        <w:t>fizzler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7527A8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7527A8"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42"/>
    </w:p>
    <w:p w14:paraId="5C089EDA" w14:textId="77777777" w:rsidR="000C705E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7534"/>
      <w:proofErr w:type="spellStart"/>
      <w:r w:rsidRPr="000C705E">
        <w:rPr>
          <w:spacing w:val="0"/>
          <w:sz w:val="28"/>
          <w:szCs w:val="28"/>
          <w:lang w:eastAsia="en-US"/>
        </w:rPr>
        <w:t>AngleSharp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3"/>
    </w:p>
    <w:p w14:paraId="51C3094E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7605"/>
      <w:proofErr w:type="spellStart"/>
      <w:r w:rsidRPr="004225C3">
        <w:rPr>
          <w:spacing w:val="0"/>
          <w:sz w:val="28"/>
          <w:szCs w:val="28"/>
          <w:lang w:eastAsia="en-US"/>
        </w:rPr>
        <w:lastRenderedPageBreak/>
        <w:t>CsQuery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14:paraId="4248D5B2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7752"/>
      <w:proofErr w:type="spellStart"/>
      <w:r w:rsidRPr="004225C3">
        <w:rPr>
          <w:spacing w:val="0"/>
          <w:sz w:val="28"/>
          <w:szCs w:val="28"/>
          <w:lang w:eastAsia="en-US"/>
        </w:rPr>
        <w:t>RestSharp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14:paraId="7F3AD7C4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14:paraId="0F746CB2" w14:textId="77777777" w:rsidR="004225C3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8128"/>
      <w:proofErr w:type="spellStart"/>
      <w:r w:rsidRPr="00AB0758">
        <w:rPr>
          <w:spacing w:val="0"/>
          <w:sz w:val="28"/>
          <w:szCs w:val="28"/>
          <w:lang w:eastAsia="en-US"/>
        </w:rPr>
        <w:t>Introduction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4225C3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4225C3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47"/>
    </w:p>
    <w:p w14:paraId="007AB120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8329"/>
      <w:proofErr w:type="spellStart"/>
      <w:r w:rsidRPr="00AB0758">
        <w:rPr>
          <w:spacing w:val="0"/>
          <w:sz w:val="28"/>
          <w:szCs w:val="28"/>
          <w:lang w:eastAsia="en-US"/>
        </w:rPr>
        <w:t>Beautiful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Soup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Documentation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8"/>
    </w:p>
    <w:p w14:paraId="7DE9BE89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8335"/>
      <w:proofErr w:type="spellStart"/>
      <w:r w:rsidRPr="00AB0758">
        <w:rPr>
          <w:spacing w:val="0"/>
          <w:sz w:val="28"/>
          <w:szCs w:val="28"/>
          <w:lang w:eastAsia="en-US"/>
        </w:rPr>
        <w:t>BeautifulSoup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Parser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14:paraId="0B3F8A88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14:paraId="1FB22CB2" w14:textId="77777777" w:rsidR="00AB0758" w:rsidRPr="00976B24" w:rsidRDefault="00175DB0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8558"/>
      <w:r w:rsidRPr="00175DB0">
        <w:rPr>
          <w:spacing w:val="0"/>
          <w:sz w:val="28"/>
          <w:szCs w:val="28"/>
          <w:lang w:eastAsia="en-US"/>
        </w:rPr>
        <w:t xml:space="preserve">Подборка примеров </w:t>
      </w:r>
      <w:proofErr w:type="spellStart"/>
      <w:r w:rsidRPr="00175DB0">
        <w:rPr>
          <w:spacing w:val="0"/>
          <w:sz w:val="28"/>
          <w:szCs w:val="28"/>
          <w:lang w:eastAsia="en-US"/>
        </w:rPr>
        <w:t>Scrapy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175DB0">
        <w:rPr>
          <w:spacing w:val="0"/>
          <w:sz w:val="28"/>
          <w:szCs w:val="28"/>
          <w:lang w:eastAsia="en-US"/>
        </w:rPr>
        <w:t>LinkExtractor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, </w:t>
      </w:r>
      <w:proofErr w:type="spellStart"/>
      <w:r w:rsidRPr="00175DB0">
        <w:rPr>
          <w:spacing w:val="0"/>
          <w:sz w:val="28"/>
          <w:szCs w:val="28"/>
          <w:lang w:eastAsia="en-US"/>
        </w:rPr>
        <w:t>Rules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 для последующих практикумов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 xml:space="preserve">http://pythonr.blogspot.com/2015/01/scrapy-linkextractor-rules.html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AB0758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AB0758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51"/>
    </w:p>
    <w:p w14:paraId="11695F5D" w14:textId="77777777" w:rsidR="00175DB0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8785"/>
      <w:proofErr w:type="spellStart"/>
      <w:r w:rsidRPr="00C85259">
        <w:rPr>
          <w:spacing w:val="0"/>
          <w:sz w:val="28"/>
          <w:szCs w:val="28"/>
          <w:lang w:eastAsia="en-US"/>
        </w:rPr>
        <w:t>Scrapy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Tutorial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https://doc.scrapy.org/en/latest/intro/tutorial.html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175DB0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175DB0"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52"/>
    </w:p>
    <w:p w14:paraId="127C3D31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8790"/>
      <w:proofErr w:type="spellStart"/>
      <w:r w:rsidRPr="00C85259">
        <w:rPr>
          <w:spacing w:val="0"/>
          <w:sz w:val="28"/>
          <w:szCs w:val="28"/>
          <w:lang w:eastAsia="en-US"/>
        </w:rPr>
        <w:lastRenderedPageBreak/>
        <w:t>Краулер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своими руками. Часть 1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3"/>
    </w:p>
    <w:p w14:paraId="43444270" w14:textId="2EF1E1A6" w:rsidR="00C85259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8797"/>
      <w:r w:rsidRPr="00C85259">
        <w:rPr>
          <w:spacing w:val="0"/>
          <w:sz w:val="28"/>
          <w:szCs w:val="28"/>
          <w:lang w:eastAsia="en-US"/>
        </w:rPr>
        <w:t xml:space="preserve">Библиотека для </w:t>
      </w:r>
      <w:proofErr w:type="spellStart"/>
      <w:r w:rsidRPr="00C85259">
        <w:rPr>
          <w:spacing w:val="0"/>
          <w:sz w:val="28"/>
          <w:szCs w:val="28"/>
          <w:lang w:eastAsia="en-US"/>
        </w:rPr>
        <w:t>парсинга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сайта </w:t>
      </w:r>
      <w:proofErr w:type="spellStart"/>
      <w:r w:rsidRPr="00C85259">
        <w:rPr>
          <w:spacing w:val="0"/>
          <w:sz w:val="28"/>
          <w:szCs w:val="28"/>
          <w:lang w:eastAsia="en-US"/>
        </w:rPr>
        <w:t>Scrapy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https://tyvik.ru/posts/parsing-scrapy/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14:paraId="5EABE0A6" w14:textId="7E9FA813" w:rsidR="00027609" w:rsidRPr="00976B24" w:rsidRDefault="0045675A" w:rsidP="00027609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623492"/>
      <w:proofErr w:type="spellStart"/>
      <w:r w:rsidRPr="0045675A">
        <w:rPr>
          <w:spacing w:val="0"/>
          <w:sz w:val="28"/>
          <w:szCs w:val="28"/>
          <w:lang w:eastAsia="en-US"/>
        </w:rPr>
        <w:t>Quickstart</w:t>
      </w:r>
      <w:proofErr w:type="spellEnd"/>
      <w:r w:rsidRPr="0045675A">
        <w:rPr>
          <w:spacing w:val="0"/>
          <w:sz w:val="28"/>
          <w:szCs w:val="28"/>
          <w:lang w:eastAsia="en-US"/>
        </w:rPr>
        <w:t xml:space="preserve"> </w:t>
      </w:r>
      <w:r w:rsidR="00027609" w:rsidRPr="0005319A">
        <w:rPr>
          <w:spacing w:val="0"/>
          <w:sz w:val="28"/>
          <w:szCs w:val="28"/>
          <w:lang w:eastAsia="en-US"/>
        </w:rPr>
        <w:t>[</w:t>
      </w:r>
      <w:r w:rsidR="00027609" w:rsidRPr="00976B24">
        <w:rPr>
          <w:spacing w:val="0"/>
          <w:sz w:val="28"/>
          <w:szCs w:val="28"/>
          <w:lang w:eastAsia="en-US"/>
        </w:rPr>
        <w:t>Электронный</w:t>
      </w:r>
      <w:r w:rsidR="00027609" w:rsidRPr="0005319A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ресурс</w:t>
      </w:r>
      <w:r w:rsidR="00027609" w:rsidRPr="0005319A">
        <w:rPr>
          <w:spacing w:val="0"/>
          <w:sz w:val="28"/>
          <w:szCs w:val="28"/>
          <w:lang w:eastAsia="en-US"/>
        </w:rPr>
        <w:t xml:space="preserve">]: </w:t>
      </w:r>
      <w:r w:rsidR="00027609">
        <w:rPr>
          <w:spacing w:val="0"/>
          <w:sz w:val="28"/>
          <w:szCs w:val="28"/>
          <w:lang w:eastAsia="en-US"/>
        </w:rPr>
        <w:t>сайт</w:t>
      </w:r>
      <w:r w:rsidR="00027609" w:rsidRPr="0005319A">
        <w:rPr>
          <w:spacing w:val="0"/>
          <w:sz w:val="28"/>
          <w:szCs w:val="28"/>
          <w:lang w:eastAsia="en-US"/>
        </w:rPr>
        <w:t xml:space="preserve">. </w:t>
      </w:r>
      <w:r w:rsidR="00027609" w:rsidRPr="00976B24">
        <w:rPr>
          <w:spacing w:val="0"/>
          <w:sz w:val="28"/>
          <w:szCs w:val="28"/>
          <w:lang w:eastAsia="en-US"/>
        </w:rPr>
        <w:t xml:space="preserve">URL: </w:t>
      </w:r>
      <w:r w:rsidRPr="0045675A">
        <w:rPr>
          <w:spacing w:val="0"/>
          <w:sz w:val="28"/>
          <w:szCs w:val="28"/>
          <w:lang w:eastAsia="en-US"/>
        </w:rPr>
        <w:t>https://2.python-requests.org//en/master/user/quickstart/</w:t>
      </w:r>
      <w:r w:rsidR="00027609" w:rsidRPr="00C85259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027609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027609" w:rsidRPr="00976B24">
        <w:rPr>
          <w:spacing w:val="0"/>
          <w:sz w:val="28"/>
          <w:szCs w:val="28"/>
          <w:lang w:eastAsia="en-US"/>
        </w:rPr>
        <w:t>. с экрана. Яз.</w:t>
      </w:r>
      <w:r w:rsidR="00027609"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="00027609" w:rsidRPr="00976B24">
        <w:rPr>
          <w:spacing w:val="0"/>
          <w:sz w:val="28"/>
          <w:szCs w:val="28"/>
          <w:lang w:eastAsia="en-US"/>
        </w:rPr>
        <w:t>.</w:t>
      </w:r>
      <w:bookmarkEnd w:id="155"/>
    </w:p>
    <w:p w14:paraId="2CB5A106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478974"/>
      <w:proofErr w:type="spellStart"/>
      <w:r w:rsidRPr="00C85259">
        <w:rPr>
          <w:spacing w:val="0"/>
          <w:sz w:val="28"/>
          <w:szCs w:val="28"/>
          <w:lang w:eastAsia="en-US"/>
        </w:rPr>
        <w:t>Python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: модуль </w:t>
      </w:r>
      <w:proofErr w:type="spellStart"/>
      <w:r w:rsidRPr="00C85259">
        <w:rPr>
          <w:spacing w:val="0"/>
          <w:sz w:val="28"/>
          <w:szCs w:val="28"/>
          <w:lang w:eastAsia="en-US"/>
        </w:rPr>
        <w:t>requests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https://rtfm.co.ua/python-modul-requests/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6"/>
    </w:p>
    <w:p w14:paraId="4EEF30F4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9262"/>
      <w:r w:rsidRPr="00C85259">
        <w:rPr>
          <w:spacing w:val="0"/>
          <w:sz w:val="28"/>
          <w:szCs w:val="28"/>
          <w:lang w:eastAsia="en-US"/>
        </w:rPr>
        <w:t xml:space="preserve">Работа с </w:t>
      </w:r>
      <w:proofErr w:type="spellStart"/>
      <w:r w:rsidRPr="00C85259">
        <w:rPr>
          <w:spacing w:val="0"/>
          <w:sz w:val="28"/>
          <w:szCs w:val="28"/>
          <w:lang w:eastAsia="en-US"/>
        </w:rPr>
        <w:t>Excel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в </w:t>
      </w:r>
      <w:proofErr w:type="spellStart"/>
      <w:r w:rsidRPr="00C85259">
        <w:rPr>
          <w:spacing w:val="0"/>
          <w:sz w:val="28"/>
          <w:szCs w:val="28"/>
          <w:lang w:eastAsia="en-US"/>
        </w:rPr>
        <w:t>Java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через </w:t>
      </w:r>
      <w:proofErr w:type="spellStart"/>
      <w:r w:rsidRPr="00C85259">
        <w:rPr>
          <w:spacing w:val="0"/>
          <w:sz w:val="28"/>
          <w:szCs w:val="28"/>
          <w:lang w:eastAsia="en-US"/>
        </w:rPr>
        <w:t>Apache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POI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https://tproger.ru/translations/how-to-read-write-excel-file-java-poi-example/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14:paraId="4935EF4F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9289"/>
      <w:r w:rsidRPr="00C85259">
        <w:rPr>
          <w:spacing w:val="0"/>
          <w:sz w:val="28"/>
          <w:szCs w:val="28"/>
          <w:lang w:val="en-US" w:eastAsia="en-US"/>
        </w:rPr>
        <w:t>Create Excel Files in C#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https://www.codebyamir.com/blog/create-excel-files-in-c-sharp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14:paraId="352A8E67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</w:t>
      </w:r>
      <w:proofErr w:type="spellStart"/>
      <w:r w:rsidRPr="00C85259">
        <w:rPr>
          <w:spacing w:val="0"/>
          <w:sz w:val="28"/>
          <w:szCs w:val="28"/>
          <w:lang w:val="en-US" w:eastAsia="en-US"/>
        </w:rPr>
        <w:t>xlsm</w:t>
      </w:r>
      <w:proofErr w:type="spellEnd"/>
      <w:r w:rsidRPr="00C85259">
        <w:rPr>
          <w:spacing w:val="0"/>
          <w:sz w:val="28"/>
          <w:szCs w:val="28"/>
          <w:lang w:val="en-US" w:eastAsia="en-US"/>
        </w:rPr>
        <w:t xml:space="preserve"> files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https://openpyxl.readthedocs.io/en/stable/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14:paraId="3CA5E40E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9316"/>
      <w:proofErr w:type="spellStart"/>
      <w:r w:rsidRPr="00C85259">
        <w:rPr>
          <w:spacing w:val="0"/>
          <w:sz w:val="28"/>
          <w:szCs w:val="28"/>
          <w:lang w:eastAsia="en-US"/>
        </w:rPr>
        <w:t>Opencsv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Users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Guide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http://opencsv.sourceforge.net/#writing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14:paraId="57BD0AB2" w14:textId="6DDC6462" w:rsidR="009F12D8" w:rsidRPr="0045675A" w:rsidRDefault="006C724D" w:rsidP="0045675A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9328"/>
      <w:r w:rsidRPr="006C724D">
        <w:rPr>
          <w:spacing w:val="0"/>
          <w:sz w:val="28"/>
          <w:szCs w:val="28"/>
          <w:lang w:val="en-US" w:eastAsia="en-US"/>
        </w:rPr>
        <w:t xml:space="preserve">How to connect via HTTPS using </w:t>
      </w:r>
      <w:proofErr w:type="spellStart"/>
      <w:r w:rsidRPr="006C724D">
        <w:rPr>
          <w:spacing w:val="0"/>
          <w:sz w:val="28"/>
          <w:szCs w:val="28"/>
          <w:lang w:val="en-US" w:eastAsia="en-US"/>
        </w:rPr>
        <w:t>Jsoup</w:t>
      </w:r>
      <w:proofErr w:type="spellEnd"/>
      <w:r w:rsidRPr="006C724D">
        <w:rPr>
          <w:spacing w:val="0"/>
          <w:sz w:val="28"/>
          <w:szCs w:val="28"/>
          <w:lang w:val="en-US" w:eastAsia="en-US"/>
        </w:rPr>
        <w:t xml:space="preserve">?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1"/>
      <w:r w:rsidR="009F12D8" w:rsidRPr="0045675A">
        <w:rPr>
          <w:spacing w:val="0"/>
          <w:sz w:val="28"/>
          <w:szCs w:val="28"/>
          <w:lang w:eastAsia="en-US"/>
        </w:rPr>
        <w:br w:type="page"/>
      </w:r>
    </w:p>
    <w:p w14:paraId="0A5034DF" w14:textId="34292854" w:rsidR="006B5A2A" w:rsidRDefault="007F1245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2" w:name="_Toc9365061"/>
      <w:bookmarkStart w:id="163" w:name="_Toc9389389"/>
      <w:bookmarkStart w:id="164" w:name="_Ref9537472"/>
      <w:bookmarkStart w:id="165" w:name="_Ref9625491"/>
      <w:bookmarkStart w:id="166" w:name="_Toc9696570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62"/>
      <w:bookmarkEnd w:id="163"/>
      <w:bookmarkEnd w:id="164"/>
      <w:bookmarkEnd w:id="165"/>
      <w:bookmarkEnd w:id="166"/>
      <w:proofErr w:type="spellEnd"/>
    </w:p>
    <w:p w14:paraId="63661B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.regex.Pattern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F321F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.stream.Collectors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0EE88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.stream.Stream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FB4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61E55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1EA86D7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3E7C11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B62A7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F88E2B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6E50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005176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5E5F5ED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&lt;List&lt;Shop&gt;&gt;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BC78C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parsing.site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}")</w:t>
      </w:r>
    </w:p>
    <w:p w14:paraId="01755F7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EDB76F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7011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A4E59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LetyShopsParser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1ACD37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DE23B3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Runtime.getRuntime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availableProcessors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7B0705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this.pool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Executors.newFixedThreadPool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(THREADS);</w:t>
      </w:r>
    </w:p>
    <w:p w14:paraId="57676D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&lt;&gt;(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this.pool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5E0B8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("[$%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€]|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руб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|(р.)|cent");</w:t>
      </w:r>
    </w:p>
    <w:p w14:paraId="090430F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("\\d+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[.|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,]*\\d*");</w:t>
      </w:r>
    </w:p>
    <w:p w14:paraId="00D733F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F097F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B01C7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E5EB59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426874E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C59E49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FA33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3461F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4435B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14:paraId="271940B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 i++) {</w:t>
      </w:r>
    </w:p>
    <w:p w14:paraId="0ED5A8A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i;</w:t>
      </w:r>
    </w:p>
    <w:p w14:paraId="35B474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completionService.submit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)));</w:t>
      </w:r>
    </w:p>
    <w:p w14:paraId="66DF63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2FBEC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futures.stream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().flatMap(getFutureStream()).collect(Collectors.toList());</w:t>
      </w:r>
    </w:p>
    <w:p w14:paraId="35BCF08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2C63456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7695CC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018FD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PreDestroy</w:t>
      </w:r>
      <w:proofErr w:type="spellEnd"/>
    </w:p>
    <w:p w14:paraId="79B4D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destroy(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28B590C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pool.shutdown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880E54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3E9E3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ECBD95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getFutureStream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0D5CAF4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14:paraId="37BCE8C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653AAD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).stream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1718283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4CC72E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608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Stream.empty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4B3448C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2FD7F5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14:paraId="0B01449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AB1D6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371B34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int i) throws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5BF81A4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document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Jsoup.connect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("https://letyshops.com/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=" + i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).get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8146A4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Elements items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document.getElementsByClass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223D51B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LinkedList&lt;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57507B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items) {</w:t>
      </w:r>
    </w:p>
    <w:p w14:paraId="15B4D0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54BCA3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63CB908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1373FC2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639C789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04CA592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(discount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discount != 0) &amp; label != null) {</w:t>
      </w:r>
    </w:p>
    <w:p w14:paraId="61CBC88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image);</w:t>
      </w:r>
    </w:p>
    <w:p w14:paraId="61D97B5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6F5DF30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2412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903DF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4A2DD1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707A7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BA9EB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00BA504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").text();</w:t>
      </w:r>
    </w:p>
    <w:p w14:paraId="06A681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CCE25F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930BD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633A1D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("b-teaser__cover").first().getElementsByTag("img").attr("src");</w:t>
      </w:r>
    </w:p>
    <w:p w14:paraId="479A2F3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1213F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D94D3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417F0D1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("b-shop-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").text();</w:t>
      </w:r>
    </w:p>
    <w:p w14:paraId="42269F5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(label);</w:t>
      </w:r>
    </w:p>
    <w:p w14:paraId="5EBC66C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7CC0091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label.substring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matcher.start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(),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matcher.end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6E2A33B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40EC4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14:paraId="258EA40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C38893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F61FC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302D48A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item.attr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54489C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A44F8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8B54B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0E3DE1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("b-shop-teaser__cash-value-row").first().text();</w:t>
      </w:r>
    </w:p>
    <w:p w14:paraId="7702A0D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"";</w:t>
      </w:r>
    </w:p>
    <w:p w14:paraId="3AE0F7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(discount);</w:t>
      </w:r>
    </w:p>
    <w:p w14:paraId="6386A7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3FCE350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4D6375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91716D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55D351E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trueDiscount.replace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(',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','.'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));</w:t>
      </w:r>
    </w:p>
    <w:p w14:paraId="26FAD0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7F1FC12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04219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2CA31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1D9A55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A7BD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F1F997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7A4F0DB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5CF361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Jsoup.connect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("https://letyshops.com/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=1")</w:t>
      </w:r>
    </w:p>
    <w:p w14:paraId="395C261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.get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</w:t>
      </w:r>
    </w:p>
    <w:p w14:paraId="1F2E30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pagination__item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4A0B3B2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Integer.parseInt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elements.get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elements.size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 - 2).text());</w:t>
      </w:r>
    </w:p>
    <w:p w14:paraId="2BE9B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3FE27B3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6E9D5AD8" w14:textId="77777777" w:rsidR="004C62D8" w:rsidRPr="0014263E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</w:t>
      </w:r>
      <w:r w:rsidRPr="0014263E">
        <w:rPr>
          <w:rFonts w:ascii="Consolas" w:hAnsi="Consolas"/>
          <w:sz w:val="19"/>
          <w:szCs w:val="19"/>
          <w:lang w:val="en-US"/>
        </w:rPr>
        <w:t xml:space="preserve"> 0;</w:t>
      </w:r>
    </w:p>
    <w:p w14:paraId="25B3125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14263E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61D2A56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29FCEC98" w14:textId="691F9962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208F932" w14:textId="77777777" w:rsidR="00FA5439" w:rsidRPr="009B3160" w:rsidRDefault="006B5A2A" w:rsidP="00E44467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316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D4CD71E" w14:textId="5F0F7847" w:rsidR="004C62D8" w:rsidRDefault="002931D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7" w:name="_Toc9365062"/>
      <w:bookmarkStart w:id="168" w:name="_Toc9389390"/>
      <w:bookmarkStart w:id="169" w:name="_Ref9537447"/>
      <w:bookmarkStart w:id="170" w:name="_Toc969657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67"/>
      <w:bookmarkEnd w:id="168"/>
      <w:bookmarkEnd w:id="169"/>
      <w:bookmarkEnd w:id="170"/>
    </w:p>
    <w:p w14:paraId="700704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package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.parsing.parsingmethods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83BCC7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91FE5B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.parsing.customannotation.Timer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7BD95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.parsing.domains.shop.MegaBonus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F10891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867CB2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.log4j.BasicConfigurator;</w:t>
      </w:r>
    </w:p>
    <w:p w14:paraId="30E8D5C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.log4j.Logger;</w:t>
      </w:r>
    </w:p>
    <w:p w14:paraId="6F5D3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.selenium.By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621B3F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.selenium.WebDriver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602D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6D51A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.selenium.chrome.ChromeDriver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86BEF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org.springframework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.stereotype.Component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FD3C19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9B74F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868DC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DF7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D4ED2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3FBEB3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27B2D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.concurrent.Future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A8646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C581B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.regex.Pattern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1146C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9C8CA3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3701EB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WebDriverMegaBonusParser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5FACF4F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WebDriverMegaBonusParser.class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93D8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77FCB0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Подробнее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про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кэшбэк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в ([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\\w\\s\\d\\W]+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)");</w:t>
      </w:r>
    </w:p>
    <w:p w14:paraId="1C9D21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("\\d+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[.|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,]*\\d*");</w:t>
      </w:r>
    </w:p>
    <w:p w14:paraId="5313DC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("[$%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€]|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руб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|(р.)|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cent|р|Р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3BF9E7F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D4535E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"https://megabonus.com/feed";</w:t>
      </w:r>
    </w:p>
    <w:p w14:paraId="63313E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"https://megabonus.com";</w:t>
      </w:r>
    </w:p>
    <w:p w14:paraId="7325500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97D2E2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260A5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60AC7C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WebDriverMegaBonusParser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5442171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).availableProcessors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067CE2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1CD3A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CEFD1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75391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BFD53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7073ECC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2A50626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8DB82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81CD44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System.setProperty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webdriver.chrome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", "chromedriver_win32/chromedriver.exe");</w:t>
      </w:r>
    </w:p>
    <w:p w14:paraId="1507A3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611435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5F461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FB1A5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log.info(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WebDriverMegaBonusParser.class.getSimpleName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 + " is working");</w:t>
      </w:r>
    </w:p>
    <w:p w14:paraId="222F118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2BFC37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1BB06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ChromeDriver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4F0653C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driver.get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40C8A5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button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("see-more"));</w:t>
      </w:r>
    </w:p>
    <w:p w14:paraId="6C933F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button.isDisplayed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67E500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try {</w:t>
      </w:r>
    </w:p>
    <w:p w14:paraId="575101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9A5CFB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("see-more"));</w:t>
      </w:r>
    </w:p>
    <w:p w14:paraId="491D9EA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14:paraId="105D49D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65E65B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1497A8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AEE79E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listOfElements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cacheback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-block-list"));</w:t>
      </w:r>
    </w:p>
    <w:p w14:paraId="79C7DCE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&gt; elements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listOfElements.findElements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By.tagName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("li"));</w:t>
      </w:r>
    </w:p>
    <w:p w14:paraId="03733E8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driver.close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773361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elements) {</w:t>
      </w:r>
    </w:p>
    <w:p w14:paraId="0933CA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pool.submit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(element)));</w:t>
      </w:r>
    </w:p>
    <w:p w14:paraId="22F7F88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056B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futures) {</w:t>
      </w:r>
    </w:p>
    <w:p w14:paraId="50F9999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12850C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53E10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shop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091285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result.add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(shop);</w:t>
      </w:r>
    </w:p>
    <w:p w14:paraId="26A4ECB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2019BBA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6412F6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5DC4DA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63F9E7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545DC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642FDE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B6A10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0BB1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0EAAEE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4E91F26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500D37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61DD5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6181ED3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507747D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0B0C585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label != null &amp; 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!= null) {</w:t>
      </w:r>
    </w:p>
    <w:p w14:paraId="73A64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MegaBonus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image);</w:t>
      </w:r>
    </w:p>
    <w:p w14:paraId="4DD4F2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D739A4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56F2A7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FDAC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FC03A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6C7E53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551F60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7459189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By.cssSelector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div.holder-img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&gt; a\"")).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getAttribute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1910C7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33B0025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561F7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D02E9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3C4032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BAD0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6EFFBC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F9B164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2BB18A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50A688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0B59897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By.cssSelector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div.your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-percentage &gt; strong\"")).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04FA91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BBD6E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4D459E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02F10C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4664FC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40EDE0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968C2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30AFF1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7EA403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== null) {</w:t>
      </w:r>
    </w:p>
    <w:p w14:paraId="30AE9D2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5CECD5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9A8279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304CE4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0A69AF7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137D3A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6488A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67FB018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7582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1BB9F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8BA40A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== null) {</w:t>
      </w:r>
    </w:p>
    <w:p w14:paraId="5C4F0D5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FBF0E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F8928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14:paraId="0BF43A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36AC8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22959D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0C0AD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AC90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6D8819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(discount);</w:t>
      </w:r>
    </w:p>
    <w:p w14:paraId="1957EA7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5CCA04B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4D247AA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B8281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8AE2E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D3E27B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85FD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73688F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14:paraId="0D5FA6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298CB9B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By.tagName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getAttribute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16BE65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2136571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3CB80B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7B93DC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283F28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14:paraId="4AFC814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3F794D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C151F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31775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14:paraId="4960797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5207CC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(By.className("holder-more")).findElement(By.tagName("a")).getAttribute("innerHTML");</w:t>
      </w:r>
    </w:p>
    <w:p w14:paraId="1A60DBF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0E3EA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12A055B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2C04AA0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9FC1EB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patternForName.matcher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(name);</w:t>
      </w:r>
    </w:p>
    <w:p w14:paraId="68325D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6F293D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(1);</w:t>
      </w:r>
    </w:p>
    <w:p w14:paraId="1C1CC5AF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6D8986D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0E5C5CE0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6F8629C9" w14:textId="0863B799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63734F4" w14:textId="77777777" w:rsidR="004C62D8" w:rsidRPr="009B3160" w:rsidRDefault="004C62D8" w:rsidP="00E44467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28"/>
          <w:szCs w:val="28"/>
        </w:rPr>
      </w:pPr>
      <w:r w:rsidRPr="009B3160">
        <w:rPr>
          <w:color w:val="000000" w:themeColor="text1"/>
        </w:rPr>
        <w:br w:type="page"/>
      </w:r>
    </w:p>
    <w:p w14:paraId="683B1038" w14:textId="586DDFC9" w:rsidR="009F6C6A" w:rsidRPr="00A7532F" w:rsidRDefault="009F6C6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1" w:name="_Ref9532983"/>
      <w:bookmarkStart w:id="172" w:name="_Ref9537377"/>
      <w:bookmarkStart w:id="173" w:name="_Ref9537648"/>
      <w:bookmarkStart w:id="174" w:name="_Toc969657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proofErr w:type="spellEnd"/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71"/>
      <w:bookmarkEnd w:id="172"/>
      <w:bookmarkEnd w:id="173"/>
      <w:bookmarkEnd w:id="174"/>
      <w:proofErr w:type="spellEnd"/>
    </w:p>
    <w:p w14:paraId="50822DF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package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.parsing.parsingmethods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D2A3D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873859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com.jayway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.jsonpath.JsonPath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2D8C21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09B4DE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.unirest.http.Unirest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07F3A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.unirest.http.exceptions.UnirestException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91A2C2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.parsing.customannotation.Timer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C1B89C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.parsing.domains.shop.Kopikot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781D84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52B50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.log4j.BasicConfigurator;</w:t>
      </w:r>
    </w:p>
    <w:p w14:paraId="3EF849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.log4j.Logger;</w:t>
      </w:r>
    </w:p>
    <w:p w14:paraId="561855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org.springframework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.stereotype.Component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E88F2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6DA261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javax.annotation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.PreDestroy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9F3E22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java.io.IOException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D64A1EA" w14:textId="0341145E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8756774" w14:textId="72B70F7F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0EB90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EDD7DB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22BA69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FA3175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.concurrent.Future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EC45E8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E6BDB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ADD2C0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61EFFF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262F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6F21DE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171FAD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5CB0CE5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5E9B1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KopikotParser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71580F5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Runtime.getRuntime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availableProcessors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A5284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Executors.newFixedThreadPool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(THREADS);</w:t>
      </w:r>
    </w:p>
    <w:p w14:paraId="2AC27B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F56E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FAFBE6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542804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1E3DE0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46E7C1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43EC59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5D3C4E3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6D90FB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&lt;String&gt; response = null;</w:t>
      </w:r>
    </w:p>
    <w:p w14:paraId="6E1AC7A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14:paraId="146AAD2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"https://d289b99uqa0t82.cloudfront.net/sites/5/campaigns_limit_100_offset_" + i + "_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order_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popularity.json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";</w:t>
      </w:r>
    </w:p>
    <w:p w14:paraId="5B80CC3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72826A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</w:p>
    <w:p w14:paraId="5A600DD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("User-Agent", 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PostmanRuntime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/7.11.0")</w:t>
      </w:r>
    </w:p>
    <w:p w14:paraId="31FEDE7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("Accept", "*/*")</w:t>
      </w:r>
    </w:p>
    <w:p w14:paraId="19A98F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("Cache-Control", "no-cache")</w:t>
      </w:r>
    </w:p>
    <w:p w14:paraId="18FC1FF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("Postman-Token", "ac6a192d-72f5-4238-9321-55c1308e9846,09ec761f-7c53-4696-bf5a-dc44918e73c5")</w:t>
      </w:r>
    </w:p>
    <w:p w14:paraId="1B62826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("Host", "d289b99uqa0t82.cloudfront.net")</w:t>
      </w:r>
    </w:p>
    <w:p w14:paraId="2D3143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("accept-encoding", 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gzip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deflate")</w:t>
      </w:r>
    </w:p>
    <w:p w14:paraId="55FFBA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("Connection", "keep-alive")</w:t>
      </w:r>
    </w:p>
    <w:p w14:paraId="4E9B926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("cache-control", "no-cache")</w:t>
      </w:r>
    </w:p>
    <w:p w14:paraId="414CAFF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asString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36069CA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36B5507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 + " : " + i);</w:t>
      </w:r>
    </w:p>
    <w:p w14:paraId="64DBF6B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14:paraId="6594810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D26CC6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&lt;String&gt;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response;</w:t>
      </w:r>
    </w:p>
    <w:p w14:paraId="247B48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finalResponse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28A2F1B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pool.submit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finalResponse.getBody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())));</w:t>
      </w:r>
    </w:p>
    <w:p w14:paraId="0E1F34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E3B33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0462B8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futures) {</w:t>
      </w:r>
    </w:p>
    <w:p w14:paraId="3EFFCF5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6C2813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result.addAll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1EE40CC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2DCBC4A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7D440CA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36A5BE7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F89328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D632C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Unirest.shutdown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00B76EF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829486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CAB01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4D25B8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050F15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EC0E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390DB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PreDestroy</w:t>
      </w:r>
      <w:proofErr w:type="spellEnd"/>
    </w:p>
    <w:p w14:paraId="39D0A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destroy(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13DEF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pool.shutdown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B8D5F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A82D0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3D511C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String response) {</w:t>
      </w:r>
    </w:p>
    <w:p w14:paraId="1017F92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2BD27C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(response,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$..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items[*]");</w:t>
      </w:r>
    </w:p>
    <w:p w14:paraId="2DACC1E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items) {</w:t>
      </w:r>
    </w:p>
    <w:p w14:paraId="5796CF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4FB0930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440502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0F4A5A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3290179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5CE694C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(discount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discount != 0) &amp; label != null &amp;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!= null) {</w:t>
      </w:r>
    </w:p>
    <w:p w14:paraId="14E5D58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image));</w:t>
      </w:r>
    </w:p>
    <w:p w14:paraId="503E84D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97A5D2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653A9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14:paraId="42ABF6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11907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E11CE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4D1F59D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commission.max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46C620F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label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39EB5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14:paraId="1543B5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83B0F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427F5A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C06E06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EDCA59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41CA67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commission.max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.amount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0CE14B7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discount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3A1844C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0147E5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discount.toString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3D405C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691637E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146B72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212E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}</w:t>
      </w:r>
    </w:p>
    <w:p w14:paraId="08EF4B1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F2059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71FA4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3EAC14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0063D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7A7EB0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$.image.url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69537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image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41E02A7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14:paraId="4FC9EC8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082B91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203E2A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A1BE49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1D0AE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343780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5044E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"$.id");</w:t>
      </w:r>
    </w:p>
    <w:p w14:paraId="7D9A4A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page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 &amp; id != null) {</w:t>
      </w:r>
    </w:p>
    <w:p w14:paraId="2315FD5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14:paraId="1DA447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26427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75F19E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671C2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55002A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29825A2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$.title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08C90D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242A8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14:paraId="0E84B1F7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3AC16DE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4BF5F6B9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7D667D7F" w14:textId="3606FA43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3CEA1381" w14:textId="77777777" w:rsidR="009F6C6A" w:rsidRPr="00F00D75" w:rsidRDefault="009F6C6A" w:rsidP="00E44467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14:paraId="30BB78EA" w14:textId="49558383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75" w:name="_Toc9365064"/>
      <w:bookmarkStart w:id="176" w:name="_Toc9389392"/>
      <w:bookmarkStart w:id="177" w:name="_Ref9537741"/>
      <w:bookmarkStart w:id="178" w:name="_Ref9538689"/>
      <w:bookmarkStart w:id="179" w:name="_Toc9696573"/>
      <w:bookmarkEnd w:id="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Д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75"/>
      <w:bookmarkEnd w:id="176"/>
      <w:bookmarkEnd w:id="177"/>
      <w:bookmarkEnd w:id="178"/>
      <w:bookmarkEnd w:id="179"/>
      <w:proofErr w:type="spellEnd"/>
    </w:p>
    <w:p w14:paraId="6C9E688A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41D5FDC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5F339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EFCBD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0EE28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B8E72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2C81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19C8B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System.IO;</w:t>
      </w:r>
    </w:p>
    <w:p w14:paraId="0D9587B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C8322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0DBF73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4CBF4B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78FD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FA602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EB3C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7161E8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4175B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1F12B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CA551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5D3B1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3EE52A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=1";</w:t>
      </w:r>
    </w:p>
    <w:p w14:paraId="789D68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49B5CF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"https://letyshops.com";</w:t>
      </w:r>
    </w:p>
    <w:p w14:paraId="5EF09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E94EC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24D2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5B49EE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D41F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06A947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38D9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4B0E99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A16E8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452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4093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56FA3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6EBE4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2B8A4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507DE4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 i++)</w:t>
      </w:r>
    </w:p>
    <w:p w14:paraId="08B1F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E087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i);</w:t>
      </w:r>
    </w:p>
    <w:p w14:paraId="14DC41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nodes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document.DocumentNode.SelectNodes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("*//a[@class='b-teaser__inner']");</w:t>
      </w:r>
    </w:p>
    <w:p w14:paraId="60CEE9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(nodes, node =&gt;</w:t>
      </w:r>
    </w:p>
    <w:p w14:paraId="7CEFF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C8A35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shop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(node);</w:t>
      </w:r>
    </w:p>
    <w:p w14:paraId="7D2D0F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44C29E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79522A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603D49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2A3D8FD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16C4A8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818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2621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7144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263C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12F6C9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0AE7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FC3AA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06441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138BF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09138A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4DB0EC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175E90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1CB8D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ConvertString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8F63B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60C4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05B34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6085B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9AE0D5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45419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0BE7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("*//div[@class='b-teaser__title']").InnerText;</w:t>
      </w:r>
    </w:p>
    <w:p w14:paraId="2506EB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(name))</w:t>
      </w:r>
    </w:p>
    <w:p w14:paraId="1584CE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2F25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name.Trim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466456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529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5BF8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06D0E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D67D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49A69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6AFBA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6E95B0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FADB8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9AD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("*//span[@class='b-shop-teaser__cash']").InnerText;</w:t>
      </w:r>
    </w:p>
    <w:p w14:paraId="3C4472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28EBBF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71E6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530F8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2B8D9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882AF2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3885B8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12E13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5857B5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("*//span[@class='b-shop-teaser__new-cash']").InnerText;</w:t>
      </w:r>
    </w:p>
    <w:p w14:paraId="37EA49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32141F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8FCFEB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CC414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95F2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783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6C255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867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567B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ACD77C2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332AF268" w14:textId="4053CEE4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"";</w:t>
      </w:r>
    </w:p>
    <w:p w14:paraId="11A251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try</w:t>
      </w:r>
    </w:p>
    <w:p w14:paraId="1B0A69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76BC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("//span[4]").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222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(label))</w:t>
      </w:r>
    </w:p>
    <w:p w14:paraId="490DB3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2D9E82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350E10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7AB3A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EFE6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5458E79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1BA9E71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F5D53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("//span[3]").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5A534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(label))</w:t>
      </w:r>
    </w:p>
    <w:p w14:paraId="5638F6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25279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1100B648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635D9B55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91CE80B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4FEB183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9EC94F4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34250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2286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2495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node.GetAttributeValue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436A17F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5826E6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565F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78EBC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D9FC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AA7A6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CAAD7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11994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D5E09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B8D4F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("*//div[@class='b-teaser__cover']/img").GetAttributeValue("src", "");</w:t>
      </w:r>
    </w:p>
    <w:p w14:paraId="373B21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(image))</w:t>
      </w:r>
    </w:p>
    <w:p w14:paraId="727DFD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679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image;</w:t>
      </w:r>
    </w:p>
    <w:p w14:paraId="6DA20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BADDB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7B783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648A3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BAD61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57672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C1A94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2B6D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("//ul[@class='b-pagination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-pagination']/li[5]");</w:t>
      </w:r>
    </w:p>
    <w:p w14:paraId="6B326F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08F60C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50A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6D52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8F961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maxPageString.InnerText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out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maxPageInt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320B31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27A3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maxPageInt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600E1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DD7E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1E448BB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B01F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DB84A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100E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CFA25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57F52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GetHTML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083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63C9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"";</w:t>
      </w:r>
    </w:p>
    <w:p w14:paraId="6CC1A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HttpWebRequest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WebRequest.Create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C53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using (var response =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HttpWebResponse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request.GetResponse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())</w:t>
      </w:r>
    </w:p>
    <w:p w14:paraId="0B1BF4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A8D84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response.StatusCode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HttpStatusCode.OK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21092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DCFB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response.GetResponseStream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899B7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3C13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56A3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A2215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response.CharacterSet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18A0DB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        {</w:t>
      </w:r>
    </w:p>
    <w:p w14:paraId="6E116F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DFCDA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8549E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else</w:t>
      </w:r>
    </w:p>
    <w:p w14:paraId="415FED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181FEC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Encoding.GetEncoding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response.CharacterSet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1BB389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19DC5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streamReader.ReadToEnd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2CB6B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streamReader.Close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8E30A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3923A0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6D29E1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9075E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AB5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666B0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C987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ConvertString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 text)</w:t>
      </w:r>
    </w:p>
    <w:p w14:paraId="7F863CC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BD5FB7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WebUtility.HtmlDecode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(text);</w:t>
      </w:r>
    </w:p>
    <w:p w14:paraId="3B1C594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99A8F6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231A8745" w14:textId="497B3CC0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4BC428E0" w14:textId="3DC717F3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0" w:name="_Toc9365065"/>
      <w:bookmarkStart w:id="181" w:name="_Toc9389393"/>
      <w:bookmarkStart w:id="182" w:name="_Ref9533035"/>
      <w:bookmarkStart w:id="183" w:name="_Ref9537770"/>
      <w:bookmarkStart w:id="184" w:name="_Ref9538713"/>
      <w:bookmarkStart w:id="185" w:name="_Ref9625319"/>
      <w:bookmarkStart w:id="186" w:name="_Toc9696574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Ж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80"/>
      <w:bookmarkEnd w:id="181"/>
      <w:bookmarkEnd w:id="182"/>
      <w:bookmarkEnd w:id="183"/>
      <w:bookmarkEnd w:id="184"/>
      <w:bookmarkEnd w:id="185"/>
      <w:bookmarkEnd w:id="186"/>
    </w:p>
    <w:p w14:paraId="59B9D5A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9458E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C89FE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4E5447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A817F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5164F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3F5444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34A5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Fizzler.Systems.HtmlAgilityPack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6FFFF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5F28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56320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6D909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4F4F1E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9422B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6A9DE4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6568B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01274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5AAB93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=1";</w:t>
      </w:r>
    </w:p>
    <w:p w14:paraId="035574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00524D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"https://letyshops.com";</w:t>
      </w:r>
    </w:p>
    <w:p w14:paraId="707E7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E5F4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693D3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C4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BC45E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776BDA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156E3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D6816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D2D18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60E5F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061F0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185D22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80D0F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8222D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23ACD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4FC8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72359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422F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3FE25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67E2C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1037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7D4A04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1B9F9B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i);</w:t>
      </w:r>
    </w:p>
    <w:p w14:paraId="551F75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2EC4E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listOfShops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-teaser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a.b-teaser__inner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2E8B6C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listOfShops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5BBE3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4142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446DB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D619D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24DFF8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3F3E7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B0A42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339B8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FFBF3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2FC02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A57B6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129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}</w:t>
      </w:r>
    </w:p>
    <w:p w14:paraId="6D32BB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E43DE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1CCC1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943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div.b-teaser__title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E4C10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72BC2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4CD16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3AE9B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0F91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7751C8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labelList.Last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78DF3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C008B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1C35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4244AA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5C62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html.GetAttributeValue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764C6B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CD53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B5EB7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0BA74CF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C414C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div.b-teaser__cover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GetAttributeValue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60205B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4692C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E596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3FC184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E096E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4AEC7A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D1CAEE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6F4A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487BCF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0D03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5EAAE6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D6567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164BB3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teaser__new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-cash").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 ;</w:t>
      </w:r>
    </w:p>
    <w:p w14:paraId="712C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6B83E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754676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B30B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66517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6F3D4C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DB67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B9BB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1113A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CFB4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FEB7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6FE0F6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53C1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3C456D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4E8CBE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08646B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F7F67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content.b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-content--shops &gt; ul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li:nth-child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(5) &gt; a").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25C1D4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out int result))</w:t>
      </w:r>
    </w:p>
    <w:p w14:paraId="180896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1C810D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result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;</w:t>
      </w:r>
    </w:p>
    <w:p w14:paraId="1DF953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3F60E5CD" w14:textId="202A0B27" w:rsidR="001D4E59" w:rsidRPr="001174F4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30;   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}    }}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35CCDCE" w14:textId="12D87FD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7" w:name="_Toc9365066"/>
      <w:bookmarkStart w:id="188" w:name="_Toc9389394"/>
      <w:bookmarkStart w:id="189" w:name="_Ref9537873"/>
      <w:bookmarkStart w:id="190" w:name="_Ref9538815"/>
      <w:bookmarkStart w:id="191" w:name="_Toc9696575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87"/>
      <w:bookmarkEnd w:id="188"/>
      <w:bookmarkEnd w:id="189"/>
      <w:bookmarkEnd w:id="190"/>
      <w:bookmarkEnd w:id="191"/>
      <w:proofErr w:type="spellEnd"/>
    </w:p>
    <w:p w14:paraId="05C02237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AngleSharp.Html.Parser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6ED49E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8383B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05E7D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33EF88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75951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8973F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D63B3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4E749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180017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688DE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D8FF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ED62E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69C68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7F9280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326120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53384D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1F2E3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_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4DFDF0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&lt;Shop&gt; shops;</w:t>
      </w:r>
    </w:p>
    <w:p w14:paraId="21FA52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"https://letyshops.com";</w:t>
      </w:r>
    </w:p>
    <w:p w14:paraId="1B45C0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E0280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11B68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77E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this.shops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&lt;Shop&gt;();</w:t>
      </w:r>
    </w:p>
    <w:p w14:paraId="1B2E85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C3D0E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D31BB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7FDB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AAD71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1AD74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</w:p>
    <w:p w14:paraId="4F76A1E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2E98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379C4D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258BE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webClient.DownloadString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21891E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(html);</w:t>
      </w:r>
    </w:p>
    <w:p w14:paraId="246164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7532A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5C861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908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50EC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189E88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E5BF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</w:p>
    <w:p w14:paraId="4CE14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8C294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5BC86F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335D3E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 + i;</w:t>
      </w:r>
    </w:p>
    <w:p w14:paraId="1B2A0C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html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webClient.DownloadString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(page);</w:t>
      </w:r>
    </w:p>
    <w:p w14:paraId="3731F9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34D3F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parser.ParseDocument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QuerySelectorAll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-teaser-list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 &gt; a");</w:t>
      </w:r>
    </w:p>
    <w:p w14:paraId="158BF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result)</w:t>
      </w:r>
    </w:p>
    <w:p w14:paraId="34B2BC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7F19B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AE545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8B468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C0F31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DF8DF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F9D41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7ED798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00626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(new Shop(name,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76EFE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A124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FF3AB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0274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3342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522556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D7BC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item.GetAttribute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0F9BC1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4CFA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3EBF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634B25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4DA98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div.b-teaser__cover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611598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481EA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71A2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21CAD0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CA781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").Last().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TextContent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11596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74337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78F1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BE40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36C404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EF6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discount;</w:t>
      </w:r>
    </w:p>
    <w:p w14:paraId="343CAD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discounts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16E139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discounts.Count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 == 0)</w:t>
      </w:r>
    </w:p>
    <w:p w14:paraId="595B11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C86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("b-shop-teaser__new-cash").First().TextContent;</w:t>
      </w:r>
    </w:p>
    <w:p w14:paraId="4378FE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(temp,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3BB1C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C525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4DD2AC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63217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("b-shop-teaser__cash").First().TextContent;</w:t>
      </w:r>
    </w:p>
    <w:p w14:paraId="6AC05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(temp,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FDFD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96EC9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AFF26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discount;</w:t>
      </w:r>
    </w:p>
    <w:p w14:paraId="7980B7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1917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FAE5C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2F1149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4692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("b-teaser__title").First().InnerHtml.ToString().Substring(17);</w:t>
      </w:r>
    </w:p>
    <w:p w14:paraId="3F79C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name.Substring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(0,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name.Length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- 13);</w:t>
      </w:r>
    </w:p>
    <w:p w14:paraId="3D1BD3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F823F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2DCCA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 html)</w:t>
      </w:r>
    </w:p>
    <w:p w14:paraId="1B6120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8397E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0B194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parser.ParseDocument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(html).GetElementsByClassName("b-pagination__link");</w:t>
      </w:r>
    </w:p>
    <w:p w14:paraId="478F16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576EAC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E92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(Int32.TryParse(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result.Last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TextContent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out int page))</w:t>
      </w:r>
    </w:p>
    <w:p w14:paraId="4A6741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{</w:t>
      </w:r>
    </w:p>
    <w:p w14:paraId="76555D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page;</w:t>
      </w:r>
    </w:p>
    <w:p w14:paraId="43EDD8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68F89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BAD997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InvalidOperationException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6DE502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05A0E9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("Элемент не найден " + e);</w:t>
      </w:r>
    </w:p>
    <w:p w14:paraId="0920C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4921CE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_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defaultPage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;</w:t>
      </w:r>
    </w:p>
    <w:p w14:paraId="3104D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21B4C5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1A5013A2" w14:textId="2F0747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D0DDF62" w14:textId="3530144D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2" w:name="_Toc9365067"/>
      <w:bookmarkStart w:id="193" w:name="_Toc9389395"/>
      <w:bookmarkStart w:id="194" w:name="_Ref9537892"/>
      <w:bookmarkStart w:id="195" w:name="_Ref9538843"/>
      <w:bookmarkStart w:id="196" w:name="_Toc969657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К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92"/>
      <w:bookmarkEnd w:id="193"/>
      <w:bookmarkEnd w:id="194"/>
      <w:bookmarkEnd w:id="195"/>
      <w:bookmarkEnd w:id="196"/>
      <w:proofErr w:type="spellEnd"/>
    </w:p>
    <w:p w14:paraId="2C77F9A9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CsQuery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1B1A60F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73C42D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DDE52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50C41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22ACD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1A8A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84AE7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B2736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50233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08BE8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4258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8ECCD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0F8708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A6258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9F3EF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5E3CD5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20;</w:t>
      </w:r>
    </w:p>
    <w:p w14:paraId="5EDA1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6F1647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4CD54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3147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17E3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2B2BA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D9EDF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2E732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A92D8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7E93FD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E684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 i++)</w:t>
      </w:r>
    </w:p>
    <w:p w14:paraId="5181B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316B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CQ.CreateFromUrl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(address + i);</w:t>
      </w:r>
    </w:p>
    <w:p w14:paraId="780487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-teaser__inner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"];</w:t>
      </w:r>
    </w:p>
    <w:p w14:paraId="60DAC7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=&gt;</w:t>
      </w:r>
    </w:p>
    <w:p w14:paraId="44214F2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CE57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A174A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((shop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0A7F0A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46C610D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37817E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7DE923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74135B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986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BBB2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2B790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73DC6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F32B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6CF31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B0DA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CQ.CreateDocument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domObject.InnerHTML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CAB78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494BDE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7EB29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2475D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57618F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4D7F5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7BF544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B424D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99C2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213F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6192AD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{</w:t>
      </w:r>
    </w:p>
    <w:p w14:paraId="530C44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18A1CA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D00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6BB1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F80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9990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DF998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"https://letyshops.com"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domObject.Attributes.GetAttribute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B628C0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EA37D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1198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4B0E5E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157E1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].First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Attr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&lt;string&gt;("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2384D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654E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89091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1D26F5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A9CB5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"].Last().Text().Trim();</w:t>
      </w:r>
    </w:p>
    <w:p w14:paraId="68E540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3DD988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D4CF8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F102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74F2F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754F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"].First().Text().Trim();</w:t>
      </w:r>
    </w:p>
    <w:p w14:paraId="018DA8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328B4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339D6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teaser__new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-cash"].First().Text().Trim();</w:t>
      </w:r>
    </w:p>
    <w:p w14:paraId="7CEF2B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637B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NumberStyles.Number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out double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trueDiscount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49949B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514630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trueDiscount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27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7B9D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C5ED8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D9982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241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64361A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AA47F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-teaser__title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"].First().Text().Trim();</w:t>
      </w:r>
    </w:p>
    <w:p w14:paraId="63C36A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CD98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6C5A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3DA97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3FDB5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CQ.CreateFromUrl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671DC5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numbers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-pagination__link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"];</w:t>
      </w:r>
    </w:p>
    <w:p w14:paraId="7C2E23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numbers[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numbers.Length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- 2].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(), out Int32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1110FBD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39A1D4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621325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F8550E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defaultMaxpage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87E6FD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943EA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683F688C" w14:textId="03336595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639ABAAB" w14:textId="2314DE2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7" w:name="_Toc9365068"/>
      <w:bookmarkStart w:id="198" w:name="_Toc9389396"/>
      <w:bookmarkStart w:id="199" w:name="_Ref9538898"/>
      <w:bookmarkStart w:id="200" w:name="_Toc9696577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15839">
        <w:rPr>
          <w:rFonts w:ascii="Times New Roman" w:hAnsi="Times New Roman" w:cs="Times New Roman"/>
          <w:color w:val="000000" w:themeColor="text1"/>
        </w:rPr>
        <w:t>Л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97"/>
      <w:bookmarkEnd w:id="198"/>
      <w:proofErr w:type="spellEnd"/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для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сайта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99"/>
      <w:bookmarkEnd w:id="200"/>
    </w:p>
    <w:p w14:paraId="7C2DFC18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Newtonsoft.Json.Linq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B2D2F7D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F8391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56518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2738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442106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1FF4D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A453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AB46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1CCA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44BFA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E1E3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01DD47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108E6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6D7BC8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0D3209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E96ED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7F128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48C69C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9C24A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A7BF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7764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0CFF4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4DB69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06219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E87FE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523CF5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 pages = new int[]</w:t>
      </w:r>
    </w:p>
    <w:p w14:paraId="07A745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712D1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14:paraId="6803E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7A10D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List&lt;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List&lt;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3194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(pages, page =&gt;</w:t>
      </w:r>
    </w:p>
    <w:p w14:paraId="2C0DB5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F43B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48A53C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5FE5A0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GetJSon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(page));</w:t>
      </w:r>
    </w:p>
    <w:p w14:paraId="09D090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133A7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55B2A1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FBFF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(e);</w:t>
      </w:r>
    </w:p>
    <w:p w14:paraId="1E72C2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33A5F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01EC38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item =&gt;</w:t>
      </w:r>
    </w:p>
    <w:p w14:paraId="5E46F0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97A6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6EDB5A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035B1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(item));</w:t>
      </w:r>
    </w:p>
    <w:p w14:paraId="56ECF9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383F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4DDB9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918E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(e);</w:t>
      </w:r>
    </w:p>
    <w:p w14:paraId="4C4D97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7B9F0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1341BC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BD76C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2658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FF9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3E44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GetJSon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67D7E6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0A645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$"https://d289b99uqa0t82.cloudfront.net/sites/5/campaigns_limit_100_offset_{i}_order_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popularity.json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";</w:t>
      </w:r>
    </w:p>
    <w:p w14:paraId="65B9DB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client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62937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RestRequest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Method.GET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63B2E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("cache-control", "no-cache");</w:t>
      </w:r>
    </w:p>
    <w:p w14:paraId="77731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("Connection", "keep-alive");</w:t>
      </w:r>
    </w:p>
    <w:p w14:paraId="1538C2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("accept-encoding", 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gzip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deflate");</w:t>
      </w:r>
    </w:p>
    <w:p w14:paraId="3D9282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("Host", "d289b99uqa0t82.cloudfront.net");</w:t>
      </w:r>
    </w:p>
    <w:p w14:paraId="38B3C5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("Postman-Token", "048aef15-143b-4f61-8c44-60467f64a33d,e85413f5-28a6-4878-b792-942c640071cc");</w:t>
      </w:r>
    </w:p>
    <w:p w14:paraId="63ACE8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("Cache-Control", "no-cache");</w:t>
      </w:r>
    </w:p>
    <w:p w14:paraId="7B7026E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("Accept", "*/*");</w:t>
      </w:r>
    </w:p>
    <w:p w14:paraId="189275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("User-Agent", 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PostmanRuntime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/7.11.0");</w:t>
      </w:r>
    </w:p>
    <w:p w14:paraId="45A1E9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IRestResponse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response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client.Execute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(request);</w:t>
      </w:r>
    </w:p>
    <w:p w14:paraId="6F8FD1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jsonParse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JObject.Parse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response.Content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B63C7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jsonParse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["items"];</w:t>
      </w:r>
    </w:p>
    <w:p w14:paraId="3DD9260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E95AE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F4876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E797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4A3D5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43D9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1EC05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69D9C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8BE5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CEF56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4E017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63ECF7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EBED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9F513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A0899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06F47E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CAC13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2064BF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4139E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FB7E1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5EFC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030596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87E62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token["title"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386FC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C93B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97BF8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53F486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6E5CBA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token["image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8C1E4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16472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595EA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43639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D125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"https://www.kopikot.ru/stores/" + token["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 + "/" + token["id"].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5967E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991FA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03AB4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471B58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F0BF80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token["commission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"max"]["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original_amount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0937F4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42B7F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9514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1D352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C4267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A8305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F643B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357F1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6FD9CD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19EC2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token["commission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"max"]["unit"].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28B2C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002F99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1F81CF8" w14:textId="3D2F3C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67C30AE" w14:textId="3D2DBC1E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1" w:name="_Toc9365069"/>
      <w:bookmarkStart w:id="202" w:name="_Toc9389397"/>
      <w:bookmarkStart w:id="203" w:name="_Ref9538932"/>
      <w:bookmarkStart w:id="204" w:name="_Ref9625069"/>
      <w:bookmarkStart w:id="205" w:name="_Toc969657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#</w:t>
      </w:r>
      <w:bookmarkEnd w:id="201"/>
      <w:bookmarkEnd w:id="202"/>
      <w:bookmarkEnd w:id="203"/>
      <w:bookmarkEnd w:id="204"/>
      <w:bookmarkEnd w:id="205"/>
    </w:p>
    <w:p w14:paraId="278EE7C4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05E23AB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OpenQA.Selenium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68B2C51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OpenQA.Selenium.Chrome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42F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CBFF6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B6BF3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77618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8A27C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C89DA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8A4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67E36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2F7F8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DFCB6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045F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39E2CB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4CA29A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WebDriverParsing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150601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277EF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(); </w:t>
      </w:r>
    </w:p>
    <w:p w14:paraId="6E2F90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1B744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ED572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A063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WebDriverParsing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4D1EBB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F1D29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IWebDriver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driver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ChromeDriver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CDD47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driver.Navigate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GoToUrl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("https://megabonus.com/feed");</w:t>
      </w:r>
    </w:p>
    <w:p w14:paraId="200BF4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button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("see-more"));</w:t>
      </w:r>
    </w:p>
    <w:p w14:paraId="05BE22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while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button.Displayed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A34A1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302A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52D313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6938B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button.Click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554DF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("see-more"));</w:t>
      </w:r>
    </w:p>
    <w:p w14:paraId="0410C3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21663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FEFE5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147D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Кнопка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'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Показать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ещё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'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не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была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найдена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.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e);</w:t>
      </w:r>
    </w:p>
    <w:p w14:paraId="2B553A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FC4F7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2595E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cacheback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-block-list"));</w:t>
      </w:r>
    </w:p>
    <w:p w14:paraId="797BA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ul.FindElements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By.TagName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("li"));</w:t>
      </w:r>
    </w:p>
    <w:p w14:paraId="18B793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=&gt;</w:t>
      </w:r>
    </w:p>
    <w:p w14:paraId="55A8E5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830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shop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CA74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380FD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53ACC9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26AD9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D16EA2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2321C6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driver.Close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1CF4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72B5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5575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F68D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6A9426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09822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77FD8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E9EA5A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4548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var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FCA6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2287C5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4DB79A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17AA19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3A178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4A2468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07773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1A7B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B1A75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217C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0CC0E0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E7C74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"";</w:t>
      </w:r>
    </w:p>
    <w:p w14:paraId="678B92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06CF5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F0E2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page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By.CssSelector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div.holder-img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a")).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7C4EF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C43F6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564AAE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1DAE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FCE500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8E15159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6FA82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236481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1B8F1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F1C3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page;</w:t>
      </w:r>
    </w:p>
    <w:p w14:paraId="481D4E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74BF3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C2AA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72042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44A7B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587774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BCB4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576C45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6FBF04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2A9D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Regex("[$%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€]|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руб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|RUB|USD|EUR|SEK|UAH|INR|BRL|GBP|CHF|PLN");</w:t>
      </w:r>
    </w:p>
    <w:p w14:paraId="13E364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58CD4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6B42D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9402E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E3B442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B2BCD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6E03B6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D85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D7F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E7371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C2C5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441C91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7050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794FB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97C0E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74AFDC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Regex("\\d+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[.|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,]*\\d*");</w:t>
      </w:r>
    </w:p>
    <w:p w14:paraId="72F67E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755A32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049FF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1ED37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74B0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B494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A708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57FFEB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0041F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9389F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C5582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779B5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3373B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90446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241A1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3911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"";</w:t>
      </w:r>
    </w:p>
    <w:p w14:paraId="6070C4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13041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34684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By.CssSelector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div.your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-percentage &gt; strong")).Text;</w:t>
      </w:r>
    </w:p>
    <w:p w14:paraId="1362D95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9938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05DDC4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D900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AFBF6B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F34ACB6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2D2A0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45766F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8D9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209AC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83D9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D2AA56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190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533E25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2338D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"";</w:t>
      </w:r>
    </w:p>
    <w:p w14:paraId="5EC1B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490BDC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25F1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image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By.TagName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5BF7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8ECA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16F2DA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B0E4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63DC8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B4A3BA6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9DF0B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3CDC14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20844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23712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image;</w:t>
      </w:r>
    </w:p>
    <w:p w14:paraId="45CB86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E8D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C2E0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442C09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8674D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кэшбэк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([\\w\\s\\d\\W]+)");</w:t>
      </w:r>
    </w:p>
    <w:p w14:paraId="5E213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"";</w:t>
      </w:r>
    </w:p>
    <w:p w14:paraId="3C3D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30B934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C2B26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(By.ClassName("holder-more")).FindElement(By.TagName("a")).GetAttribute("innerHTML");</w:t>
      </w:r>
    </w:p>
    <w:p w14:paraId="2E62F7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AEEA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426DD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25E9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B6F9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30770CA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F7ECE5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7EBE10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9C5E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5F30D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(name);</w:t>
      </w:r>
    </w:p>
    <w:p w14:paraId="08543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128EF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A83E32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matcher.Groups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[1].Value;</w:t>
      </w:r>
    </w:p>
    <w:p w14:paraId="70AE805F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C63963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717FAC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null;</w:t>
      </w:r>
    </w:p>
    <w:p w14:paraId="4A0D85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03D8E5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5647434" w14:textId="32DB6774" w:rsidR="001D4E59" w:rsidRPr="00E44467" w:rsidRDefault="00E44467" w:rsidP="00E4446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10043306" w14:textId="340B519E" w:rsidR="001D4E59" w:rsidRPr="00103C9B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14:paraId="3305054C" w14:textId="594EA63D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6" w:name="_Toc9365070"/>
      <w:bookmarkStart w:id="207" w:name="_Toc9389398"/>
      <w:bookmarkStart w:id="208" w:name="_Ref9538975"/>
      <w:bookmarkStart w:id="209" w:name="_Ref9539067"/>
      <w:bookmarkStart w:id="210" w:name="_Toc969657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A5B6D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Be</w:t>
      </w:r>
      <w:r w:rsidR="004A5B6D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utifulSoup</w:t>
      </w:r>
      <w:bookmarkEnd w:id="206"/>
      <w:bookmarkEnd w:id="207"/>
      <w:bookmarkEnd w:id="208"/>
      <w:bookmarkEnd w:id="209"/>
      <w:bookmarkEnd w:id="210"/>
      <w:proofErr w:type="spellEnd"/>
    </w:p>
    <w:p w14:paraId="7ACECC9B" w14:textId="441B49DB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parsing_methods.valueForParsing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 xml:space="preserve">range(1,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v.url_for_parsing_letyShops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result.append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(Shop(name=name, discount=discount, label=label, image=image,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teaser__cover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v.clear_url_letyShops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label.text.strip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teaser__cash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teaser__new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-cash'</w:t>
      </w:r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discount.text.strip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requests.get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r.text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ConnectionError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pagination__link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14:paraId="62A90382" w14:textId="77777777" w:rsidR="001D4E59" w:rsidRPr="00E44467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08F87656" w14:textId="7ED4198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1" w:name="_Toc9365071"/>
      <w:bookmarkStart w:id="212" w:name="_Toc9389399"/>
      <w:bookmarkStart w:id="213" w:name="_Ref9539096"/>
      <w:bookmarkStart w:id="214" w:name="_Toc9696580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2A184E">
        <w:rPr>
          <w:rFonts w:ascii="Times New Roman" w:hAnsi="Times New Roman" w:cs="Times New Roman"/>
          <w:color w:val="000000" w:themeColor="text1"/>
        </w:rPr>
        <w:t>П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211"/>
      <w:bookmarkEnd w:id="212"/>
      <w:bookmarkEnd w:id="213"/>
      <w:bookmarkEnd w:id="214"/>
      <w:proofErr w:type="spellEnd"/>
    </w:p>
    <w:p w14:paraId="46E024B6" w14:textId="77777777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scrapy.crawler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CrawlerProcess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scrapy.linkextractors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LinkExtractor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scrapy.spiders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parsing_methods.valueForParsing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pagination__link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requests.get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r.text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ConnectionError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MainClassForScrapy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PyCharmProject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/Django/files/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shops.json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self.delete_file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time.time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CrawlerProcess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process.crawl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process.start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end_time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time.time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self.create_file_with_time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end_time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-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self.create_json_file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get_data_from_json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io.open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json.load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file.close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create_json_file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io.open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json.dump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(shops, file, indent=2,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ensure_ascii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file.close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delete_file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os.path.exists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os.remove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create_file_with_time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now_date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datetime.today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file_name_for_time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PyCharmProject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/Django/files/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times_of_scrapy_for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now_date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>open(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file_name_for_time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csv.DictWriter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datetime.today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writer.writerow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arcady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clear_address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allowed_domains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 xml:space="preserve">range(1,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start_urls.append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(address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LinkExtractor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response.xpath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items.append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"]/@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self.clear_address.__str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teaser__cash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teaser__new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teaser__cover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/@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MainClassForScrapy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</w:p>
    <w:p w14:paraId="7524FC0B" w14:textId="77777777" w:rsidR="004A5B6D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27A4CB5D" w14:textId="0C3DF876" w:rsidR="004A5B6D" w:rsidRPr="0014263E" w:rsidRDefault="004A5B6D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5" w:name="_Ref9539382"/>
      <w:bookmarkStart w:id="216" w:name="_Toc969658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Р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Реализация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парсера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помощью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Requests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15"/>
      <w:bookmarkEnd w:id="216"/>
    </w:p>
    <w:p w14:paraId="781A6BB3" w14:textId="77777777" w:rsidR="004A5B6D" w:rsidRPr="00103C9B" w:rsidRDefault="004A5B6D" w:rsidP="004A5B6D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multiprocessing.pool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all_items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self.get_json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all_items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shops.append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get_json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order_popularity.json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PostmanRuntime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gzip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requests.request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json.loads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response.text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lastRenderedPageBreak/>
        <w:t xml:space="preserve">            discount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result.append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(Shop(name=name, discount=discount, label=label, image=image,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original_amount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ValueError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self.__address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len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parser.parsing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14:paraId="654F20A8" w14:textId="77777777" w:rsidR="004A5B6D" w:rsidRDefault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</w:p>
    <w:p w14:paraId="4CA40F75" w14:textId="5EB4C089" w:rsidR="00F94222" w:rsidRPr="004A5B6D" w:rsidRDefault="004A5B6D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42079E3E" w14:textId="5CD1263C" w:rsidR="00F94222" w:rsidRPr="0014263E" w:rsidRDefault="00F94222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7" w:name="_Toc9365072"/>
      <w:bookmarkStart w:id="218" w:name="_Toc9389400"/>
      <w:bookmarkStart w:id="219" w:name="_Ref9539428"/>
      <w:bookmarkStart w:id="220" w:name="_Toc9696582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4A5B6D">
        <w:rPr>
          <w:rFonts w:ascii="Times New Roman" w:hAnsi="Times New Roman" w:cs="Times New Roman"/>
          <w:color w:val="000000" w:themeColor="text1"/>
        </w:rPr>
        <w:t>С</w:t>
      </w:r>
      <w:r w:rsidRPr="00E44467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217"/>
      <w:bookmarkEnd w:id="218"/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44467">
        <w:rPr>
          <w:rFonts w:ascii="Times New Roman" w:hAnsi="Times New Roman" w:cs="Times New Roman"/>
          <w:color w:val="000000" w:themeColor="text1"/>
        </w:rPr>
        <w:t>и</w:t>
      </w:r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D523F7">
        <w:rPr>
          <w:rFonts w:ascii="Times New Roman" w:hAnsi="Times New Roman" w:cs="Times New Roman"/>
          <w:color w:val="000000" w:themeColor="text1"/>
          <w:lang w:val="en-US"/>
        </w:rPr>
        <w:t>BeautifulSoup</w:t>
      </w:r>
      <w:bookmarkEnd w:id="219"/>
      <w:bookmarkEnd w:id="220"/>
      <w:proofErr w:type="spellEnd"/>
    </w:p>
    <w:p w14:paraId="3775B2B1" w14:textId="77777777" w:rsidR="00D523F7" w:rsidRPr="00D523F7" w:rsidRDefault="00D523F7" w:rsidP="00D523F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multiprocessing.pool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logging.getLogger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logger.setLevel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logging.FileHandler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logging.Formatter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asctime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)s] p%(process)s {%(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lineno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)d} 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levelname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fh.setFormatter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logger.addHandler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file_path_to_Chrome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webdriver.Chrome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file_path_to_Chrome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driver.get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self.address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driver.find_element_by_class_name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button.is_displayed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driver.find_element_by_class_name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shops_str.append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shop.__str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func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iterable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driver.close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self.get_image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 xml:space="preserve">Shop(name=name, discount=discount, label=label, image=image,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proofErr w:type="spellStart"/>
      <w:r w:rsidRPr="00D523F7">
        <w:rPr>
          <w:rFonts w:ascii="Consolas" w:hAnsi="Consolas"/>
          <w:b/>
          <w:bCs/>
          <w:sz w:val="19"/>
          <w:szCs w:val="19"/>
        </w:rPr>
        <w:t>кэшбэк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name_search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name_search.group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percent_cashback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discount.group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proofErr w:type="spellStart"/>
      <w:r w:rsidRPr="00D523F7">
        <w:rPr>
          <w:rFonts w:ascii="Consolas" w:hAnsi="Consolas"/>
          <w:b/>
          <w:bCs/>
          <w:sz w:val="19"/>
          <w:szCs w:val="19"/>
        </w:rPr>
        <w:t>руб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label_search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label_search.group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self.address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webDriverParsing.parsing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</w:p>
    <w:p w14:paraId="474164B4" w14:textId="2AB3E992" w:rsidR="0091339A" w:rsidRPr="004A5B6D" w:rsidRDefault="0091339A" w:rsidP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</w:p>
    <w:sectPr w:rsidR="0091339A" w:rsidRPr="004A5B6D" w:rsidSect="00972508">
      <w:footerReference w:type="default" r:id="rId47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4A867" w14:textId="77777777" w:rsidR="0051309F" w:rsidRDefault="0051309F">
      <w:r>
        <w:separator/>
      </w:r>
    </w:p>
    <w:p w14:paraId="40BD42DF" w14:textId="77777777" w:rsidR="0051309F" w:rsidRDefault="0051309F"/>
  </w:endnote>
  <w:endnote w:type="continuationSeparator" w:id="0">
    <w:p w14:paraId="24E5A8B0" w14:textId="77777777" w:rsidR="0051309F" w:rsidRDefault="0051309F">
      <w:r>
        <w:continuationSeparator/>
      </w:r>
    </w:p>
    <w:p w14:paraId="19853AF6" w14:textId="77777777" w:rsidR="0051309F" w:rsidRDefault="005130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A392" w14:textId="77777777" w:rsidR="00C63963" w:rsidRDefault="00C6396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8ABE6A" w14:textId="77777777" w:rsidR="00C63963" w:rsidRPr="00017F61" w:rsidRDefault="00C63963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C1D6A" w14:textId="77777777" w:rsidR="0051309F" w:rsidRDefault="0051309F">
      <w:r>
        <w:separator/>
      </w:r>
    </w:p>
    <w:p w14:paraId="1FF12714" w14:textId="77777777" w:rsidR="0051309F" w:rsidRDefault="0051309F"/>
  </w:footnote>
  <w:footnote w:type="continuationSeparator" w:id="0">
    <w:p w14:paraId="7DBEAFED" w14:textId="77777777" w:rsidR="0051309F" w:rsidRDefault="0051309F">
      <w:r>
        <w:continuationSeparator/>
      </w:r>
    </w:p>
    <w:p w14:paraId="177004B9" w14:textId="77777777" w:rsidR="0051309F" w:rsidRDefault="005130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7A10"/>
    <w:multiLevelType w:val="hybridMultilevel"/>
    <w:tmpl w:val="3CE2FFA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2C7F90"/>
    <w:multiLevelType w:val="multilevel"/>
    <w:tmpl w:val="CBB8CC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9D4052E"/>
    <w:multiLevelType w:val="hybridMultilevel"/>
    <w:tmpl w:val="D08C0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27F04"/>
    <w:multiLevelType w:val="hybridMultilevel"/>
    <w:tmpl w:val="11D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4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8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9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0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15"/>
  </w:num>
  <w:num w:numId="4">
    <w:abstractNumId w:val="10"/>
  </w:num>
  <w:num w:numId="5">
    <w:abstractNumId w:val="51"/>
  </w:num>
  <w:num w:numId="6">
    <w:abstractNumId w:val="22"/>
  </w:num>
  <w:num w:numId="7">
    <w:abstractNumId w:val="29"/>
  </w:num>
  <w:num w:numId="8">
    <w:abstractNumId w:val="18"/>
  </w:num>
  <w:num w:numId="9">
    <w:abstractNumId w:val="55"/>
  </w:num>
  <w:num w:numId="10">
    <w:abstractNumId w:val="26"/>
  </w:num>
  <w:num w:numId="11">
    <w:abstractNumId w:val="65"/>
  </w:num>
  <w:num w:numId="12">
    <w:abstractNumId w:val="52"/>
  </w:num>
  <w:num w:numId="13">
    <w:abstractNumId w:val="20"/>
  </w:num>
  <w:num w:numId="14">
    <w:abstractNumId w:val="62"/>
  </w:num>
  <w:num w:numId="15">
    <w:abstractNumId w:val="19"/>
  </w:num>
  <w:num w:numId="16">
    <w:abstractNumId w:val="53"/>
  </w:num>
  <w:num w:numId="17">
    <w:abstractNumId w:val="35"/>
  </w:num>
  <w:num w:numId="18">
    <w:abstractNumId w:val="28"/>
  </w:num>
  <w:num w:numId="19">
    <w:abstractNumId w:val="32"/>
  </w:num>
  <w:num w:numId="20">
    <w:abstractNumId w:val="41"/>
  </w:num>
  <w:num w:numId="21">
    <w:abstractNumId w:val="49"/>
  </w:num>
  <w:num w:numId="22">
    <w:abstractNumId w:val="16"/>
  </w:num>
  <w:num w:numId="23">
    <w:abstractNumId w:val="34"/>
  </w:num>
  <w:num w:numId="24">
    <w:abstractNumId w:val="13"/>
  </w:num>
  <w:num w:numId="25">
    <w:abstractNumId w:val="54"/>
  </w:num>
  <w:num w:numId="26">
    <w:abstractNumId w:val="3"/>
  </w:num>
  <w:num w:numId="27">
    <w:abstractNumId w:val="17"/>
  </w:num>
  <w:num w:numId="28">
    <w:abstractNumId w:val="25"/>
  </w:num>
  <w:num w:numId="29">
    <w:abstractNumId w:val="48"/>
  </w:num>
  <w:num w:numId="30">
    <w:abstractNumId w:val="37"/>
  </w:num>
  <w:num w:numId="31">
    <w:abstractNumId w:val="23"/>
  </w:num>
  <w:num w:numId="32">
    <w:abstractNumId w:val="56"/>
  </w:num>
  <w:num w:numId="33">
    <w:abstractNumId w:val="46"/>
  </w:num>
  <w:num w:numId="34">
    <w:abstractNumId w:val="7"/>
  </w:num>
  <w:num w:numId="35">
    <w:abstractNumId w:val="8"/>
  </w:num>
  <w:num w:numId="36">
    <w:abstractNumId w:val="38"/>
  </w:num>
  <w:num w:numId="37">
    <w:abstractNumId w:val="43"/>
  </w:num>
  <w:num w:numId="38">
    <w:abstractNumId w:val="14"/>
  </w:num>
  <w:num w:numId="39">
    <w:abstractNumId w:val="24"/>
  </w:num>
  <w:num w:numId="40">
    <w:abstractNumId w:val="42"/>
  </w:num>
  <w:num w:numId="41">
    <w:abstractNumId w:val="11"/>
  </w:num>
  <w:num w:numId="42">
    <w:abstractNumId w:val="0"/>
  </w:num>
  <w:num w:numId="43">
    <w:abstractNumId w:val="61"/>
  </w:num>
  <w:num w:numId="44">
    <w:abstractNumId w:val="5"/>
  </w:num>
  <w:num w:numId="45">
    <w:abstractNumId w:val="50"/>
  </w:num>
  <w:num w:numId="46">
    <w:abstractNumId w:val="40"/>
  </w:num>
  <w:num w:numId="47">
    <w:abstractNumId w:val="63"/>
  </w:num>
  <w:num w:numId="48">
    <w:abstractNumId w:val="2"/>
  </w:num>
  <w:num w:numId="49">
    <w:abstractNumId w:val="31"/>
  </w:num>
  <w:num w:numId="50">
    <w:abstractNumId w:val="64"/>
  </w:num>
  <w:num w:numId="51">
    <w:abstractNumId w:val="30"/>
  </w:num>
  <w:num w:numId="52">
    <w:abstractNumId w:val="4"/>
  </w:num>
  <w:num w:numId="53">
    <w:abstractNumId w:val="36"/>
  </w:num>
  <w:num w:numId="54">
    <w:abstractNumId w:val="39"/>
  </w:num>
  <w:num w:numId="55">
    <w:abstractNumId w:val="58"/>
  </w:num>
  <w:num w:numId="56">
    <w:abstractNumId w:val="60"/>
  </w:num>
  <w:num w:numId="57">
    <w:abstractNumId w:val="47"/>
  </w:num>
  <w:num w:numId="58">
    <w:abstractNumId w:val="27"/>
  </w:num>
  <w:num w:numId="59">
    <w:abstractNumId w:val="33"/>
  </w:num>
  <w:num w:numId="60">
    <w:abstractNumId w:val="59"/>
  </w:num>
  <w:num w:numId="61">
    <w:abstractNumId w:val="57"/>
  </w:num>
  <w:num w:numId="62">
    <w:abstractNumId w:val="45"/>
  </w:num>
  <w:num w:numId="63">
    <w:abstractNumId w:val="9"/>
  </w:num>
  <w:num w:numId="64">
    <w:abstractNumId w:val="12"/>
  </w:num>
  <w:num w:numId="65">
    <w:abstractNumId w:val="6"/>
  </w:num>
  <w:num w:numId="66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27609"/>
    <w:rsid w:val="000326F1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5F37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1AB7"/>
    <w:rsid w:val="000D59AD"/>
    <w:rsid w:val="000D6B80"/>
    <w:rsid w:val="000E0314"/>
    <w:rsid w:val="000F3D6D"/>
    <w:rsid w:val="000F3F44"/>
    <w:rsid w:val="000F5CB1"/>
    <w:rsid w:val="001023BA"/>
    <w:rsid w:val="00103C9B"/>
    <w:rsid w:val="00103F96"/>
    <w:rsid w:val="00104D6D"/>
    <w:rsid w:val="00104E76"/>
    <w:rsid w:val="00105851"/>
    <w:rsid w:val="00106F70"/>
    <w:rsid w:val="001072A6"/>
    <w:rsid w:val="00107DE1"/>
    <w:rsid w:val="00110D36"/>
    <w:rsid w:val="00110DEE"/>
    <w:rsid w:val="001115BB"/>
    <w:rsid w:val="0011255C"/>
    <w:rsid w:val="00112BDD"/>
    <w:rsid w:val="0011441D"/>
    <w:rsid w:val="00115839"/>
    <w:rsid w:val="00115B1D"/>
    <w:rsid w:val="001168EB"/>
    <w:rsid w:val="001174F4"/>
    <w:rsid w:val="00117A4F"/>
    <w:rsid w:val="001228E7"/>
    <w:rsid w:val="00123AAB"/>
    <w:rsid w:val="0012567F"/>
    <w:rsid w:val="001269F7"/>
    <w:rsid w:val="00132FAC"/>
    <w:rsid w:val="00132FF9"/>
    <w:rsid w:val="00134F5D"/>
    <w:rsid w:val="0014084D"/>
    <w:rsid w:val="0014263E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426A"/>
    <w:rsid w:val="00187200"/>
    <w:rsid w:val="00190EC1"/>
    <w:rsid w:val="00191DA4"/>
    <w:rsid w:val="001928A6"/>
    <w:rsid w:val="00194043"/>
    <w:rsid w:val="00197448"/>
    <w:rsid w:val="001A369E"/>
    <w:rsid w:val="001B379A"/>
    <w:rsid w:val="001B3FAA"/>
    <w:rsid w:val="001B690A"/>
    <w:rsid w:val="001B6F85"/>
    <w:rsid w:val="001B7B27"/>
    <w:rsid w:val="001C2B5C"/>
    <w:rsid w:val="001C324C"/>
    <w:rsid w:val="001D0ACA"/>
    <w:rsid w:val="001D306B"/>
    <w:rsid w:val="001D4E59"/>
    <w:rsid w:val="001D527D"/>
    <w:rsid w:val="001D6AB9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154F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6652D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4E"/>
    <w:rsid w:val="002A1893"/>
    <w:rsid w:val="002A44AE"/>
    <w:rsid w:val="002A6AC7"/>
    <w:rsid w:val="002B1060"/>
    <w:rsid w:val="002B3D5B"/>
    <w:rsid w:val="002B5430"/>
    <w:rsid w:val="002B60F8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4DDC"/>
    <w:rsid w:val="002F58C9"/>
    <w:rsid w:val="002F774E"/>
    <w:rsid w:val="00302424"/>
    <w:rsid w:val="00307D7F"/>
    <w:rsid w:val="00312D7F"/>
    <w:rsid w:val="0031453D"/>
    <w:rsid w:val="00314BFF"/>
    <w:rsid w:val="00323248"/>
    <w:rsid w:val="0033571F"/>
    <w:rsid w:val="003359B5"/>
    <w:rsid w:val="00342687"/>
    <w:rsid w:val="00343D9B"/>
    <w:rsid w:val="003446D5"/>
    <w:rsid w:val="003455A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50A4"/>
    <w:rsid w:val="0036657E"/>
    <w:rsid w:val="00371848"/>
    <w:rsid w:val="0037303E"/>
    <w:rsid w:val="003771EA"/>
    <w:rsid w:val="0037764C"/>
    <w:rsid w:val="003778F3"/>
    <w:rsid w:val="00387CE5"/>
    <w:rsid w:val="003908C5"/>
    <w:rsid w:val="00391C21"/>
    <w:rsid w:val="00396AFD"/>
    <w:rsid w:val="00396D98"/>
    <w:rsid w:val="00396F98"/>
    <w:rsid w:val="003A1165"/>
    <w:rsid w:val="003A2059"/>
    <w:rsid w:val="003A5251"/>
    <w:rsid w:val="003A5439"/>
    <w:rsid w:val="003A7875"/>
    <w:rsid w:val="003B1A33"/>
    <w:rsid w:val="003B3539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25E13"/>
    <w:rsid w:val="00431A59"/>
    <w:rsid w:val="00434025"/>
    <w:rsid w:val="0043684C"/>
    <w:rsid w:val="00443F19"/>
    <w:rsid w:val="00450E98"/>
    <w:rsid w:val="00451FF4"/>
    <w:rsid w:val="00454966"/>
    <w:rsid w:val="00454C7F"/>
    <w:rsid w:val="0045675A"/>
    <w:rsid w:val="0045692D"/>
    <w:rsid w:val="00466CBD"/>
    <w:rsid w:val="00473D77"/>
    <w:rsid w:val="00480C0C"/>
    <w:rsid w:val="00481751"/>
    <w:rsid w:val="004918CA"/>
    <w:rsid w:val="00495BB3"/>
    <w:rsid w:val="004A0AC1"/>
    <w:rsid w:val="004A5B6D"/>
    <w:rsid w:val="004B3EDF"/>
    <w:rsid w:val="004B7C77"/>
    <w:rsid w:val="004C253F"/>
    <w:rsid w:val="004C3CED"/>
    <w:rsid w:val="004C4757"/>
    <w:rsid w:val="004C62D8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28D"/>
    <w:rsid w:val="004D5687"/>
    <w:rsid w:val="004D659B"/>
    <w:rsid w:val="004D6963"/>
    <w:rsid w:val="004E4437"/>
    <w:rsid w:val="004E4A59"/>
    <w:rsid w:val="00510696"/>
    <w:rsid w:val="00512601"/>
    <w:rsid w:val="0051309F"/>
    <w:rsid w:val="0051501E"/>
    <w:rsid w:val="0051662D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77752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57A5"/>
    <w:rsid w:val="007963F7"/>
    <w:rsid w:val="007A2E07"/>
    <w:rsid w:val="007B72A6"/>
    <w:rsid w:val="007C1F6B"/>
    <w:rsid w:val="007C54F3"/>
    <w:rsid w:val="007D4A64"/>
    <w:rsid w:val="007D522B"/>
    <w:rsid w:val="007E30B4"/>
    <w:rsid w:val="007E4333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04D25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D55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CC8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4D1D"/>
    <w:rsid w:val="00935823"/>
    <w:rsid w:val="009369E6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2508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7F3"/>
    <w:rsid w:val="009958B2"/>
    <w:rsid w:val="009972BC"/>
    <w:rsid w:val="009A1A6A"/>
    <w:rsid w:val="009A3842"/>
    <w:rsid w:val="009A62B9"/>
    <w:rsid w:val="009A6EEF"/>
    <w:rsid w:val="009B006D"/>
    <w:rsid w:val="009B0DA4"/>
    <w:rsid w:val="009B3160"/>
    <w:rsid w:val="009C0381"/>
    <w:rsid w:val="009C43E5"/>
    <w:rsid w:val="009D124B"/>
    <w:rsid w:val="009D44EE"/>
    <w:rsid w:val="009D77AC"/>
    <w:rsid w:val="009E1723"/>
    <w:rsid w:val="009E22C8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3DAC"/>
    <w:rsid w:val="00A54EF9"/>
    <w:rsid w:val="00A60DC8"/>
    <w:rsid w:val="00A634C1"/>
    <w:rsid w:val="00A64D78"/>
    <w:rsid w:val="00A66CE5"/>
    <w:rsid w:val="00A7088E"/>
    <w:rsid w:val="00A71DFE"/>
    <w:rsid w:val="00A7423E"/>
    <w:rsid w:val="00A7532F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3EF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D7773"/>
    <w:rsid w:val="00AE5A78"/>
    <w:rsid w:val="00AF54C4"/>
    <w:rsid w:val="00B02B8D"/>
    <w:rsid w:val="00B053D0"/>
    <w:rsid w:val="00B101C4"/>
    <w:rsid w:val="00B13D76"/>
    <w:rsid w:val="00B20AE3"/>
    <w:rsid w:val="00B23D88"/>
    <w:rsid w:val="00B30447"/>
    <w:rsid w:val="00B3052A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65201"/>
    <w:rsid w:val="00B70FFC"/>
    <w:rsid w:val="00B71B2C"/>
    <w:rsid w:val="00B71ECA"/>
    <w:rsid w:val="00B763EB"/>
    <w:rsid w:val="00B80166"/>
    <w:rsid w:val="00B807A3"/>
    <w:rsid w:val="00B9279E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2B71"/>
    <w:rsid w:val="00BC327C"/>
    <w:rsid w:val="00BD4EEF"/>
    <w:rsid w:val="00BD6D0B"/>
    <w:rsid w:val="00BD6D8F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58CF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3963"/>
    <w:rsid w:val="00C641F9"/>
    <w:rsid w:val="00C6547B"/>
    <w:rsid w:val="00C660BB"/>
    <w:rsid w:val="00C67CB5"/>
    <w:rsid w:val="00C7026A"/>
    <w:rsid w:val="00C77136"/>
    <w:rsid w:val="00C85259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1686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16C5B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599"/>
    <w:rsid w:val="00D47C4C"/>
    <w:rsid w:val="00D504DF"/>
    <w:rsid w:val="00D5163B"/>
    <w:rsid w:val="00D523F7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D3B21"/>
    <w:rsid w:val="00DE5FDD"/>
    <w:rsid w:val="00DF57DA"/>
    <w:rsid w:val="00DF5DD6"/>
    <w:rsid w:val="00E02174"/>
    <w:rsid w:val="00E03189"/>
    <w:rsid w:val="00E05E07"/>
    <w:rsid w:val="00E07890"/>
    <w:rsid w:val="00E114CC"/>
    <w:rsid w:val="00E11F80"/>
    <w:rsid w:val="00E12279"/>
    <w:rsid w:val="00E143F1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4467"/>
    <w:rsid w:val="00E455AF"/>
    <w:rsid w:val="00E52D89"/>
    <w:rsid w:val="00E540B8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2A64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169F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33C"/>
    <w:rsid w:val="00FC368C"/>
    <w:rsid w:val="00FC6A82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5E4056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9A4-478F-B7E6-E915E230441A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9A4-478F-B7E6-E915E230441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A4-478F-B7E6-E915E230441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76E3A4-A2C0-46BE-B32A-3F799B71C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247</TotalTime>
  <Pages>102</Pages>
  <Words>21553</Words>
  <Characters>122858</Characters>
  <Application>Microsoft Office Word</Application>
  <DocSecurity>0</DocSecurity>
  <Lines>1023</Lines>
  <Paragraphs>288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17</cp:revision>
  <cp:lastPrinted>2019-05-23T18:07:00Z</cp:lastPrinted>
  <dcterms:created xsi:type="dcterms:W3CDTF">2019-05-24T17:27:00Z</dcterms:created>
  <dcterms:modified xsi:type="dcterms:W3CDTF">2019-05-25T13:23:00Z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